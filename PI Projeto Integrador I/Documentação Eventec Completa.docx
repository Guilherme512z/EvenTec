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24DC7" w14:textId="59E7956B" w:rsidR="00600BB7" w:rsidRDefault="3DEB5175" w:rsidP="00600BB7">
      <w:r>
        <w:t xml:space="preserve"> </w:t>
      </w:r>
    </w:p>
    <w:p w14:paraId="05CBE3EA" w14:textId="5D6CADE5" w:rsidR="00600BB7" w:rsidRDefault="00600BB7" w:rsidP="00600BB7"/>
    <w:p w14:paraId="79F33796" w14:textId="32F0DCC1" w:rsidR="00600BB7" w:rsidRDefault="00600BB7" w:rsidP="00600BB7"/>
    <w:p w14:paraId="02A85C73" w14:textId="77777777" w:rsidR="00620A29" w:rsidRDefault="00620A29" w:rsidP="00600BB7"/>
    <w:p w14:paraId="0FEF4B12" w14:textId="26E62F9A" w:rsidR="00620A29" w:rsidRDefault="00620A29" w:rsidP="00600BB7"/>
    <w:p w14:paraId="6A1FBA38" w14:textId="77777777" w:rsidR="00620A29" w:rsidRDefault="00620A29" w:rsidP="00600BB7"/>
    <w:p w14:paraId="5E37EE87" w14:textId="77777777" w:rsidR="00600BB7" w:rsidRDefault="00600BB7" w:rsidP="00600BB7"/>
    <w:p w14:paraId="22C6985F" w14:textId="77777777" w:rsidR="00600BB7" w:rsidRDefault="00600BB7" w:rsidP="00600BB7"/>
    <w:p w14:paraId="37D03A7F" w14:textId="77777777" w:rsidR="00600BB7" w:rsidRDefault="00600BB7" w:rsidP="00600BB7"/>
    <w:p w14:paraId="4A60E6A3" w14:textId="77777777" w:rsidR="00600BB7" w:rsidRDefault="00600BB7" w:rsidP="00600BB7"/>
    <w:p w14:paraId="027CE684" w14:textId="77777777" w:rsidR="00600BB7" w:rsidRDefault="00600BB7" w:rsidP="00600BB7"/>
    <w:p w14:paraId="0CA40DA1" w14:textId="3ACC55A0" w:rsidR="00600BB7" w:rsidRDefault="00600BB7" w:rsidP="00600BB7"/>
    <w:p w14:paraId="0CAB8B65" w14:textId="77777777" w:rsidR="00600BB7" w:rsidRDefault="00600BB7" w:rsidP="00600BB7"/>
    <w:p w14:paraId="2C0F6B1D" w14:textId="77777777" w:rsidR="00600BB7" w:rsidRDefault="00600BB7" w:rsidP="00600BB7"/>
    <w:p w14:paraId="4AA28F5F" w14:textId="77777777" w:rsidR="003A41B7" w:rsidRDefault="003A41B7" w:rsidP="00600BB7"/>
    <w:p w14:paraId="3CBAB710" w14:textId="7FE3C030" w:rsidR="00676108" w:rsidRDefault="008C42CD" w:rsidP="003540B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  <w:r w:rsidRPr="3E44591A">
        <w:rPr>
          <w:b w:val="0"/>
          <w:bCs w:val="0"/>
          <w:sz w:val="40"/>
          <w:szCs w:val="40"/>
        </w:rPr>
        <w:t>Guia do Projeto Interdisciplinar</w:t>
      </w:r>
      <w:r w:rsidR="009426C5" w:rsidRPr="3E44591A">
        <w:rPr>
          <w:b w:val="0"/>
          <w:bCs w:val="0"/>
          <w:sz w:val="40"/>
          <w:szCs w:val="40"/>
        </w:rPr>
        <w:t xml:space="preserve"> II</w:t>
      </w:r>
    </w:p>
    <w:p w14:paraId="738047AB" w14:textId="4D10D842" w:rsidR="007F1E20" w:rsidRPr="007F1E20" w:rsidRDefault="007F1E20" w:rsidP="007F1E20">
      <w:pPr>
        <w:jc w:val="center"/>
      </w:pPr>
      <w:r>
        <w:t>Versão 1.</w:t>
      </w:r>
      <w:r w:rsidR="009426C5">
        <w:t>0</w:t>
      </w:r>
      <w:r>
        <w:t xml:space="preserve"> (2</w:t>
      </w:r>
      <w:r w:rsidRPr="3E44591A">
        <w:rPr>
          <w:u w:val="single"/>
          <w:vertAlign w:val="superscript"/>
        </w:rPr>
        <w:t>o</w:t>
      </w:r>
      <w:r>
        <w:t xml:space="preserve"> semestre de 2022)</w:t>
      </w:r>
    </w:p>
    <w:p w14:paraId="31E25D88" w14:textId="2B421F3A" w:rsidR="00F83DE7" w:rsidRDefault="00F83DE7" w:rsidP="00F83DE7">
      <w:pPr>
        <w:spacing w:line="240" w:lineRule="auto"/>
        <w:ind w:left="5760"/>
        <w:rPr>
          <w:sz w:val="28"/>
          <w:szCs w:val="28"/>
        </w:rPr>
      </w:pPr>
    </w:p>
    <w:p w14:paraId="22B4C2BF" w14:textId="0B9FE897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10AA9C1C" w14:textId="7C339AEF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62CBCEF0" w14:textId="3FCEC0CD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79C75CB9" w14:textId="77777777" w:rsidR="003540BA" w:rsidRDefault="003540BA" w:rsidP="00F83DE7">
      <w:pPr>
        <w:spacing w:line="240" w:lineRule="auto"/>
        <w:ind w:left="5760"/>
        <w:rPr>
          <w:sz w:val="28"/>
          <w:szCs w:val="28"/>
        </w:rPr>
      </w:pPr>
    </w:p>
    <w:p w14:paraId="03A68721" w14:textId="269A9CC2" w:rsidR="00F83DE7" w:rsidRDefault="00F83DE7" w:rsidP="00F83DE7"/>
    <w:p w14:paraId="054F02D3" w14:textId="77777777" w:rsidR="00F83DE7" w:rsidRDefault="00F83DE7" w:rsidP="00F83DE7">
      <w:pPr>
        <w:jc w:val="center"/>
        <w:rPr>
          <w:sz w:val="28"/>
          <w:szCs w:val="28"/>
        </w:rPr>
      </w:pPr>
    </w:p>
    <w:p w14:paraId="0B08491B" w14:textId="703D26C1" w:rsidR="00F83DE7" w:rsidRDefault="00F83DE7" w:rsidP="00F83DE7">
      <w:pPr>
        <w:jc w:val="center"/>
        <w:rPr>
          <w:sz w:val="28"/>
          <w:szCs w:val="28"/>
        </w:rPr>
      </w:pPr>
    </w:p>
    <w:p w14:paraId="7504BC8F" w14:textId="51C2C34B" w:rsidR="003540BA" w:rsidRDefault="003540BA" w:rsidP="00F83DE7">
      <w:pPr>
        <w:jc w:val="center"/>
        <w:rPr>
          <w:sz w:val="28"/>
          <w:szCs w:val="28"/>
        </w:rPr>
      </w:pPr>
    </w:p>
    <w:p w14:paraId="37CAEC23" w14:textId="7ED1D706" w:rsidR="003540BA" w:rsidRDefault="003540BA" w:rsidP="00F83DE7">
      <w:pPr>
        <w:jc w:val="center"/>
        <w:rPr>
          <w:sz w:val="28"/>
          <w:szCs w:val="28"/>
        </w:rPr>
      </w:pPr>
    </w:p>
    <w:p w14:paraId="5332F8FD" w14:textId="6586ECD5" w:rsidR="003540BA" w:rsidRDefault="003540BA" w:rsidP="00F83DE7">
      <w:pPr>
        <w:jc w:val="center"/>
        <w:rPr>
          <w:sz w:val="28"/>
          <w:szCs w:val="28"/>
        </w:rPr>
      </w:pPr>
    </w:p>
    <w:p w14:paraId="043888F1" w14:textId="07EA25B3" w:rsidR="003540BA" w:rsidRDefault="003540BA" w:rsidP="00F83DE7">
      <w:pPr>
        <w:jc w:val="center"/>
        <w:rPr>
          <w:sz w:val="28"/>
          <w:szCs w:val="28"/>
        </w:rPr>
      </w:pPr>
    </w:p>
    <w:p w14:paraId="3CB4F495" w14:textId="246A9C63" w:rsidR="003540BA" w:rsidRDefault="003540BA" w:rsidP="00F83DE7">
      <w:pPr>
        <w:jc w:val="center"/>
        <w:rPr>
          <w:sz w:val="28"/>
          <w:szCs w:val="28"/>
        </w:rPr>
      </w:pPr>
    </w:p>
    <w:p w14:paraId="28FE37B1" w14:textId="3BAB3DD8" w:rsidR="00241F70" w:rsidRDefault="00241F70" w:rsidP="00F83DE7">
      <w:pPr>
        <w:jc w:val="center"/>
        <w:rPr>
          <w:sz w:val="28"/>
          <w:szCs w:val="28"/>
        </w:rPr>
      </w:pPr>
    </w:p>
    <w:p w14:paraId="33705851" w14:textId="77F8F4E3" w:rsidR="00241F70" w:rsidRDefault="00241F70" w:rsidP="00F83DE7">
      <w:pPr>
        <w:jc w:val="center"/>
        <w:rPr>
          <w:sz w:val="28"/>
          <w:szCs w:val="28"/>
        </w:rPr>
      </w:pPr>
    </w:p>
    <w:p w14:paraId="24D7A406" w14:textId="5ECA3C5B" w:rsidR="00241F70" w:rsidRDefault="00241F70" w:rsidP="00F83DE7">
      <w:pPr>
        <w:jc w:val="center"/>
        <w:rPr>
          <w:sz w:val="28"/>
          <w:szCs w:val="28"/>
        </w:rPr>
      </w:pPr>
    </w:p>
    <w:p w14:paraId="0F7A48AD" w14:textId="025BD65E" w:rsidR="00D34912" w:rsidRDefault="00D34912" w:rsidP="00F83DE7">
      <w:pPr>
        <w:jc w:val="center"/>
        <w:rPr>
          <w:sz w:val="28"/>
          <w:szCs w:val="28"/>
        </w:rPr>
      </w:pPr>
    </w:p>
    <w:p w14:paraId="183B9138" w14:textId="403ED49E" w:rsidR="00D34912" w:rsidRDefault="00D34912" w:rsidP="00F83DE7">
      <w:pPr>
        <w:jc w:val="center"/>
        <w:rPr>
          <w:sz w:val="28"/>
          <w:szCs w:val="28"/>
        </w:rPr>
      </w:pPr>
    </w:p>
    <w:p w14:paraId="456F8FB2" w14:textId="63E87D2C" w:rsidR="00D34912" w:rsidRDefault="00D34912" w:rsidP="00F83DE7">
      <w:pPr>
        <w:jc w:val="center"/>
        <w:rPr>
          <w:sz w:val="28"/>
          <w:szCs w:val="28"/>
        </w:rPr>
      </w:pPr>
    </w:p>
    <w:p w14:paraId="6916F532" w14:textId="77777777" w:rsidR="00D34912" w:rsidRDefault="00D34912" w:rsidP="00F83DE7">
      <w:pPr>
        <w:jc w:val="center"/>
        <w:rPr>
          <w:sz w:val="28"/>
          <w:szCs w:val="28"/>
        </w:rPr>
      </w:pPr>
    </w:p>
    <w:p w14:paraId="743874C8" w14:textId="34E51C43" w:rsidR="00241F70" w:rsidRDefault="00241F70" w:rsidP="00F83DE7">
      <w:pPr>
        <w:jc w:val="center"/>
        <w:rPr>
          <w:sz w:val="28"/>
          <w:szCs w:val="28"/>
        </w:rPr>
      </w:pPr>
    </w:p>
    <w:p w14:paraId="5479F6B4" w14:textId="65FA325A" w:rsidR="00241F70" w:rsidRDefault="00241F70" w:rsidP="00F83DE7">
      <w:pPr>
        <w:jc w:val="center"/>
        <w:rPr>
          <w:sz w:val="28"/>
          <w:szCs w:val="28"/>
        </w:rPr>
      </w:pPr>
    </w:p>
    <w:p w14:paraId="147C98EB" w14:textId="24095F50" w:rsidR="00F83DE7" w:rsidRPr="00F83DE7" w:rsidRDefault="00F83DE7" w:rsidP="00F83DE7">
      <w:pPr>
        <w:jc w:val="center"/>
        <w:rPr>
          <w:sz w:val="28"/>
          <w:szCs w:val="28"/>
        </w:rPr>
      </w:pPr>
      <w:bookmarkStart w:id="0" w:name="_Hlk104965194"/>
      <w:bookmarkEnd w:id="0"/>
      <w:r w:rsidRPr="3E44591A">
        <w:rPr>
          <w:sz w:val="28"/>
          <w:szCs w:val="28"/>
        </w:rPr>
        <w:t>Diadema</w:t>
      </w:r>
    </w:p>
    <w:p w14:paraId="201C9041" w14:textId="3776AC73" w:rsidR="00F83DE7" w:rsidRPr="00F83DE7" w:rsidRDefault="00F83DE7" w:rsidP="00F83DE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14:paraId="0E25F725" w14:textId="77777777" w:rsidR="003A41B7" w:rsidRPr="00A4765C" w:rsidRDefault="003A41B7" w:rsidP="003A41B7"/>
    <w:p w14:paraId="50C30877" w14:textId="5F88E1AF" w:rsidR="008C42CD" w:rsidRDefault="008C42CD" w:rsidP="008C42CD"/>
    <w:p w14:paraId="6528AAD9" w14:textId="18530593" w:rsidR="008C42CD" w:rsidRDefault="008C42CD" w:rsidP="008C42CD"/>
    <w:p w14:paraId="4409A0B5" w14:textId="40672475" w:rsidR="00403CF1" w:rsidRDefault="00403CF1" w:rsidP="008C42CD"/>
    <w:p w14:paraId="4FEE7B23" w14:textId="0AF6D75E" w:rsidR="00403CF1" w:rsidRDefault="00403CF1" w:rsidP="008C42CD"/>
    <w:p w14:paraId="3AB0E8F8" w14:textId="2FE6584C" w:rsidR="00403CF1" w:rsidRDefault="00403CF1" w:rsidP="008C42CD"/>
    <w:p w14:paraId="32D62C29" w14:textId="5D68DE7C" w:rsidR="00403CF1" w:rsidRDefault="00403CF1" w:rsidP="008C42CD"/>
    <w:p w14:paraId="1B2C20BA" w14:textId="06F045B5" w:rsidR="00403CF1" w:rsidRDefault="00403CF1" w:rsidP="008C42CD"/>
    <w:p w14:paraId="4AAEE4D4" w14:textId="328D7C12" w:rsidR="00403CF1" w:rsidRDefault="00403CF1" w:rsidP="008C42CD"/>
    <w:p w14:paraId="78DD9D52" w14:textId="68E94A5F" w:rsidR="00403CF1" w:rsidRDefault="00403CF1" w:rsidP="008C42CD"/>
    <w:p w14:paraId="58D71AD1" w14:textId="4F2CAAE0" w:rsidR="00403CF1" w:rsidRDefault="00403CF1" w:rsidP="008C42CD"/>
    <w:p w14:paraId="7FA4433D" w14:textId="5BB482A1" w:rsidR="00403CF1" w:rsidRDefault="00403CF1" w:rsidP="008C42CD"/>
    <w:p w14:paraId="370443EA" w14:textId="39AE314A" w:rsidR="00403CF1" w:rsidRDefault="00403CF1" w:rsidP="008C42CD"/>
    <w:p w14:paraId="6AA5B015" w14:textId="71610B6A" w:rsidR="00403CF1" w:rsidRDefault="00403CF1" w:rsidP="008C42CD"/>
    <w:p w14:paraId="32FFD007" w14:textId="1ADC7363" w:rsidR="00403CF1" w:rsidRDefault="00403CF1" w:rsidP="008C42CD"/>
    <w:p w14:paraId="16436473" w14:textId="32714E32" w:rsidR="00403CF1" w:rsidRDefault="00403CF1" w:rsidP="008C42CD"/>
    <w:p w14:paraId="3FD19367" w14:textId="504060D3" w:rsidR="00403CF1" w:rsidRDefault="00403CF1" w:rsidP="008C42CD"/>
    <w:p w14:paraId="50CF5665" w14:textId="3D322F11" w:rsidR="00403CF1" w:rsidRDefault="00403CF1" w:rsidP="008C42CD"/>
    <w:p w14:paraId="494478DD" w14:textId="62DDA062" w:rsidR="00403CF1" w:rsidRDefault="00403CF1" w:rsidP="008C42CD"/>
    <w:p w14:paraId="6B5EB13B" w14:textId="77777777" w:rsidR="00403CF1" w:rsidRDefault="00403CF1" w:rsidP="008C42CD"/>
    <w:p w14:paraId="2B07117A" w14:textId="493631A3" w:rsidR="00403CF1" w:rsidRDefault="00403CF1" w:rsidP="008C42CD"/>
    <w:p w14:paraId="3F1B1C85" w14:textId="0E220026" w:rsidR="00403CF1" w:rsidRDefault="00403CF1" w:rsidP="008C42CD"/>
    <w:p w14:paraId="149E2F7C" w14:textId="4290A3AA" w:rsidR="3E44591A" w:rsidRDefault="3E44591A" w:rsidP="3E44591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</w:p>
    <w:p w14:paraId="1F5A71E4" w14:textId="56E9D05F" w:rsidR="3E590EC4" w:rsidRDefault="3E590EC4" w:rsidP="006C7663">
      <w:pPr>
        <w:jc w:val="center"/>
        <w:rPr>
          <w:b/>
          <w:bCs/>
          <w:sz w:val="40"/>
          <w:szCs w:val="40"/>
        </w:rPr>
      </w:pPr>
      <w:r w:rsidRPr="3E44591A">
        <w:rPr>
          <w:sz w:val="40"/>
          <w:szCs w:val="40"/>
        </w:rPr>
        <w:t>Parte I - Descrição do Projeto Interdisciplinar</w:t>
      </w:r>
    </w:p>
    <w:p w14:paraId="668A5D30" w14:textId="2E3A1F9D" w:rsidR="00913F94" w:rsidRDefault="00913F94" w:rsidP="00913F94"/>
    <w:p w14:paraId="7C32C113" w14:textId="3FDEB18E" w:rsidR="00913F94" w:rsidRDefault="00913F94" w:rsidP="00913F94"/>
    <w:p w14:paraId="463F7178" w14:textId="5ED6669E" w:rsidR="00913F94" w:rsidRDefault="00913F94" w:rsidP="00913F94"/>
    <w:p w14:paraId="54F7FBD5" w14:textId="115C49E1" w:rsidR="00913F94" w:rsidRDefault="00913F94" w:rsidP="00913F94"/>
    <w:p w14:paraId="325FDA13" w14:textId="74820076" w:rsidR="00913F94" w:rsidRDefault="00913F94" w:rsidP="00913F94"/>
    <w:p w14:paraId="385B22C7" w14:textId="112D64EA" w:rsidR="00913F94" w:rsidRDefault="00913F94" w:rsidP="00913F94"/>
    <w:p w14:paraId="3485BABE" w14:textId="2D96DE91" w:rsidR="00913F94" w:rsidRDefault="00913F94" w:rsidP="00913F94"/>
    <w:p w14:paraId="54555601" w14:textId="0EEF8365" w:rsidR="00913F94" w:rsidRDefault="00913F94" w:rsidP="00913F94"/>
    <w:p w14:paraId="41851D72" w14:textId="03F40142" w:rsidR="00913F94" w:rsidRDefault="00913F94" w:rsidP="00913F94"/>
    <w:p w14:paraId="4245FCCF" w14:textId="7C5784E2" w:rsidR="00913F94" w:rsidRDefault="00913F94" w:rsidP="00913F94"/>
    <w:p w14:paraId="36BDBD4B" w14:textId="0E027CE4" w:rsidR="00913F94" w:rsidRDefault="00913F94" w:rsidP="00913F94"/>
    <w:p w14:paraId="19DF309B" w14:textId="5D42C25E" w:rsidR="00913F94" w:rsidRDefault="00913F94" w:rsidP="00913F94"/>
    <w:p w14:paraId="33DED083" w14:textId="4100C824" w:rsidR="00913F94" w:rsidRDefault="00913F94" w:rsidP="00913F94"/>
    <w:p w14:paraId="2E0156EC" w14:textId="6A5873EC" w:rsidR="00913F94" w:rsidRDefault="00913F94" w:rsidP="00913F94"/>
    <w:p w14:paraId="6A04F271" w14:textId="20983718" w:rsidR="00913F94" w:rsidRDefault="00913F94" w:rsidP="00913F94"/>
    <w:p w14:paraId="56F9DB6F" w14:textId="611CCD57" w:rsidR="00913F94" w:rsidRDefault="00913F94" w:rsidP="00913F94"/>
    <w:p w14:paraId="7C4C2D92" w14:textId="4D43F019" w:rsidR="00913F94" w:rsidRDefault="00913F94" w:rsidP="00913F94"/>
    <w:p w14:paraId="0C8F09EE" w14:textId="6934CF8B" w:rsidR="00913F94" w:rsidRDefault="00913F94" w:rsidP="00913F94"/>
    <w:p w14:paraId="59102580" w14:textId="68095699" w:rsidR="00913F94" w:rsidRPr="00913F94" w:rsidRDefault="00913F94" w:rsidP="00913F94"/>
    <w:p w14:paraId="512EB12D" w14:textId="6E03EE7A" w:rsidR="3E44591A" w:rsidRDefault="3E44591A" w:rsidP="3E44591A">
      <w:pPr>
        <w:jc w:val="both"/>
        <w:rPr>
          <w:b/>
          <w:bCs/>
          <w:sz w:val="28"/>
          <w:szCs w:val="28"/>
        </w:rPr>
      </w:pPr>
    </w:p>
    <w:p w14:paraId="6CFEB3B4" w14:textId="09FA78E6" w:rsidR="00C51DAF" w:rsidRDefault="00C51DAF" w:rsidP="3E44591A">
      <w:pPr>
        <w:jc w:val="both"/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lastRenderedPageBreak/>
        <w:t>Introdução</w:t>
      </w:r>
    </w:p>
    <w:p w14:paraId="68FCC2E1" w14:textId="2F35B907" w:rsidR="00C51DAF" w:rsidRDefault="00C51DAF" w:rsidP="3E44591A">
      <w:pPr>
        <w:jc w:val="both"/>
      </w:pPr>
    </w:p>
    <w:p w14:paraId="2CBF9363" w14:textId="635244EE" w:rsidR="00C51DAF" w:rsidRDefault="00C51DAF" w:rsidP="3E44591A">
      <w:pPr>
        <w:spacing w:before="120" w:line="360" w:lineRule="auto"/>
        <w:jc w:val="both"/>
      </w:pPr>
      <w:r>
        <w:t>O objetivo deste guia é orientar os estudantes do Curso Superior de Tecnologia (CST) em Desenvolvimento de Software Multiplataforma (DSM) na elaboração do Projeto Interdisciplinar</w:t>
      </w:r>
      <w:r w:rsidR="00C00596">
        <w:t xml:space="preserve"> (PI)</w:t>
      </w:r>
      <w:r>
        <w:t xml:space="preserve"> realizado durante o </w:t>
      </w:r>
      <w:r w:rsidR="00C00596">
        <w:t>segundo</w:t>
      </w:r>
      <w:r>
        <w:t xml:space="preserve"> semestre do curso.</w:t>
      </w:r>
    </w:p>
    <w:p w14:paraId="1B76A89E" w14:textId="015FBB1B" w:rsidR="007D568E" w:rsidRDefault="007D568E" w:rsidP="3E44591A">
      <w:pPr>
        <w:spacing w:before="120" w:line="360" w:lineRule="auto"/>
        <w:jc w:val="both"/>
      </w:pPr>
      <w:r>
        <w:t xml:space="preserve">O PI </w:t>
      </w:r>
      <w:r w:rsidR="00D74A95">
        <w:t>é uma atividade</w:t>
      </w:r>
      <w:r>
        <w:t xml:space="preserve"> importante por</w:t>
      </w:r>
      <w:r w:rsidR="00D74A95">
        <w:t>que ajuda o estudante</w:t>
      </w:r>
      <w:r w:rsidR="00523B22">
        <w:t xml:space="preserve"> a entender a importância das disciplinas e a desenvolver suas competências.</w:t>
      </w:r>
      <w:r>
        <w:t xml:space="preserve"> O desenvolvimento das competências é estimulado</w:t>
      </w:r>
      <w:r w:rsidR="000D065F">
        <w:t xml:space="preserve"> nessa disciplina </w:t>
      </w:r>
      <w:r>
        <w:t xml:space="preserve">porque o PI articula o conhecimento obtido nas disciplinas </w:t>
      </w:r>
      <w:r w:rsidR="000D065F">
        <w:t xml:space="preserve">do semestre atual </w:t>
      </w:r>
      <w:r>
        <w:t xml:space="preserve">com a prática. O conhecimento e a habilidade desenvolvida pela prática são </w:t>
      </w:r>
      <w:r w:rsidR="00C51F77">
        <w:t>dois</w:t>
      </w:r>
      <w:r>
        <w:t xml:space="preserve"> dos pilares do desenvolvimento da competência, o terceiro pilar </w:t>
      </w:r>
      <w:r w:rsidR="000E5D86">
        <w:t xml:space="preserve">é a atitude, querer fazer, e </w:t>
      </w:r>
      <w:r>
        <w:t>depende exclusivamente do estudante</w:t>
      </w:r>
      <w:r w:rsidR="000E5D86">
        <w:t xml:space="preserve"> (LEME, 2006)</w:t>
      </w:r>
      <w:r>
        <w:t>.</w:t>
      </w:r>
      <w:r w:rsidR="000E5D86">
        <w:t xml:space="preserve"> Portanto é imprescindível que cada estudante se dedique ao PI como se estivesse desenvolvendo o projeto solicitado por um superior em empresa ou por um cliente </w:t>
      </w:r>
      <w:r w:rsidR="000D065F">
        <w:t xml:space="preserve">caso </w:t>
      </w:r>
      <w:r w:rsidR="000E5D86">
        <w:t xml:space="preserve">se </w:t>
      </w:r>
      <w:r w:rsidR="000D065F">
        <w:t xml:space="preserve">torne um </w:t>
      </w:r>
      <w:r w:rsidR="000E5D86">
        <w:t xml:space="preserve">empreendedor. </w:t>
      </w:r>
      <w:r>
        <w:t xml:space="preserve"> </w:t>
      </w:r>
    </w:p>
    <w:p w14:paraId="360840E9" w14:textId="6EC9393C" w:rsidR="007D568E" w:rsidRDefault="007D568E" w:rsidP="3E44591A">
      <w:pPr>
        <w:spacing w:before="120" w:line="360" w:lineRule="auto"/>
        <w:jc w:val="both"/>
      </w:pPr>
      <w:r>
        <w:t>Todos os artefatos desenvolvidos no PI ser</w:t>
      </w:r>
      <w:r w:rsidR="00C00596">
        <w:t>ão</w:t>
      </w:r>
      <w:r>
        <w:t xml:space="preserve"> organizados em um repositório e </w:t>
      </w:r>
      <w:r w:rsidR="00C00596">
        <w:t xml:space="preserve">poderão ser </w:t>
      </w:r>
      <w:r>
        <w:t xml:space="preserve">definidos com acesso público para a criação do </w:t>
      </w:r>
      <w:r w:rsidR="000D065F">
        <w:t>portfólio</w:t>
      </w:r>
      <w:r>
        <w:t xml:space="preserve"> do estudante que pode ser apresentado quando participar de processos de seleção para estágio ou emprego.</w:t>
      </w:r>
    </w:p>
    <w:p w14:paraId="0D390625" w14:textId="4076AA84" w:rsidR="003A7AC1" w:rsidRDefault="000D065F" w:rsidP="3E44591A">
      <w:pPr>
        <w:spacing w:before="120" w:line="360" w:lineRule="auto"/>
        <w:jc w:val="both"/>
      </w:pPr>
      <w:r>
        <w:t xml:space="preserve">Durante o primeiro semestre, há três disciplinas que contribuem diretamente para o PI, porém o estudante pode perceber que todas apoiam a sua construção de conhecimento inicial de computação para o desenvolvimento do PI. </w:t>
      </w:r>
    </w:p>
    <w:p w14:paraId="5C6B367C" w14:textId="18CBD373" w:rsidR="003A5D4D" w:rsidRDefault="003A5D4D" w:rsidP="3E44591A">
      <w:pPr>
        <w:spacing w:before="120" w:line="360" w:lineRule="auto"/>
        <w:jc w:val="both"/>
      </w:pPr>
      <w:r>
        <w:t>Segundo o Projeto Pedagógico do Curso (PPC), as disciplinas que contribuirão para a elaboração do PI</w:t>
      </w:r>
      <w:r w:rsidR="00C00596">
        <w:t xml:space="preserve"> durante o segundo semestre</w:t>
      </w:r>
      <w:r>
        <w:t xml:space="preserve"> são:</w:t>
      </w:r>
    </w:p>
    <w:p w14:paraId="18162803" w14:textId="5E7B90C8" w:rsidR="003A5D4D" w:rsidRDefault="003A5D4D" w:rsidP="3E44591A">
      <w:pPr>
        <w:spacing w:before="120" w:line="360" w:lineRule="auto"/>
        <w:jc w:val="both"/>
      </w:pPr>
      <w:r>
        <w:t>- Engenharia de Software I</w:t>
      </w:r>
      <w:r w:rsidR="00C00596">
        <w:t>I</w:t>
      </w:r>
      <w:r>
        <w:t xml:space="preserve"> – é uma disciplina chave, nessa disciplina o professor é o encarregado de desenvolver PI;</w:t>
      </w:r>
    </w:p>
    <w:p w14:paraId="2509C353" w14:textId="456E36BA" w:rsidR="003A5D4D" w:rsidRDefault="003A5D4D" w:rsidP="3E44591A">
      <w:pPr>
        <w:spacing w:before="120" w:line="360" w:lineRule="auto"/>
        <w:jc w:val="both"/>
      </w:pPr>
      <w:r>
        <w:t>- Desenvolvimento Web I</w:t>
      </w:r>
      <w:r w:rsidR="00C00596">
        <w:t>I</w:t>
      </w:r>
      <w:r>
        <w:t xml:space="preserve"> – é uma disciplina satélite que deve apoiar o desenvolvimento do PI;</w:t>
      </w:r>
    </w:p>
    <w:p w14:paraId="23786298" w14:textId="41EDB457" w:rsidR="003A5D4D" w:rsidRDefault="003A5D4D" w:rsidP="3E44591A">
      <w:pPr>
        <w:spacing w:before="120" w:line="360" w:lineRule="auto"/>
        <w:jc w:val="both"/>
      </w:pPr>
      <w:r>
        <w:t xml:space="preserve">- </w:t>
      </w:r>
      <w:r w:rsidR="00C00596">
        <w:t>Banco de Dados - Relacional</w:t>
      </w:r>
      <w:r>
        <w:t xml:space="preserve"> – é uma disciplina satélite que deve apoiar o desenvolvimento do PI.</w:t>
      </w:r>
    </w:p>
    <w:p w14:paraId="03A683EE" w14:textId="6F33AB32" w:rsidR="00C51DAF" w:rsidRDefault="00C03157" w:rsidP="3E44591A">
      <w:pPr>
        <w:spacing w:before="120" w:line="360" w:lineRule="auto"/>
        <w:jc w:val="both"/>
      </w:pPr>
      <w:r>
        <w:t xml:space="preserve">O objetivo do PI durante o </w:t>
      </w:r>
      <w:r w:rsidR="00C00596">
        <w:t>segundo</w:t>
      </w:r>
      <w:r>
        <w:t xml:space="preserve"> semestre do curso é aplicar as competências </w:t>
      </w:r>
      <w:r>
        <w:lastRenderedPageBreak/>
        <w:t xml:space="preserve">desenvolvidas </w:t>
      </w:r>
      <w:r w:rsidR="00A02F86">
        <w:t>nas disciplinas cha</w:t>
      </w:r>
      <w:r w:rsidR="0046231E">
        <w:t>ve e satélite no processo da engenharia</w:t>
      </w:r>
      <w:r w:rsidR="0045549F">
        <w:t xml:space="preserve"> de requisitos </w:t>
      </w:r>
      <w:r w:rsidR="0046231E">
        <w:t>e na</w:t>
      </w:r>
      <w:r w:rsidR="0045549F">
        <w:t xml:space="preserve"> implementação</w:t>
      </w:r>
      <w:r w:rsidR="00A02F86">
        <w:t xml:space="preserve"> </w:t>
      </w:r>
      <w:r w:rsidR="0045549F">
        <w:t>de</w:t>
      </w:r>
      <w:r w:rsidR="00A02F86">
        <w:t xml:space="preserve"> um</w:t>
      </w:r>
      <w:r w:rsidR="00C00596">
        <w:t xml:space="preserve"> sistema para a web</w:t>
      </w:r>
      <w:r w:rsidR="00A02F86">
        <w:t xml:space="preserve"> que resolva um problema proposto por uma organização.</w:t>
      </w:r>
    </w:p>
    <w:p w14:paraId="23E83D8D" w14:textId="17278669" w:rsidR="00017C9C" w:rsidRDefault="00017C9C" w:rsidP="3E44591A">
      <w:pPr>
        <w:spacing w:before="120" w:line="360" w:lineRule="auto"/>
        <w:jc w:val="both"/>
        <w:rPr>
          <w:rFonts w:cs="Arial"/>
        </w:rPr>
      </w:pPr>
      <w:r>
        <w:t xml:space="preserve">Conforme o Manual de Projetos Interdisciplinares, o PI auxiliará no desenvolvimento das competências socioemocionais como: </w:t>
      </w:r>
      <w:r w:rsidRPr="3E44591A">
        <w:rPr>
          <w:rFonts w:cs="Arial"/>
        </w:rPr>
        <w:t>“</w:t>
      </w:r>
      <w:r w:rsidRPr="3E44591A">
        <w:rPr>
          <w:rFonts w:cs="Arial"/>
          <w:color w:val="000000" w:themeColor="text1"/>
        </w:rPr>
        <w:t>autonomia, proatividade, trabalho em equipe, comunicação, gestão de projetos, resolução de problemas, entre outras</w:t>
      </w:r>
      <w:r w:rsidRPr="3E44591A">
        <w:rPr>
          <w:rFonts w:cs="Arial"/>
        </w:rPr>
        <w:t>”.</w:t>
      </w:r>
    </w:p>
    <w:p w14:paraId="625C30F3" w14:textId="2F026325" w:rsidR="0011409D" w:rsidRDefault="0011409D" w:rsidP="3E44591A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O PPC do curso cita as competências socioemocionais desenvolvidas transversalmente em todos os componentes do </w:t>
      </w:r>
      <w:r w:rsidR="00C00596" w:rsidRPr="3E44591A">
        <w:rPr>
          <w:rFonts w:cs="Arial"/>
        </w:rPr>
        <w:t>segundo</w:t>
      </w:r>
      <w:r w:rsidRPr="3E44591A">
        <w:rPr>
          <w:rFonts w:cs="Arial"/>
        </w:rPr>
        <w:t xml:space="preserve"> semestre:</w:t>
      </w:r>
    </w:p>
    <w:p w14:paraId="0D341598" w14:textId="6E1C0A42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Demostrar capacidade de resolver problemas complexos e propor soluções criativas e inovadoras;</w:t>
      </w:r>
    </w:p>
    <w:p w14:paraId="39AB94E5" w14:textId="75CAA2A5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Desenvolver a visão sistêmica, identificando soluções, respeitando aspetos culturais, éticos, ambientais e sociais no âmbito local, regional e internacional;</w:t>
      </w:r>
    </w:p>
    <w:p w14:paraId="067BE2F9" w14:textId="3D7B5586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Evidenciar o uso de pensamento crítico em situações adversas;</w:t>
      </w:r>
    </w:p>
    <w:p w14:paraId="114B89C3" w14:textId="37E98544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Empreender ações inovadoras, analisando criticamente a organização, antecipando e promovendo transformações;</w:t>
      </w:r>
    </w:p>
    <w:p w14:paraId="428739D2" w14:textId="21CF5A86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Administrar conflitos quando necessário, estabelecer relações e propor um ambiente colaborativo, incentivando o trabalho em equipe;</w:t>
      </w:r>
    </w:p>
    <w:p w14:paraId="273F0729" w14:textId="41691043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Atuar de forma autônoma na realização de atividades profissionais e na execução de projetos;</w:t>
      </w:r>
    </w:p>
    <w:p w14:paraId="53065301" w14:textId="198FD374" w:rsidR="00483ECE" w:rsidRPr="00483ECE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Elaborar, gerenciar e apoiar projetos identificando oportunidades e avaliando os riscos inerentes;</w:t>
      </w:r>
    </w:p>
    <w:p w14:paraId="1819AB7F" w14:textId="42FD8384" w:rsidR="0011409D" w:rsidRPr="0011409D" w:rsidRDefault="00483ECE" w:rsidP="00145E9A">
      <w:pPr>
        <w:pStyle w:val="PargrafodaLista"/>
        <w:numPr>
          <w:ilvl w:val="0"/>
          <w:numId w:val="39"/>
        </w:numPr>
        <w:spacing w:before="120" w:line="360" w:lineRule="auto"/>
        <w:jc w:val="both"/>
        <w:rPr>
          <w:rFonts w:cs="Arial"/>
          <w:color w:val="000000" w:themeColor="text1"/>
        </w:rPr>
      </w:pPr>
      <w:r w:rsidRPr="3E44591A">
        <w:rPr>
          <w:rFonts w:cs="Arial"/>
          <w:color w:val="000000" w:themeColor="text1"/>
        </w:rPr>
        <w:t>Comunicar-se, tanto na língua materna como em língua estrangeira</w:t>
      </w:r>
      <w:r w:rsidRPr="33C10074">
        <w:rPr>
          <w:rFonts w:cs="Arial"/>
          <w:color w:val="000000" w:themeColor="text1"/>
        </w:rPr>
        <w:t>.</w:t>
      </w:r>
    </w:p>
    <w:p w14:paraId="2139381A" w14:textId="4210CEAB" w:rsidR="00017C9C" w:rsidRDefault="00017C9C" w:rsidP="3E44591A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O PPC do curso cita a</w:t>
      </w:r>
      <w:r w:rsidR="00016981" w:rsidRPr="3E44591A">
        <w:rPr>
          <w:rFonts w:cs="Arial"/>
        </w:rPr>
        <w:t>s competências profissionais</w:t>
      </w:r>
      <w:r w:rsidRPr="3E44591A">
        <w:rPr>
          <w:rFonts w:cs="Arial"/>
        </w:rPr>
        <w:t xml:space="preserve"> desenvolv</w:t>
      </w:r>
      <w:r w:rsidR="00016981" w:rsidRPr="3E44591A">
        <w:rPr>
          <w:rFonts w:cs="Arial"/>
        </w:rPr>
        <w:t xml:space="preserve">idas em cada disciplina e são apresentadas na </w:t>
      </w:r>
      <w:r w:rsidR="00FF761D" w:rsidRPr="3E44591A">
        <w:rPr>
          <w:rFonts w:cs="Arial"/>
        </w:rPr>
        <w:fldChar w:fldCharType="begin"/>
      </w:r>
      <w:r w:rsidR="00FF761D" w:rsidRPr="3E44591A">
        <w:rPr>
          <w:rFonts w:cs="Arial"/>
        </w:rPr>
        <w:instrText xml:space="preserve"> REF _Ref96422501 \h </w:instrText>
      </w:r>
      <w:r w:rsidR="002C5C15" w:rsidRPr="3E44591A">
        <w:rPr>
          <w:rFonts w:cs="Arial"/>
        </w:rPr>
        <w:instrText xml:space="preserve"> \* MERGEFORMAT </w:instrText>
      </w:r>
      <w:r w:rsidR="00FF761D" w:rsidRPr="3E44591A">
        <w:rPr>
          <w:rFonts w:cs="Arial"/>
        </w:rPr>
      </w:r>
      <w:r w:rsidR="00FF761D" w:rsidRPr="3E44591A">
        <w:rPr>
          <w:rFonts w:cs="Arial"/>
        </w:rPr>
        <w:fldChar w:fldCharType="separate"/>
      </w:r>
      <w:r w:rsidR="00F40771" w:rsidRPr="00F40771">
        <w:t xml:space="preserve">Tabela </w:t>
      </w:r>
      <w:r w:rsidR="00F40771" w:rsidRPr="3E44591A">
        <w:rPr>
          <w:noProof/>
        </w:rPr>
        <w:t>1</w:t>
      </w:r>
      <w:r w:rsidR="00FF761D" w:rsidRPr="3E44591A">
        <w:rPr>
          <w:rFonts w:cs="Arial"/>
        </w:rPr>
        <w:fldChar w:fldCharType="end"/>
      </w:r>
      <w:r w:rsidR="0011409D" w:rsidRPr="3E44591A">
        <w:rPr>
          <w:rFonts w:cs="Arial"/>
        </w:rPr>
        <w:t xml:space="preserve"> a seguir</w:t>
      </w:r>
      <w:r w:rsidR="00016981" w:rsidRPr="3E44591A">
        <w:rPr>
          <w:rFonts w:cs="Arial"/>
        </w:rPr>
        <w:t>.</w:t>
      </w:r>
    </w:p>
    <w:p w14:paraId="47C1CC8F" w14:textId="5D4C23AB" w:rsidR="000B5631" w:rsidRPr="000B5631" w:rsidRDefault="000B5631" w:rsidP="002C5C15">
      <w:pPr>
        <w:pStyle w:val="Legenda"/>
        <w:keepNext/>
        <w:jc w:val="center"/>
        <w:rPr>
          <w:color w:val="auto"/>
        </w:rPr>
      </w:pPr>
      <w:bookmarkStart w:id="1" w:name="_Ref96422501"/>
      <w:r w:rsidRPr="6418ABFE">
        <w:rPr>
          <w:color w:val="auto"/>
        </w:rPr>
        <w:t xml:space="preserve">Tabela </w:t>
      </w:r>
      <w:r w:rsidR="7A6B6FEF" w:rsidRPr="6418ABFE">
        <w:rPr>
          <w:color w:val="auto"/>
        </w:rPr>
        <w:t>1</w:t>
      </w:r>
      <w:bookmarkEnd w:id="1"/>
      <w:r w:rsidRPr="6418ABFE">
        <w:rPr>
          <w:color w:val="auto"/>
        </w:rPr>
        <w:t xml:space="preserve"> Disciplinas X Competências Profissionais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="00016981" w:rsidRPr="00933072" w14:paraId="7C0F34F0" w14:textId="77777777" w:rsidTr="6418ABFE">
        <w:tc>
          <w:tcPr>
            <w:tcW w:w="3256" w:type="dxa"/>
          </w:tcPr>
          <w:p w14:paraId="41556835" w14:textId="176BE838" w:rsidR="00016981" w:rsidRPr="00933072" w:rsidRDefault="00016981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Disciplina</w:t>
            </w:r>
          </w:p>
        </w:tc>
        <w:tc>
          <w:tcPr>
            <w:tcW w:w="6094" w:type="dxa"/>
          </w:tcPr>
          <w:p w14:paraId="048BA395" w14:textId="10F50692" w:rsidR="00016981" w:rsidRPr="00933072" w:rsidRDefault="00016981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Competências Profissionais</w:t>
            </w:r>
          </w:p>
        </w:tc>
      </w:tr>
      <w:tr w:rsidR="00016981" w:rsidRPr="000310A9" w14:paraId="5FB2026A" w14:textId="77777777" w:rsidTr="6418ABFE">
        <w:tc>
          <w:tcPr>
            <w:tcW w:w="3256" w:type="dxa"/>
          </w:tcPr>
          <w:p w14:paraId="6E6EC2A9" w14:textId="37CF7B92" w:rsidR="00016981" w:rsidRPr="00933072" w:rsidRDefault="00483EC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Banco de Dados - Relacional</w:t>
            </w:r>
          </w:p>
        </w:tc>
        <w:tc>
          <w:tcPr>
            <w:tcW w:w="6094" w:type="dxa"/>
          </w:tcPr>
          <w:p w14:paraId="7D21BE85" w14:textId="77777777" w:rsidR="00933072" w:rsidRPr="00933072" w:rsidRDefault="10327D38" w:rsidP="6418ABFE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 xml:space="preserve">Desenvolver projetos de Banco de Dados utilizando diferentes abordagens de modelagem e implementação a fim de garantir a qualidade dos </w:t>
            </w:r>
            <w:r w:rsidRPr="6418ABFE">
              <w:lastRenderedPageBreak/>
              <w:t>dados.</w:t>
            </w:r>
          </w:p>
          <w:p w14:paraId="76925C88" w14:textId="77777777" w:rsidR="00933072" w:rsidRPr="00933072" w:rsidRDefault="10327D38" w:rsidP="6418ABFE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Utilizar adequadamente as técnicas de armazenamento e tratamento de dados estruturados, visando qualidade, manutenção e segurança;</w:t>
            </w:r>
          </w:p>
          <w:p w14:paraId="2A2EC7C1" w14:textId="26A08170" w:rsidR="00016981" w:rsidRPr="00933072" w:rsidRDefault="10327D38" w:rsidP="6418ABFE">
            <w:pPr>
              <w:pStyle w:val="PargrafodaLista"/>
              <w:numPr>
                <w:ilvl w:val="0"/>
                <w:numId w:val="38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Utilizar adequadamente os princípios de armazenamento e tratamento de dados a fim de suportar a recuperação de dados utilizados em aplicações.</w:t>
            </w:r>
          </w:p>
        </w:tc>
      </w:tr>
      <w:tr w:rsidR="00016981" w:rsidRPr="000310A9" w14:paraId="3B2D6908" w14:textId="77777777" w:rsidTr="6418ABFE">
        <w:tc>
          <w:tcPr>
            <w:tcW w:w="3256" w:type="dxa"/>
          </w:tcPr>
          <w:p w14:paraId="4B138B67" w14:textId="1AF7E47D" w:rsidR="00016981" w:rsidRPr="00933072" w:rsidRDefault="00483EC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lastRenderedPageBreak/>
              <w:t>Desenvolvimento Web II</w:t>
            </w:r>
          </w:p>
        </w:tc>
        <w:tc>
          <w:tcPr>
            <w:tcW w:w="6094" w:type="dxa"/>
          </w:tcPr>
          <w:p w14:paraId="056CC0BC" w14:textId="77777777" w:rsidR="00933072" w:rsidRPr="00933072" w:rsidRDefault="10327D38" w:rsidP="6418ABFE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 xml:space="preserve">Aplicar linguagens de programação </w:t>
            </w:r>
            <w:proofErr w:type="spellStart"/>
            <w:r w:rsidRPr="6418ABFE">
              <w:t>back-end</w:t>
            </w:r>
            <w:proofErr w:type="spellEnd"/>
            <w:r w:rsidRPr="6418ABFE">
              <w:t xml:space="preserve"> e raciocínio lógico adequados para resolução de situações problema e ou desenvolvimento de projetos diversos. • Desenvolver softwares baseados em metodologias e técnicas de programação que visam a segurança das aplicações e do usuário. </w:t>
            </w:r>
          </w:p>
          <w:p w14:paraId="47D7C1AA" w14:textId="56FB1832" w:rsidR="00016981" w:rsidRPr="00933072" w:rsidRDefault="10327D38" w:rsidP="6418ABFE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</w:rPr>
            </w:pPr>
            <w:r w:rsidRPr="6418ABFE">
              <w:t>Dimensionar e estruturar os recursos necessários para implantação de um site/e-commerce entre outros projetos.</w:t>
            </w:r>
          </w:p>
        </w:tc>
      </w:tr>
      <w:tr w:rsidR="009A7E11" w:rsidRPr="000310A9" w14:paraId="10CE1BF3" w14:textId="77777777" w:rsidTr="6418ABFE">
        <w:tc>
          <w:tcPr>
            <w:tcW w:w="3256" w:type="dxa"/>
          </w:tcPr>
          <w:p w14:paraId="39F3DE19" w14:textId="2DC467B5" w:rsidR="009A7E11" w:rsidRPr="00933072" w:rsidRDefault="64AE0C7E" w:rsidP="3E44591A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Engenharia de Software I</w:t>
            </w:r>
            <w:r w:rsidR="00483ECE" w:rsidRPr="3E44591A">
              <w:rPr>
                <w:rFonts w:cs="Arial"/>
                <w:sz w:val="20"/>
                <w:szCs w:val="20"/>
              </w:rPr>
              <w:t>I</w:t>
            </w:r>
          </w:p>
        </w:tc>
        <w:tc>
          <w:tcPr>
            <w:tcW w:w="6094" w:type="dxa"/>
          </w:tcPr>
          <w:p w14:paraId="5AD54422" w14:textId="77777777" w:rsidR="00933072" w:rsidRPr="00933072" w:rsidRDefault="10327D38" w:rsidP="6418ABFE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  <w:color w:val="000000"/>
              </w:rPr>
            </w:pPr>
            <w:r w:rsidRPr="6418ABFE">
              <w:t xml:space="preserve">Especificar os requisitos, projetar e documentar soluções de software baseadas no conhecimento apropriado de teorias, modelos e técnicas, observando as necessidades dos projetos. </w:t>
            </w:r>
          </w:p>
          <w:p w14:paraId="5B9C2897" w14:textId="4E1A1CF2" w:rsidR="009A7E11" w:rsidRPr="00933072" w:rsidRDefault="10327D38" w:rsidP="6418ABFE">
            <w:pPr>
              <w:pStyle w:val="PargrafodaLista"/>
              <w:numPr>
                <w:ilvl w:val="0"/>
                <w:numId w:val="37"/>
              </w:numPr>
              <w:spacing w:before="120" w:line="360" w:lineRule="auto"/>
              <w:jc w:val="both"/>
              <w:rPr>
                <w:rFonts w:cs="Arial"/>
                <w:color w:val="000000"/>
              </w:rPr>
            </w:pPr>
            <w:r w:rsidRPr="6418ABFE">
              <w:t>Modelar e implantar processos de negócio, propor soluções de TI a fim de aumentar a competitividade das organizações.</w:t>
            </w:r>
          </w:p>
        </w:tc>
      </w:tr>
    </w:tbl>
    <w:p w14:paraId="478BA5E9" w14:textId="3E301C12" w:rsidR="00016981" w:rsidRPr="00174EF2" w:rsidRDefault="00174EF2" w:rsidP="00741379">
      <w:pPr>
        <w:spacing w:before="120" w:line="360" w:lineRule="auto"/>
        <w:jc w:val="center"/>
        <w:rPr>
          <w:rFonts w:cs="Arial"/>
          <w:sz w:val="18"/>
          <w:szCs w:val="18"/>
        </w:rPr>
      </w:pPr>
      <w:r w:rsidRPr="3E44591A">
        <w:rPr>
          <w:rFonts w:cs="Arial"/>
          <w:sz w:val="18"/>
          <w:szCs w:val="18"/>
        </w:rPr>
        <w:t>Fonte: os autores</w:t>
      </w:r>
    </w:p>
    <w:p w14:paraId="09951944" w14:textId="09D1F9BB" w:rsidR="0089201D" w:rsidRDefault="0089201D" w:rsidP="002C5C15">
      <w:pPr>
        <w:spacing w:before="120" w:line="360" w:lineRule="auto"/>
        <w:jc w:val="both"/>
      </w:pPr>
    </w:p>
    <w:p w14:paraId="36059FCE" w14:textId="34DB1218" w:rsidR="4D5E8B57" w:rsidRDefault="4D5E8B57" w:rsidP="4D5E8B57">
      <w:pPr>
        <w:rPr>
          <w:b/>
          <w:bCs/>
          <w:sz w:val="28"/>
          <w:szCs w:val="28"/>
        </w:rPr>
      </w:pPr>
    </w:p>
    <w:p w14:paraId="4FD8E85A" w14:textId="3BE61CBE" w:rsidR="4D5E8B57" w:rsidRDefault="4D5E8B57" w:rsidP="4D5E8B57">
      <w:pPr>
        <w:rPr>
          <w:b/>
          <w:bCs/>
          <w:sz w:val="28"/>
          <w:szCs w:val="28"/>
        </w:rPr>
      </w:pPr>
    </w:p>
    <w:p w14:paraId="700650A0" w14:textId="1EBFEE6D" w:rsidR="4D5E8B57" w:rsidRDefault="4D5E8B57" w:rsidP="4D5E8B57">
      <w:pPr>
        <w:rPr>
          <w:b/>
          <w:bCs/>
          <w:sz w:val="28"/>
          <w:szCs w:val="28"/>
        </w:rPr>
      </w:pPr>
    </w:p>
    <w:p w14:paraId="4062C9F0" w14:textId="4B2199E1" w:rsidR="000E5D86" w:rsidRPr="0089201D" w:rsidRDefault="000E5D86" w:rsidP="3E44591A">
      <w:pPr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Bibliografia</w:t>
      </w:r>
    </w:p>
    <w:p w14:paraId="47847AAB" w14:textId="77777777" w:rsidR="000E5D86" w:rsidRDefault="000E5D86" w:rsidP="008C42CD"/>
    <w:p w14:paraId="2F3A78EC" w14:textId="77777777" w:rsidR="0088458F" w:rsidRDefault="000E5D86" w:rsidP="008C42CD">
      <w:pPr>
        <w:rPr>
          <w:rStyle w:val="normaltextrun"/>
          <w:rFonts w:ascii="Calibri" w:hAnsi="Calibri"/>
          <w:color w:val="222222"/>
          <w:sz w:val="31"/>
          <w:szCs w:val="31"/>
        </w:rPr>
        <w:sectPr w:rsidR="0088458F" w:rsidSect="003A41B7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rStyle w:val="normaltextrun"/>
          <w:rFonts w:ascii="Calibri" w:hAnsi="Calibri"/>
          <w:color w:val="222222"/>
          <w:sz w:val="31"/>
          <w:szCs w:val="31"/>
        </w:rPr>
        <w:t>LEME, Rogério. </w:t>
      </w:r>
      <w:r w:rsidRPr="3E44591A">
        <w:rPr>
          <w:rStyle w:val="normaltextrun"/>
          <w:rFonts w:ascii="Calibri" w:hAnsi="Calibri"/>
          <w:b/>
          <w:bCs/>
          <w:color w:val="222222"/>
          <w:sz w:val="31"/>
          <w:szCs w:val="31"/>
        </w:rPr>
        <w:t>Avaliação de desempenho com foco em competência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. </w:t>
      </w:r>
      <w:proofErr w:type="spellStart"/>
      <w:r w:rsidRPr="3E44591A">
        <w:rPr>
          <w:rStyle w:val="spellingerror"/>
          <w:rFonts w:ascii="Calibri" w:hAnsi="Calibri"/>
          <w:color w:val="222222"/>
          <w:sz w:val="31"/>
          <w:szCs w:val="31"/>
        </w:rPr>
        <w:t>Qualitymark</w:t>
      </w:r>
      <w:proofErr w:type="spellEnd"/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 Editora Ltda, 2006.</w:t>
      </w:r>
    </w:p>
    <w:p w14:paraId="3AF2BD3F" w14:textId="7CF27FC4" w:rsidR="0088458F" w:rsidRDefault="0088458F" w:rsidP="008C42CD"/>
    <w:p w14:paraId="3CE39F2E" w14:textId="77777777" w:rsidR="0088458F" w:rsidRDefault="0088458F" w:rsidP="008C42CD">
      <w:pPr>
        <w:rPr>
          <w:sz w:val="40"/>
          <w:szCs w:val="40"/>
        </w:rPr>
      </w:pPr>
    </w:p>
    <w:p w14:paraId="5D4BFC7F" w14:textId="77777777" w:rsidR="0088458F" w:rsidRDefault="0088458F" w:rsidP="008C42CD">
      <w:pPr>
        <w:rPr>
          <w:sz w:val="40"/>
          <w:szCs w:val="40"/>
        </w:rPr>
      </w:pPr>
    </w:p>
    <w:p w14:paraId="0E29E9C6" w14:textId="77777777" w:rsidR="0088458F" w:rsidRDefault="0088458F" w:rsidP="008C42CD">
      <w:pPr>
        <w:rPr>
          <w:sz w:val="40"/>
          <w:szCs w:val="40"/>
        </w:rPr>
      </w:pPr>
    </w:p>
    <w:p w14:paraId="29BEA482" w14:textId="77777777" w:rsidR="0088458F" w:rsidRDefault="0088458F" w:rsidP="008C42CD">
      <w:pPr>
        <w:rPr>
          <w:sz w:val="40"/>
          <w:szCs w:val="40"/>
        </w:rPr>
      </w:pPr>
    </w:p>
    <w:p w14:paraId="215AA371" w14:textId="77777777" w:rsidR="0088458F" w:rsidRDefault="0088458F" w:rsidP="008C42CD">
      <w:pPr>
        <w:rPr>
          <w:sz w:val="40"/>
          <w:szCs w:val="40"/>
        </w:rPr>
      </w:pPr>
    </w:p>
    <w:p w14:paraId="12C81DD7" w14:textId="77777777" w:rsidR="0088458F" w:rsidRDefault="0088458F" w:rsidP="008C42CD">
      <w:pPr>
        <w:rPr>
          <w:sz w:val="40"/>
          <w:szCs w:val="40"/>
        </w:rPr>
      </w:pPr>
    </w:p>
    <w:p w14:paraId="43855952" w14:textId="77777777" w:rsidR="0088458F" w:rsidRDefault="0088458F" w:rsidP="008C42CD">
      <w:pPr>
        <w:rPr>
          <w:sz w:val="40"/>
          <w:szCs w:val="40"/>
        </w:rPr>
      </w:pPr>
    </w:p>
    <w:p w14:paraId="0B2E522F" w14:textId="77777777" w:rsidR="0088458F" w:rsidRDefault="0088458F" w:rsidP="008C42CD">
      <w:pPr>
        <w:rPr>
          <w:sz w:val="40"/>
          <w:szCs w:val="40"/>
        </w:rPr>
      </w:pPr>
    </w:p>
    <w:p w14:paraId="0564F22D" w14:textId="77777777" w:rsidR="0088458F" w:rsidRDefault="0088458F" w:rsidP="008C42CD">
      <w:pPr>
        <w:rPr>
          <w:sz w:val="40"/>
          <w:szCs w:val="40"/>
        </w:rPr>
      </w:pPr>
    </w:p>
    <w:p w14:paraId="26CBA9DC" w14:textId="77777777" w:rsidR="0088458F" w:rsidRDefault="0088458F" w:rsidP="008C42CD">
      <w:pPr>
        <w:rPr>
          <w:sz w:val="40"/>
          <w:szCs w:val="40"/>
        </w:rPr>
      </w:pPr>
    </w:p>
    <w:p w14:paraId="2BA7E062" w14:textId="77777777" w:rsidR="0088458F" w:rsidRDefault="0088458F" w:rsidP="008C42CD">
      <w:pPr>
        <w:rPr>
          <w:sz w:val="40"/>
          <w:szCs w:val="40"/>
        </w:rPr>
      </w:pPr>
    </w:p>
    <w:p w14:paraId="5E2E0D8E" w14:textId="77777777" w:rsidR="0088458F" w:rsidRDefault="0088458F" w:rsidP="008C42CD">
      <w:pPr>
        <w:rPr>
          <w:sz w:val="40"/>
          <w:szCs w:val="40"/>
        </w:rPr>
      </w:pPr>
    </w:p>
    <w:p w14:paraId="2C97945B" w14:textId="77777777" w:rsidR="0088458F" w:rsidRDefault="0088458F" w:rsidP="008C42CD">
      <w:pPr>
        <w:rPr>
          <w:sz w:val="40"/>
          <w:szCs w:val="40"/>
        </w:rPr>
      </w:pPr>
    </w:p>
    <w:p w14:paraId="7E1C877F" w14:textId="27CADD46" w:rsidR="0088458F" w:rsidRDefault="0088458F" w:rsidP="0088458F">
      <w:pPr>
        <w:jc w:val="center"/>
        <w:sectPr w:rsidR="0088458F" w:rsidSect="003A41B7">
          <w:headerReference w:type="default" r:id="rId15"/>
          <w:footerReference w:type="first" r:id="rId16"/>
          <w:pgSz w:w="12240" w:h="15840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sz w:val="40"/>
          <w:szCs w:val="40"/>
        </w:rPr>
        <w:t>Parte II – Especificação do Sistema</w:t>
      </w:r>
    </w:p>
    <w:p w14:paraId="4C8E2511" w14:textId="1E69BD5F" w:rsidR="00AC13A7" w:rsidRPr="0088458F" w:rsidRDefault="00FF0C57" w:rsidP="00FF0C57">
      <w:pPr>
        <w:widowControl/>
        <w:tabs>
          <w:tab w:val="left" w:pos="3970"/>
        </w:tabs>
        <w:spacing w:line="240" w:lineRule="auto"/>
      </w:pPr>
      <w:r>
        <w:lastRenderedPageBreak/>
        <w:tab/>
      </w:r>
    </w:p>
    <w:p w14:paraId="53BA4DD1" w14:textId="2D483780" w:rsidR="003540BA" w:rsidRDefault="003540BA" w:rsidP="003540BA"/>
    <w:p w14:paraId="4685E48B" w14:textId="199D876F" w:rsidR="00AC13A7" w:rsidRDefault="00AC13A7" w:rsidP="003540BA"/>
    <w:p w14:paraId="4B61661F" w14:textId="729780F6" w:rsidR="00AC13A7" w:rsidRDefault="00AC13A7" w:rsidP="003540BA"/>
    <w:p w14:paraId="393B4512" w14:textId="31D58600" w:rsidR="00AC13A7" w:rsidRDefault="00AC13A7" w:rsidP="003540BA"/>
    <w:p w14:paraId="67828C42" w14:textId="164BAD26" w:rsidR="00AC13A7" w:rsidRDefault="00AC13A7" w:rsidP="003540BA"/>
    <w:p w14:paraId="3C56B1CB" w14:textId="38220E9B" w:rsidR="003540BA" w:rsidRDefault="003540BA" w:rsidP="003540BA"/>
    <w:p w14:paraId="2E8B5F72" w14:textId="33D964EB" w:rsidR="00403CF1" w:rsidRDefault="00403CF1" w:rsidP="003540BA"/>
    <w:p w14:paraId="3601504E" w14:textId="6B729E5E" w:rsidR="00403CF1" w:rsidRDefault="00403CF1" w:rsidP="003540BA"/>
    <w:p w14:paraId="27327AC7" w14:textId="569CFD3B" w:rsidR="00403CF1" w:rsidRDefault="00403CF1" w:rsidP="003540BA"/>
    <w:p w14:paraId="369AD1B9" w14:textId="67149CE3" w:rsidR="00E25F93" w:rsidRDefault="00E25F93" w:rsidP="003540BA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Eventec</w:t>
      </w:r>
      <w:proofErr w:type="spellEnd"/>
    </w:p>
    <w:p w14:paraId="04559D89" w14:textId="77777777" w:rsidR="000310A9" w:rsidRDefault="000310A9" w:rsidP="003540BA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Sistema de controle de eventos</w:t>
      </w:r>
    </w:p>
    <w:p w14:paraId="69FD09C0" w14:textId="7B0771E7" w:rsidR="003540BA" w:rsidRDefault="000310A9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Carolina Nascimento Silva</w:t>
      </w:r>
    </w:p>
    <w:p w14:paraId="2B6BFC6B" w14:textId="75F79C09" w:rsidR="003540BA" w:rsidRDefault="07DDD49A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Daniel Irineu dos Santo</w:t>
      </w:r>
      <w:r w:rsidR="538E88AB" w:rsidRPr="3E44591A">
        <w:rPr>
          <w:sz w:val="28"/>
          <w:szCs w:val="28"/>
        </w:rPr>
        <w:t>s</w:t>
      </w:r>
    </w:p>
    <w:p w14:paraId="48666D12" w14:textId="1483675A" w:rsidR="538E88AB" w:rsidRDefault="538E88AB" w:rsidP="4F40D893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Diego Gonzaga Ribeiro</w:t>
      </w:r>
    </w:p>
    <w:p w14:paraId="68BF5D66" w14:textId="7595FD58" w:rsidR="003540BA" w:rsidRDefault="000310A9" w:rsidP="003540BA">
      <w:pPr>
        <w:pStyle w:val="Ttul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 xml:space="preserve">Felipe </w:t>
      </w:r>
      <w:proofErr w:type="spellStart"/>
      <w:r w:rsidRPr="3E44591A">
        <w:rPr>
          <w:b w:val="0"/>
          <w:bCs w:val="0"/>
          <w:sz w:val="28"/>
          <w:szCs w:val="28"/>
        </w:rPr>
        <w:t>Maximo</w:t>
      </w:r>
      <w:proofErr w:type="spellEnd"/>
      <w:r w:rsidRPr="3E44591A">
        <w:rPr>
          <w:b w:val="0"/>
          <w:bCs w:val="0"/>
          <w:sz w:val="28"/>
          <w:szCs w:val="28"/>
        </w:rPr>
        <w:t xml:space="preserve"> </w:t>
      </w:r>
      <w:proofErr w:type="spellStart"/>
      <w:r w:rsidRPr="3E44591A">
        <w:rPr>
          <w:b w:val="0"/>
          <w:bCs w:val="0"/>
          <w:sz w:val="28"/>
          <w:szCs w:val="28"/>
        </w:rPr>
        <w:t>Colen</w:t>
      </w:r>
      <w:proofErr w:type="spellEnd"/>
    </w:p>
    <w:p w14:paraId="16251162" w14:textId="36F6BA5F" w:rsidR="000310A9" w:rsidRPr="000310A9" w:rsidRDefault="000310A9" w:rsidP="000310A9">
      <w:pPr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Guilherme Henrique</w:t>
      </w:r>
    </w:p>
    <w:p w14:paraId="0F1F4B08" w14:textId="0035B837" w:rsidR="003540BA" w:rsidRDefault="000310A9" w:rsidP="000310A9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Nicoly</w:t>
      </w:r>
      <w:proofErr w:type="spellEnd"/>
      <w:r w:rsidRPr="3E44591A">
        <w:rPr>
          <w:sz w:val="28"/>
          <w:szCs w:val="28"/>
        </w:rPr>
        <w:t xml:space="preserve"> de Oliveira Avelino</w:t>
      </w:r>
    </w:p>
    <w:p w14:paraId="03F1E494" w14:textId="1E90185D" w:rsidR="000310A9" w:rsidRDefault="000310A9" w:rsidP="000310A9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Níkolas</w:t>
      </w:r>
      <w:proofErr w:type="spellEnd"/>
      <w:r w:rsidRPr="3E44591A">
        <w:rPr>
          <w:sz w:val="28"/>
          <w:szCs w:val="28"/>
        </w:rPr>
        <w:t xml:space="preserve"> Y</w:t>
      </w:r>
      <w:r w:rsidR="0E34F28E" w:rsidRPr="3E44591A">
        <w:rPr>
          <w:sz w:val="28"/>
          <w:szCs w:val="28"/>
        </w:rPr>
        <w:t>.</w:t>
      </w:r>
      <w:r w:rsidRPr="3E44591A">
        <w:rPr>
          <w:sz w:val="28"/>
          <w:szCs w:val="28"/>
        </w:rPr>
        <w:t xml:space="preserve"> de Oliveira Costa</w:t>
      </w:r>
    </w:p>
    <w:p w14:paraId="3E8E3651" w14:textId="73A864B7" w:rsidR="003540BA" w:rsidRDefault="000310A9" w:rsidP="003540B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Víctor dos Santos Viana</w:t>
      </w:r>
    </w:p>
    <w:p w14:paraId="70C6950B" w14:textId="77777777" w:rsidR="003540BA" w:rsidRDefault="003540BA" w:rsidP="003540BA"/>
    <w:p w14:paraId="0D50BC1D" w14:textId="77777777" w:rsidR="003540BA" w:rsidRDefault="003540BA" w:rsidP="003540BA">
      <w:pPr>
        <w:jc w:val="center"/>
        <w:rPr>
          <w:sz w:val="28"/>
          <w:szCs w:val="28"/>
        </w:rPr>
      </w:pPr>
    </w:p>
    <w:p w14:paraId="6D4D5469" w14:textId="6326D037" w:rsidR="003540BA" w:rsidRDefault="003540BA" w:rsidP="003540BA">
      <w:pPr>
        <w:jc w:val="center"/>
        <w:rPr>
          <w:sz w:val="28"/>
          <w:szCs w:val="28"/>
        </w:rPr>
      </w:pPr>
    </w:p>
    <w:p w14:paraId="630EB8C0" w14:textId="77777777" w:rsidR="003540BA" w:rsidRDefault="003540BA" w:rsidP="003540BA">
      <w:pPr>
        <w:jc w:val="center"/>
        <w:rPr>
          <w:sz w:val="28"/>
          <w:szCs w:val="28"/>
        </w:rPr>
      </w:pPr>
    </w:p>
    <w:p w14:paraId="4AAC42F8" w14:textId="35E5E625" w:rsidR="003540BA" w:rsidRDefault="003540BA" w:rsidP="003540BA">
      <w:pPr>
        <w:jc w:val="center"/>
        <w:rPr>
          <w:sz w:val="28"/>
          <w:szCs w:val="28"/>
        </w:rPr>
      </w:pPr>
    </w:p>
    <w:p w14:paraId="4FBAFA53" w14:textId="0D41AF12" w:rsidR="00AC13A7" w:rsidRDefault="00AC13A7" w:rsidP="003540BA">
      <w:pPr>
        <w:jc w:val="center"/>
        <w:rPr>
          <w:sz w:val="28"/>
          <w:szCs w:val="28"/>
        </w:rPr>
      </w:pPr>
    </w:p>
    <w:p w14:paraId="2BE5F92B" w14:textId="30949FDE" w:rsidR="00AC13A7" w:rsidRDefault="00AC13A7" w:rsidP="003540BA">
      <w:pPr>
        <w:jc w:val="center"/>
        <w:rPr>
          <w:sz w:val="28"/>
          <w:szCs w:val="28"/>
        </w:rPr>
      </w:pPr>
    </w:p>
    <w:p w14:paraId="50C5D8CC" w14:textId="7BEB8514" w:rsidR="00AC13A7" w:rsidRDefault="00AC13A7" w:rsidP="003540BA">
      <w:pPr>
        <w:jc w:val="center"/>
        <w:rPr>
          <w:sz w:val="28"/>
          <w:szCs w:val="28"/>
        </w:rPr>
      </w:pPr>
    </w:p>
    <w:p w14:paraId="155D4741" w14:textId="36834D2C" w:rsidR="007F1E20" w:rsidRDefault="007F1E20" w:rsidP="003540BA">
      <w:pPr>
        <w:jc w:val="center"/>
        <w:rPr>
          <w:sz w:val="28"/>
          <w:szCs w:val="28"/>
        </w:rPr>
      </w:pPr>
    </w:p>
    <w:p w14:paraId="6634728A" w14:textId="051B0502" w:rsidR="007F1E20" w:rsidRDefault="007F1E20" w:rsidP="003540BA">
      <w:pPr>
        <w:jc w:val="center"/>
        <w:rPr>
          <w:sz w:val="28"/>
          <w:szCs w:val="28"/>
        </w:rPr>
      </w:pPr>
    </w:p>
    <w:p w14:paraId="789BCE47" w14:textId="0C456E9C" w:rsidR="007F1E20" w:rsidRDefault="007F1E20" w:rsidP="003540BA">
      <w:pPr>
        <w:jc w:val="center"/>
        <w:rPr>
          <w:sz w:val="28"/>
          <w:szCs w:val="28"/>
        </w:rPr>
      </w:pPr>
    </w:p>
    <w:p w14:paraId="5EB1110A" w14:textId="49E79994" w:rsidR="007F1E20" w:rsidRDefault="007F1E20" w:rsidP="003540BA">
      <w:pPr>
        <w:jc w:val="center"/>
        <w:rPr>
          <w:sz w:val="28"/>
          <w:szCs w:val="28"/>
        </w:rPr>
      </w:pPr>
    </w:p>
    <w:p w14:paraId="54FBA0A6" w14:textId="77777777" w:rsidR="007F1E20" w:rsidRDefault="007F1E20" w:rsidP="003540BA">
      <w:pPr>
        <w:jc w:val="center"/>
        <w:rPr>
          <w:sz w:val="28"/>
          <w:szCs w:val="28"/>
        </w:rPr>
      </w:pPr>
    </w:p>
    <w:p w14:paraId="0E06E5B4" w14:textId="77777777" w:rsidR="00AC13A7" w:rsidRDefault="00AC13A7" w:rsidP="003540BA">
      <w:pPr>
        <w:jc w:val="center"/>
        <w:rPr>
          <w:sz w:val="28"/>
          <w:szCs w:val="28"/>
        </w:rPr>
      </w:pPr>
    </w:p>
    <w:p w14:paraId="4D9203A0" w14:textId="77777777" w:rsidR="003540BA" w:rsidRPr="00F83DE7" w:rsidRDefault="003540BA" w:rsidP="003540BA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Diadema</w:t>
      </w:r>
    </w:p>
    <w:p w14:paraId="75A201AA" w14:textId="77777777" w:rsidR="003540BA" w:rsidRPr="00F83DE7" w:rsidRDefault="003540BA" w:rsidP="003540BA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14:paraId="064EA5C0" w14:textId="12395E77" w:rsidR="003540BA" w:rsidRDefault="003540BA">
      <w:pPr>
        <w:widowControl/>
        <w:spacing w:line="240" w:lineRule="auto"/>
      </w:pPr>
    </w:p>
    <w:p w14:paraId="4A6CD594" w14:textId="53C2B4E4" w:rsidR="00372464" w:rsidRDefault="00372464" w:rsidP="00372464">
      <w:pPr>
        <w:widowControl/>
        <w:spacing w:line="240" w:lineRule="auto"/>
        <w:jc w:val="center"/>
      </w:pPr>
      <w:r>
        <w:br w:type="page"/>
      </w:r>
      <w:r w:rsidR="38F8EFFB">
        <w:lastRenderedPageBreak/>
        <w:t>Lista de Ilustraç</w:t>
      </w:r>
      <w:r w:rsidR="36785E3E">
        <w:t>ões</w:t>
      </w:r>
    </w:p>
    <w:p w14:paraId="4A6EC67C" w14:textId="747079DC" w:rsidR="00565C67" w:rsidRDefault="00565C67" w:rsidP="4D5E8B57">
      <w:pPr>
        <w:widowControl/>
        <w:spacing w:line="240" w:lineRule="auto"/>
      </w:pPr>
    </w:p>
    <w:p w14:paraId="4D655FC0" w14:textId="7C1BB3F2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 BPMN do modelo atual..................................................................................16</w:t>
      </w:r>
    </w:p>
    <w:p w14:paraId="5F0FE80A" w14:textId="1F71EFAF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 BPMN do modelo pretendido.........................................................................17</w:t>
      </w:r>
    </w:p>
    <w:p w14:paraId="400FCBC5" w14:textId="3BF3BEE7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3 Estrutura analítica do projeto.........................................................................19</w:t>
      </w:r>
    </w:p>
    <w:p w14:paraId="54F9C555" w14:textId="434FAFE7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4 Casos de uso.................................................................................................24</w:t>
      </w:r>
    </w:p>
    <w:p w14:paraId="582BD27C" w14:textId="4B1B41D9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5 Classes de análise.........................................................................................32</w:t>
      </w:r>
    </w:p>
    <w:p w14:paraId="39DCA2F9" w14:textId="12874D5E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6 Diagrama de classes......................................................................................33</w:t>
      </w:r>
    </w:p>
    <w:p w14:paraId="75078A18" w14:textId="41DAA01D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7 Diagrama de componentes............................................................................34</w:t>
      </w:r>
    </w:p>
    <w:p w14:paraId="5D1197AC" w14:textId="73249424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8 Diagrama de pacotes.....................................................................................34</w:t>
      </w:r>
    </w:p>
    <w:p w14:paraId="351C292D" w14:textId="65FA475B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9 Diagrama de sequência.................................................................................35</w:t>
      </w:r>
    </w:p>
    <w:p w14:paraId="05619E1C" w14:textId="59E47667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10 Diagrama de comunicação..........................................................................35</w:t>
      </w:r>
    </w:p>
    <w:p w14:paraId="3A712B85" w14:textId="3416C935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11 Diagrama de estados...................................................................................36</w:t>
      </w:r>
    </w:p>
    <w:p w14:paraId="77AD3AC5" w14:textId="24F02386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12 Diagrama de atividade.................................................................................37</w:t>
      </w:r>
    </w:p>
    <w:p w14:paraId="130DC235" w14:textId="1806704E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13 Diagrama de atividade.................................................................................38</w:t>
      </w:r>
    </w:p>
    <w:p w14:paraId="0E2FAE12" w14:textId="3478D01B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14 Modelo Entidade-Relacionamento...............................................................39</w:t>
      </w:r>
    </w:p>
    <w:p w14:paraId="10482DF6" w14:textId="31523A49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15 Diagrama de Entidade-Relacionamento......................................................40</w:t>
      </w:r>
    </w:p>
    <w:p w14:paraId="67BA0620" w14:textId="67F9B1EC" w:rsidR="36785E3E" w:rsidRDefault="36785E3E" w:rsidP="4D5E8B57">
      <w:pPr>
        <w:pStyle w:val="SemEspaamen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16 Homepage para um usuário que ainda não está logado.............................43 Figura 17 Tela de login.................................................................................................44</w:t>
      </w:r>
    </w:p>
    <w:p w14:paraId="295FC4C9" w14:textId="109E8B28" w:rsidR="36785E3E" w:rsidRDefault="36785E3E" w:rsidP="4D5E8B57">
      <w:pPr>
        <w:pStyle w:val="SemEspaamen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18 Tela de cadastro, com a opção de inclusão caso seja um funcionário FATEC..........................................................................................................................44</w:t>
      </w:r>
    </w:p>
    <w:p w14:paraId="4138B890" w14:textId="08001C32" w:rsidR="36785E3E" w:rsidRDefault="36785E3E" w:rsidP="4D5E8B57">
      <w:pPr>
        <w:pStyle w:val="SemEspaamen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19 Homepage de usuário logado......................................................................45</w:t>
      </w:r>
    </w:p>
    <w:p w14:paraId="0432C9AA" w14:textId="1D901CF5" w:rsidR="36785E3E" w:rsidRDefault="36785E3E" w:rsidP="4D5E8B57">
      <w:pPr>
        <w:pStyle w:val="SemEspaamen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20 Tela exibida ao clicar em um evento............................................................45</w:t>
      </w:r>
    </w:p>
    <w:p w14:paraId="2401D88F" w14:textId="579907AB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21 Perfil do usuário............................................................................................46</w:t>
      </w:r>
    </w:p>
    <w:p w14:paraId="761A6931" w14:textId="7EB01508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22 Tela exibida ao selecionar a opção de criar evento (Funcionário)...............47</w:t>
      </w:r>
    </w:p>
    <w:p w14:paraId="39EE4FF5" w14:textId="03D21989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23 Tela de confirmação de evento criado.........................................................48</w:t>
      </w:r>
    </w:p>
    <w:p w14:paraId="4AA61088" w14:textId="680225B1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24 Tela onde é exibida para o usuário os eventos que irão acontecer e ele irá participar.......................................................................................................................49</w:t>
      </w:r>
    </w:p>
    <w:p w14:paraId="7F22E822" w14:textId="1B3459D1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25 Tela onde o funcionário pode verificar seus eventos criados, e finalizá-los, além de liberar os certificados......................................................................................50</w:t>
      </w:r>
    </w:p>
    <w:p w14:paraId="68D5E194" w14:textId="5EF571A5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26 Tela onde o usuário pode verificar seus certificados...................................51</w:t>
      </w:r>
    </w:p>
    <w:p w14:paraId="3AD1A85F" w14:textId="2F1C1B89" w:rsidR="36785E3E" w:rsidRDefault="36785E3E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Figura 27 Diagrama de Navegação.............................................................................52</w:t>
      </w:r>
    </w:p>
    <w:p w14:paraId="00A10E58" w14:textId="285CB3A3" w:rsidR="4D5E8B57" w:rsidRDefault="4D5E8B57" w:rsidP="4D5E8B57">
      <w:pPr>
        <w:widowControl/>
        <w:spacing w:line="240" w:lineRule="auto"/>
      </w:pPr>
    </w:p>
    <w:p w14:paraId="29ED6DC5" w14:textId="1498DABD" w:rsidR="00565C67" w:rsidRDefault="00565C67">
      <w:pPr>
        <w:widowControl/>
        <w:spacing w:line="240" w:lineRule="auto"/>
      </w:pPr>
    </w:p>
    <w:p w14:paraId="470C32AB" w14:textId="3A0091D4" w:rsidR="00565C67" w:rsidRDefault="00565C67">
      <w:pPr>
        <w:widowControl/>
        <w:spacing w:line="240" w:lineRule="auto"/>
      </w:pPr>
    </w:p>
    <w:p w14:paraId="42E74556" w14:textId="3D5BCD7B" w:rsidR="00565C67" w:rsidRDefault="00565C67">
      <w:pPr>
        <w:widowControl/>
        <w:spacing w:line="240" w:lineRule="auto"/>
      </w:pPr>
    </w:p>
    <w:p w14:paraId="05E6CE57" w14:textId="02868D3E" w:rsidR="00565C67" w:rsidRDefault="00565C67">
      <w:pPr>
        <w:widowControl/>
        <w:spacing w:line="240" w:lineRule="auto"/>
      </w:pPr>
    </w:p>
    <w:p w14:paraId="7EE52862" w14:textId="384B45E5" w:rsidR="00565C67" w:rsidRDefault="00565C67">
      <w:pPr>
        <w:widowControl/>
        <w:spacing w:line="240" w:lineRule="auto"/>
      </w:pPr>
    </w:p>
    <w:p w14:paraId="3AC52A33" w14:textId="38F0AF5C" w:rsidR="00565C67" w:rsidRDefault="00565C67">
      <w:pPr>
        <w:widowControl/>
        <w:spacing w:line="240" w:lineRule="auto"/>
      </w:pPr>
    </w:p>
    <w:p w14:paraId="0484252E" w14:textId="5C93177F" w:rsidR="00565C67" w:rsidRDefault="00565C67">
      <w:pPr>
        <w:widowControl/>
        <w:spacing w:line="240" w:lineRule="auto"/>
      </w:pPr>
    </w:p>
    <w:p w14:paraId="11F94F69" w14:textId="246834AE" w:rsidR="00565C67" w:rsidRDefault="00565C67">
      <w:pPr>
        <w:widowControl/>
        <w:spacing w:line="240" w:lineRule="auto"/>
      </w:pPr>
    </w:p>
    <w:p w14:paraId="4CB9C044" w14:textId="0D11CE5E" w:rsidR="00565C67" w:rsidRDefault="00565C67">
      <w:pPr>
        <w:widowControl/>
        <w:spacing w:line="240" w:lineRule="auto"/>
      </w:pPr>
    </w:p>
    <w:p w14:paraId="0EA0ED4A" w14:textId="77777777" w:rsidR="00565C67" w:rsidRDefault="00565C67">
      <w:pPr>
        <w:widowControl/>
        <w:spacing w:line="240" w:lineRule="auto"/>
      </w:pPr>
    </w:p>
    <w:p w14:paraId="7AFA5849" w14:textId="569D6CA6" w:rsidR="6418ABFE" w:rsidRDefault="6418ABFE" w:rsidP="6418ABFE">
      <w:pPr>
        <w:widowControl/>
        <w:spacing w:line="240" w:lineRule="auto"/>
        <w:jc w:val="center"/>
      </w:pPr>
    </w:p>
    <w:p w14:paraId="544C8376" w14:textId="65E3768E" w:rsidR="6418ABFE" w:rsidRDefault="6418ABFE" w:rsidP="6418ABFE">
      <w:pPr>
        <w:widowControl/>
        <w:spacing w:line="240" w:lineRule="auto"/>
        <w:jc w:val="center"/>
      </w:pPr>
    </w:p>
    <w:p w14:paraId="3B30592D" w14:textId="1FA697D7" w:rsidR="4D5E8B57" w:rsidRDefault="4D5E8B57" w:rsidP="4D5E8B57">
      <w:pPr>
        <w:widowControl/>
        <w:spacing w:line="240" w:lineRule="auto"/>
        <w:jc w:val="center"/>
      </w:pPr>
    </w:p>
    <w:p w14:paraId="4BEC366A" w14:textId="5A9572D5" w:rsidR="4D5E8B57" w:rsidRDefault="4D5E8B57" w:rsidP="4D5E8B57">
      <w:pPr>
        <w:widowControl/>
        <w:spacing w:line="240" w:lineRule="auto"/>
        <w:jc w:val="center"/>
      </w:pPr>
    </w:p>
    <w:p w14:paraId="7166CCF1" w14:textId="1FE1826B" w:rsidR="4D5E8B57" w:rsidRDefault="4D5E8B57" w:rsidP="4D5E8B57">
      <w:pPr>
        <w:widowControl/>
        <w:spacing w:line="240" w:lineRule="auto"/>
        <w:jc w:val="center"/>
      </w:pPr>
    </w:p>
    <w:p w14:paraId="2A247F2D" w14:textId="3D10684D" w:rsidR="4D5E8B57" w:rsidRDefault="4D5E8B57" w:rsidP="4D5E8B57">
      <w:pPr>
        <w:widowControl/>
        <w:spacing w:line="240" w:lineRule="auto"/>
        <w:jc w:val="center"/>
      </w:pPr>
    </w:p>
    <w:p w14:paraId="050564C7" w14:textId="77777777" w:rsidR="00B50133" w:rsidRDefault="03398695" w:rsidP="009C6119">
      <w:pPr>
        <w:widowControl/>
        <w:spacing w:line="240" w:lineRule="auto"/>
        <w:jc w:val="center"/>
      </w:pPr>
      <w:r>
        <w:t xml:space="preserve">Lista de </w:t>
      </w:r>
      <w:r w:rsidR="74579F88">
        <w:t>Quadros</w:t>
      </w:r>
    </w:p>
    <w:p w14:paraId="20A5C45D" w14:textId="5841D3C1" w:rsidR="00B50133" w:rsidRDefault="00B50133" w:rsidP="4D5E8B57">
      <w:pPr>
        <w:widowControl/>
        <w:spacing w:line="240" w:lineRule="auto"/>
        <w:jc w:val="center"/>
        <w:rPr>
          <w:rFonts w:eastAsia="Arial" w:cs="Arial"/>
          <w:color w:val="000000" w:themeColor="text1"/>
        </w:rPr>
      </w:pPr>
    </w:p>
    <w:p w14:paraId="7AB1A218" w14:textId="5F2FA0C0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 Lista de membros..........................................................................................8</w:t>
      </w:r>
    </w:p>
    <w:p w14:paraId="3B31F082" w14:textId="1CD3CCD4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2 Lista de Repositórios com os documentos e artefatos do projeto.................8</w:t>
      </w:r>
    </w:p>
    <w:p w14:paraId="33E92FD6" w14:textId="7F7E0EB2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3 Ferramentas para elaboração de portfólio.....................................................9</w:t>
      </w:r>
    </w:p>
    <w:p w14:paraId="38DBE852" w14:textId="24537DEB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 xml:space="preserve">Quadro 4 Lista com as ferramentas utilizadas para a elaboração dos artefatos...........9 </w:t>
      </w:r>
    </w:p>
    <w:p w14:paraId="380D2665" w14:textId="78C52097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5 Cronograma do projeto para o semestre atual..............................................9</w:t>
      </w:r>
    </w:p>
    <w:p w14:paraId="21969E27" w14:textId="4D721AA0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6 Datas para entregas parciais final.................................................................10</w:t>
      </w:r>
    </w:p>
    <w:p w14:paraId="50B5A1FA" w14:textId="4E1776C1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7 Atribuição das responsabilidades para os membros da equipe....................11</w:t>
      </w:r>
    </w:p>
    <w:p w14:paraId="7EF683F3" w14:textId="4BDD6C62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8 Comparação entre os sistemas.....................................................................14</w:t>
      </w:r>
    </w:p>
    <w:p w14:paraId="46789743" w14:textId="5F8ECE8B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9 Documentos utilizados pelos usuários..........................................................18</w:t>
      </w:r>
    </w:p>
    <w:p w14:paraId="6EBC2C9B" w14:textId="3F0BE83A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10 Estimativa de custo com recursos humanos...............................................19</w:t>
      </w:r>
    </w:p>
    <w:p w14:paraId="77BD37DD" w14:textId="5C833ACA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11 Estimativa de depreciação de equipamentos..............................................20</w:t>
      </w:r>
    </w:p>
    <w:p w14:paraId="6E729A3F" w14:textId="56FE050B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12 Estimativa de despesas...............................................................................20</w:t>
      </w:r>
    </w:p>
    <w:p w14:paraId="003C7399" w14:textId="5597C9BB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13 Análise de viabilidade..................................................................................21</w:t>
      </w:r>
    </w:p>
    <w:p w14:paraId="20334A9A" w14:textId="5614FA33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14 Requisitos funcionais...................................................................................21</w:t>
      </w:r>
    </w:p>
    <w:p w14:paraId="2A6483C6" w14:textId="3E14631C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15 Requisitos não funcionais............................................................................23</w:t>
      </w:r>
    </w:p>
    <w:p w14:paraId="0009488D" w14:textId="6F446B73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16 Regras de negócio.......................................................................................23</w:t>
      </w:r>
    </w:p>
    <w:p w14:paraId="14AF0815" w14:textId="0F96840C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17 Rubrica para avaliação individual da entrega parcial..................................55</w:t>
      </w:r>
    </w:p>
    <w:p w14:paraId="04740F59" w14:textId="3ADE45A1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18 Rubrica da avaliação em grupo da solução proposta..................................55</w:t>
      </w:r>
    </w:p>
    <w:p w14:paraId="2732E340" w14:textId="08D99DA0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19 Rubrica de avaliação em grupo da documentação entregue......................56</w:t>
      </w:r>
    </w:p>
    <w:p w14:paraId="149B6A65" w14:textId="66A88E4D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20 Rubrica da avaliação em grupo para apresentação do projeto...................56</w:t>
      </w:r>
    </w:p>
    <w:p w14:paraId="2A341F88" w14:textId="2E7A162F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 xml:space="preserve">Quadro 21 Rubrica da avaliação individual para o portfólio, </w:t>
      </w:r>
      <w:proofErr w:type="spellStart"/>
      <w:r w:rsidRPr="4D5E8B57">
        <w:rPr>
          <w:rFonts w:eastAsia="Arial" w:cs="Arial"/>
          <w:color w:val="000000" w:themeColor="text1"/>
        </w:rPr>
        <w:t>pitch</w:t>
      </w:r>
      <w:proofErr w:type="spellEnd"/>
      <w:r w:rsidRPr="4D5E8B57">
        <w:rPr>
          <w:rFonts w:eastAsia="Arial" w:cs="Arial"/>
          <w:color w:val="000000" w:themeColor="text1"/>
        </w:rPr>
        <w:t xml:space="preserve"> e apresentação do projeto............................................................................................................................57</w:t>
      </w:r>
    </w:p>
    <w:p w14:paraId="457C9E8A" w14:textId="54EFD0C4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22 Rubrica da avaliação 360o..........................................................................58</w:t>
      </w:r>
    </w:p>
    <w:p w14:paraId="6A0C052B" w14:textId="1FC4943B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23 Rubrica de autoavaliação............................................................................59</w:t>
      </w:r>
    </w:p>
    <w:p w14:paraId="2F6DDBEB" w14:textId="32B8919A" w:rsidR="00B50133" w:rsidRDefault="32558A57" w:rsidP="4D5E8B57">
      <w:pPr>
        <w:widowControl/>
        <w:spacing w:line="240" w:lineRule="auto"/>
        <w:rPr>
          <w:rFonts w:eastAsia="Arial" w:cs="Arial"/>
          <w:color w:val="000000" w:themeColor="text1"/>
        </w:rPr>
      </w:pPr>
      <w:r w:rsidRPr="4D5E8B57">
        <w:rPr>
          <w:rFonts w:eastAsia="Arial" w:cs="Arial"/>
          <w:color w:val="000000" w:themeColor="text1"/>
        </w:rPr>
        <w:t>Quadro 24 Rubrica de autoavaliação - Comprometimento...........................................60</w:t>
      </w:r>
    </w:p>
    <w:p w14:paraId="3AF7E05D" w14:textId="6A9937F1" w:rsidR="00B50133" w:rsidRDefault="00B50133" w:rsidP="4D5E8B57">
      <w:pPr>
        <w:widowControl/>
        <w:spacing w:line="240" w:lineRule="auto"/>
        <w:jc w:val="center"/>
      </w:pPr>
    </w:p>
    <w:p w14:paraId="0A69ABDD" w14:textId="77777777" w:rsidR="00A63439" w:rsidRDefault="00A63439">
      <w:pPr>
        <w:widowControl/>
        <w:spacing w:line="240" w:lineRule="auto"/>
      </w:pPr>
    </w:p>
    <w:p w14:paraId="0E864C05" w14:textId="77777777" w:rsidR="00372464" w:rsidRDefault="00372464">
      <w:pPr>
        <w:widowControl/>
        <w:spacing w:line="240" w:lineRule="auto"/>
      </w:pPr>
    </w:p>
    <w:p w14:paraId="4EEFDFAD" w14:textId="6364C7E3" w:rsidR="00372464" w:rsidRDefault="00372464">
      <w:pPr>
        <w:widowControl/>
        <w:spacing w:line="240" w:lineRule="auto"/>
      </w:pPr>
    </w:p>
    <w:p w14:paraId="496790C8" w14:textId="74B732BD" w:rsidR="08D3EB3A" w:rsidRDefault="08D3EB3A" w:rsidP="08D3EB3A">
      <w:pPr>
        <w:widowControl/>
        <w:spacing w:line="240" w:lineRule="auto"/>
      </w:pPr>
    </w:p>
    <w:p w14:paraId="012DA839" w14:textId="48111B6F" w:rsidR="08D3EB3A" w:rsidRDefault="08D3EB3A" w:rsidP="08D3EB3A">
      <w:pPr>
        <w:widowControl/>
        <w:spacing w:line="240" w:lineRule="auto"/>
      </w:pPr>
    </w:p>
    <w:p w14:paraId="6C673691" w14:textId="71623ACC" w:rsidR="003540BA" w:rsidRDefault="003540BA" w:rsidP="08D3EB3A">
      <w:pPr>
        <w:widowControl/>
        <w:spacing w:line="240" w:lineRule="auto"/>
      </w:pPr>
    </w:p>
    <w:p w14:paraId="486B1A77" w14:textId="77777777" w:rsidR="00DF5B8B" w:rsidRDefault="00DF5B8B">
      <w:pPr>
        <w:pStyle w:val="Ttulo"/>
      </w:pPr>
    </w:p>
    <w:p w14:paraId="555379E9" w14:textId="77777777" w:rsidR="00DF5B8B" w:rsidRDefault="00DF5B8B">
      <w:pPr>
        <w:pStyle w:val="Ttulo"/>
      </w:pPr>
    </w:p>
    <w:p w14:paraId="7B591A38" w14:textId="77777777" w:rsidR="00DF5B8B" w:rsidRDefault="00DF5B8B">
      <w:pPr>
        <w:pStyle w:val="Ttulo"/>
      </w:pPr>
    </w:p>
    <w:p w14:paraId="26DDBF7C" w14:textId="77777777" w:rsidR="00DF5B8B" w:rsidRDefault="00DF5B8B">
      <w:pPr>
        <w:pStyle w:val="Ttulo"/>
      </w:pPr>
    </w:p>
    <w:p w14:paraId="5AA727A9" w14:textId="77777777" w:rsidR="00DF5B8B" w:rsidRDefault="00DF5B8B">
      <w:pPr>
        <w:pStyle w:val="Ttulo"/>
      </w:pPr>
    </w:p>
    <w:p w14:paraId="54F7B5F0" w14:textId="77777777" w:rsidR="00DF5B8B" w:rsidRDefault="00DF5B8B">
      <w:pPr>
        <w:pStyle w:val="Ttulo"/>
      </w:pPr>
    </w:p>
    <w:p w14:paraId="41B4CDB8" w14:textId="448E89F7" w:rsidR="00DF5B8B" w:rsidRDefault="00DF5B8B">
      <w:pPr>
        <w:pStyle w:val="Ttulo"/>
      </w:pPr>
    </w:p>
    <w:p w14:paraId="7D82A3DF" w14:textId="77777777" w:rsidR="00DF5B8B" w:rsidRDefault="00DF5B8B">
      <w:pPr>
        <w:pStyle w:val="Ttulo"/>
      </w:pPr>
    </w:p>
    <w:p w14:paraId="0271B331" w14:textId="2DB56DE5" w:rsidR="6418ABFE" w:rsidRDefault="6418ABFE" w:rsidP="6418ABFE">
      <w:pPr>
        <w:pStyle w:val="Ttulo"/>
      </w:pPr>
    </w:p>
    <w:p w14:paraId="6F947E35" w14:textId="1F83CA61" w:rsidR="6418ABFE" w:rsidRDefault="6418ABFE" w:rsidP="6418ABFE">
      <w:pPr>
        <w:pStyle w:val="Ttulo"/>
      </w:pPr>
    </w:p>
    <w:p w14:paraId="6BB751FC" w14:textId="5044E143" w:rsidR="006D0164" w:rsidRDefault="005A599C">
      <w:pPr>
        <w:pStyle w:val="Ttulo"/>
      </w:pPr>
      <w:r>
        <w:t>Histórico da Revisão</w:t>
      </w:r>
    </w:p>
    <w:p w14:paraId="51AAE560" w14:textId="77777777" w:rsidR="00565C67" w:rsidRPr="00565C67" w:rsidRDefault="00565C67" w:rsidP="00565C67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925"/>
        <w:gridCol w:w="3123"/>
      </w:tblGrid>
      <w:tr w:rsidR="006D0164" w:rsidRPr="00A4765C" w14:paraId="50D06CA3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1164C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515539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Versão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F5008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Descrição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E4B6E" w14:textId="77777777" w:rsidR="006D0164" w:rsidRPr="00A4765C" w:rsidRDefault="005A599C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Autor</w:t>
            </w:r>
          </w:p>
        </w:tc>
      </w:tr>
      <w:tr w:rsidR="006D0164" w:rsidRPr="00A4765C" w14:paraId="6E921BF5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E49376" w14:textId="2B095131" w:rsidR="006D0164" w:rsidRPr="00A4765C" w:rsidRDefault="3A0CDD20" w:rsidP="64202E33">
            <w:pPr>
              <w:spacing w:line="259" w:lineRule="auto"/>
              <w:ind w:left="20"/>
            </w:pPr>
            <w:r w:rsidRPr="64202E33">
              <w:rPr>
                <w:rFonts w:eastAsia="Arial" w:cs="Arial"/>
                <w:color w:val="000000" w:themeColor="text1"/>
              </w:rPr>
              <w:t>21/03</w:t>
            </w:r>
            <w:r w:rsidR="73E3CD8F" w:rsidRPr="64202E33">
              <w:rPr>
                <w:rFonts w:eastAsia="Arial" w:cs="Arial"/>
                <w:color w:val="000000" w:themeColor="text1"/>
              </w:rPr>
              <w:t>/</w:t>
            </w:r>
            <w:r w:rsidR="74C9CFBF" w:rsidRPr="64202E33">
              <w:rPr>
                <w:rFonts w:eastAsia="Arial" w:cs="Arial"/>
                <w:color w:val="000000" w:themeColor="text1"/>
              </w:rPr>
              <w:t>20</w:t>
            </w:r>
            <w:r w:rsidR="3C61973F" w:rsidRPr="64202E33">
              <w:rPr>
                <w:rFonts w:eastAsia="Arial" w:cs="Arial"/>
                <w:color w:val="000000" w:themeColor="text1"/>
              </w:rPr>
              <w:t>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A10E6" w14:textId="1B7CFB32" w:rsidR="006D0164" w:rsidRPr="00A4765C" w:rsidRDefault="5326D6EE" w:rsidP="2BFC49DB">
            <w:pPr>
              <w:spacing w:line="259" w:lineRule="auto"/>
            </w:pPr>
            <w:r w:rsidRPr="64202E33">
              <w:rPr>
                <w:rFonts w:eastAsia="Arial" w:cs="Arial"/>
                <w:color w:val="000000" w:themeColor="text1"/>
              </w:rPr>
              <w:t>1</w:t>
            </w:r>
            <w:r w:rsidR="10DF7B3B" w:rsidRPr="64202E33">
              <w:rPr>
                <w:rFonts w:eastAsia="Arial" w:cs="Arial"/>
                <w:color w:val="000000" w:themeColor="text1"/>
              </w:rPr>
              <w:t>.</w:t>
            </w:r>
            <w:r w:rsidR="0E4CA4B0" w:rsidRPr="64202E33">
              <w:rPr>
                <w:rFonts w:eastAsia="Arial" w:cs="Arial"/>
                <w:color w:val="000000" w:themeColor="text1"/>
              </w:rPr>
              <w:t>0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72B23" w14:textId="4933426E" w:rsidR="006D0164" w:rsidRPr="00A4765C" w:rsidRDefault="1897300E" w:rsidP="6418ABFE">
            <w:pPr>
              <w:spacing w:line="259" w:lineRule="auto"/>
              <w:ind w:left="20"/>
            </w:pPr>
            <w:r w:rsidRPr="6418ABFE">
              <w:rPr>
                <w:rFonts w:eastAsia="Arial" w:cs="Arial"/>
                <w:color w:val="000000" w:themeColor="text1"/>
              </w:rPr>
              <w:t>Na etapa de comunicação, definimos o</w:t>
            </w:r>
            <w:r w:rsidR="37F69D30" w:rsidRPr="6418ABFE">
              <w:rPr>
                <w:rFonts w:eastAsia="Arial" w:cs="Arial"/>
                <w:color w:val="000000" w:themeColor="text1"/>
              </w:rPr>
              <w:t xml:space="preserve"> “problema a resolver”</w:t>
            </w:r>
            <w:r w:rsidR="2939139D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EA08D" w14:textId="33D22DA5" w:rsidR="006D0164" w:rsidRPr="00A4765C" w:rsidRDefault="66370FC2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  <w:r w:rsidR="22E1AAE1">
              <w:t>, Víctor dos Santos Viana, Daniel Irineu dos Santos</w:t>
            </w:r>
            <w:r w:rsidR="406450B3">
              <w:t>,</w:t>
            </w:r>
            <w:r w:rsidR="22E1AAE1">
              <w:t xml:space="preserve"> </w:t>
            </w:r>
            <w:proofErr w:type="spellStart"/>
            <w:r w:rsidR="22E1AAE1">
              <w:t>Nicoly</w:t>
            </w:r>
            <w:proofErr w:type="spellEnd"/>
            <w:r w:rsidR="22E1AAE1">
              <w:t xml:space="preserve"> de Oliveira, Carolina Nascimento, Felipe </w:t>
            </w:r>
            <w:proofErr w:type="spellStart"/>
            <w:r w:rsidR="22E1AAE1">
              <w:t>Maximo</w:t>
            </w:r>
            <w:proofErr w:type="spellEnd"/>
            <w:r w:rsidR="22E1AAE1">
              <w:t xml:space="preserve">, </w:t>
            </w:r>
            <w:r w:rsidR="3FC9D409">
              <w:t>Guilherme Henrique</w:t>
            </w:r>
          </w:p>
        </w:tc>
      </w:tr>
      <w:tr w:rsidR="0DF27C2C" w14:paraId="29AFB88C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4EB7D" w14:textId="2C2CC192" w:rsidR="0DF27C2C" w:rsidRDefault="735BC2D4" w:rsidP="231E8AE6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28/03/2022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9D56E" w14:textId="111BC78B" w:rsidR="0DF27C2C" w:rsidRDefault="735BC2D4" w:rsidP="231E8AE6">
            <w:pPr>
              <w:spacing w:line="259" w:lineRule="auto"/>
            </w:pPr>
            <w:r w:rsidRPr="231E8AE6">
              <w:rPr>
                <w:rFonts w:eastAsia="Arial" w:cs="Arial"/>
                <w:color w:val="000000" w:themeColor="text1"/>
              </w:rPr>
              <w:t>1.1</w:t>
            </w:r>
          </w:p>
          <w:p w14:paraId="03F6D011" w14:textId="7107144A" w:rsidR="0DF27C2C" w:rsidRDefault="0DF27C2C" w:rsidP="0DF27C2C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16B98" w14:textId="072E2FA6" w:rsidR="0DF27C2C" w:rsidRDefault="768E1F68" w:rsidP="6418ABFE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comunicação, definimos os stakeholders, e realizamos os textos referentes a introdução.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9302A" w14:textId="7ACBF6AD" w:rsidR="0DF27C2C" w:rsidRDefault="735BC2D4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14:paraId="096ECD41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DFD074" w14:textId="689532A4" w:rsidR="0DF27C2C" w:rsidRDefault="735BC2D4" w:rsidP="231E8AE6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29/04/2022</w:t>
            </w:r>
          </w:p>
          <w:p w14:paraId="6E59FD50" w14:textId="2B09320B" w:rsidR="0DF27C2C" w:rsidRDefault="0DF27C2C" w:rsidP="0DF27C2C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9D654" w14:textId="6BBDDE42" w:rsidR="0DF27C2C" w:rsidRDefault="735BC2D4" w:rsidP="35D9DD91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1.2</w:t>
            </w:r>
          </w:p>
          <w:p w14:paraId="540714C6" w14:textId="6BEE7928" w:rsidR="0DF27C2C" w:rsidRDefault="0DF27C2C" w:rsidP="0DF27C2C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57243" w14:textId="0D2532DF" w:rsidR="0DF27C2C" w:rsidRDefault="4611EA3D" w:rsidP="6418ABFE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comunicação, elicitamos os requisitos.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95E55" w14:textId="4FC80656" w:rsidR="0DF27C2C" w:rsidRDefault="735BC2D4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14:paraId="5E5BC842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3333E" w14:textId="13F6CA41" w:rsidR="0880E35F" w:rsidRDefault="735BC2D4" w:rsidP="35D9DD9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31/05/2022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30EBF" w14:textId="1946EFFF" w:rsidR="0880E35F" w:rsidRDefault="735BC2D4" w:rsidP="35D9DD91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1.3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9FBF7" w14:textId="5925401A" w:rsidR="0880E35F" w:rsidRDefault="0A9933B1" w:rsidP="6418ABFE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Na etapa de modelagem, diagramamos o mode</w:t>
            </w:r>
            <w:r w:rsidR="69EBA649" w:rsidRPr="6418ABFE">
              <w:rPr>
                <w:rFonts w:eastAsia="Arial" w:cs="Arial"/>
                <w:color w:val="000000" w:themeColor="text1"/>
              </w:rPr>
              <w:t>l</w:t>
            </w:r>
            <w:r w:rsidRPr="6418ABFE">
              <w:rPr>
                <w:rFonts w:eastAsia="Arial" w:cs="Arial"/>
                <w:color w:val="000000" w:themeColor="text1"/>
              </w:rPr>
              <w:t>o de sistema.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300FDC" w14:textId="20F2263E" w:rsidR="0880E35F" w:rsidRDefault="735BC2D4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14:paraId="099F7552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CBA4" w14:textId="2EAB37E0" w:rsidR="0880E35F" w:rsidRDefault="735BC2D4" w:rsidP="5FC0AABA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02/06/2022</w:t>
            </w:r>
          </w:p>
          <w:p w14:paraId="62FBCD19" w14:textId="3AB10AD0" w:rsidR="0880E35F" w:rsidRDefault="0880E35F" w:rsidP="0880E35F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6AEBF" w14:textId="1B52C99D" w:rsidR="0880E35F" w:rsidRDefault="735BC2D4" w:rsidP="5FC0AABA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1.4</w:t>
            </w:r>
          </w:p>
          <w:p w14:paraId="000D6CF6" w14:textId="3AA43FBC" w:rsidR="0880E35F" w:rsidRDefault="0880E35F" w:rsidP="0880E35F">
            <w:pPr>
              <w:pStyle w:val="Tabletext"/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A9BC0" w14:textId="19A034D5" w:rsidR="0880E35F" w:rsidRDefault="31E80B26" w:rsidP="6418ABFE">
            <w:pPr>
              <w:spacing w:line="259" w:lineRule="auto"/>
            </w:pPr>
            <w:r w:rsidRPr="6418ABFE">
              <w:rPr>
                <w:rFonts w:eastAsia="Arial" w:cs="Arial"/>
                <w:color w:val="000000" w:themeColor="text1"/>
              </w:rPr>
              <w:t>Implementação do capítulo 6.</w:t>
            </w:r>
          </w:p>
          <w:p w14:paraId="3E1E8E8D" w14:textId="6221D7F1" w:rsidR="0880E35F" w:rsidRDefault="0880E35F" w:rsidP="6418ABFE">
            <w:pPr>
              <w:pStyle w:val="Tabletext"/>
            </w:pP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B0017" w14:textId="4E4A8088" w:rsidR="00BF3442" w:rsidRDefault="735BC2D4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6DBDF4FE" w14:paraId="50FEBF11" w14:textId="77777777" w:rsidTr="00BF3442">
        <w:trPr>
          <w:trHeight w:val="1979"/>
        </w:trPr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976C8" w14:textId="08BDF6DB" w:rsidR="735BC2D4" w:rsidRDefault="735BC2D4" w:rsidP="6DBDF4FE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lastRenderedPageBreak/>
              <w:t>19/06/2022</w:t>
            </w:r>
          </w:p>
          <w:p w14:paraId="2E8D020F" w14:textId="2C1AC16A" w:rsidR="6DBDF4FE" w:rsidRDefault="6DBDF4FE" w:rsidP="6DBDF4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3028A5" w14:textId="7CC65780" w:rsidR="735BC2D4" w:rsidRDefault="735BC2D4" w:rsidP="6DBDF4FE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1.5</w:t>
            </w:r>
          </w:p>
          <w:p w14:paraId="1CB3320E" w14:textId="777EBFEB" w:rsidR="6DBDF4FE" w:rsidRDefault="6DBDF4FE" w:rsidP="6DBDF4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5B9F2" w14:textId="44EC9405" w:rsidR="6DBDF4FE" w:rsidRDefault="3D8DD3D2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Retornamos à etapa de comunicação para realizar correções nos requisitos de usuário.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32FACE" w14:textId="41856D83" w:rsidR="6DBDF4FE" w:rsidRDefault="735BC2D4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14:paraId="3E3BD87C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9B269" w14:textId="2ADEC5EF" w:rsidR="42228E98" w:rsidRDefault="42228E98" w:rsidP="0DF27C2C">
            <w:pPr>
              <w:pStyle w:val="Tabletext"/>
            </w:pPr>
            <w:r>
              <w:t>10/09/2022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31C18" w14:textId="55820072" w:rsidR="0DF27C2C" w:rsidRDefault="5E228AB8" w:rsidP="0DF27C2C">
            <w:pPr>
              <w:pStyle w:val="Tabletext"/>
            </w:pPr>
            <w:r>
              <w:t>2</w:t>
            </w:r>
            <w:r w:rsidR="42228E98">
              <w:t>.0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077A8" w14:textId="45035B9D" w:rsidR="0DF27C2C" w:rsidRDefault="196BBCDC" w:rsidP="6418ABFE">
            <w:pPr>
              <w:pStyle w:val="Tabletext"/>
            </w:pPr>
            <w:r>
              <w:t>Revisão e readaptação para a nova documentação.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5F8DB" w14:textId="547409A7" w:rsidR="0DF27C2C" w:rsidRDefault="42228E98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06D0164" w:rsidRPr="00A4765C" w14:paraId="5508EFFD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784EE" w14:textId="23874C86" w:rsidR="006D0164" w:rsidRPr="00A4765C" w:rsidRDefault="49D21F7C">
            <w:pPr>
              <w:pStyle w:val="Tabletext"/>
            </w:pPr>
            <w:r>
              <w:t>31/10/2022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C39347" w14:textId="54E3BE2A" w:rsidR="006D0164" w:rsidRPr="00A4765C" w:rsidRDefault="49D21F7C">
            <w:pPr>
              <w:pStyle w:val="Tabletext"/>
            </w:pPr>
            <w:r>
              <w:t>2.</w:t>
            </w:r>
            <w:r w:rsidR="02A67A9A">
              <w:t>1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5C529" w14:textId="53DF11D8" w:rsidR="006D0164" w:rsidRPr="00A4765C" w:rsidRDefault="3CF51E3C" w:rsidP="6418ABFE">
            <w:pPr>
              <w:pStyle w:val="Tabletext"/>
            </w:pPr>
            <w:r>
              <w:t>Na etapa de modelagem, refizemos o BPMN, e finalizamos os diagramas.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99A2D7" w14:textId="358FBA15" w:rsidR="006D0164" w:rsidRPr="00A4765C" w:rsidRDefault="49D21F7C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  <w:r w:rsidR="4113FFCE">
              <w:t>, Diego Gonzaga</w:t>
            </w:r>
          </w:p>
        </w:tc>
      </w:tr>
      <w:tr w:rsidR="00BCAB02" w14:paraId="00E182BA" w14:textId="77777777" w:rsidTr="6418ABF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8F0AE9" w14:textId="4D5ACD33" w:rsidR="1806509A" w:rsidRDefault="40D56F6B" w:rsidP="00BCAB02">
            <w:pPr>
              <w:pStyle w:val="Tabletext"/>
            </w:pPr>
            <w:r>
              <w:t>15</w:t>
            </w:r>
            <w:r w:rsidR="1806509A">
              <w:t>/11/2022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D19AC" w14:textId="3271AE39" w:rsidR="1806509A" w:rsidRDefault="1806509A" w:rsidP="00BCAB02">
            <w:pPr>
              <w:pStyle w:val="Tabletext"/>
            </w:pPr>
            <w:r>
              <w:t>2.2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4E2E0" w14:textId="44AED58F" w:rsidR="00BCAB02" w:rsidRDefault="435BB4A0" w:rsidP="6418ABFE">
            <w:pPr>
              <w:pStyle w:val="Tabletext"/>
            </w:pPr>
            <w:r>
              <w:t>Na etapa de modelagem, corrigimos o texto da introdução, e erros de formatação.</w:t>
            </w:r>
          </w:p>
        </w:tc>
        <w:tc>
          <w:tcPr>
            <w:tcW w:w="31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8794D" w14:textId="3DFA7DB4" w:rsidR="00BCAB02" w:rsidRDefault="61197CF3" w:rsidP="00781832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Henrique, Diego Gonzaga</w:t>
            </w:r>
          </w:p>
        </w:tc>
      </w:tr>
    </w:tbl>
    <w:p w14:paraId="70A10A7B" w14:textId="77777777" w:rsidR="006D0164" w:rsidRPr="00A4765C" w:rsidRDefault="006D0164">
      <w:pPr>
        <w:pStyle w:val="Corpodetexto"/>
      </w:pPr>
    </w:p>
    <w:p w14:paraId="6D1C15AE" w14:textId="77777777" w:rsidR="006D0164" w:rsidRPr="00A4765C" w:rsidRDefault="005A599C">
      <w:pPr>
        <w:pStyle w:val="Ttulo"/>
      </w:pPr>
      <w:r>
        <w:br w:type="page"/>
      </w:r>
      <w:r>
        <w:lastRenderedPageBreak/>
        <w:t>Índice Analítico</w:t>
      </w:r>
    </w:p>
    <w:p w14:paraId="08671553" w14:textId="57695712" w:rsidR="00D021A1" w:rsidRPr="00D021A1" w:rsidRDefault="00017B1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rFonts w:ascii="Times New Roman" w:hAnsi="Times New Roman"/>
          <w:sz w:val="20"/>
          <w:szCs w:val="20"/>
        </w:rPr>
        <w:fldChar w:fldCharType="begin"/>
      </w:r>
      <w:r w:rsidR="005A599C" w:rsidRPr="00D021A1">
        <w:instrText xml:space="preserve"> TOC \o "1-3" </w:instrText>
      </w:r>
      <w:r w:rsidRPr="3E44591A">
        <w:rPr>
          <w:rFonts w:ascii="Times New Roman" w:hAnsi="Times New Roman"/>
          <w:sz w:val="20"/>
          <w:szCs w:val="20"/>
        </w:rPr>
        <w:fldChar w:fldCharType="separate"/>
      </w:r>
      <w:r w:rsidR="00D021A1" w:rsidRPr="3E44591A">
        <w:rPr>
          <w:noProof/>
        </w:rPr>
        <w:t>1.</w:t>
      </w:r>
      <w:r w:rsidR="00D021A1"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D021A1" w:rsidRPr="3E44591A">
        <w:rPr>
          <w:noProof/>
        </w:rPr>
        <w:t>Identificação e Organização do Projeto</w:t>
      </w:r>
      <w:r w:rsidR="00D021A1" w:rsidRPr="000310A9">
        <w:rPr>
          <w:noProof/>
        </w:rPr>
        <w:tab/>
      </w:r>
      <w:r w:rsidR="003D7978">
        <w:rPr>
          <w:noProof/>
        </w:rPr>
        <w:t>8</w:t>
      </w:r>
    </w:p>
    <w:p w14:paraId="75A9B50A" w14:textId="0E8DA502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Membros da Equipe e seu RA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0A934110" w14:textId="7933D9C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Turma    2 DSM</w:t>
      </w:r>
      <w:r w:rsidR="005461D3">
        <w:rPr>
          <w:noProof/>
        </w:rPr>
        <w:t xml:space="preserve"> </w:t>
      </w:r>
      <w:r w:rsidRPr="3E44591A">
        <w:rPr>
          <w:noProof/>
        </w:rPr>
        <w:t>-</w:t>
      </w:r>
      <w:r w:rsidR="006C2AE0">
        <w:rPr>
          <w:noProof/>
        </w:rPr>
        <w:t xml:space="preserve"> </w:t>
      </w:r>
      <w:r w:rsidR="006C2AE0">
        <w:rPr>
          <w:noProof/>
          <w:u w:val="single"/>
        </w:rPr>
        <w:t>2022/2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4E33C32D" w14:textId="31D7CA6E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Disciplinas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14:paraId="32D37050" w14:textId="75CABE9E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Endereço dos Entregáveis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7488742B" w14:textId="567742A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1.5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Ferramentas Adotadas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31DD7DEC" w14:textId="6B73B50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1.6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Cronograma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14:paraId="19349A95" w14:textId="5E40AE24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1.7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Distribuição das Funções do Projeto</w:t>
      </w:r>
      <w:r w:rsidRPr="000310A9">
        <w:rPr>
          <w:noProof/>
        </w:rPr>
        <w:tab/>
      </w:r>
      <w:r w:rsidR="003D7978">
        <w:rPr>
          <w:noProof/>
        </w:rPr>
        <w:t>11</w:t>
      </w:r>
    </w:p>
    <w:p w14:paraId="121B036C" w14:textId="1231FC5A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2.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Introdução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12</w:t>
      </w:r>
      <w:r w:rsidRPr="00D021A1">
        <w:rPr>
          <w:noProof/>
        </w:rPr>
        <w:fldChar w:fldCharType="end"/>
      </w:r>
    </w:p>
    <w:p w14:paraId="315F100A" w14:textId="6AA64CDA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de Negócios e Especificação de Requisitos</w:t>
      </w:r>
      <w:r w:rsidRPr="000310A9">
        <w:rPr>
          <w:noProof/>
        </w:rPr>
        <w:tab/>
      </w:r>
      <w:r w:rsidR="003D7978">
        <w:rPr>
          <w:noProof/>
        </w:rPr>
        <w:t>15</w:t>
      </w:r>
    </w:p>
    <w:p w14:paraId="26F72640" w14:textId="227E981C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14:paraId="72833E30" w14:textId="755F557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Normas, Processos e Formulários Identificados Durante o Levantamento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14:paraId="2FF5A895" w14:textId="039446EB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Descrição dos requisitos de usuário.</w:t>
      </w:r>
      <w:r w:rsidRPr="000310A9">
        <w:rPr>
          <w:noProof/>
        </w:rPr>
        <w:tab/>
      </w:r>
      <w:r w:rsidR="003D7978">
        <w:rPr>
          <w:noProof/>
        </w:rPr>
        <w:t>16</w:t>
      </w:r>
    </w:p>
    <w:p w14:paraId="7E511A64" w14:textId="17F77F31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.1</w:t>
      </w:r>
      <w:r>
        <w:tab/>
        <w:t>Lista de Requisitos do Usuário</w:t>
      </w:r>
      <w:r>
        <w:tab/>
      </w:r>
      <w:r w:rsidR="003D7978">
        <w:t>16</w:t>
      </w:r>
    </w:p>
    <w:p w14:paraId="086E6C5C" w14:textId="57DFBB06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.2</w:t>
      </w:r>
      <w:r>
        <w:tab/>
        <w:t>Descrição dos Atores</w:t>
      </w:r>
      <w:r>
        <w:tab/>
      </w:r>
      <w:r w:rsidR="003D7978">
        <w:t>1</w:t>
      </w:r>
      <w:r w:rsidR="000522FC">
        <w:t>7</w:t>
      </w:r>
    </w:p>
    <w:p w14:paraId="0F3FCCFB" w14:textId="2680DAF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Estrutura Analítica do Projeto</w:t>
      </w:r>
      <w:r w:rsidRPr="000310A9">
        <w:rPr>
          <w:noProof/>
        </w:rPr>
        <w:tab/>
      </w:r>
      <w:r w:rsidR="003D7978">
        <w:rPr>
          <w:noProof/>
        </w:rPr>
        <w:t>17</w:t>
      </w:r>
    </w:p>
    <w:p w14:paraId="1DA77E92" w14:textId="024F91FB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Estimativa de Custo do Projeto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511827">
        <w:rPr>
          <w:noProof/>
        </w:rPr>
        <w:t>8</w:t>
      </w:r>
    </w:p>
    <w:p w14:paraId="3DAF6228" w14:textId="2788854F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5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Estudo de Viabilidade</w:t>
      </w:r>
      <w:r w:rsidRPr="000310A9">
        <w:rPr>
          <w:noProof/>
        </w:rPr>
        <w:tab/>
      </w:r>
      <w:r w:rsidR="003D7978">
        <w:rPr>
          <w:noProof/>
        </w:rPr>
        <w:t>19</w:t>
      </w:r>
    </w:p>
    <w:p w14:paraId="0C557E70" w14:textId="2AC7B91A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6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Funcionais do Sistema</w:t>
      </w:r>
      <w:r w:rsidRPr="000310A9">
        <w:rPr>
          <w:noProof/>
        </w:rPr>
        <w:tab/>
      </w:r>
      <w:r w:rsidR="00511827">
        <w:rPr>
          <w:noProof/>
        </w:rPr>
        <w:t>20</w:t>
      </w:r>
    </w:p>
    <w:p w14:paraId="46E0435D" w14:textId="2F1D808D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7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Não Funcionais do Sistema</w:t>
      </w:r>
      <w:r w:rsidRPr="000310A9">
        <w:rPr>
          <w:noProof/>
        </w:rPr>
        <w:tab/>
      </w:r>
      <w:r w:rsidR="003D7978">
        <w:rPr>
          <w:noProof/>
        </w:rPr>
        <w:t>21</w:t>
      </w:r>
    </w:p>
    <w:p w14:paraId="248514DD" w14:textId="7D28EEFB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8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Regras de Negócio</w:t>
      </w:r>
      <w:r w:rsidRPr="000310A9">
        <w:rPr>
          <w:noProof/>
        </w:rPr>
        <w:tab/>
      </w:r>
      <w:r w:rsidR="003D7978">
        <w:rPr>
          <w:noProof/>
        </w:rPr>
        <w:t>2</w:t>
      </w:r>
      <w:r w:rsidR="00511827">
        <w:rPr>
          <w:noProof/>
        </w:rPr>
        <w:t>2</w:t>
      </w:r>
    </w:p>
    <w:p w14:paraId="207E201A" w14:textId="5E6804AB" w:rsidR="00D021A1" w:rsidRPr="00D021A1" w:rsidRDefault="00D021A1" w:rsidP="3E44591A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9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Casos de Uso</w:t>
      </w:r>
      <w:r w:rsidRPr="000310A9">
        <w:rPr>
          <w:noProof/>
        </w:rPr>
        <w:tab/>
      </w:r>
      <w:r w:rsidR="003D7978">
        <w:rPr>
          <w:noProof/>
        </w:rPr>
        <w:t>22</w:t>
      </w:r>
    </w:p>
    <w:p w14:paraId="21A259AB" w14:textId="18E29873" w:rsidR="00D021A1" w:rsidRPr="00D021A1" w:rsidRDefault="00D021A1" w:rsidP="3E44591A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="000522FC">
        <w:rPr>
          <w:noProof/>
        </w:rPr>
        <w:t>0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Especificação dos Casos de Uso</w:t>
      </w:r>
      <w:r w:rsidRPr="000310A9">
        <w:rPr>
          <w:noProof/>
        </w:rPr>
        <w:tab/>
      </w:r>
      <w:r w:rsidR="003D7978">
        <w:rPr>
          <w:noProof/>
        </w:rPr>
        <w:t>23</w:t>
      </w:r>
    </w:p>
    <w:p w14:paraId="6C56AEE3" w14:textId="25325C06" w:rsidR="00D021A1" w:rsidRPr="00D021A1" w:rsidRDefault="00D021A1" w:rsidP="3E44591A">
      <w:pPr>
        <w:pStyle w:val="Sumrio3"/>
        <w:tabs>
          <w:tab w:val="left" w:pos="1877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3.1</w:t>
      </w:r>
      <w:r w:rsidR="000522FC">
        <w:t>0</w:t>
      </w:r>
      <w:r>
        <w:t>.1</w:t>
      </w:r>
      <w:r>
        <w:tab/>
        <w:t>Especificação do Caso de Uso-1</w:t>
      </w:r>
      <w:r>
        <w:tab/>
      </w:r>
      <w:r w:rsidR="003D7978">
        <w:t>23</w:t>
      </w:r>
    </w:p>
    <w:p w14:paraId="1E46A8E3" w14:textId="7F281750" w:rsidR="003D7978" w:rsidRPr="003D7978" w:rsidRDefault="00D021A1" w:rsidP="003D7978">
      <w:pPr>
        <w:pStyle w:val="Sumrio3"/>
        <w:tabs>
          <w:tab w:val="left" w:pos="1877"/>
        </w:tabs>
      </w:pPr>
      <w:r>
        <w:t>3.1</w:t>
      </w:r>
      <w:r w:rsidR="000522FC">
        <w:t>0</w:t>
      </w:r>
      <w:r>
        <w:t>.2</w:t>
      </w:r>
      <w:r>
        <w:tab/>
        <w:t>Especificação do Caso de Uso-2</w:t>
      </w:r>
      <w:r>
        <w:tab/>
      </w:r>
      <w:r w:rsidR="003D7978">
        <w:t>24</w:t>
      </w:r>
    </w:p>
    <w:p w14:paraId="264EE0E9" w14:textId="420E305D" w:rsidR="003D7978" w:rsidRDefault="003D7978" w:rsidP="003D7978">
      <w:r>
        <w:t xml:space="preserve">               3.1</w:t>
      </w:r>
      <w:r w:rsidR="000522FC">
        <w:t>0</w:t>
      </w:r>
      <w:r>
        <w:t>.3   Especificação do Caso de Uso-3                                                        25</w:t>
      </w:r>
    </w:p>
    <w:p w14:paraId="171F237F" w14:textId="1315EEA3" w:rsidR="003D7978" w:rsidRDefault="003D7978" w:rsidP="003D7978">
      <w:r>
        <w:t xml:space="preserve">               3.1</w:t>
      </w:r>
      <w:r w:rsidR="000522FC">
        <w:t>0</w:t>
      </w:r>
      <w:r>
        <w:t>.4   Especificação do Caso de Uso-4</w:t>
      </w:r>
      <w:r w:rsidR="00524601">
        <w:t xml:space="preserve">                                                        26</w:t>
      </w:r>
    </w:p>
    <w:p w14:paraId="39701C96" w14:textId="3C17D608" w:rsidR="003D7978" w:rsidRDefault="003D7978" w:rsidP="003D7978">
      <w:r>
        <w:t xml:space="preserve">               3.1</w:t>
      </w:r>
      <w:r w:rsidR="000522FC">
        <w:t>0</w:t>
      </w:r>
      <w:r>
        <w:t>.5   Especificação do Caso de Uso-5</w:t>
      </w:r>
      <w:r w:rsidR="00524601">
        <w:t xml:space="preserve">                                                        26</w:t>
      </w:r>
    </w:p>
    <w:p w14:paraId="22F7A336" w14:textId="739ED723" w:rsidR="003D7978" w:rsidRDefault="003D7978" w:rsidP="003D7978">
      <w:r>
        <w:t xml:space="preserve">               3.1</w:t>
      </w:r>
      <w:r w:rsidR="000522FC">
        <w:t>0</w:t>
      </w:r>
      <w:r>
        <w:t>.6   Especificação do Caso de Uso-6</w:t>
      </w:r>
      <w:r w:rsidR="00524601">
        <w:t xml:space="preserve">                                                        27</w:t>
      </w:r>
    </w:p>
    <w:p w14:paraId="5519138A" w14:textId="1B3CE0B5" w:rsidR="003D7978" w:rsidRPr="003D7978" w:rsidRDefault="003D7978" w:rsidP="003D7978">
      <w:pPr>
        <w:rPr>
          <w:rFonts w:eastAsiaTheme="minorEastAsia"/>
        </w:rPr>
      </w:pPr>
      <w:r>
        <w:t xml:space="preserve">               3.1</w:t>
      </w:r>
      <w:r w:rsidR="000522FC">
        <w:t>0</w:t>
      </w:r>
      <w:r>
        <w:t>.7   Especificação do Caso de Uso-7</w:t>
      </w:r>
      <w:r w:rsidR="00524601">
        <w:t xml:space="preserve">                                                        28</w:t>
      </w:r>
    </w:p>
    <w:p w14:paraId="5699A0F8" w14:textId="3D4E3558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Análise do Sistema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14:paraId="5EC11F5C" w14:textId="148EF61D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Classe-Responsabilidade-Colaborador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14:paraId="31DD0163" w14:textId="703D2B38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das Classes de Análise (Domínio do Problema)</w:t>
      </w:r>
      <w:r w:rsidRPr="000310A9">
        <w:rPr>
          <w:noProof/>
        </w:rPr>
        <w:tab/>
      </w:r>
      <w:r w:rsidR="00524601">
        <w:rPr>
          <w:noProof/>
        </w:rPr>
        <w:t>30</w:t>
      </w:r>
    </w:p>
    <w:p w14:paraId="068AFB33" w14:textId="3083BB9F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Sistema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14:paraId="1CD38AE7" w14:textId="57A441D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Estrutural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14:paraId="7A847C4F" w14:textId="07441423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5.1.1</w:t>
      </w:r>
      <w:r>
        <w:tab/>
        <w:t>Diagrama de Classes de Projeto</w:t>
      </w:r>
      <w:r>
        <w:tab/>
      </w:r>
      <w:r w:rsidR="00524601">
        <w:t>31</w:t>
      </w:r>
    </w:p>
    <w:p w14:paraId="47A1CBF9" w14:textId="0531CFA3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5.1.2</w:t>
      </w:r>
      <w:r>
        <w:tab/>
        <w:t>Diagrama de Componentes conforme Arquitetura MVC</w:t>
      </w:r>
      <w:r>
        <w:tab/>
      </w:r>
      <w:r w:rsidR="00524601">
        <w:t>32</w:t>
      </w:r>
    </w:p>
    <w:p w14:paraId="251AF13E" w14:textId="38752317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5.1.3</w:t>
      </w:r>
      <w:r>
        <w:tab/>
        <w:t>Diagrama de Pacotes conforme Arquitetura MVC</w:t>
      </w:r>
      <w:r>
        <w:tab/>
      </w:r>
      <w:r w:rsidR="00524601">
        <w:t>32</w:t>
      </w:r>
    </w:p>
    <w:p w14:paraId="15A58C93" w14:textId="2ACA6C5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comportamental</w:t>
      </w:r>
      <w:r w:rsidRPr="000310A9">
        <w:rPr>
          <w:noProof/>
        </w:rPr>
        <w:tab/>
      </w:r>
      <w:r w:rsidR="00524601">
        <w:rPr>
          <w:noProof/>
        </w:rPr>
        <w:t>33</w:t>
      </w:r>
    </w:p>
    <w:p w14:paraId="0B0EADF6" w14:textId="09F40B99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5.2.1</w:t>
      </w:r>
      <w:r>
        <w:tab/>
        <w:t>Modelagem de Interações</w:t>
      </w:r>
      <w:r>
        <w:tab/>
      </w:r>
      <w:r w:rsidR="00524601">
        <w:t>33</w:t>
      </w:r>
    </w:p>
    <w:p w14:paraId="4D345F94" w14:textId="571113ED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5.2.2</w:t>
      </w:r>
      <w:r>
        <w:tab/>
        <w:t>Diagrama de Estados</w:t>
      </w:r>
      <w:r>
        <w:tab/>
      </w:r>
      <w:r w:rsidR="00524601">
        <w:t>34</w:t>
      </w:r>
    </w:p>
    <w:p w14:paraId="6D4386DB" w14:textId="39380274" w:rsidR="00D021A1" w:rsidRPr="00D021A1" w:rsidRDefault="00D021A1" w:rsidP="3E44591A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lastRenderedPageBreak/>
        <w:t>5.2.3</w:t>
      </w:r>
      <w:r>
        <w:tab/>
        <w:t>Diagrama de Atividades</w:t>
      </w:r>
      <w:r>
        <w:tab/>
      </w:r>
      <w:r w:rsidR="00524601">
        <w:t>35</w:t>
      </w:r>
    </w:p>
    <w:p w14:paraId="52997472" w14:textId="72F07A84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Banco de Dados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14:paraId="6415210A" w14:textId="15095FFC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Conceitual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14:paraId="19A15E7E" w14:textId="6BE8F5C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Lógica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14:paraId="5EB2C3CA" w14:textId="17CF0E75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Física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14:paraId="0B0E092F" w14:textId="2A77045D" w:rsidR="00D021A1" w:rsidRPr="00D021A1" w:rsidRDefault="00D021A1" w:rsidP="3E44591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das Páginas Web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14:paraId="3482F9A9" w14:textId="32BEEB82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7.1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Front-End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14:paraId="1FB09AF8" w14:textId="5BB5B325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7.2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Navegação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5535D603" w14:textId="7141D40F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7.3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Design Digital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0D601A98" w14:textId="18DD1E06" w:rsidR="00D021A1" w:rsidRPr="00D021A1" w:rsidRDefault="00D021A1" w:rsidP="3E44591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7.4</w:t>
      </w:r>
      <w:r w:rsidRPr="00D021A1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Back-End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14:paraId="3AE8E31B" w14:textId="3EDB23AF" w:rsidR="00D021A1" w:rsidRPr="00D021A1" w:rsidRDefault="00D021A1" w:rsidP="3E44591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Referência Bibliográfica</w:t>
      </w:r>
      <w:r w:rsidRPr="000310A9">
        <w:rPr>
          <w:noProof/>
        </w:rPr>
        <w:tab/>
      </w:r>
      <w:r w:rsidR="00524601">
        <w:rPr>
          <w:noProof/>
        </w:rPr>
        <w:t>51</w:t>
      </w:r>
    </w:p>
    <w:p w14:paraId="376186A4" w14:textId="135D4AE5" w:rsidR="00353E3C" w:rsidRDefault="00017B11" w:rsidP="00353E3C">
      <w:pPr>
        <w:pStyle w:val="Ttulo"/>
        <w:sectPr w:rsidR="00353E3C" w:rsidSect="00353E3C">
          <w:headerReference w:type="default" r:id="rId17"/>
          <w:footerReference w:type="default" r:id="rId18"/>
          <w:footerReference w:type="first" r:id="rId19"/>
          <w:pgSz w:w="12240" w:h="15840" w:code="1"/>
          <w:pgMar w:top="1417" w:right="1440" w:bottom="1417" w:left="1440" w:header="720" w:footer="720" w:gutter="0"/>
          <w:pgNumType w:start="1"/>
          <w:cols w:space="720"/>
          <w:titlePg/>
          <w:docGrid w:linePitch="326"/>
        </w:sectPr>
      </w:pPr>
      <w:r w:rsidRPr="3E44591A">
        <w:fldChar w:fldCharType="end"/>
      </w:r>
      <w:bookmarkStart w:id="2" w:name="_Toc388163497"/>
    </w:p>
    <w:p w14:paraId="6408E81B" w14:textId="17BF23B2" w:rsidR="006D0164" w:rsidRDefault="000310A9" w:rsidP="006C7663">
      <w:pPr>
        <w:pStyle w:val="Ttulo"/>
      </w:pPr>
      <w:proofErr w:type="spellStart"/>
      <w:r>
        <w:lastRenderedPageBreak/>
        <w:t>Eventec</w:t>
      </w:r>
      <w:proofErr w:type="spellEnd"/>
    </w:p>
    <w:p w14:paraId="1AC918A4" w14:textId="77777777" w:rsidR="006C7663" w:rsidRPr="006C7663" w:rsidRDefault="006C7663" w:rsidP="006C7663"/>
    <w:p w14:paraId="692991F3" w14:textId="441AF64D" w:rsidR="006C7663" w:rsidRPr="006C7663" w:rsidRDefault="25B95F21" w:rsidP="006C7663">
      <w:pPr>
        <w:pStyle w:val="Ttulo1"/>
      </w:pPr>
      <w:bookmarkStart w:id="3" w:name="_Toc110341077"/>
      <w:bookmarkStart w:id="4" w:name="_Toc430442349"/>
      <w:bookmarkStart w:id="5" w:name="_Toc425054504"/>
      <w:bookmarkStart w:id="6" w:name="_Toc423410238"/>
      <w:bookmarkEnd w:id="2"/>
      <w:r>
        <w:t>Identificação</w:t>
      </w:r>
      <w:r w:rsidR="48728FA5">
        <w:t xml:space="preserve"> e Organização</w:t>
      </w:r>
      <w:r w:rsidR="7859F92C">
        <w:t xml:space="preserve"> do Projeto</w:t>
      </w:r>
      <w:bookmarkEnd w:id="3"/>
    </w:p>
    <w:p w14:paraId="539C271D" w14:textId="31FC8191" w:rsidR="00083E55" w:rsidRPr="00083E55" w:rsidRDefault="00A5669C" w:rsidP="00083E55">
      <w:pPr>
        <w:pStyle w:val="Ttulo2"/>
      </w:pPr>
      <w:bookmarkStart w:id="7" w:name="_Toc110341078"/>
      <w:bookmarkStart w:id="8" w:name="_Toc456600919"/>
      <w:bookmarkStart w:id="9" w:name="_Toc456598588"/>
      <w:r>
        <w:t>Membros da Equipe e seu RA</w:t>
      </w:r>
      <w:bookmarkEnd w:id="7"/>
      <w:r w:rsidR="00714ECB">
        <w:t xml:space="preserve">     </w:t>
      </w:r>
    </w:p>
    <w:p w14:paraId="4D620938" w14:textId="6E569108" w:rsidR="00372464" w:rsidRDefault="00372464" w:rsidP="00372464">
      <w:pPr>
        <w:pStyle w:val="Legenda"/>
        <w:keepNext/>
        <w:jc w:val="center"/>
      </w:pPr>
      <w:bookmarkStart w:id="10" w:name="_Toc110341005"/>
      <w:r>
        <w:t xml:space="preserve">Quadro </w:t>
      </w:r>
      <w:r w:rsidR="4F97F5AC">
        <w:t>1</w:t>
      </w:r>
      <w:r>
        <w:t xml:space="preserve"> Lista de </w:t>
      </w:r>
      <w:r w:rsidR="00F31E7E">
        <w:t>m</w:t>
      </w:r>
      <w:r>
        <w:t>embros</w:t>
      </w:r>
      <w:bookmarkEnd w:id="10"/>
    </w:p>
    <w:tbl>
      <w:tblPr>
        <w:tblStyle w:val="Tabelacomgrade1"/>
        <w:tblW w:w="8790" w:type="dxa"/>
        <w:tblInd w:w="703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48"/>
        <w:gridCol w:w="6242"/>
      </w:tblGrid>
      <w:tr w:rsidR="000310A9" w14:paraId="5D80F3E7" w14:textId="77777777" w:rsidTr="3E44591A">
        <w:trPr>
          <w:trHeight w:val="295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1E5298F" w14:textId="77777777" w:rsidR="000310A9" w:rsidRDefault="000310A9">
            <w:pPr>
              <w:ind w:left="8"/>
            </w:pPr>
            <w:r>
              <w:rPr>
                <w:rFonts w:eastAsia="Arial" w:cs="Arial"/>
              </w:rPr>
              <w:t xml:space="preserve">RA 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F7819C2" w14:textId="77777777" w:rsidR="000310A9" w:rsidRDefault="000310A9">
            <w:r w:rsidRPr="3E44591A">
              <w:rPr>
                <w:rFonts w:eastAsia="Arial" w:cs="Arial"/>
              </w:rPr>
              <w:t xml:space="preserve">Nome Completo </w:t>
            </w:r>
          </w:p>
        </w:tc>
      </w:tr>
      <w:tr w:rsidR="000310A9" w:rsidRPr="000310A9" w14:paraId="062075E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19C93F" w14:textId="77777777" w:rsidR="000310A9" w:rsidRDefault="000310A9">
            <w:pPr>
              <w:ind w:left="8"/>
            </w:pPr>
            <w:r w:rsidRPr="474CE195">
              <w:rPr>
                <w:rFonts w:eastAsia="Arial" w:cs="Arial"/>
              </w:rPr>
              <w:t xml:space="preserve">  2171392211020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4A580A" w14:textId="060CE059" w:rsidR="000310A9" w:rsidRPr="000310A9" w:rsidRDefault="07DDD49A"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N</w:t>
            </w:r>
            <w:r w:rsidR="2F1B672E" w:rsidRPr="3E44591A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kolas</w:t>
            </w:r>
            <w:proofErr w:type="spellEnd"/>
            <w:r w:rsidRPr="3E44591A">
              <w:rPr>
                <w:rFonts w:eastAsia="Arial" w:cs="Arial"/>
              </w:rPr>
              <w:t xml:space="preserve"> Yan de Oliveira Costa</w:t>
            </w:r>
          </w:p>
        </w:tc>
      </w:tr>
      <w:tr w:rsidR="000310A9" w14:paraId="38570766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EAF6"/>
          </w:tcPr>
          <w:p w14:paraId="265761DA" w14:textId="77777777" w:rsidR="000310A9" w:rsidRDefault="000310A9">
            <w:pPr>
              <w:ind w:left="8"/>
            </w:pPr>
            <w:r w:rsidRPr="3E44591A">
              <w:rPr>
                <w:rFonts w:eastAsia="Arial" w:cs="Arial"/>
              </w:rPr>
              <w:t xml:space="preserve">  2171392211004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EAF6"/>
          </w:tcPr>
          <w:p w14:paraId="0151C09D" w14:textId="77777777" w:rsidR="000310A9" w:rsidRDefault="000310A9">
            <w:r>
              <w:rPr>
                <w:rFonts w:eastAsia="Arial" w:cs="Arial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Nicoly</w:t>
            </w:r>
            <w:proofErr w:type="spellEnd"/>
            <w:r>
              <w:rPr>
                <w:rFonts w:eastAsia="Arial" w:cs="Arial"/>
              </w:rPr>
              <w:t xml:space="preserve"> De Oliveira Avelino</w:t>
            </w:r>
          </w:p>
        </w:tc>
      </w:tr>
      <w:tr w:rsidR="000310A9" w14:paraId="106AA9F5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C90159" w14:textId="77777777" w:rsidR="000310A9" w:rsidRDefault="000310A9">
            <w:pPr>
              <w:ind w:left="8"/>
            </w:pPr>
            <w:r w:rsidRPr="3E44591A">
              <w:rPr>
                <w:rFonts w:eastAsia="Arial" w:cs="Arial"/>
              </w:rPr>
              <w:t xml:space="preserve">  2171392211001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59B7C" w14:textId="54621EE9" w:rsidR="000310A9" w:rsidRDefault="000310A9">
            <w:r w:rsidRPr="3E44591A">
              <w:rPr>
                <w:rFonts w:eastAsia="Arial" w:cs="Arial"/>
              </w:rPr>
              <w:t xml:space="preserve"> Carolina Nascimento Silva</w:t>
            </w:r>
          </w:p>
        </w:tc>
      </w:tr>
      <w:tr w:rsidR="000310A9" w14:paraId="4569F319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6706E189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2171392211019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0E073431" w14:textId="35D20627" w:rsid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Daniel Irineu dos Santos</w:t>
            </w:r>
          </w:p>
        </w:tc>
      </w:tr>
      <w:tr w:rsidR="000310A9" w:rsidRPr="000310A9" w14:paraId="27E75A5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9FE1DF" w14:textId="18E290EE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</w:t>
            </w:r>
            <w:r w:rsidR="000338C6" w:rsidRPr="3E44591A">
              <w:rPr>
                <w:rFonts w:eastAsia="Arial" w:cs="Arial"/>
              </w:rPr>
              <w:t xml:space="preserve">2171392211030     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8EF0B" w14:textId="335B52B1" w:rsidR="000310A9" w:rsidRP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</w:t>
            </w:r>
            <w:r w:rsidR="000338C6" w:rsidRPr="3E44591A">
              <w:rPr>
                <w:rFonts w:eastAsia="Arial" w:cs="Arial"/>
              </w:rPr>
              <w:t>Guilherme Henrique de Souza</w:t>
            </w:r>
          </w:p>
        </w:tc>
      </w:tr>
      <w:tr w:rsidR="000310A9" w14:paraId="5CE0C818" w14:textId="77777777" w:rsidTr="3E44591A">
        <w:trPr>
          <w:trHeight w:val="30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7181208E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2171392211036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EEAF6" w:themeFill="accent1" w:themeFillTint="33"/>
          </w:tcPr>
          <w:p w14:paraId="01CAD1D7" w14:textId="343E5836" w:rsidR="000310A9" w:rsidRDefault="07DDD49A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V</w:t>
            </w:r>
            <w:r w:rsidR="0A418707" w:rsidRPr="3E44591A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ctor dos Santos Viana</w:t>
            </w:r>
          </w:p>
        </w:tc>
      </w:tr>
      <w:tr w:rsidR="000310A9" w14:paraId="7C726A32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693A41" w14:textId="77777777" w:rsidR="000310A9" w:rsidRDefault="000310A9" w:rsidP="3E44591A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2171392211043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ECB1EA" w14:textId="6C656AC7" w:rsidR="000310A9" w:rsidRDefault="000310A9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</w:rPr>
              <w:t>Maximo</w:t>
            </w:r>
            <w:proofErr w:type="spellEnd"/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Colen</w:t>
            </w:r>
            <w:proofErr w:type="spellEnd"/>
          </w:p>
        </w:tc>
      </w:tr>
      <w:tr w:rsidR="4F40D893" w14:paraId="24900304" w14:textId="77777777" w:rsidTr="3E44591A">
        <w:trPr>
          <w:trHeight w:val="280"/>
        </w:trPr>
        <w:tc>
          <w:tcPr>
            <w:tcW w:w="2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1DAAC3" w14:textId="34B97B63" w:rsidR="0BB77C25" w:rsidRDefault="7D79CD11" w:rsidP="4F40D89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2171392211031</w:t>
            </w:r>
          </w:p>
        </w:tc>
        <w:tc>
          <w:tcPr>
            <w:tcW w:w="62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E07494" w14:textId="58D67622" w:rsidR="0BB77C25" w:rsidRDefault="7D79CD11" w:rsidP="4F40D893">
            <w:pPr>
              <w:rPr>
                <w:rFonts w:eastAsia="Times New Roman" w:cs="Times New Roman"/>
              </w:rPr>
            </w:pPr>
            <w:r w:rsidRPr="3E44591A">
              <w:rPr>
                <w:rFonts w:eastAsia="Times New Roman" w:cs="Times New Roman"/>
              </w:rPr>
              <w:t xml:space="preserve"> Diego Gonzaga Ribeiro da Silva</w:t>
            </w:r>
          </w:p>
        </w:tc>
      </w:tr>
    </w:tbl>
    <w:p w14:paraId="310B96C9" w14:textId="75487098" w:rsidR="006C2AE0" w:rsidRPr="00565C67" w:rsidRDefault="006C2AE0" w:rsidP="006C2AE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1949E19D" w14:textId="73DE0C15" w:rsidR="00A5669C" w:rsidRPr="00255091" w:rsidRDefault="00A5669C" w:rsidP="3E44591A"/>
    <w:p w14:paraId="4AA40D70" w14:textId="1312782B" w:rsidR="00714ECB" w:rsidRPr="00001F4B" w:rsidRDefault="00844033" w:rsidP="00145E9A">
      <w:pPr>
        <w:pStyle w:val="Ttulo2"/>
      </w:pPr>
      <w:bookmarkStart w:id="11" w:name="_Toc110341079"/>
      <w:r>
        <w:t>Turma</w:t>
      </w:r>
      <w:r w:rsidR="00714ECB">
        <w:t xml:space="preserve">    </w:t>
      </w:r>
      <w:r w:rsidR="00B148C6">
        <w:t>2</w:t>
      </w:r>
      <w:r w:rsidR="00C340B7">
        <w:t xml:space="preserve"> </w:t>
      </w:r>
      <w:r w:rsidR="00D83BEB">
        <w:t>DS</w:t>
      </w:r>
      <w:r w:rsidR="00C340B7">
        <w:t>M</w:t>
      </w:r>
      <w:r w:rsidR="00D83BEB">
        <w:t>-</w:t>
      </w:r>
      <w:r w:rsidR="00F40771">
        <w:t xml:space="preserve"> </w:t>
      </w:r>
      <w:r w:rsidR="000338C6" w:rsidRPr="3E44591A">
        <w:rPr>
          <w:u w:val="single"/>
        </w:rPr>
        <w:t>2022</w:t>
      </w:r>
      <w:r w:rsidR="00F40771" w:rsidRPr="3E44591A">
        <w:rPr>
          <w:u w:val="single"/>
        </w:rPr>
        <w:t xml:space="preserve"> /</w:t>
      </w:r>
      <w:bookmarkEnd w:id="11"/>
      <w:r w:rsidR="000338C6" w:rsidRPr="3E44591A">
        <w:rPr>
          <w:u w:val="single"/>
        </w:rPr>
        <w:t xml:space="preserve"> 2</w:t>
      </w:r>
    </w:p>
    <w:p w14:paraId="496E9826" w14:textId="396982B3" w:rsidR="005C3202" w:rsidRPr="00001F4B" w:rsidRDefault="005C3202" w:rsidP="00145E9A">
      <w:pPr>
        <w:pStyle w:val="Ttulo2"/>
      </w:pPr>
      <w:bookmarkStart w:id="12" w:name="_Toc110341080"/>
      <w:r>
        <w:t>Disciplina</w:t>
      </w:r>
      <w:r w:rsidR="00E14CC3">
        <w:t>s</w:t>
      </w:r>
      <w:bookmarkEnd w:id="12"/>
    </w:p>
    <w:p w14:paraId="5A97931F" w14:textId="26741418" w:rsidR="00E14CC3" w:rsidRPr="00255091" w:rsidRDefault="00E14CC3" w:rsidP="00145E9A">
      <w:pPr>
        <w:pStyle w:val="PargrafodaLista"/>
        <w:numPr>
          <w:ilvl w:val="0"/>
          <w:numId w:val="36"/>
        </w:numPr>
      </w:pPr>
      <w:r>
        <w:t>Engenharia de Software I</w:t>
      </w:r>
      <w:r w:rsidR="005605BA">
        <w:t>I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0D4B6D">
        <w:t>(</w:t>
      </w:r>
      <w:r w:rsidR="00E56E87">
        <w:t>a</w:t>
      </w:r>
      <w:r w:rsidR="000D4B6D">
        <w:t>)</w:t>
      </w:r>
      <w:r w:rsidR="00E56E87">
        <w:t xml:space="preserve">. </w:t>
      </w:r>
      <w:r w:rsidR="000338C6">
        <w:t xml:space="preserve">Vinicius </w:t>
      </w:r>
      <w:proofErr w:type="spellStart"/>
      <w:r w:rsidR="000338C6">
        <w:t>Heltai</w:t>
      </w:r>
      <w:proofErr w:type="spellEnd"/>
      <w:r w:rsidR="000338C6">
        <w:t xml:space="preserve"> Pacheco</w:t>
      </w:r>
    </w:p>
    <w:p w14:paraId="072FF5C2" w14:textId="02D51F7F" w:rsidR="46330503" w:rsidRDefault="46330503" w:rsidP="10662177">
      <w:pPr>
        <w:pStyle w:val="PargrafodaLista"/>
        <w:numPr>
          <w:ilvl w:val="0"/>
          <w:numId w:val="36"/>
        </w:numPr>
      </w:pPr>
      <w:r>
        <w:t>Desenvolvimento Web I</w:t>
      </w:r>
      <w:r w:rsidR="5A611E6A">
        <w:t>I</w:t>
      </w:r>
      <w:r w:rsidR="0F9A42E3">
        <w:t xml:space="preserve"> </w:t>
      </w:r>
      <w:r>
        <w:tab/>
      </w:r>
      <w:r w:rsidR="34093465">
        <w:t>A definir</w:t>
      </w:r>
    </w:p>
    <w:p w14:paraId="7C50EF45" w14:textId="6835C4CB" w:rsidR="00E14CC3" w:rsidRDefault="00B148C6" w:rsidP="00145E9A">
      <w:pPr>
        <w:pStyle w:val="PargrafodaLista"/>
        <w:numPr>
          <w:ilvl w:val="0"/>
          <w:numId w:val="36"/>
        </w:numPr>
      </w:pPr>
      <w:r>
        <w:t>Banco de Dados Relacional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E56E87">
        <w:t xml:space="preserve">(a). </w:t>
      </w:r>
      <w:r w:rsidR="000338C6">
        <w:t>Marcos Vasconcelos de Oliveira</w:t>
      </w:r>
    </w:p>
    <w:p w14:paraId="204331D4" w14:textId="77777777" w:rsidR="00E14CC3" w:rsidRPr="00255091" w:rsidRDefault="00E14CC3" w:rsidP="3E44591A"/>
    <w:p w14:paraId="117C3D06" w14:textId="28956CA9" w:rsidR="00E14CC3" w:rsidRDefault="00E14CC3" w:rsidP="00145E9A">
      <w:pPr>
        <w:pStyle w:val="Ttulo2"/>
      </w:pPr>
      <w:bookmarkStart w:id="13" w:name="_Toc110341081"/>
      <w:r>
        <w:t>Endereço dos Entregáveis</w:t>
      </w:r>
      <w:bookmarkEnd w:id="13"/>
    </w:p>
    <w:p w14:paraId="0776632B" w14:textId="77777777" w:rsidR="00083E55" w:rsidRPr="00083E55" w:rsidRDefault="00083E55" w:rsidP="00083E55"/>
    <w:p w14:paraId="1769D4CA" w14:textId="7AC098E7" w:rsidR="00EE2546" w:rsidRPr="000310A9" w:rsidRDefault="00EE2546" w:rsidP="00EE2546">
      <w:pPr>
        <w:pStyle w:val="Legenda"/>
        <w:keepNext/>
        <w:jc w:val="center"/>
      </w:pPr>
      <w:bookmarkStart w:id="14" w:name="_Toc110341006"/>
      <w:r>
        <w:t xml:space="preserve">Quadro </w:t>
      </w:r>
      <w:r w:rsidR="0BDA5DCA">
        <w:t>2</w:t>
      </w:r>
      <w:r>
        <w:t xml:space="preserve"> Lista de </w:t>
      </w:r>
      <w:r w:rsidR="00F362AB">
        <w:t>r</w:t>
      </w:r>
      <w:r>
        <w:t xml:space="preserve">epositórios com os </w:t>
      </w:r>
      <w:r w:rsidR="00F362AB">
        <w:t>documentos e artefatos</w:t>
      </w:r>
      <w:r>
        <w:t xml:space="preserve"> do </w:t>
      </w:r>
      <w:r w:rsidR="00F31E7E">
        <w:t>p</w:t>
      </w:r>
      <w:r>
        <w:t>rojeto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98"/>
        <w:gridCol w:w="6952"/>
      </w:tblGrid>
      <w:tr w:rsidR="00E14CC3" w:rsidRPr="00255091" w14:paraId="438E7567" w14:textId="77777777" w:rsidTr="6418ABFE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14:paraId="619B822B" w14:textId="4FA82A70" w:rsidR="00E14CC3" w:rsidRPr="00255091" w:rsidRDefault="00E14CC3" w:rsidP="3E44591A">
            <w:r>
              <w:t>Descrição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25DDA84E" w14:textId="03A530DB" w:rsidR="00E14CC3" w:rsidRPr="00255091" w:rsidRDefault="00E14CC3" w:rsidP="3E44591A">
            <w:r>
              <w:t>Endereço</w:t>
            </w:r>
          </w:p>
        </w:tc>
      </w:tr>
      <w:tr w:rsidR="00E14CC3" w:rsidRPr="000310A9" w14:paraId="2EC7F09E" w14:textId="77777777" w:rsidTr="6418ABFE">
        <w:trPr>
          <w:cantSplit/>
        </w:trPr>
        <w:tc>
          <w:tcPr>
            <w:tcW w:w="4675" w:type="dxa"/>
          </w:tcPr>
          <w:p w14:paraId="4B3ACBAE" w14:textId="5DE4F996" w:rsidR="00E14CC3" w:rsidRPr="00255091" w:rsidRDefault="00410E94" w:rsidP="00781832">
            <w:pPr>
              <w:jc w:val="both"/>
            </w:pPr>
            <w:r>
              <w:t xml:space="preserve">Repositório </w:t>
            </w:r>
            <w:r w:rsidR="68FE0E5F">
              <w:t>da Documentação</w:t>
            </w:r>
            <w:r w:rsidR="58BBDBE5">
              <w:t xml:space="preserve"> e do Código-Fonte</w:t>
            </w:r>
            <w:r>
              <w:t xml:space="preserve"> </w:t>
            </w:r>
          </w:p>
        </w:tc>
        <w:tc>
          <w:tcPr>
            <w:tcW w:w="4675" w:type="dxa"/>
          </w:tcPr>
          <w:p w14:paraId="29A4B531" w14:textId="0613A12F" w:rsidR="00E14CC3" w:rsidRPr="000338C6" w:rsidRDefault="000338C6" w:rsidP="3E44591A">
            <w:r w:rsidRPr="3E44591A">
              <w:rPr>
                <w:rFonts w:eastAsia="Arial" w:cs="Arial"/>
              </w:rPr>
              <w:t>https://github.com/nikolasyan/EvenTec</w:t>
            </w:r>
          </w:p>
        </w:tc>
      </w:tr>
      <w:tr w:rsidR="00E14CC3" w:rsidRPr="000338C6" w14:paraId="7682B616" w14:textId="77777777" w:rsidTr="6418ABFE">
        <w:trPr>
          <w:cantSplit/>
        </w:trPr>
        <w:tc>
          <w:tcPr>
            <w:tcW w:w="4675" w:type="dxa"/>
          </w:tcPr>
          <w:p w14:paraId="17BAABA1" w14:textId="614E10FA" w:rsidR="00E14CC3" w:rsidRPr="00255091" w:rsidRDefault="68FE0E5F" w:rsidP="3E44591A">
            <w:proofErr w:type="spellStart"/>
            <w:r>
              <w:t>Pitch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14:paraId="6F56F85B" w14:textId="19CC2E86" w:rsidR="00E14CC3" w:rsidRPr="000338C6" w:rsidRDefault="400F6BD8" w:rsidP="20A246E0">
            <w:pPr>
              <w:rPr>
                <w:rFonts w:eastAsia="Arial" w:cs="Arial"/>
              </w:rPr>
            </w:pPr>
            <w:r w:rsidRPr="10662177">
              <w:rPr>
                <w:rFonts w:eastAsia="Arial" w:cs="Arial"/>
              </w:rPr>
              <w:t>https://youtu.be/xBudncXI_bg</w:t>
            </w:r>
          </w:p>
        </w:tc>
      </w:tr>
      <w:tr w:rsidR="6418ABFE" w14:paraId="68574868" w14:textId="77777777" w:rsidTr="6418ABFE">
        <w:trPr>
          <w:cantSplit/>
        </w:trPr>
        <w:tc>
          <w:tcPr>
            <w:tcW w:w="4675" w:type="dxa"/>
          </w:tcPr>
          <w:p w14:paraId="0768AA1D" w14:textId="1BD4D305" w:rsidR="6079B7F8" w:rsidRDefault="6079B7F8" w:rsidP="6418ABFE">
            <w:pPr>
              <w:rPr>
                <w:rFonts w:eastAsia="Arial" w:cs="Arial"/>
                <w:color w:val="ADBAC7"/>
              </w:rPr>
            </w:pPr>
            <w:r>
              <w:t>Layout</w:t>
            </w:r>
          </w:p>
        </w:tc>
        <w:tc>
          <w:tcPr>
            <w:tcW w:w="4675" w:type="dxa"/>
          </w:tcPr>
          <w:p w14:paraId="5792AA32" w14:textId="416F9A60" w:rsidR="73294902" w:rsidRDefault="73294902" w:rsidP="6418ABFE">
            <w:p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https://www.figma.com/file/U0BmqLrVHfi8Qen8clV0Qb/Projeto-Integrador?node-id=309%3A162&amp;t=KY9I5lGy3syffrBk-0</w:t>
            </w:r>
          </w:p>
        </w:tc>
      </w:tr>
    </w:tbl>
    <w:p w14:paraId="1A9B2533" w14:textId="7C41F549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3D7AA5D6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4EE8A7EC" w14:textId="1A89C88C" w:rsidR="001C01B5" w:rsidRDefault="001C01B5" w:rsidP="005306D0">
      <w:pPr>
        <w:spacing w:after="120"/>
        <w:jc w:val="both"/>
      </w:pPr>
    </w:p>
    <w:p w14:paraId="7708B914" w14:textId="1A89C88C" w:rsidR="001C01B5" w:rsidRDefault="001C01B5" w:rsidP="00AA2967">
      <w:pPr>
        <w:spacing w:after="120" w:line="360" w:lineRule="auto"/>
        <w:jc w:val="both"/>
      </w:pPr>
      <w:r>
        <w:t>A documentação e o código-fonte deverão ser compartilhados com o professor por meio de repositórios. A documentação pode ser concentrada em uma pasta no OneDrive. O</w:t>
      </w:r>
      <w:r w:rsidRPr="00F55266">
        <w:t xml:space="preserve"> </w:t>
      </w:r>
      <w:r w:rsidR="004F12DC" w:rsidRPr="00F55266">
        <w:t>A</w:t>
      </w:r>
      <w:r>
        <w:t xml:space="preserve"> código-fonte pode ser disponibilizado no GitHub, </w:t>
      </w:r>
      <w:proofErr w:type="spellStart"/>
      <w:r>
        <w:t>Colab</w:t>
      </w:r>
      <w:proofErr w:type="spellEnd"/>
      <w:r>
        <w:t xml:space="preserve"> ou outro repositório amplamente utilizado por empresas para armazenamento e controle de versões.</w:t>
      </w:r>
    </w:p>
    <w:p w14:paraId="7A8E68D7" w14:textId="1A89C88C" w:rsidR="002B4561" w:rsidRDefault="002B4561" w:rsidP="00AA2967">
      <w:pPr>
        <w:spacing w:after="120" w:line="360" w:lineRule="auto"/>
        <w:jc w:val="both"/>
      </w:pPr>
      <w:r>
        <w:lastRenderedPageBreak/>
        <w:t xml:space="preserve">O </w:t>
      </w:r>
      <w:proofErr w:type="spellStart"/>
      <w:r>
        <w:t>pitch</w:t>
      </w:r>
      <w:proofErr w:type="spellEnd"/>
      <w:r>
        <w:t xml:space="preserve"> é um vídeo gravado por cada aluno, </w:t>
      </w:r>
      <w:r w:rsidR="005306D0">
        <w:t>com</w:t>
      </w:r>
      <w:r>
        <w:t xml:space="preserve"> dura</w:t>
      </w:r>
      <w:r w:rsidR="005306D0">
        <w:t>ção de</w:t>
      </w:r>
      <w:r>
        <w:t xml:space="preserve"> até 5 minutos, expondo de maneira coesa, clara e objetiva o projeto com o objetivo de despertar o interesse do ouvinte.</w:t>
      </w:r>
    </w:p>
    <w:p w14:paraId="3E218FF9" w14:textId="1A89C88C" w:rsidR="00617AD3" w:rsidRDefault="00617AD3" w:rsidP="00AA2967">
      <w:pPr>
        <w:spacing w:after="120" w:line="360" w:lineRule="auto"/>
        <w:jc w:val="both"/>
      </w:pPr>
      <w:r>
        <w:t>O portfólio</w:t>
      </w:r>
      <w:r w:rsidR="00286483">
        <w:t xml:space="preserve"> deve ser individual e</w:t>
      </w:r>
      <w:r>
        <w:t xml:space="preserve"> será elaborado com apoio de uma ferramenta, como as apresentadas no </w:t>
      </w:r>
      <w:r w:rsidR="00DA5767">
        <w:fldChar w:fldCharType="begin"/>
      </w:r>
      <w:r w:rsidR="00DA5767">
        <w:instrText xml:space="preserve"> REF _Ref106705939 \h </w:instrText>
      </w:r>
      <w:r w:rsidR="00286483">
        <w:instrText xml:space="preserve"> \* MERGEFORMAT </w:instrText>
      </w:r>
      <w:r w:rsidR="00DA5767">
        <w:fldChar w:fldCharType="separate"/>
      </w:r>
      <w:r w:rsidR="00DA5767" w:rsidRPr="000310A9">
        <w:t xml:space="preserve">Quadro </w:t>
      </w:r>
      <w:r w:rsidR="00DA5767" w:rsidRPr="3E44591A">
        <w:rPr>
          <w:noProof/>
        </w:rPr>
        <w:t>3</w:t>
      </w:r>
      <w:r w:rsidR="00DA5767">
        <w:fldChar w:fldCharType="end"/>
      </w:r>
      <w:r>
        <w:t>.</w:t>
      </w:r>
      <w:r w:rsidR="00286483">
        <w:t xml:space="preserve"> Esta é uma maneira de evidenciar as competências desenvolvidas durante o curso e poderá ser apresentado em processos seletivos para estágio ou emprego.</w:t>
      </w:r>
    </w:p>
    <w:p w14:paraId="2DBF83CD" w14:textId="405C8649" w:rsidR="00DA5767" w:rsidRPr="000310A9" w:rsidRDefault="00DA5767" w:rsidP="00DA5767">
      <w:pPr>
        <w:pStyle w:val="Legenda"/>
        <w:keepNext/>
        <w:jc w:val="center"/>
      </w:pPr>
      <w:bookmarkStart w:id="15" w:name="_Ref106705939"/>
      <w:bookmarkStart w:id="16" w:name="_Toc110341007"/>
      <w:r>
        <w:t xml:space="preserve">Quadro </w:t>
      </w:r>
      <w:r w:rsidR="2EEA6845">
        <w:t>3</w:t>
      </w:r>
      <w:bookmarkEnd w:id="15"/>
      <w:r>
        <w:t xml:space="preserve"> Ferramentas para elaboração de portfólio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617AD3" w14:paraId="27784DA7" w14:textId="77777777" w:rsidTr="121FAF94">
        <w:tc>
          <w:tcPr>
            <w:tcW w:w="2972" w:type="dxa"/>
            <w:shd w:val="clear" w:color="auto" w:fill="D9D9D9" w:themeFill="background1" w:themeFillShade="D9"/>
          </w:tcPr>
          <w:p w14:paraId="3336FD4E" w14:textId="4EB88513" w:rsidR="00617AD3" w:rsidRDefault="00617AD3" w:rsidP="00E14CC3">
            <w: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</w:tcPr>
          <w:p w14:paraId="5FA06610" w14:textId="52BBACC5" w:rsidR="00617AD3" w:rsidRDefault="00617AD3" w:rsidP="00E14CC3">
            <w:r>
              <w:t>Endereço</w:t>
            </w:r>
          </w:p>
        </w:tc>
      </w:tr>
      <w:tr w:rsidR="00617AD3" w14:paraId="6CD637DC" w14:textId="77777777" w:rsidTr="121FAF94">
        <w:tc>
          <w:tcPr>
            <w:tcW w:w="2972" w:type="dxa"/>
          </w:tcPr>
          <w:p w14:paraId="4D47D157" w14:textId="7902F9B2" w:rsidR="00617AD3" w:rsidRDefault="00DA5767" w:rsidP="00E14CC3">
            <w:proofErr w:type="spellStart"/>
            <w:r>
              <w:t>Behance</w:t>
            </w:r>
            <w:proofErr w:type="spellEnd"/>
          </w:p>
        </w:tc>
        <w:tc>
          <w:tcPr>
            <w:tcW w:w="6378" w:type="dxa"/>
          </w:tcPr>
          <w:p w14:paraId="5736CFFE" w14:textId="0A159C1D" w:rsidR="00617AD3" w:rsidRDefault="00000000" w:rsidP="00E14CC3">
            <w:hyperlink r:id="rId20">
              <w:r w:rsidR="4FAA8CE7" w:rsidRPr="47E47692">
                <w:rPr>
                  <w:rStyle w:val="Hyperlink"/>
                </w:rPr>
                <w:t>https://www.behance.net/gallery/148667549/Eventec-MIV</w:t>
              </w:r>
            </w:hyperlink>
          </w:p>
        </w:tc>
      </w:tr>
    </w:tbl>
    <w:p w14:paraId="581931E8" w14:textId="012EC841" w:rsidR="00083E55" w:rsidRPr="00565C67" w:rsidRDefault="00DA5767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CESU (2021)</w:t>
      </w:r>
    </w:p>
    <w:p w14:paraId="7AC515F0" w14:textId="77777777" w:rsidR="006C7663" w:rsidRPr="00DA5767" w:rsidRDefault="006C7663" w:rsidP="3E44591A">
      <w:pPr>
        <w:jc w:val="center"/>
        <w:rPr>
          <w:sz w:val="20"/>
          <w:szCs w:val="20"/>
        </w:rPr>
      </w:pPr>
    </w:p>
    <w:p w14:paraId="556E1816" w14:textId="63C71EF1" w:rsidR="00164BB4" w:rsidRDefault="00164BB4" w:rsidP="00145E9A">
      <w:pPr>
        <w:pStyle w:val="Ttulo2"/>
      </w:pPr>
      <w:bookmarkStart w:id="17" w:name="_Toc110341082"/>
      <w:r>
        <w:t xml:space="preserve">Ferramentas </w:t>
      </w:r>
      <w:r w:rsidR="00844033">
        <w:t>Adotadas</w:t>
      </w:r>
      <w:bookmarkEnd w:id="17"/>
    </w:p>
    <w:p w14:paraId="68FAF7D6" w14:textId="77777777" w:rsidR="00083E55" w:rsidRPr="00083E55" w:rsidRDefault="00083E55" w:rsidP="00083E55"/>
    <w:p w14:paraId="778F0B56" w14:textId="7C7365D3" w:rsidR="00EE2546" w:rsidRPr="000310A9" w:rsidRDefault="00EE2546" w:rsidP="00EE2546">
      <w:pPr>
        <w:pStyle w:val="Legenda"/>
        <w:keepNext/>
        <w:jc w:val="center"/>
      </w:pPr>
      <w:bookmarkStart w:id="18" w:name="_Toc110341008"/>
      <w:r>
        <w:t xml:space="preserve">Quadro </w:t>
      </w:r>
      <w:r w:rsidR="4E5D3EC1">
        <w:t>4</w:t>
      </w:r>
      <w:r>
        <w:t xml:space="preserve"> Lista com as ferramentas utilizadas para a elaboração dos artefatos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4BB4" w:rsidRPr="00255091" w14:paraId="31644C1B" w14:textId="77777777" w:rsidTr="3E44591A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14:paraId="75F3D7BF" w14:textId="0426939E" w:rsidR="00164BB4" w:rsidRPr="00255091" w:rsidRDefault="00164BB4" w:rsidP="3E44591A">
            <w: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26A8B63F" w14:textId="17655BFD" w:rsidR="00164BB4" w:rsidRPr="00255091" w:rsidRDefault="00164BB4" w:rsidP="3E44591A">
            <w:r>
              <w:t>Ferramenta</w:t>
            </w:r>
          </w:p>
        </w:tc>
      </w:tr>
      <w:tr w:rsidR="00B91383" w:rsidRPr="00255091" w14:paraId="6B70C248" w14:textId="77777777" w:rsidTr="3E44591A">
        <w:trPr>
          <w:cantSplit/>
        </w:trPr>
        <w:tc>
          <w:tcPr>
            <w:tcW w:w="4675" w:type="dxa"/>
            <w:shd w:val="clear" w:color="auto" w:fill="auto"/>
          </w:tcPr>
          <w:p w14:paraId="7483258D" w14:textId="1CFF0AC2" w:rsidR="00B91383" w:rsidRDefault="42284B0A" w:rsidP="3E44591A">
            <w:r>
              <w:t>IDEF0</w:t>
            </w:r>
          </w:p>
        </w:tc>
        <w:tc>
          <w:tcPr>
            <w:tcW w:w="4675" w:type="dxa"/>
            <w:shd w:val="clear" w:color="auto" w:fill="auto"/>
          </w:tcPr>
          <w:p w14:paraId="66447606" w14:textId="16F9BC54" w:rsidR="00B91383" w:rsidRDefault="000338C6" w:rsidP="3E44591A">
            <w:r>
              <w:t>Draw.io</w:t>
            </w:r>
          </w:p>
        </w:tc>
      </w:tr>
      <w:tr w:rsidR="00B91383" w:rsidRPr="00255091" w14:paraId="4C7E5673" w14:textId="77777777" w:rsidTr="3E44591A">
        <w:trPr>
          <w:cantSplit/>
        </w:trPr>
        <w:tc>
          <w:tcPr>
            <w:tcW w:w="4675" w:type="dxa"/>
            <w:shd w:val="clear" w:color="auto" w:fill="auto"/>
          </w:tcPr>
          <w:p w14:paraId="6C571B40" w14:textId="34349F7A" w:rsidR="00B91383" w:rsidRDefault="42284B0A" w:rsidP="3E44591A">
            <w:r>
              <w:t>BPMN</w:t>
            </w:r>
          </w:p>
        </w:tc>
        <w:tc>
          <w:tcPr>
            <w:tcW w:w="4675" w:type="dxa"/>
            <w:shd w:val="clear" w:color="auto" w:fill="auto"/>
          </w:tcPr>
          <w:p w14:paraId="64BD47F4" w14:textId="4C6067B3" w:rsidR="00B91383" w:rsidRDefault="000338C6" w:rsidP="3E44591A">
            <w:r>
              <w:t>Draw.io</w:t>
            </w:r>
          </w:p>
        </w:tc>
      </w:tr>
      <w:tr w:rsidR="00164BB4" w:rsidRPr="000310A9" w14:paraId="5C62E9DA" w14:textId="77777777" w:rsidTr="3E44591A">
        <w:trPr>
          <w:cantSplit/>
        </w:trPr>
        <w:tc>
          <w:tcPr>
            <w:tcW w:w="4675" w:type="dxa"/>
          </w:tcPr>
          <w:p w14:paraId="6FC86AA4" w14:textId="7EC10FAB" w:rsidR="00164BB4" w:rsidRPr="00255091" w:rsidRDefault="670BF278" w:rsidP="3E44591A">
            <w:r>
              <w:t>Diagrama de Casos de Uso</w:t>
            </w:r>
          </w:p>
        </w:tc>
        <w:tc>
          <w:tcPr>
            <w:tcW w:w="4675" w:type="dxa"/>
          </w:tcPr>
          <w:p w14:paraId="76B016AD" w14:textId="4E563BD5" w:rsidR="00164BB4" w:rsidRPr="00255091" w:rsidRDefault="000338C6" w:rsidP="3E44591A">
            <w:r w:rsidRPr="3E44591A">
              <w:rPr>
                <w:rFonts w:eastAsia="Arial" w:cs="Arial"/>
              </w:rPr>
              <w:t>Draw.io</w:t>
            </w:r>
          </w:p>
        </w:tc>
      </w:tr>
      <w:tr w:rsidR="00164BB4" w:rsidRPr="00255091" w14:paraId="7CF6617F" w14:textId="77777777" w:rsidTr="3E44591A">
        <w:trPr>
          <w:cantSplit/>
        </w:trPr>
        <w:tc>
          <w:tcPr>
            <w:tcW w:w="4675" w:type="dxa"/>
          </w:tcPr>
          <w:p w14:paraId="59B2258A" w14:textId="0E79DD57" w:rsidR="00164BB4" w:rsidRPr="00255091" w:rsidRDefault="670BF278" w:rsidP="3E44591A">
            <w:r>
              <w:t>Protótipo do Site</w:t>
            </w:r>
          </w:p>
        </w:tc>
        <w:tc>
          <w:tcPr>
            <w:tcW w:w="4675" w:type="dxa"/>
          </w:tcPr>
          <w:p w14:paraId="2256F4B4" w14:textId="7522410A" w:rsidR="00164BB4" w:rsidRPr="00255091" w:rsidRDefault="000338C6" w:rsidP="3E44591A">
            <w:proofErr w:type="spellStart"/>
            <w:r>
              <w:t>Figma</w:t>
            </w:r>
            <w:proofErr w:type="spellEnd"/>
          </w:p>
        </w:tc>
      </w:tr>
    </w:tbl>
    <w:p w14:paraId="0878BA99" w14:textId="4BE75D24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2AFBA36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57951C46" w14:textId="34C1C72F" w:rsidR="00FC7B3D" w:rsidRDefault="00FC7B3D">
      <w:pPr>
        <w:widowControl/>
        <w:spacing w:line="240" w:lineRule="auto"/>
      </w:pPr>
    </w:p>
    <w:p w14:paraId="6C7702F8" w14:textId="75E79E75" w:rsidR="00F33684" w:rsidRDefault="00001F4B" w:rsidP="00145E9A">
      <w:pPr>
        <w:pStyle w:val="Ttulo2"/>
      </w:pPr>
      <w:bookmarkStart w:id="19" w:name="_Toc110341083"/>
      <w:r>
        <w:t>Cronograma</w:t>
      </w:r>
      <w:bookmarkEnd w:id="19"/>
    </w:p>
    <w:p w14:paraId="51B6E710" w14:textId="77777777" w:rsidR="006C7663" w:rsidRPr="006C7663" w:rsidRDefault="006C7663" w:rsidP="006C7663"/>
    <w:p w14:paraId="2653220E" w14:textId="0B519809" w:rsidR="00001F4B" w:rsidRPr="00F33684" w:rsidRDefault="00F33684" w:rsidP="00F33684">
      <w:r>
        <w:t xml:space="preserve">O cronograma </w:t>
      </w:r>
      <w:r w:rsidR="00001F4B">
        <w:t>utiliza como referência o dia de aula da disciplina Engenharia de Software I</w:t>
      </w:r>
      <w:r w:rsidR="00B148C6">
        <w:t>I</w:t>
      </w:r>
      <w:r>
        <w:t>.</w:t>
      </w:r>
    </w:p>
    <w:p w14:paraId="4E8E3D5B" w14:textId="008FBE2E" w:rsidR="00F31E7E" w:rsidRPr="000310A9" w:rsidRDefault="00F31E7E" w:rsidP="00F31E7E">
      <w:pPr>
        <w:pStyle w:val="Legenda"/>
        <w:keepNext/>
        <w:jc w:val="center"/>
      </w:pPr>
      <w:bookmarkStart w:id="20" w:name="_Toc110341009"/>
      <w:r>
        <w:t xml:space="preserve">Quadro </w:t>
      </w:r>
      <w:r w:rsidR="501C27CE">
        <w:t>5</w:t>
      </w:r>
      <w:r>
        <w:t xml:space="preserve"> Cronograma do projeto para o semestre atual</w:t>
      </w:r>
      <w:bookmarkEnd w:id="20"/>
    </w:p>
    <w:tbl>
      <w:tblPr>
        <w:tblStyle w:val="Tabelacomgrade"/>
        <w:tblW w:w="9493" w:type="dxa"/>
        <w:tblLayout w:type="fixed"/>
        <w:tblLook w:val="04A0" w:firstRow="1" w:lastRow="0" w:firstColumn="1" w:lastColumn="0" w:noHBand="0" w:noVBand="1"/>
      </w:tblPr>
      <w:tblGrid>
        <w:gridCol w:w="2760"/>
        <w:gridCol w:w="465"/>
        <w:gridCol w:w="456"/>
        <w:gridCol w:w="369"/>
        <w:gridCol w:w="420"/>
        <w:gridCol w:w="390"/>
        <w:gridCol w:w="380"/>
        <w:gridCol w:w="535"/>
        <w:gridCol w:w="480"/>
        <w:gridCol w:w="544"/>
        <w:gridCol w:w="521"/>
        <w:gridCol w:w="585"/>
        <w:gridCol w:w="465"/>
        <w:gridCol w:w="480"/>
        <w:gridCol w:w="643"/>
      </w:tblGrid>
      <w:tr w:rsidR="00001F4B" w:rsidRPr="001236A1" w14:paraId="4A9200B6" w14:textId="77777777" w:rsidTr="00BF3442">
        <w:trPr>
          <w:cantSplit/>
          <w:trHeight w:val="495"/>
          <w:tblHeader/>
        </w:trPr>
        <w:tc>
          <w:tcPr>
            <w:tcW w:w="2760" w:type="dxa"/>
            <w:vMerge w:val="restart"/>
            <w:shd w:val="clear" w:color="auto" w:fill="D9D9D9" w:themeFill="background1" w:themeFillShade="D9"/>
            <w:vAlign w:val="center"/>
          </w:tcPr>
          <w:p w14:paraId="5E4E27C2" w14:textId="77777777" w:rsidR="00001F4B" w:rsidRPr="001236A1" w:rsidRDefault="00001F4B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921" w:type="dxa"/>
            <w:gridSpan w:val="2"/>
            <w:shd w:val="clear" w:color="auto" w:fill="D9D9D9" w:themeFill="background1" w:themeFillShade="D9"/>
          </w:tcPr>
          <w:p w14:paraId="775831E9" w14:textId="47EED86D" w:rsidR="00001F4B" w:rsidRPr="005D4FA9" w:rsidRDefault="5EE53B59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Agosto</w:t>
            </w:r>
          </w:p>
        </w:tc>
        <w:tc>
          <w:tcPr>
            <w:tcW w:w="1559" w:type="dxa"/>
            <w:gridSpan w:val="4"/>
            <w:shd w:val="clear" w:color="auto" w:fill="D9D9D9" w:themeFill="background1" w:themeFillShade="D9"/>
          </w:tcPr>
          <w:p w14:paraId="0D7FC231" w14:textId="65D09796" w:rsidR="00001F4B" w:rsidRPr="005D4FA9" w:rsidRDefault="5EE53B59" w:rsidP="007F5C6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Setembro</w:t>
            </w:r>
          </w:p>
        </w:tc>
        <w:tc>
          <w:tcPr>
            <w:tcW w:w="1559" w:type="dxa"/>
            <w:gridSpan w:val="3"/>
            <w:shd w:val="clear" w:color="auto" w:fill="D9D9D9" w:themeFill="background1" w:themeFillShade="D9"/>
          </w:tcPr>
          <w:p w14:paraId="79497FBB" w14:textId="744636A3" w:rsidR="00001F4B" w:rsidRPr="005D4FA9" w:rsidRDefault="5EE53B59" w:rsidP="4F40D893">
            <w:pPr>
              <w:jc w:val="center"/>
            </w:pPr>
            <w:r w:rsidRPr="3E44591A">
              <w:rPr>
                <w:sz w:val="22"/>
                <w:szCs w:val="22"/>
              </w:rPr>
              <w:t>Outubro</w:t>
            </w:r>
          </w:p>
        </w:tc>
        <w:tc>
          <w:tcPr>
            <w:tcW w:w="2694" w:type="dxa"/>
            <w:gridSpan w:val="5"/>
            <w:shd w:val="clear" w:color="auto" w:fill="D9D9D9" w:themeFill="background1" w:themeFillShade="D9"/>
          </w:tcPr>
          <w:p w14:paraId="13B6100A" w14:textId="3002146B" w:rsidR="00001F4B" w:rsidRPr="005D4FA9" w:rsidRDefault="5EE53B59" w:rsidP="4F40D893">
            <w:pPr>
              <w:jc w:val="center"/>
            </w:pPr>
            <w:r w:rsidRPr="3E44591A">
              <w:rPr>
                <w:sz w:val="22"/>
                <w:szCs w:val="22"/>
              </w:rPr>
              <w:t>Novembro</w:t>
            </w:r>
          </w:p>
        </w:tc>
      </w:tr>
      <w:tr w:rsidR="00145E9A" w:rsidRPr="001236A1" w14:paraId="5C7E05F3" w14:textId="77777777" w:rsidTr="00BF3442">
        <w:trPr>
          <w:cantSplit/>
          <w:trHeight w:val="345"/>
          <w:tblHeader/>
        </w:trPr>
        <w:tc>
          <w:tcPr>
            <w:tcW w:w="2760" w:type="dxa"/>
            <w:vMerge/>
          </w:tcPr>
          <w:p w14:paraId="5E321EFB" w14:textId="77777777" w:rsidR="00001F4B" w:rsidRPr="001236A1" w:rsidRDefault="00001F4B" w:rsidP="007F5C67">
            <w:pPr>
              <w:rPr>
                <w:sz w:val="22"/>
                <w:szCs w:val="22"/>
              </w:rPr>
            </w:pPr>
          </w:p>
        </w:tc>
        <w:tc>
          <w:tcPr>
            <w:tcW w:w="465" w:type="dxa"/>
            <w:shd w:val="clear" w:color="auto" w:fill="D9D9D9" w:themeFill="background1" w:themeFillShade="D9"/>
          </w:tcPr>
          <w:p w14:paraId="43DB6D5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S3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3FF24A8" w14:textId="396CD914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S4</w:t>
            </w:r>
          </w:p>
        </w:tc>
        <w:tc>
          <w:tcPr>
            <w:tcW w:w="369" w:type="dxa"/>
            <w:shd w:val="clear" w:color="auto" w:fill="D9D9D9" w:themeFill="background1" w:themeFillShade="D9"/>
          </w:tcPr>
          <w:p w14:paraId="7E2E30BF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S5</w:t>
            </w:r>
          </w:p>
        </w:tc>
        <w:tc>
          <w:tcPr>
            <w:tcW w:w="420" w:type="dxa"/>
            <w:shd w:val="clear" w:color="auto" w:fill="D9D9D9" w:themeFill="background1" w:themeFillShade="D9"/>
          </w:tcPr>
          <w:p w14:paraId="4D1108EC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S6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14:paraId="21901130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S7</w:t>
            </w:r>
          </w:p>
        </w:tc>
        <w:tc>
          <w:tcPr>
            <w:tcW w:w="380" w:type="dxa"/>
            <w:shd w:val="clear" w:color="auto" w:fill="D9D9D9" w:themeFill="background1" w:themeFillShade="D9"/>
          </w:tcPr>
          <w:p w14:paraId="2EF034E8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S8</w:t>
            </w:r>
          </w:p>
        </w:tc>
        <w:tc>
          <w:tcPr>
            <w:tcW w:w="535" w:type="dxa"/>
            <w:shd w:val="clear" w:color="auto" w:fill="D9D9D9" w:themeFill="background1" w:themeFillShade="D9"/>
          </w:tcPr>
          <w:p w14:paraId="502A7349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S9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14:paraId="07958A8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S10</w:t>
            </w:r>
          </w:p>
        </w:tc>
        <w:tc>
          <w:tcPr>
            <w:tcW w:w="544" w:type="dxa"/>
            <w:shd w:val="clear" w:color="auto" w:fill="D9D9D9" w:themeFill="background1" w:themeFillShade="D9"/>
          </w:tcPr>
          <w:p w14:paraId="0EF0B3DE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S11</w:t>
            </w:r>
          </w:p>
        </w:tc>
        <w:tc>
          <w:tcPr>
            <w:tcW w:w="521" w:type="dxa"/>
            <w:shd w:val="clear" w:color="auto" w:fill="D9D9D9" w:themeFill="background1" w:themeFillShade="D9"/>
          </w:tcPr>
          <w:p w14:paraId="4330F60F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S12</w:t>
            </w:r>
          </w:p>
        </w:tc>
        <w:tc>
          <w:tcPr>
            <w:tcW w:w="585" w:type="dxa"/>
            <w:shd w:val="clear" w:color="auto" w:fill="D9D9D9" w:themeFill="background1" w:themeFillShade="D9"/>
          </w:tcPr>
          <w:p w14:paraId="485C6FF2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S13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1D3F703B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S14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14:paraId="25C14EB1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S15</w:t>
            </w:r>
          </w:p>
        </w:tc>
        <w:tc>
          <w:tcPr>
            <w:tcW w:w="643" w:type="dxa"/>
            <w:shd w:val="clear" w:color="auto" w:fill="D9D9D9" w:themeFill="background1" w:themeFillShade="D9"/>
          </w:tcPr>
          <w:p w14:paraId="03F4AC2E" w14:textId="77777777" w:rsidR="00001F4B" w:rsidRPr="00C340B7" w:rsidRDefault="00001F4B" w:rsidP="007F5C6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S16</w:t>
            </w:r>
          </w:p>
        </w:tc>
      </w:tr>
      <w:tr w:rsidR="00001F4B" w:rsidRPr="000310A9" w14:paraId="2452332E" w14:textId="77777777" w:rsidTr="00BF3442">
        <w:trPr>
          <w:cantSplit/>
        </w:trPr>
        <w:tc>
          <w:tcPr>
            <w:tcW w:w="2760" w:type="dxa"/>
          </w:tcPr>
          <w:p w14:paraId="69B71FAE" w14:textId="77777777" w:rsidR="00001F4B" w:rsidRPr="001236A1" w:rsidRDefault="00001F4B" w:rsidP="121FAF94">
            <w:r w:rsidRPr="121FAF94">
              <w:t xml:space="preserve">Apresentação do Modelo do Projeto Interdisciplinar </w:t>
            </w:r>
          </w:p>
        </w:tc>
        <w:tc>
          <w:tcPr>
            <w:tcW w:w="465" w:type="dxa"/>
            <w:shd w:val="clear" w:color="auto" w:fill="7F7F7F" w:themeFill="text1" w:themeFillTint="80"/>
          </w:tcPr>
          <w:p w14:paraId="31473F5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FFFFFF" w:themeFill="background1"/>
          </w:tcPr>
          <w:p w14:paraId="15559A0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100241C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41A23D3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813639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6AE04DF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3A1B690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898EDD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2DE9F33B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0324DDE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386194A0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128F905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8A09499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33718042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001F4B" w:rsidRPr="00D83BEB" w14:paraId="259BD788" w14:textId="77777777" w:rsidTr="00BF3442">
        <w:trPr>
          <w:cantSplit/>
        </w:trPr>
        <w:tc>
          <w:tcPr>
            <w:tcW w:w="2760" w:type="dxa"/>
          </w:tcPr>
          <w:p w14:paraId="00821EF7" w14:textId="1C469D67" w:rsidR="00001F4B" w:rsidRPr="001236A1" w:rsidRDefault="6B2CEF17" w:rsidP="121FAF94">
            <w:r w:rsidRPr="121FAF94">
              <w:t>Definição dos Grupos</w:t>
            </w:r>
          </w:p>
        </w:tc>
        <w:tc>
          <w:tcPr>
            <w:tcW w:w="465" w:type="dxa"/>
            <w:shd w:val="clear" w:color="auto" w:fill="FFFFFF" w:themeFill="background1"/>
          </w:tcPr>
          <w:p w14:paraId="1AEAA680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7F7F7F" w:themeFill="text1" w:themeFillTint="80"/>
          </w:tcPr>
          <w:p w14:paraId="37023BE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7F7F7F" w:themeFill="text1" w:themeFillTint="80"/>
          </w:tcPr>
          <w:p w14:paraId="6BC0726E" w14:textId="519FF449" w:rsidR="00001F4B" w:rsidRPr="001236A1" w:rsidRDefault="60EE7E17" w:rsidP="007F5C67">
            <w:pPr>
              <w:rPr>
                <w:rFonts w:eastAsia="Arial" w:cs="Arial"/>
                <w:sz w:val="16"/>
                <w:szCs w:val="16"/>
              </w:rPr>
            </w:pPr>
            <w:r w:rsidRPr="35968EE3">
              <w:rPr>
                <w:rFonts w:eastAsia="Arial" w:cs="Arial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20" w:type="dxa"/>
            <w:shd w:val="clear" w:color="auto" w:fill="FFFFFF" w:themeFill="background1"/>
          </w:tcPr>
          <w:p w14:paraId="50F2CAF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D6139E1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65F61F8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2E24D0D1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56BBA0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20CD02D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73F32A4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52A9D1C4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7E11C4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7207967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824C4BA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740302" w:rsidRPr="000310A9" w14:paraId="5CEEBD06" w14:textId="77777777" w:rsidTr="00BF3442">
        <w:trPr>
          <w:cantSplit/>
        </w:trPr>
        <w:tc>
          <w:tcPr>
            <w:tcW w:w="2760" w:type="dxa"/>
          </w:tcPr>
          <w:p w14:paraId="2B93BE5F" w14:textId="4AD1743C" w:rsidR="00740302" w:rsidRDefault="3BEC41AA" w:rsidP="121FAF94">
            <w:r w:rsidRPr="121FAF94">
              <w:t>Definição da Função de cada Membro</w:t>
            </w:r>
            <w:r w:rsidR="2B26DC8F" w:rsidRPr="121FAF94">
              <w:t xml:space="preserve"> (todos devem passar por cada uma das funções)</w:t>
            </w:r>
          </w:p>
        </w:tc>
        <w:tc>
          <w:tcPr>
            <w:tcW w:w="465" w:type="dxa"/>
            <w:shd w:val="clear" w:color="auto" w:fill="auto"/>
          </w:tcPr>
          <w:p w14:paraId="5DFB07BE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FFFFFF" w:themeFill="background1"/>
          </w:tcPr>
          <w:p w14:paraId="0264FDF0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FFFFFF" w:themeFill="background1"/>
          </w:tcPr>
          <w:p w14:paraId="776E819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656EF199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6C3766B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FFFFFF" w:themeFill="background1"/>
          </w:tcPr>
          <w:p w14:paraId="246BE55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5A4A7F2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76FC72EC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4DD1C8AF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040CD2A5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7AF9BB16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98B2F34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B9ED39A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728A280" w14:textId="77777777" w:rsidR="00740302" w:rsidRPr="001236A1" w:rsidRDefault="00740302" w:rsidP="007F5C67">
            <w:pPr>
              <w:rPr>
                <w:sz w:val="16"/>
                <w:szCs w:val="16"/>
              </w:rPr>
            </w:pPr>
          </w:p>
        </w:tc>
      </w:tr>
      <w:tr w:rsidR="00001F4B" w:rsidRPr="000310A9" w14:paraId="1018CD5F" w14:textId="77777777" w:rsidTr="00BF3442">
        <w:trPr>
          <w:cantSplit/>
        </w:trPr>
        <w:tc>
          <w:tcPr>
            <w:tcW w:w="2760" w:type="dxa"/>
          </w:tcPr>
          <w:p w14:paraId="66A84C94" w14:textId="39CB4A91" w:rsidR="00001F4B" w:rsidRPr="001236A1" w:rsidRDefault="1B9043F1" w:rsidP="121FAF94">
            <w:r w:rsidRPr="121FAF94">
              <w:lastRenderedPageBreak/>
              <w:t>Revisão do Modelo de Processo do Negócio</w:t>
            </w:r>
          </w:p>
        </w:tc>
        <w:tc>
          <w:tcPr>
            <w:tcW w:w="465" w:type="dxa"/>
            <w:shd w:val="clear" w:color="auto" w:fill="auto"/>
          </w:tcPr>
          <w:p w14:paraId="618EB13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3A326B72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FFFFFF" w:themeFill="background1"/>
          </w:tcPr>
          <w:p w14:paraId="3B50B8A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22C98A8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28D45A66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7F7F7F" w:themeFill="text1" w:themeFillTint="80"/>
          </w:tcPr>
          <w:p w14:paraId="759CD078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1BF68E7F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CC55E33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1ABBAFF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2D5B07C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18461DBC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54EF70DD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00C9B7A3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5596AA87" w14:textId="77777777" w:rsidR="00001F4B" w:rsidRPr="001236A1" w:rsidRDefault="00001F4B" w:rsidP="007F5C67">
            <w:pPr>
              <w:rPr>
                <w:sz w:val="16"/>
                <w:szCs w:val="16"/>
              </w:rPr>
            </w:pPr>
          </w:p>
        </w:tc>
      </w:tr>
      <w:tr w:rsidR="000F3B0C" w:rsidRPr="000310A9" w14:paraId="214D35AC" w14:textId="77777777" w:rsidTr="00BF3442">
        <w:trPr>
          <w:cantSplit/>
        </w:trPr>
        <w:tc>
          <w:tcPr>
            <w:tcW w:w="2760" w:type="dxa"/>
          </w:tcPr>
          <w:p w14:paraId="6B454CCE" w14:textId="2E5C3604" w:rsidR="000F3B0C" w:rsidRDefault="2E459C93" w:rsidP="121FAF94">
            <w:r w:rsidRPr="121FAF94">
              <w:t>Revisão da Especificação de Requisitos e Casos de Uso</w:t>
            </w:r>
          </w:p>
        </w:tc>
        <w:tc>
          <w:tcPr>
            <w:tcW w:w="465" w:type="dxa"/>
            <w:shd w:val="clear" w:color="auto" w:fill="auto"/>
          </w:tcPr>
          <w:p w14:paraId="5CA05B1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0ED4777A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FFFFFF" w:themeFill="background1"/>
          </w:tcPr>
          <w:p w14:paraId="07F8342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14:paraId="57F6664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14:paraId="22BFB4E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7F7F7F" w:themeFill="text1" w:themeFillTint="80"/>
          </w:tcPr>
          <w:p w14:paraId="2F8AB67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FFFFFF" w:themeFill="background1"/>
          </w:tcPr>
          <w:p w14:paraId="7787AD5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B115A2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53BBDCD6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6913DBB3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39E059B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EDD91D9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453114AA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06F287B7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</w:tr>
      <w:tr w:rsidR="006E1C16" w:rsidRPr="00D83BEB" w14:paraId="671FC8C0" w14:textId="77777777" w:rsidTr="00BF3442">
        <w:trPr>
          <w:cantSplit/>
        </w:trPr>
        <w:tc>
          <w:tcPr>
            <w:tcW w:w="2760" w:type="dxa"/>
          </w:tcPr>
          <w:p w14:paraId="7FC15025" w14:textId="420EE34A" w:rsidR="006E1C16" w:rsidRDefault="2941C7EF" w:rsidP="121FAF94">
            <w:r w:rsidRPr="121FAF94">
              <w:t>Modelo Classe-Responsabilidade-Colaborador</w:t>
            </w:r>
          </w:p>
        </w:tc>
        <w:tc>
          <w:tcPr>
            <w:tcW w:w="465" w:type="dxa"/>
            <w:shd w:val="clear" w:color="auto" w:fill="auto"/>
          </w:tcPr>
          <w:p w14:paraId="362C925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66F76AB9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3CC627D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8F3BE9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59E2C1D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6B33A7B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7F7F7F" w:themeFill="text1" w:themeFillTint="80"/>
          </w:tcPr>
          <w:p w14:paraId="37B67B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6E9DDAC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7F7F7F" w:themeFill="text1" w:themeFillTint="80"/>
          </w:tcPr>
          <w:p w14:paraId="38DEFCE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5D99FB0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773FD05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629B96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69B9BB9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155E8BA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F234E0" w:rsidRPr="000310A9" w14:paraId="489B41CB" w14:textId="77777777" w:rsidTr="00BF3442">
        <w:trPr>
          <w:cantSplit/>
        </w:trPr>
        <w:tc>
          <w:tcPr>
            <w:tcW w:w="2760" w:type="dxa"/>
          </w:tcPr>
          <w:p w14:paraId="081DF9CA" w14:textId="73553A49" w:rsidR="00F234E0" w:rsidRDefault="58483FCF" w:rsidP="121FAF94">
            <w:r w:rsidRPr="121FAF94">
              <w:t>Modelagem de Classes de Análise (Domínio do Problema)</w:t>
            </w:r>
          </w:p>
        </w:tc>
        <w:tc>
          <w:tcPr>
            <w:tcW w:w="465" w:type="dxa"/>
            <w:shd w:val="clear" w:color="auto" w:fill="auto"/>
          </w:tcPr>
          <w:p w14:paraId="01047AC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3E5CC5A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41DD5FC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64B12F46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7C6F72E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5A973BDD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7F7F7F" w:themeFill="text1" w:themeFillTint="80"/>
          </w:tcPr>
          <w:p w14:paraId="76E07F8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1D8A1E2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7F7F7F" w:themeFill="text1" w:themeFillTint="80"/>
          </w:tcPr>
          <w:p w14:paraId="56B2FD5B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auto"/>
          </w:tcPr>
          <w:p w14:paraId="2BAE615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5BD8A21D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20D0212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6B93CCB9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2021B7F7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</w:tr>
      <w:tr w:rsidR="00F234E0" w:rsidRPr="000310A9" w14:paraId="64201537" w14:textId="77777777" w:rsidTr="00BF3442">
        <w:trPr>
          <w:cantSplit/>
        </w:trPr>
        <w:tc>
          <w:tcPr>
            <w:tcW w:w="2760" w:type="dxa"/>
          </w:tcPr>
          <w:p w14:paraId="251A705A" w14:textId="6DAD040B" w:rsidR="00F234E0" w:rsidRDefault="58483FCF" w:rsidP="121FAF94">
            <w:r w:rsidRPr="121FAF94">
              <w:t>Modelagem de Classes de Projeto</w:t>
            </w:r>
            <w:r w:rsidR="76FFBE11" w:rsidRPr="121FAF94">
              <w:t xml:space="preserve"> na Arquitetura MVC</w:t>
            </w:r>
          </w:p>
        </w:tc>
        <w:tc>
          <w:tcPr>
            <w:tcW w:w="465" w:type="dxa"/>
            <w:shd w:val="clear" w:color="auto" w:fill="auto"/>
          </w:tcPr>
          <w:p w14:paraId="0254FC0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1156198D" w14:textId="77777777" w:rsidR="00F234E0" w:rsidRPr="001236A1" w:rsidRDefault="00F234E0" w:rsidP="3E44591A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F1EEAC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50209EE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0E7C743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5782035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7F7F7F" w:themeFill="text1" w:themeFillTint="80"/>
          </w:tcPr>
          <w:p w14:paraId="31C8144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63BDB2B1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7F7F7F" w:themeFill="text1" w:themeFillTint="80"/>
          </w:tcPr>
          <w:p w14:paraId="7F7D092A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FFFFFF" w:themeFill="background1"/>
          </w:tcPr>
          <w:p w14:paraId="7AD57A6E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14:paraId="6AC6B6A2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14:paraId="64595B9C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531C6C20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046CFC84" w14:textId="77777777" w:rsidR="00F234E0" w:rsidRPr="001236A1" w:rsidRDefault="00F234E0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7F51FFCA" w14:textId="77777777" w:rsidTr="00BF3442">
        <w:trPr>
          <w:cantSplit/>
        </w:trPr>
        <w:tc>
          <w:tcPr>
            <w:tcW w:w="2760" w:type="dxa"/>
          </w:tcPr>
          <w:p w14:paraId="21A6D4CB" w14:textId="2CBCD49F" w:rsidR="006E1C16" w:rsidRDefault="1B9043F1" w:rsidP="121FAF94">
            <w:r w:rsidRPr="121FAF94">
              <w:t>Modelagem Conceitual do Banco de Dados</w:t>
            </w:r>
          </w:p>
        </w:tc>
        <w:tc>
          <w:tcPr>
            <w:tcW w:w="465" w:type="dxa"/>
            <w:shd w:val="clear" w:color="auto" w:fill="auto"/>
          </w:tcPr>
          <w:p w14:paraId="183E3A3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64B1BB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2A74111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41C179D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66CD9D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08ED879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1B76683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888FC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2A3AFC3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7F7F7F" w:themeFill="text1" w:themeFillTint="80"/>
          </w:tcPr>
          <w:p w14:paraId="33EA438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3D2DC72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203DB14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79C5EA2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38B47DF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241F70" w14:paraId="7F5ABC8C" w14:textId="77777777" w:rsidTr="00BF3442">
        <w:trPr>
          <w:cantSplit/>
        </w:trPr>
        <w:tc>
          <w:tcPr>
            <w:tcW w:w="2760" w:type="dxa"/>
          </w:tcPr>
          <w:p w14:paraId="6FC61CF4" w14:textId="4DD19A45" w:rsidR="006E1C16" w:rsidRDefault="58483FCF" w:rsidP="121FAF94">
            <w:r w:rsidRPr="121FAF94">
              <w:t>Modelagem de Interações</w:t>
            </w:r>
          </w:p>
        </w:tc>
        <w:tc>
          <w:tcPr>
            <w:tcW w:w="465" w:type="dxa"/>
            <w:shd w:val="clear" w:color="auto" w:fill="auto"/>
          </w:tcPr>
          <w:p w14:paraId="1E51B55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3FA7092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0616CD4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33CDC16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7782925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67351DB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7BC12CD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3CE366D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7AED1B7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7F7F7F" w:themeFill="text1" w:themeFillTint="80"/>
          </w:tcPr>
          <w:p w14:paraId="7542E05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21A57A98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645CDEF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59E2FAC7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73BB9BF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38CC6856" w14:textId="77777777" w:rsidTr="00BF3442">
        <w:trPr>
          <w:cantSplit/>
        </w:trPr>
        <w:tc>
          <w:tcPr>
            <w:tcW w:w="2760" w:type="dxa"/>
          </w:tcPr>
          <w:p w14:paraId="0F4B0509" w14:textId="1D4C8FDB" w:rsidR="006E1C16" w:rsidRDefault="58483FCF" w:rsidP="121FAF94">
            <w:r w:rsidRPr="121FAF94">
              <w:t xml:space="preserve">Modelagem </w:t>
            </w:r>
            <w:r w:rsidR="1A899A75" w:rsidRPr="121FAF94">
              <w:t>Lógica e Física do Banco de Dados</w:t>
            </w:r>
          </w:p>
        </w:tc>
        <w:tc>
          <w:tcPr>
            <w:tcW w:w="465" w:type="dxa"/>
            <w:shd w:val="clear" w:color="auto" w:fill="auto"/>
          </w:tcPr>
          <w:p w14:paraId="4C0CD4FA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353693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51F745A1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637209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5BEAC27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5832EEC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34FF0DD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37C247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332D5B3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7F7F7F" w:themeFill="text1" w:themeFillTint="80"/>
          </w:tcPr>
          <w:p w14:paraId="6E108F50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0C56DD7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7B7AB2D5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2D2B93B6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7BCE6A2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6E1C16" w:rsidRPr="000310A9" w14:paraId="553F6D9E" w14:textId="77777777" w:rsidTr="00BF3442">
        <w:trPr>
          <w:cantSplit/>
        </w:trPr>
        <w:tc>
          <w:tcPr>
            <w:tcW w:w="2760" w:type="dxa"/>
          </w:tcPr>
          <w:p w14:paraId="4BDCE1AB" w14:textId="047DDF6F" w:rsidR="006E1C16" w:rsidRDefault="76FFBE11" w:rsidP="121FAF94">
            <w:r w:rsidRPr="121FAF94">
              <w:t>Implementação do Banco de Dados</w:t>
            </w:r>
          </w:p>
        </w:tc>
        <w:tc>
          <w:tcPr>
            <w:tcW w:w="465" w:type="dxa"/>
            <w:shd w:val="clear" w:color="auto" w:fill="auto"/>
          </w:tcPr>
          <w:p w14:paraId="73CA29B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DAE83EE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1B081B74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2111EA63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4759A9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55B98C8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4A50424C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040C4D1B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66F6C31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7F7F7F" w:themeFill="text1" w:themeFillTint="80"/>
          </w:tcPr>
          <w:p w14:paraId="23A6879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46ABB372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440FFA39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33FF466F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auto"/>
          </w:tcPr>
          <w:p w14:paraId="633DCF1D" w14:textId="77777777" w:rsidR="006E1C16" w:rsidRPr="001236A1" w:rsidRDefault="006E1C16" w:rsidP="006E1C16">
            <w:pPr>
              <w:rPr>
                <w:sz w:val="16"/>
                <w:szCs w:val="16"/>
              </w:rPr>
            </w:pPr>
          </w:p>
        </w:tc>
      </w:tr>
      <w:tr w:rsidR="000F3B0C" w:rsidRPr="00D83BEB" w14:paraId="02C94677" w14:textId="77777777" w:rsidTr="00BF3442">
        <w:trPr>
          <w:cantSplit/>
        </w:trPr>
        <w:tc>
          <w:tcPr>
            <w:tcW w:w="2760" w:type="dxa"/>
          </w:tcPr>
          <w:p w14:paraId="6BF3A024" w14:textId="1D1FC483" w:rsidR="000F3B0C" w:rsidRDefault="76FFBE11" w:rsidP="121FAF94">
            <w:r w:rsidRPr="121FAF94">
              <w:t>Implementação total do Front-</w:t>
            </w:r>
            <w:proofErr w:type="spellStart"/>
            <w:r w:rsidRPr="121FAF94">
              <w:t>End</w:t>
            </w:r>
            <w:proofErr w:type="spellEnd"/>
            <w:r w:rsidRPr="121FAF94">
              <w:t xml:space="preserve"> e Back-</w:t>
            </w:r>
            <w:proofErr w:type="spellStart"/>
            <w:r w:rsidRPr="121FAF94">
              <w:t>End</w:t>
            </w:r>
            <w:proofErr w:type="spellEnd"/>
            <w:r w:rsidRPr="121FAF94">
              <w:t xml:space="preserve"> usando Frameworks para Node.js</w:t>
            </w:r>
          </w:p>
        </w:tc>
        <w:tc>
          <w:tcPr>
            <w:tcW w:w="465" w:type="dxa"/>
            <w:shd w:val="clear" w:color="auto" w:fill="auto"/>
          </w:tcPr>
          <w:p w14:paraId="7C537F82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A4F96F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auto"/>
          </w:tcPr>
          <w:p w14:paraId="4A5E40A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14:paraId="1CE2AA0C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14:paraId="3EA2595D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  <w:shd w:val="clear" w:color="auto" w:fill="auto"/>
          </w:tcPr>
          <w:p w14:paraId="754B17CE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auto"/>
          </w:tcPr>
          <w:p w14:paraId="5CDD1D9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14:paraId="29C41486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  <w:shd w:val="clear" w:color="auto" w:fill="auto"/>
          </w:tcPr>
          <w:p w14:paraId="62543224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  <w:shd w:val="clear" w:color="auto" w:fill="7F7F7F" w:themeFill="text1" w:themeFillTint="80"/>
          </w:tcPr>
          <w:p w14:paraId="53148AA2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14:paraId="561756D8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586B8F2F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14:paraId="3160DB70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14:paraId="6BCF1799" w14:textId="77777777" w:rsidR="000F3B0C" w:rsidRPr="001236A1" w:rsidRDefault="000F3B0C" w:rsidP="007F5C67">
            <w:pPr>
              <w:rPr>
                <w:sz w:val="16"/>
                <w:szCs w:val="16"/>
              </w:rPr>
            </w:pPr>
          </w:p>
        </w:tc>
      </w:tr>
      <w:tr w:rsidR="00CE55F9" w:rsidRPr="000310A9" w14:paraId="17CD36B0" w14:textId="77777777" w:rsidTr="00BF3442">
        <w:trPr>
          <w:cantSplit/>
        </w:trPr>
        <w:tc>
          <w:tcPr>
            <w:tcW w:w="2760" w:type="dxa"/>
          </w:tcPr>
          <w:p w14:paraId="292F571C" w14:textId="2BAEBD0C" w:rsidR="00CE55F9" w:rsidRDefault="5D853591" w:rsidP="121FAF94">
            <w:r w:rsidRPr="121FAF94">
              <w:t>Entrega da Documentação Final em PDF no repositório</w:t>
            </w:r>
            <w:r w:rsidR="2B26DC8F" w:rsidRPr="121FAF94">
              <w:t xml:space="preserve"> e Impresso</w:t>
            </w:r>
          </w:p>
        </w:tc>
        <w:tc>
          <w:tcPr>
            <w:tcW w:w="465" w:type="dxa"/>
          </w:tcPr>
          <w:p w14:paraId="182D966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56" w:type="dxa"/>
            <w:shd w:val="clear" w:color="auto" w:fill="auto"/>
          </w:tcPr>
          <w:p w14:paraId="27EECC79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69" w:type="dxa"/>
            <w:shd w:val="clear" w:color="auto" w:fill="FFFFFF" w:themeFill="background1"/>
          </w:tcPr>
          <w:p w14:paraId="0F27118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FFFFFF" w:themeFill="background1"/>
          </w:tcPr>
          <w:p w14:paraId="68D749A4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</w:tcPr>
          <w:p w14:paraId="2631193B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380" w:type="dxa"/>
          </w:tcPr>
          <w:p w14:paraId="44A1C18D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35" w:type="dxa"/>
          </w:tcPr>
          <w:p w14:paraId="0C8B254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14:paraId="5120D8B9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44" w:type="dxa"/>
          </w:tcPr>
          <w:p w14:paraId="74270E31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21" w:type="dxa"/>
          </w:tcPr>
          <w:p w14:paraId="1958579A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</w:tcPr>
          <w:p w14:paraId="6D2574B3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</w:tcPr>
          <w:p w14:paraId="50FAFB5A" w14:textId="7A52228E" w:rsidR="009E3225" w:rsidRDefault="009E3225" w:rsidP="007F5C67">
            <w:pPr>
              <w:rPr>
                <w:sz w:val="16"/>
                <w:szCs w:val="16"/>
              </w:rPr>
            </w:pPr>
          </w:p>
          <w:p w14:paraId="3C048C0F" w14:textId="77777777" w:rsidR="009E3225" w:rsidRDefault="009E3225" w:rsidP="007F5C6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14:paraId="47897D24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7F7F7F" w:themeFill="text1" w:themeFillTint="80"/>
          </w:tcPr>
          <w:p w14:paraId="0092B8EE" w14:textId="77777777" w:rsidR="00CE55F9" w:rsidRPr="001236A1" w:rsidRDefault="00CE55F9" w:rsidP="007F5C67">
            <w:pPr>
              <w:rPr>
                <w:sz w:val="16"/>
                <w:szCs w:val="16"/>
              </w:rPr>
            </w:pPr>
          </w:p>
        </w:tc>
      </w:tr>
    </w:tbl>
    <w:p w14:paraId="121C578E" w14:textId="08C1029E" w:rsidR="006B299A" w:rsidRDefault="316636CF" w:rsidP="35968EE3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  <w:r>
        <w:t xml:space="preserve"> </w:t>
      </w:r>
    </w:p>
    <w:p w14:paraId="67716FCB" w14:textId="36AF2186" w:rsidR="006B299A" w:rsidRDefault="00F33684" w:rsidP="00FC7B3D">
      <w:pPr>
        <w:pStyle w:val="Corpodetexto"/>
        <w:ind w:left="0"/>
      </w:pPr>
      <w:r>
        <w:t>Datas de Entrega:</w:t>
      </w:r>
    </w:p>
    <w:p w14:paraId="03B40117" w14:textId="1CA839D9" w:rsidR="009449A4" w:rsidRPr="000310A9" w:rsidRDefault="009449A4" w:rsidP="009449A4">
      <w:pPr>
        <w:pStyle w:val="Legenda"/>
        <w:keepNext/>
        <w:jc w:val="center"/>
      </w:pPr>
      <w:bookmarkStart w:id="21" w:name="_Toc110341010"/>
      <w:r>
        <w:t xml:space="preserve">Quadro </w:t>
      </w:r>
      <w:r w:rsidR="0C3C8012">
        <w:t>6</w:t>
      </w:r>
      <w:r>
        <w:t xml:space="preserve"> Datas para entregas parciais e final</w:t>
      </w:r>
      <w:bookmarkEnd w:id="21"/>
    </w:p>
    <w:tbl>
      <w:tblPr>
        <w:tblStyle w:val="Tabelacomgrade"/>
        <w:tblW w:w="9209" w:type="dxa"/>
        <w:tblLayout w:type="fixed"/>
        <w:tblLook w:val="04A0" w:firstRow="1" w:lastRow="0" w:firstColumn="1" w:lastColumn="0" w:noHBand="0" w:noVBand="1"/>
      </w:tblPr>
      <w:tblGrid>
        <w:gridCol w:w="6838"/>
        <w:gridCol w:w="2371"/>
      </w:tblGrid>
      <w:tr w:rsidR="000E70E8" w:rsidRPr="005D4FA9" w14:paraId="1B80E76B" w14:textId="341F01A0" w:rsidTr="121FAF94">
        <w:trPr>
          <w:cantSplit/>
          <w:trHeight w:val="516"/>
          <w:tblHeader/>
        </w:trPr>
        <w:tc>
          <w:tcPr>
            <w:tcW w:w="6838" w:type="dxa"/>
            <w:shd w:val="clear" w:color="auto" w:fill="D9D9D9" w:themeFill="background1" w:themeFillShade="D9"/>
            <w:vAlign w:val="center"/>
          </w:tcPr>
          <w:p w14:paraId="2F541F27" w14:textId="77777777" w:rsidR="000E70E8" w:rsidRPr="001236A1" w:rsidRDefault="3163C9DE" w:rsidP="000C1884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248E329D" w14:textId="7690FFDE" w:rsidR="000E70E8" w:rsidRPr="001236A1" w:rsidRDefault="3163C9DE" w:rsidP="000C1884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Data de Entrega</w:t>
            </w:r>
          </w:p>
        </w:tc>
      </w:tr>
      <w:tr w:rsidR="000E70E8" w:rsidRPr="001236A1" w14:paraId="388C3748" w14:textId="46E6D781" w:rsidTr="121FAF94">
        <w:trPr>
          <w:cantSplit/>
          <w:trHeight w:val="300"/>
        </w:trPr>
        <w:tc>
          <w:tcPr>
            <w:tcW w:w="6838" w:type="dxa"/>
          </w:tcPr>
          <w:p w14:paraId="18ABE338" w14:textId="324E9F87" w:rsidR="000E70E8" w:rsidRPr="001236A1" w:rsidRDefault="360289A6" w:rsidP="3E44591A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Modelo de Projeto Interdisciplinar</w:t>
            </w:r>
          </w:p>
        </w:tc>
        <w:tc>
          <w:tcPr>
            <w:tcW w:w="2371" w:type="dxa"/>
          </w:tcPr>
          <w:p w14:paraId="20E653F9" w14:textId="1A21813F" w:rsidR="000E70E8" w:rsidRDefault="360289A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    15/08/2022</w:t>
            </w:r>
          </w:p>
        </w:tc>
      </w:tr>
      <w:tr w:rsidR="000E70E8" w:rsidRPr="001236A1" w14:paraId="74A9B1CB" w14:textId="3F303559" w:rsidTr="121FAF94">
        <w:trPr>
          <w:cantSplit/>
        </w:trPr>
        <w:tc>
          <w:tcPr>
            <w:tcW w:w="6838" w:type="dxa"/>
          </w:tcPr>
          <w:p w14:paraId="76318943" w14:textId="2A75AA06" w:rsidR="000E70E8" w:rsidRDefault="360289A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dos Grupos</w:t>
            </w:r>
          </w:p>
        </w:tc>
        <w:tc>
          <w:tcPr>
            <w:tcW w:w="2371" w:type="dxa"/>
          </w:tcPr>
          <w:p w14:paraId="377B7285" w14:textId="26CFC1B7" w:rsidR="000E70E8" w:rsidRPr="00C21FCD" w:rsidRDefault="360289A6" w:rsidP="000C1884">
            <w:r w:rsidRPr="00C21FCD">
              <w:t xml:space="preserve">    24/09/2022</w:t>
            </w:r>
          </w:p>
        </w:tc>
      </w:tr>
      <w:tr w:rsidR="000E70E8" w:rsidRPr="001236A1" w14:paraId="068F5FF5" w14:textId="15E53455" w:rsidTr="121FAF94">
        <w:trPr>
          <w:cantSplit/>
        </w:trPr>
        <w:tc>
          <w:tcPr>
            <w:tcW w:w="6838" w:type="dxa"/>
          </w:tcPr>
          <w:p w14:paraId="2D16B3C8" w14:textId="1F615D40" w:rsidR="000E70E8" w:rsidRPr="001236A1" w:rsidRDefault="47B7EF8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de Função de Cada Membro</w:t>
            </w:r>
          </w:p>
        </w:tc>
        <w:tc>
          <w:tcPr>
            <w:tcW w:w="2371" w:type="dxa"/>
          </w:tcPr>
          <w:p w14:paraId="15155675" w14:textId="542072DD" w:rsidR="000E70E8" w:rsidRPr="00C21FCD" w:rsidRDefault="360289A6" w:rsidP="000C1884">
            <w:r w:rsidRPr="00C21FCD">
              <w:t xml:space="preserve">    </w:t>
            </w:r>
            <w:r w:rsidR="34F6AB1F" w:rsidRPr="00C21FCD">
              <w:t>30</w:t>
            </w:r>
            <w:r w:rsidRPr="00C21FCD">
              <w:t>/09/2022</w:t>
            </w:r>
          </w:p>
        </w:tc>
      </w:tr>
      <w:tr w:rsidR="000E70E8" w:rsidRPr="001236A1" w14:paraId="3D13482A" w14:textId="6EA2751B" w:rsidTr="121FAF94">
        <w:trPr>
          <w:cantSplit/>
        </w:trPr>
        <w:tc>
          <w:tcPr>
            <w:tcW w:w="6838" w:type="dxa"/>
          </w:tcPr>
          <w:p w14:paraId="4560E623" w14:textId="124AE391" w:rsidR="000E70E8" w:rsidRDefault="1C4E587F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do Modelo de Processo de Negócio</w:t>
            </w:r>
          </w:p>
        </w:tc>
        <w:tc>
          <w:tcPr>
            <w:tcW w:w="2371" w:type="dxa"/>
          </w:tcPr>
          <w:p w14:paraId="69738C42" w14:textId="590E7650" w:rsidR="000E70E8" w:rsidRPr="00C21FCD" w:rsidRDefault="360289A6" w:rsidP="000C1884">
            <w:r w:rsidRPr="00C21FCD">
              <w:t xml:space="preserve">    </w:t>
            </w:r>
            <w:r w:rsidR="76E7AB6C" w:rsidRPr="00C21FCD">
              <w:t>30</w:t>
            </w:r>
            <w:r w:rsidRPr="00C21FCD">
              <w:t>/09/2022</w:t>
            </w:r>
          </w:p>
        </w:tc>
      </w:tr>
      <w:tr w:rsidR="000E70E8" w:rsidRPr="001236A1" w14:paraId="33F2870C" w14:textId="10D8BF22" w:rsidTr="121FAF94">
        <w:trPr>
          <w:cantSplit/>
        </w:trPr>
        <w:tc>
          <w:tcPr>
            <w:tcW w:w="6838" w:type="dxa"/>
          </w:tcPr>
          <w:p w14:paraId="27C44322" w14:textId="4DACEF13" w:rsidR="000E70E8" w:rsidRDefault="179538D4" w:rsidP="00DE5FEE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de Especificação de requisitos e Caso de Uso</w:t>
            </w:r>
          </w:p>
        </w:tc>
        <w:tc>
          <w:tcPr>
            <w:tcW w:w="2371" w:type="dxa"/>
          </w:tcPr>
          <w:p w14:paraId="66293831" w14:textId="7EB0F2E3" w:rsidR="000E70E8" w:rsidRPr="00C21FCD" w:rsidRDefault="360289A6" w:rsidP="000C1884">
            <w:r w:rsidRPr="00C21FCD">
              <w:t xml:space="preserve">    </w:t>
            </w:r>
            <w:r w:rsidR="32DD63BD" w:rsidRPr="00C21FCD">
              <w:t>30</w:t>
            </w:r>
            <w:r w:rsidRPr="00C21FCD">
              <w:t>/09/2022</w:t>
            </w:r>
          </w:p>
        </w:tc>
      </w:tr>
      <w:tr w:rsidR="000E70E8" w:rsidRPr="001236A1" w14:paraId="7992EEBD" w14:textId="565D9C85" w:rsidTr="121FAF94">
        <w:trPr>
          <w:cantSplit/>
        </w:trPr>
        <w:tc>
          <w:tcPr>
            <w:tcW w:w="6838" w:type="dxa"/>
          </w:tcPr>
          <w:p w14:paraId="7A339A1E" w14:textId="658323C5" w:rsidR="000E70E8" w:rsidRDefault="1D779D16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lastRenderedPageBreak/>
              <w:t>Modelo Classe-Responsabilidade-Colaborador</w:t>
            </w:r>
          </w:p>
        </w:tc>
        <w:tc>
          <w:tcPr>
            <w:tcW w:w="2371" w:type="dxa"/>
          </w:tcPr>
          <w:p w14:paraId="604A89A8" w14:textId="00A8F106" w:rsidR="000E70E8" w:rsidRPr="00C21FCD" w:rsidRDefault="2127FDDD" w:rsidP="000C1884">
            <w:r w:rsidRPr="00C21FCD">
              <w:t xml:space="preserve">    </w:t>
            </w:r>
            <w:r w:rsidR="0E5E6157" w:rsidRPr="00C21FCD">
              <w:t>31</w:t>
            </w:r>
            <w:r w:rsidRPr="00C21FCD">
              <w:t>/</w:t>
            </w:r>
            <w:r w:rsidR="13E4D80D" w:rsidRPr="00C21FCD">
              <w:t>10</w:t>
            </w:r>
            <w:r w:rsidRPr="00C21FCD">
              <w:t>/2022</w:t>
            </w:r>
          </w:p>
        </w:tc>
      </w:tr>
      <w:tr w:rsidR="000E70E8" w:rsidRPr="001236A1" w14:paraId="4498562F" w14:textId="268FEF17" w:rsidTr="121FAF94">
        <w:trPr>
          <w:cantSplit/>
        </w:trPr>
        <w:tc>
          <w:tcPr>
            <w:tcW w:w="6838" w:type="dxa"/>
          </w:tcPr>
          <w:p w14:paraId="14DDCAE3" w14:textId="52CF8FE4" w:rsidR="000E70E8" w:rsidRDefault="17D87082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Modelagem de Classe e Análise </w:t>
            </w:r>
            <w:r w:rsidR="05E6DBB0" w:rsidRPr="00C21FCD">
              <w:rPr>
                <w:rFonts w:eastAsia="Arial" w:cs="Arial"/>
                <w:color w:val="252423"/>
              </w:rPr>
              <w:t>(Domínio</w:t>
            </w:r>
            <w:r w:rsidRPr="00C21FCD">
              <w:rPr>
                <w:rFonts w:eastAsia="Arial" w:cs="Arial"/>
                <w:color w:val="252423"/>
              </w:rPr>
              <w:t xml:space="preserve"> do Problema)</w:t>
            </w:r>
          </w:p>
        </w:tc>
        <w:tc>
          <w:tcPr>
            <w:tcW w:w="2371" w:type="dxa"/>
          </w:tcPr>
          <w:p w14:paraId="7AD3FEE6" w14:textId="456B7127" w:rsidR="000E70E8" w:rsidRPr="00C21FCD" w:rsidRDefault="2127FDDD" w:rsidP="000C1884">
            <w:r w:rsidRPr="00C21FCD">
              <w:t xml:space="preserve">    </w:t>
            </w:r>
            <w:r w:rsidR="383754ED" w:rsidRPr="00C21FCD">
              <w:t>31</w:t>
            </w:r>
            <w:r w:rsidRPr="00C21FCD">
              <w:t>/</w:t>
            </w:r>
            <w:r w:rsidR="7BCA6F23" w:rsidRPr="00C21FCD">
              <w:t>10</w:t>
            </w:r>
            <w:r w:rsidRPr="00C21FCD">
              <w:t>/2022</w:t>
            </w:r>
          </w:p>
        </w:tc>
      </w:tr>
      <w:tr w:rsidR="000E70E8" w:rsidRPr="001236A1" w14:paraId="6171F2D0" w14:textId="31E6AA94" w:rsidTr="121FAF94">
        <w:trPr>
          <w:cantSplit/>
        </w:trPr>
        <w:tc>
          <w:tcPr>
            <w:tcW w:w="6838" w:type="dxa"/>
          </w:tcPr>
          <w:p w14:paraId="232F192D" w14:textId="018E5D5F" w:rsidR="000E70E8" w:rsidRDefault="39F360DE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Classes de Projeto na Arquitetura MVC</w:t>
            </w:r>
          </w:p>
        </w:tc>
        <w:tc>
          <w:tcPr>
            <w:tcW w:w="2371" w:type="dxa"/>
          </w:tcPr>
          <w:p w14:paraId="792AAE54" w14:textId="374A4496" w:rsidR="000E70E8" w:rsidRPr="00C21FCD" w:rsidRDefault="2127FDDD" w:rsidP="000C1884">
            <w:r w:rsidRPr="00C21FCD">
              <w:t xml:space="preserve">    </w:t>
            </w:r>
            <w:r w:rsidR="627D0B91" w:rsidRPr="00C21FCD">
              <w:t>31</w:t>
            </w:r>
            <w:r w:rsidRPr="00C21FCD">
              <w:t>/</w:t>
            </w:r>
            <w:r w:rsidR="65CA174E" w:rsidRPr="00C21FCD">
              <w:t>10</w:t>
            </w:r>
            <w:r w:rsidRPr="00C21FCD">
              <w:t>/2022</w:t>
            </w:r>
          </w:p>
        </w:tc>
      </w:tr>
      <w:tr w:rsidR="00B33F24" w:rsidRPr="001236A1" w14:paraId="789F3D36" w14:textId="77777777" w:rsidTr="121FAF94">
        <w:trPr>
          <w:cantSplit/>
          <w:trHeight w:val="300"/>
        </w:trPr>
        <w:tc>
          <w:tcPr>
            <w:tcW w:w="6838" w:type="dxa"/>
          </w:tcPr>
          <w:p w14:paraId="49C1DE57" w14:textId="3B1197C6" w:rsidR="00B33F24" w:rsidRDefault="3E252A7D" w:rsidP="0089201D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Conceitual de Banco de Dados</w:t>
            </w:r>
          </w:p>
        </w:tc>
        <w:tc>
          <w:tcPr>
            <w:tcW w:w="2371" w:type="dxa"/>
          </w:tcPr>
          <w:p w14:paraId="2D7B9210" w14:textId="11F92464" w:rsidR="00B33F24" w:rsidRPr="00C21FCD" w:rsidRDefault="2127FDDD" w:rsidP="0089201D">
            <w:r w:rsidRPr="00C21FCD">
              <w:t xml:space="preserve">    </w:t>
            </w:r>
            <w:r w:rsidR="74387E8B" w:rsidRPr="00C21FCD">
              <w:t>07</w:t>
            </w:r>
            <w:r w:rsidRPr="00C21FCD">
              <w:t>/</w:t>
            </w:r>
            <w:r w:rsidR="09589F68" w:rsidRPr="00C21FCD">
              <w:t>11</w:t>
            </w:r>
            <w:r w:rsidRPr="00C21FCD">
              <w:t>/2022</w:t>
            </w:r>
          </w:p>
        </w:tc>
      </w:tr>
      <w:tr w:rsidR="000E70E8" w:rsidRPr="001236A1" w14:paraId="6EC125DF" w14:textId="756EC00D" w:rsidTr="121FAF94">
        <w:trPr>
          <w:cantSplit/>
        </w:trPr>
        <w:tc>
          <w:tcPr>
            <w:tcW w:w="6838" w:type="dxa"/>
          </w:tcPr>
          <w:p w14:paraId="6B7CFFCF" w14:textId="7364BF34" w:rsidR="000E70E8" w:rsidRDefault="55558F8A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Interações</w:t>
            </w:r>
          </w:p>
        </w:tc>
        <w:tc>
          <w:tcPr>
            <w:tcW w:w="2371" w:type="dxa"/>
          </w:tcPr>
          <w:p w14:paraId="34CAB686" w14:textId="31C7AB27" w:rsidR="000E70E8" w:rsidRPr="00C21FCD" w:rsidRDefault="2127FDDD" w:rsidP="000C1884">
            <w:r w:rsidRPr="35968EE3">
              <w:t xml:space="preserve">    </w:t>
            </w:r>
            <w:r w:rsidR="089D114D" w:rsidRPr="00C21FCD">
              <w:t>07</w:t>
            </w:r>
            <w:r w:rsidRPr="00C21FCD">
              <w:t>/</w:t>
            </w:r>
            <w:r w:rsidR="714026B9" w:rsidRPr="00C21FCD">
              <w:t>11</w:t>
            </w:r>
            <w:r w:rsidRPr="00C21FCD">
              <w:t>/2022</w:t>
            </w:r>
          </w:p>
        </w:tc>
      </w:tr>
      <w:tr w:rsidR="000E70E8" w:rsidRPr="001236A1" w14:paraId="28A56D25" w14:textId="77777777" w:rsidTr="121FAF94">
        <w:trPr>
          <w:cantSplit/>
        </w:trPr>
        <w:tc>
          <w:tcPr>
            <w:tcW w:w="6838" w:type="dxa"/>
          </w:tcPr>
          <w:p w14:paraId="736E697D" w14:textId="062C415F" w:rsidR="000E70E8" w:rsidRDefault="5E2566C4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lógica e Física de Banco De Dados</w:t>
            </w:r>
          </w:p>
        </w:tc>
        <w:tc>
          <w:tcPr>
            <w:tcW w:w="2371" w:type="dxa"/>
          </w:tcPr>
          <w:p w14:paraId="15626F1B" w14:textId="75591684" w:rsidR="000E70E8" w:rsidRPr="00C21FCD" w:rsidRDefault="2127FDDD" w:rsidP="000C1884">
            <w:r w:rsidRPr="35968EE3">
              <w:t xml:space="preserve">    </w:t>
            </w:r>
            <w:r w:rsidR="4415C7D9" w:rsidRPr="00C21FCD">
              <w:t>07</w:t>
            </w:r>
            <w:r w:rsidRPr="00C21FCD">
              <w:t>/</w:t>
            </w:r>
            <w:r w:rsidR="575DAA4E" w:rsidRPr="00C21FCD">
              <w:t>11</w:t>
            </w:r>
            <w:r w:rsidRPr="00C21FCD">
              <w:t>/2022</w:t>
            </w:r>
          </w:p>
        </w:tc>
      </w:tr>
      <w:tr w:rsidR="000E70E8" w:rsidRPr="001236A1" w14:paraId="1A4A4B2E" w14:textId="77777777" w:rsidTr="121FAF94">
        <w:trPr>
          <w:cantSplit/>
          <w:trHeight w:val="315"/>
        </w:trPr>
        <w:tc>
          <w:tcPr>
            <w:tcW w:w="6838" w:type="dxa"/>
          </w:tcPr>
          <w:p w14:paraId="6D58EB3F" w14:textId="52A77C59" w:rsidR="000E70E8" w:rsidRDefault="06F258FF" w:rsidP="000C188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de Banco de Dados</w:t>
            </w:r>
          </w:p>
        </w:tc>
        <w:tc>
          <w:tcPr>
            <w:tcW w:w="2371" w:type="dxa"/>
          </w:tcPr>
          <w:p w14:paraId="326A5BB6" w14:textId="182628CD" w:rsidR="000E70E8" w:rsidRPr="00C21FCD" w:rsidRDefault="2127FDDD" w:rsidP="000C1884">
            <w:r w:rsidRPr="00C21FCD">
              <w:t xml:space="preserve">    </w:t>
            </w:r>
            <w:r w:rsidR="0A21FDB3" w:rsidRPr="00C21FCD">
              <w:t>07</w:t>
            </w:r>
            <w:r w:rsidRPr="00C21FCD">
              <w:t>/</w:t>
            </w:r>
            <w:r w:rsidR="109028AC" w:rsidRPr="00C21FCD">
              <w:t>11</w:t>
            </w:r>
            <w:r w:rsidRPr="00C21FCD">
              <w:t>/2022</w:t>
            </w:r>
          </w:p>
        </w:tc>
      </w:tr>
      <w:tr w:rsidR="35968EE3" w14:paraId="46D5A942" w14:textId="77777777" w:rsidTr="121FAF94">
        <w:trPr>
          <w:cantSplit/>
          <w:trHeight w:val="315"/>
        </w:trPr>
        <w:tc>
          <w:tcPr>
            <w:tcW w:w="6838" w:type="dxa"/>
          </w:tcPr>
          <w:p w14:paraId="203B1919" w14:textId="40A18A42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Total de Front-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e Back-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usando Ferramentas para Node.js</w:t>
            </w:r>
          </w:p>
        </w:tc>
        <w:tc>
          <w:tcPr>
            <w:tcW w:w="2371" w:type="dxa"/>
          </w:tcPr>
          <w:p w14:paraId="3A5B3565" w14:textId="756BA4DD" w:rsidR="7A45FEAC" w:rsidRPr="00C21FCD" w:rsidRDefault="7A45FEAC" w:rsidP="35968EE3">
            <w:r w:rsidRPr="00C21FCD">
              <w:t xml:space="preserve">    21/11/2022</w:t>
            </w:r>
          </w:p>
        </w:tc>
      </w:tr>
      <w:tr w:rsidR="35968EE3" w14:paraId="7A25A53A" w14:textId="77777777" w:rsidTr="121FAF94">
        <w:trPr>
          <w:cantSplit/>
          <w:trHeight w:val="555"/>
        </w:trPr>
        <w:tc>
          <w:tcPr>
            <w:tcW w:w="6838" w:type="dxa"/>
          </w:tcPr>
          <w:p w14:paraId="55B1AE85" w14:textId="74749194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Entrega da Documentação Final em PDF no repositório e impresso</w:t>
            </w:r>
          </w:p>
        </w:tc>
        <w:tc>
          <w:tcPr>
            <w:tcW w:w="2371" w:type="dxa"/>
          </w:tcPr>
          <w:p w14:paraId="53E99FD8" w14:textId="5E0593C6" w:rsidR="7A45FEAC" w:rsidRPr="00C21FCD" w:rsidRDefault="7A45FEAC" w:rsidP="35968EE3">
            <w:r w:rsidRPr="00C21FCD">
              <w:t xml:space="preserve">    21/11/2022</w:t>
            </w:r>
          </w:p>
        </w:tc>
      </w:tr>
      <w:tr w:rsidR="35968EE3" w14:paraId="62E8F11C" w14:textId="77777777" w:rsidTr="121FAF94">
        <w:trPr>
          <w:cantSplit/>
          <w:trHeight w:val="315"/>
        </w:trPr>
        <w:tc>
          <w:tcPr>
            <w:tcW w:w="6838" w:type="dxa"/>
          </w:tcPr>
          <w:p w14:paraId="03FFD42D" w14:textId="06020C2B" w:rsidR="7A45FEAC" w:rsidRDefault="7A45FEAC" w:rsidP="35968EE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Projeto</w:t>
            </w:r>
          </w:p>
        </w:tc>
        <w:tc>
          <w:tcPr>
            <w:tcW w:w="2371" w:type="dxa"/>
          </w:tcPr>
          <w:p w14:paraId="063B88B3" w14:textId="633CF7FA" w:rsidR="35968EE3" w:rsidRDefault="0AD94899" w:rsidP="121FAF94">
            <w:pPr>
              <w:rPr>
                <w:rFonts w:eastAsia="Arial" w:cs="Arial"/>
                <w:b/>
                <w:bCs/>
              </w:rPr>
            </w:pPr>
            <w:r w:rsidRPr="121FAF94">
              <w:rPr>
                <w:rFonts w:eastAsia="Arial" w:cs="Arial"/>
                <w:b/>
                <w:bCs/>
              </w:rPr>
              <w:t xml:space="preserve">    </w:t>
            </w:r>
            <w:r w:rsidRPr="121FAF94">
              <w:rPr>
                <w:rFonts w:eastAsia="Arial" w:cs="Arial"/>
              </w:rPr>
              <w:t>28/11/2022</w:t>
            </w:r>
          </w:p>
        </w:tc>
      </w:tr>
    </w:tbl>
    <w:p w14:paraId="73380CF0" w14:textId="70CB34B0" w:rsidR="40CC975E" w:rsidRPr="00565C67" w:rsidRDefault="40CC975E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10F3563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3EB14903" w14:textId="77777777" w:rsidR="006C7663" w:rsidRDefault="006C7663" w:rsidP="35968EE3">
      <w:pPr>
        <w:jc w:val="center"/>
        <w:rPr>
          <w:sz w:val="20"/>
          <w:szCs w:val="20"/>
        </w:rPr>
      </w:pPr>
    </w:p>
    <w:p w14:paraId="03A78CBD" w14:textId="77777777" w:rsidR="007F5C67" w:rsidRDefault="2C77463A" w:rsidP="00145E9A">
      <w:pPr>
        <w:pStyle w:val="Ttulo2"/>
      </w:pPr>
      <w:bookmarkStart w:id="22" w:name="_Toc110341084"/>
      <w:r>
        <w:t>Distribuição das Funções do Projeto</w:t>
      </w:r>
      <w:bookmarkEnd w:id="22"/>
    </w:p>
    <w:p w14:paraId="63C343D9" w14:textId="77777777" w:rsidR="007F5C67" w:rsidRPr="007F5C67" w:rsidRDefault="007F5C67" w:rsidP="3E44591A">
      <w:pPr>
        <w:widowControl/>
        <w:spacing w:line="240" w:lineRule="auto"/>
        <w:rPr>
          <w:i/>
          <w:iCs/>
        </w:rPr>
      </w:pPr>
    </w:p>
    <w:p w14:paraId="16467B2E" w14:textId="46B26509" w:rsidR="00C30EAE" w:rsidRPr="000310A9" w:rsidRDefault="00C30EAE" w:rsidP="00C30EAE">
      <w:pPr>
        <w:pStyle w:val="Legenda"/>
        <w:keepNext/>
        <w:jc w:val="center"/>
      </w:pPr>
      <w:bookmarkStart w:id="23" w:name="_Toc110341011"/>
      <w:r>
        <w:t xml:space="preserve">Quadro </w:t>
      </w:r>
      <w:r w:rsidR="646DF4CB">
        <w:t>7</w:t>
      </w:r>
      <w:r w:rsidRPr="6418ABFE">
        <w:rPr>
          <w:color w:val="000000" w:themeColor="text1"/>
        </w:rPr>
        <w:t xml:space="preserve"> </w:t>
      </w:r>
      <w:r>
        <w:t>Atribuição das responsabilidades para os membros da equipe</w:t>
      </w:r>
      <w:bookmarkEnd w:id="23"/>
    </w:p>
    <w:tbl>
      <w:tblPr>
        <w:tblStyle w:val="Tabelacomgrade"/>
        <w:tblW w:w="9350" w:type="dxa"/>
        <w:tblLook w:val="04A0" w:firstRow="1" w:lastRow="0" w:firstColumn="1" w:lastColumn="0" w:noHBand="0" w:noVBand="1"/>
      </w:tblPr>
      <w:tblGrid>
        <w:gridCol w:w="3397"/>
        <w:gridCol w:w="3202"/>
        <w:gridCol w:w="2751"/>
      </w:tblGrid>
      <w:tr w:rsidR="00E670D3" w:rsidRPr="00241F70" w14:paraId="146ED9BA" w14:textId="54CFF788" w:rsidTr="00446000">
        <w:trPr>
          <w:cantSplit/>
          <w:tblHeader/>
        </w:trPr>
        <w:tc>
          <w:tcPr>
            <w:tcW w:w="3397" w:type="dxa"/>
            <w:shd w:val="clear" w:color="auto" w:fill="D9D9D9" w:themeFill="background1" w:themeFillShade="D9"/>
          </w:tcPr>
          <w:p w14:paraId="3D964C63" w14:textId="589DD57E" w:rsidR="00E670D3" w:rsidRPr="00255091" w:rsidRDefault="00E670D3" w:rsidP="3E44591A">
            <w:r>
              <w:br w:type="page"/>
            </w:r>
            <w:r w:rsidR="33B6A8B7">
              <w:t>Nome do Responsável</w:t>
            </w:r>
          </w:p>
        </w:tc>
        <w:tc>
          <w:tcPr>
            <w:tcW w:w="3202" w:type="dxa"/>
            <w:shd w:val="clear" w:color="auto" w:fill="D9D9D9" w:themeFill="background1" w:themeFillShade="D9"/>
          </w:tcPr>
          <w:p w14:paraId="49FD45E2" w14:textId="5BF9AC86" w:rsidR="00E670D3" w:rsidRPr="00255091" w:rsidRDefault="33B6A8B7" w:rsidP="3E44591A">
            <w:r>
              <w:t xml:space="preserve">Função </w:t>
            </w:r>
          </w:p>
        </w:tc>
        <w:tc>
          <w:tcPr>
            <w:tcW w:w="2751" w:type="dxa"/>
            <w:shd w:val="clear" w:color="auto" w:fill="D9D9D9" w:themeFill="background1" w:themeFillShade="D9"/>
          </w:tcPr>
          <w:p w14:paraId="49580754" w14:textId="1D132BD9" w:rsidR="00E670D3" w:rsidRDefault="33B6A8B7" w:rsidP="3E44591A">
            <w:r>
              <w:t>Período</w:t>
            </w:r>
          </w:p>
        </w:tc>
      </w:tr>
      <w:tr w:rsidR="00E670D3" w:rsidRPr="00241F70" w14:paraId="16BC9DCE" w14:textId="511E0312" w:rsidTr="00446000">
        <w:trPr>
          <w:cantSplit/>
        </w:trPr>
        <w:tc>
          <w:tcPr>
            <w:tcW w:w="3397" w:type="dxa"/>
          </w:tcPr>
          <w:p w14:paraId="7BA37A40" w14:textId="6A22D5A2" w:rsidR="00E670D3" w:rsidRPr="00255091" w:rsidRDefault="00446000" w:rsidP="00781832">
            <w:pPr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</w:p>
        </w:tc>
        <w:tc>
          <w:tcPr>
            <w:tcW w:w="3202" w:type="dxa"/>
          </w:tcPr>
          <w:p w14:paraId="3867430A" w14:textId="63E69095" w:rsidR="00E670D3" w:rsidRPr="00255091" w:rsidRDefault="2A9703F8" w:rsidP="00781832">
            <w:pPr>
              <w:jc w:val="both"/>
            </w:pPr>
            <w:r>
              <w:t>Coordenador</w:t>
            </w:r>
            <w:r w:rsidR="79E9DDAF">
              <w:t>, Analista de Projeto, Analista de Testes, Programador</w:t>
            </w:r>
          </w:p>
          <w:p w14:paraId="4995E69B" w14:textId="7C14E6F6" w:rsidR="00E670D3" w:rsidRPr="00255091" w:rsidRDefault="00E670D3" w:rsidP="00781832">
            <w:pPr>
              <w:jc w:val="both"/>
            </w:pPr>
          </w:p>
        </w:tc>
        <w:tc>
          <w:tcPr>
            <w:tcW w:w="2751" w:type="dxa"/>
          </w:tcPr>
          <w:p w14:paraId="11B83728" w14:textId="3DD507B6" w:rsidR="1626DF81" w:rsidRDefault="1626DF81" w:rsidP="00781832">
            <w:pPr>
              <w:jc w:val="both"/>
              <w:rPr>
                <w:rFonts w:eastAsia="Arial" w:cs="Arial"/>
              </w:rPr>
            </w:pPr>
          </w:p>
          <w:p w14:paraId="0768B66A" w14:textId="183B37E8" w:rsidR="00E670D3" w:rsidRPr="00255091" w:rsidRDefault="0B01C611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00E670D3" w:rsidRPr="00241F70" w14:paraId="5491EA95" w14:textId="572AB10F" w:rsidTr="00446000">
        <w:trPr>
          <w:cantSplit/>
        </w:trPr>
        <w:tc>
          <w:tcPr>
            <w:tcW w:w="3397" w:type="dxa"/>
          </w:tcPr>
          <w:p w14:paraId="5CFEA4FA" w14:textId="61124F0F" w:rsidR="00E670D3" w:rsidRPr="00255091" w:rsidRDefault="2A9703F8" w:rsidP="00781832">
            <w:pPr>
              <w:jc w:val="both"/>
            </w:pPr>
            <w:proofErr w:type="spellStart"/>
            <w:r>
              <w:t>Nicoly</w:t>
            </w:r>
            <w:proofErr w:type="spellEnd"/>
            <w:r>
              <w:t xml:space="preserve"> de Oliveira Avelino</w:t>
            </w:r>
          </w:p>
        </w:tc>
        <w:tc>
          <w:tcPr>
            <w:tcW w:w="3202" w:type="dxa"/>
          </w:tcPr>
          <w:p w14:paraId="1D85E80C" w14:textId="0EBF8617" w:rsidR="00E670D3" w:rsidRPr="00255091" w:rsidRDefault="2A9703F8" w:rsidP="00781832">
            <w:pPr>
              <w:jc w:val="both"/>
            </w:pPr>
            <w:r>
              <w:t>Tutora</w:t>
            </w:r>
            <w:r w:rsidR="64032220">
              <w:t>, Analista de Projeto, Analista de Testes, Programador</w:t>
            </w:r>
          </w:p>
          <w:p w14:paraId="300BED0D" w14:textId="545CD755" w:rsidR="00E670D3" w:rsidRPr="00255091" w:rsidRDefault="00E670D3" w:rsidP="00781832">
            <w:pPr>
              <w:jc w:val="both"/>
            </w:pPr>
          </w:p>
        </w:tc>
        <w:tc>
          <w:tcPr>
            <w:tcW w:w="2751" w:type="dxa"/>
          </w:tcPr>
          <w:p w14:paraId="1686355B" w14:textId="1766BE3C" w:rsidR="00E670D3" w:rsidRPr="00255091" w:rsidRDefault="00E670D3" w:rsidP="00781832">
            <w:pPr>
              <w:jc w:val="both"/>
              <w:rPr>
                <w:rFonts w:eastAsia="Arial" w:cs="Arial"/>
              </w:rPr>
            </w:pPr>
          </w:p>
          <w:p w14:paraId="701D8127" w14:textId="183B37E8" w:rsidR="00E670D3" w:rsidRPr="00255091" w:rsidRDefault="461B7A4E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1BD78144" w14:textId="3966EFE0" w:rsidR="00E670D3" w:rsidRPr="00255091" w:rsidRDefault="00E670D3" w:rsidP="00781832">
            <w:pPr>
              <w:jc w:val="both"/>
            </w:pPr>
          </w:p>
        </w:tc>
      </w:tr>
      <w:tr w:rsidR="00E670D3" w:rsidRPr="00241F70" w14:paraId="4B0834FF" w14:textId="3586C800" w:rsidTr="00446000">
        <w:trPr>
          <w:cantSplit/>
        </w:trPr>
        <w:tc>
          <w:tcPr>
            <w:tcW w:w="3397" w:type="dxa"/>
          </w:tcPr>
          <w:p w14:paraId="7CE12E51" w14:textId="47DE42C1" w:rsidR="00E670D3" w:rsidRPr="00255091" w:rsidRDefault="2A9703F8" w:rsidP="00781832">
            <w:pPr>
              <w:jc w:val="both"/>
            </w:pPr>
            <w:r>
              <w:t>Carolina Nascimento</w:t>
            </w:r>
          </w:p>
        </w:tc>
        <w:tc>
          <w:tcPr>
            <w:tcW w:w="3202" w:type="dxa"/>
          </w:tcPr>
          <w:p w14:paraId="2EA82BDA" w14:textId="71E36118" w:rsidR="00E670D3" w:rsidRPr="00255091" w:rsidRDefault="2A9703F8" w:rsidP="00781832">
            <w:pPr>
              <w:jc w:val="both"/>
            </w:pPr>
            <w:r>
              <w:t>Secretária</w:t>
            </w:r>
            <w:r w:rsidR="7C256C28">
              <w:t>, Analista de Projeto, Analista de Testes, Programador</w:t>
            </w:r>
          </w:p>
          <w:p w14:paraId="65BAD19C" w14:textId="4256A6E8" w:rsidR="00E670D3" w:rsidRPr="00255091" w:rsidRDefault="00E670D3" w:rsidP="00781832">
            <w:pPr>
              <w:jc w:val="both"/>
            </w:pPr>
          </w:p>
        </w:tc>
        <w:tc>
          <w:tcPr>
            <w:tcW w:w="2751" w:type="dxa"/>
          </w:tcPr>
          <w:p w14:paraId="55714462" w14:textId="73CA3AF2" w:rsidR="00E670D3" w:rsidRPr="00255091" w:rsidRDefault="00E670D3" w:rsidP="00781832">
            <w:pPr>
              <w:jc w:val="both"/>
              <w:rPr>
                <w:rFonts w:eastAsia="Arial" w:cs="Arial"/>
              </w:rPr>
            </w:pPr>
          </w:p>
          <w:p w14:paraId="0EB3679E" w14:textId="3C6DCA7F" w:rsidR="00E670D3" w:rsidRPr="00255091" w:rsidRDefault="461B7A4E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33884D3D" w14:paraId="585CE62C" w14:textId="77777777" w:rsidTr="00446000">
        <w:trPr>
          <w:cantSplit/>
        </w:trPr>
        <w:tc>
          <w:tcPr>
            <w:tcW w:w="3397" w:type="dxa"/>
          </w:tcPr>
          <w:p w14:paraId="12722C27" w14:textId="3D7B1A01" w:rsidR="0A90AB0C" w:rsidRDefault="2A9703F8" w:rsidP="00781832">
            <w:pPr>
              <w:jc w:val="both"/>
            </w:pPr>
            <w:r w:rsidRPr="3E44591A">
              <w:t>Daniel Irineu dos Santos</w:t>
            </w:r>
          </w:p>
        </w:tc>
        <w:tc>
          <w:tcPr>
            <w:tcW w:w="3202" w:type="dxa"/>
          </w:tcPr>
          <w:p w14:paraId="0991526B" w14:textId="4E9FFBA2" w:rsidR="0A90AB0C" w:rsidRDefault="2A9703F8" w:rsidP="00781832">
            <w:pPr>
              <w:jc w:val="both"/>
            </w:pPr>
            <w:r w:rsidRPr="3E44591A">
              <w:t>Analista de Projeto</w:t>
            </w:r>
            <w:r w:rsidR="49D94B26" w:rsidRPr="3E44591A">
              <w:t xml:space="preserve">, </w:t>
            </w:r>
            <w:r w:rsidR="49D94B26">
              <w:t>Analista de Testes</w:t>
            </w:r>
            <w:r w:rsidR="261D7D94">
              <w:t>, Programador</w:t>
            </w:r>
          </w:p>
        </w:tc>
        <w:tc>
          <w:tcPr>
            <w:tcW w:w="2751" w:type="dxa"/>
          </w:tcPr>
          <w:p w14:paraId="09782244" w14:textId="26D98FC4" w:rsidR="33884D3D" w:rsidRDefault="33884D3D" w:rsidP="00781832">
            <w:pPr>
              <w:jc w:val="both"/>
              <w:rPr>
                <w:rFonts w:eastAsia="Arial" w:cs="Arial"/>
              </w:rPr>
            </w:pPr>
          </w:p>
          <w:p w14:paraId="646BCE60" w14:textId="183B37E8" w:rsidR="33884D3D" w:rsidRDefault="380FBFCD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2245C359" w14:textId="0DF8FCA5" w:rsidR="33884D3D" w:rsidRDefault="33884D3D" w:rsidP="00781832">
            <w:pPr>
              <w:jc w:val="both"/>
            </w:pPr>
          </w:p>
        </w:tc>
      </w:tr>
      <w:tr w:rsidR="33884D3D" w14:paraId="33265E34" w14:textId="77777777" w:rsidTr="00446000">
        <w:trPr>
          <w:cantSplit/>
        </w:trPr>
        <w:tc>
          <w:tcPr>
            <w:tcW w:w="3397" w:type="dxa"/>
          </w:tcPr>
          <w:p w14:paraId="597DBB0C" w14:textId="4DAD9A16" w:rsidR="0A90AB0C" w:rsidRDefault="2A9703F8" w:rsidP="00781832">
            <w:pPr>
              <w:jc w:val="both"/>
            </w:pPr>
            <w:r w:rsidRPr="3E44591A">
              <w:t>Víctor dos Santos Viana</w:t>
            </w:r>
          </w:p>
        </w:tc>
        <w:tc>
          <w:tcPr>
            <w:tcW w:w="3202" w:type="dxa"/>
          </w:tcPr>
          <w:p w14:paraId="67ACB596" w14:textId="5A55967D" w:rsidR="0A90AB0C" w:rsidRDefault="2A9703F8" w:rsidP="00781832">
            <w:pPr>
              <w:jc w:val="both"/>
            </w:pPr>
            <w:r w:rsidRPr="3E44591A">
              <w:t>Analista de Projeto</w:t>
            </w:r>
            <w:r w:rsidR="4EA06D36" w:rsidRPr="3E44591A">
              <w:t xml:space="preserve">, </w:t>
            </w:r>
            <w:r w:rsidR="4EA06D36">
              <w:t>Analista de Testes</w:t>
            </w:r>
            <w:r w:rsidR="7A23F06E">
              <w:t>, Programador</w:t>
            </w:r>
          </w:p>
          <w:p w14:paraId="4E1A9989" w14:textId="0B611CB4" w:rsidR="33884D3D" w:rsidRDefault="33884D3D" w:rsidP="00781832">
            <w:pPr>
              <w:jc w:val="both"/>
            </w:pPr>
          </w:p>
        </w:tc>
        <w:tc>
          <w:tcPr>
            <w:tcW w:w="2751" w:type="dxa"/>
          </w:tcPr>
          <w:p w14:paraId="3A21D622" w14:textId="61EB5DD8" w:rsidR="33884D3D" w:rsidRDefault="33884D3D" w:rsidP="00781832">
            <w:pPr>
              <w:jc w:val="both"/>
              <w:rPr>
                <w:rFonts w:eastAsia="Arial" w:cs="Arial"/>
              </w:rPr>
            </w:pPr>
          </w:p>
          <w:p w14:paraId="69B96849" w14:textId="183B37E8" w:rsidR="33884D3D" w:rsidRDefault="380FBFCD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540D66C1" w14:textId="2D7FC9B3" w:rsidR="33884D3D" w:rsidRDefault="33884D3D" w:rsidP="00781832">
            <w:pPr>
              <w:jc w:val="both"/>
            </w:pPr>
          </w:p>
        </w:tc>
      </w:tr>
      <w:tr w:rsidR="33884D3D" w14:paraId="01151AE8" w14:textId="77777777" w:rsidTr="00446000">
        <w:trPr>
          <w:cantSplit/>
        </w:trPr>
        <w:tc>
          <w:tcPr>
            <w:tcW w:w="3397" w:type="dxa"/>
          </w:tcPr>
          <w:p w14:paraId="248245A8" w14:textId="58274BC7" w:rsidR="0A90AB0C" w:rsidRDefault="2A9703F8" w:rsidP="00781832">
            <w:pPr>
              <w:jc w:val="both"/>
            </w:pPr>
            <w:r w:rsidRPr="3E44591A">
              <w:t xml:space="preserve">Felipe </w:t>
            </w:r>
            <w:proofErr w:type="spellStart"/>
            <w:r w:rsidRPr="3E44591A">
              <w:t>Maximo</w:t>
            </w:r>
            <w:proofErr w:type="spellEnd"/>
            <w:r w:rsidRPr="3E44591A">
              <w:t xml:space="preserve"> </w:t>
            </w:r>
            <w:proofErr w:type="spellStart"/>
            <w:r w:rsidRPr="3E44591A">
              <w:t>Colen</w:t>
            </w:r>
            <w:proofErr w:type="spellEnd"/>
          </w:p>
        </w:tc>
        <w:tc>
          <w:tcPr>
            <w:tcW w:w="3202" w:type="dxa"/>
          </w:tcPr>
          <w:p w14:paraId="09960D1A" w14:textId="20E17380" w:rsidR="0A90AB0C" w:rsidRDefault="2A9703F8" w:rsidP="00781832">
            <w:pPr>
              <w:jc w:val="both"/>
            </w:pPr>
            <w:r w:rsidRPr="3E44591A">
              <w:t>Analista de Projeto</w:t>
            </w:r>
            <w:r w:rsidR="729A907A" w:rsidRPr="3E44591A">
              <w:t xml:space="preserve">, </w:t>
            </w:r>
            <w:r w:rsidR="729A907A">
              <w:t>Analista de Testes</w:t>
            </w:r>
            <w:r w:rsidR="755DE241">
              <w:t>, Programador</w:t>
            </w:r>
          </w:p>
          <w:p w14:paraId="6E2D0362" w14:textId="694DA8DE" w:rsidR="33884D3D" w:rsidRDefault="33884D3D" w:rsidP="00781832">
            <w:pPr>
              <w:jc w:val="both"/>
            </w:pPr>
          </w:p>
        </w:tc>
        <w:tc>
          <w:tcPr>
            <w:tcW w:w="2751" w:type="dxa"/>
          </w:tcPr>
          <w:p w14:paraId="00932816" w14:textId="6F4C4EF6" w:rsidR="33884D3D" w:rsidRDefault="33884D3D" w:rsidP="00781832">
            <w:pPr>
              <w:jc w:val="both"/>
              <w:rPr>
                <w:rFonts w:eastAsia="Arial" w:cs="Arial"/>
              </w:rPr>
            </w:pPr>
          </w:p>
          <w:p w14:paraId="6699DC1B" w14:textId="0CDF2E8C" w:rsidR="33884D3D" w:rsidRDefault="76BA8B28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4085FB92" w14:textId="6EB659E5" w:rsidR="33884D3D" w:rsidRDefault="33884D3D" w:rsidP="00781832">
            <w:pPr>
              <w:jc w:val="both"/>
            </w:pPr>
          </w:p>
        </w:tc>
      </w:tr>
      <w:tr w:rsidR="33884D3D" w14:paraId="7CF7BB75" w14:textId="77777777" w:rsidTr="00446000">
        <w:trPr>
          <w:cantSplit/>
        </w:trPr>
        <w:tc>
          <w:tcPr>
            <w:tcW w:w="3397" w:type="dxa"/>
          </w:tcPr>
          <w:p w14:paraId="06C415BB" w14:textId="425CBC0D" w:rsidR="0A90AB0C" w:rsidRDefault="2A9703F8" w:rsidP="00781832">
            <w:pPr>
              <w:jc w:val="both"/>
            </w:pPr>
            <w:r w:rsidRPr="3E44591A">
              <w:lastRenderedPageBreak/>
              <w:t>Guilherme Henrique de Souza</w:t>
            </w:r>
          </w:p>
        </w:tc>
        <w:tc>
          <w:tcPr>
            <w:tcW w:w="3202" w:type="dxa"/>
          </w:tcPr>
          <w:p w14:paraId="07B08A31" w14:textId="0CE05CDA" w:rsidR="0A90AB0C" w:rsidRDefault="2A9703F8" w:rsidP="00781832">
            <w:pPr>
              <w:jc w:val="both"/>
            </w:pPr>
            <w:r w:rsidRPr="3E44591A">
              <w:t>Analista de Projeto</w:t>
            </w:r>
            <w:r w:rsidR="2ECF0826" w:rsidRPr="3E44591A">
              <w:t xml:space="preserve">, </w:t>
            </w:r>
            <w:r w:rsidR="2ECF0826">
              <w:t>Analista de Testes,</w:t>
            </w:r>
          </w:p>
          <w:p w14:paraId="25B8009F" w14:textId="13339DAE" w:rsidR="1D0137C8" w:rsidRDefault="6C6B97F9" w:rsidP="00781832">
            <w:pPr>
              <w:jc w:val="both"/>
            </w:pPr>
            <w:r>
              <w:t>Programador</w:t>
            </w:r>
          </w:p>
          <w:p w14:paraId="01E5BE18" w14:textId="1FE62764" w:rsidR="33884D3D" w:rsidRDefault="33884D3D" w:rsidP="00781832">
            <w:pPr>
              <w:jc w:val="both"/>
            </w:pPr>
          </w:p>
        </w:tc>
        <w:tc>
          <w:tcPr>
            <w:tcW w:w="2751" w:type="dxa"/>
          </w:tcPr>
          <w:p w14:paraId="72B9149F" w14:textId="73F72425" w:rsidR="33884D3D" w:rsidRDefault="33884D3D" w:rsidP="00781832">
            <w:pPr>
              <w:jc w:val="both"/>
              <w:rPr>
                <w:rFonts w:eastAsia="Arial" w:cs="Arial"/>
              </w:rPr>
            </w:pPr>
          </w:p>
          <w:p w14:paraId="7FD56E2B" w14:textId="183B37E8" w:rsidR="33884D3D" w:rsidRDefault="76BA8B28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3AE68963" w14:textId="04D5E760" w:rsidR="33884D3D" w:rsidRDefault="33884D3D" w:rsidP="00781832">
            <w:pPr>
              <w:jc w:val="both"/>
            </w:pPr>
          </w:p>
        </w:tc>
      </w:tr>
      <w:tr w:rsidR="33884D3D" w14:paraId="3D2084BB" w14:textId="77777777" w:rsidTr="00446000">
        <w:trPr>
          <w:cantSplit/>
        </w:trPr>
        <w:tc>
          <w:tcPr>
            <w:tcW w:w="3397" w:type="dxa"/>
          </w:tcPr>
          <w:p w14:paraId="67A41A8F" w14:textId="7A5E8FB4" w:rsidR="33884D3D" w:rsidRDefault="163BA3D7" w:rsidP="00781832">
            <w:pPr>
              <w:jc w:val="both"/>
            </w:pPr>
            <w:r w:rsidRPr="3E44591A">
              <w:t xml:space="preserve">Diego Gonzaga Ribeiro da Silva </w:t>
            </w:r>
          </w:p>
        </w:tc>
        <w:tc>
          <w:tcPr>
            <w:tcW w:w="3202" w:type="dxa"/>
          </w:tcPr>
          <w:p w14:paraId="685AD926" w14:textId="0CE05CDA" w:rsidR="33884D3D" w:rsidRDefault="163BA3D7" w:rsidP="00781832">
            <w:pPr>
              <w:jc w:val="both"/>
            </w:pPr>
            <w:r w:rsidRPr="3E44591A">
              <w:t xml:space="preserve">Analista de Projeto, </w:t>
            </w:r>
            <w:r>
              <w:t>Analista de Testes,</w:t>
            </w:r>
          </w:p>
          <w:p w14:paraId="35752711" w14:textId="13339DAE" w:rsidR="33884D3D" w:rsidRDefault="163BA3D7" w:rsidP="00781832">
            <w:pPr>
              <w:jc w:val="both"/>
            </w:pPr>
            <w:r>
              <w:t>Programador</w:t>
            </w:r>
          </w:p>
          <w:p w14:paraId="623B472D" w14:textId="14D98D33" w:rsidR="33884D3D" w:rsidRDefault="33884D3D" w:rsidP="00781832">
            <w:pPr>
              <w:jc w:val="both"/>
            </w:pPr>
          </w:p>
        </w:tc>
        <w:tc>
          <w:tcPr>
            <w:tcW w:w="2751" w:type="dxa"/>
          </w:tcPr>
          <w:p w14:paraId="6724CC31" w14:textId="574A5C59" w:rsidR="33884D3D" w:rsidRDefault="33884D3D" w:rsidP="00781832">
            <w:pPr>
              <w:jc w:val="both"/>
              <w:rPr>
                <w:rFonts w:eastAsia="Arial" w:cs="Arial"/>
              </w:rPr>
            </w:pPr>
          </w:p>
          <w:p w14:paraId="20D094D1" w14:textId="183B37E8" w:rsidR="33884D3D" w:rsidRDefault="4146E383" w:rsidP="00781832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14:paraId="4FADBE44" w14:textId="25BADCE6" w:rsidR="33884D3D" w:rsidRDefault="33884D3D" w:rsidP="00781832">
            <w:pPr>
              <w:jc w:val="both"/>
            </w:pPr>
          </w:p>
        </w:tc>
      </w:tr>
    </w:tbl>
    <w:p w14:paraId="13F78C0E" w14:textId="3BC4D69B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425966E7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7BC32DD8" w14:textId="2CFC4805" w:rsidR="007F5C67" w:rsidRPr="00565C67" w:rsidRDefault="007F5C67">
      <w:pPr>
        <w:widowControl/>
        <w:spacing w:line="240" w:lineRule="auto"/>
        <w:rPr>
          <w:i/>
          <w:iCs/>
          <w:color w:val="44546A" w:themeColor="text2"/>
          <w:sz w:val="22"/>
          <w:szCs w:val="22"/>
        </w:rPr>
      </w:pPr>
    </w:p>
    <w:p w14:paraId="26C89422" w14:textId="324AC258" w:rsidR="00164BB4" w:rsidRPr="006B299A" w:rsidRDefault="008E0063" w:rsidP="006C7663">
      <w:pPr>
        <w:widowControl/>
        <w:spacing w:line="240" w:lineRule="auto"/>
      </w:pPr>
      <w:r>
        <w:br w:type="page"/>
      </w:r>
    </w:p>
    <w:p w14:paraId="3C66F86F" w14:textId="77777777" w:rsidR="00001F4B" w:rsidRDefault="48728FA5" w:rsidP="004C6A9D">
      <w:pPr>
        <w:pStyle w:val="Ttulo1"/>
        <w:spacing w:line="360" w:lineRule="auto"/>
        <w:jc w:val="both"/>
      </w:pPr>
      <w:bookmarkStart w:id="24" w:name="_Toc110341085"/>
      <w:bookmarkEnd w:id="4"/>
      <w:bookmarkEnd w:id="8"/>
      <w:bookmarkEnd w:id="9"/>
      <w:r>
        <w:lastRenderedPageBreak/>
        <w:t>Introdução</w:t>
      </w:r>
      <w:bookmarkEnd w:id="24"/>
    </w:p>
    <w:p w14:paraId="6C1C5F18" w14:textId="5BD437EC" w:rsidR="6418ABFE" w:rsidRDefault="6418ABFE" w:rsidP="6418ABFE"/>
    <w:p w14:paraId="104D6E6A" w14:textId="13932305" w:rsidR="15BDB54B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>Os eventos da Fatec Diadema não possuem um grande alcance, e reconhecemos que os eventos constituem como algo essencial na busca e apreensão de novos conhecimentos. Para Campello (2000, p.59), os eventos podem desempenhar diferentes funções, entre essas a interação entre seus semelhantes para debate de ideias. Nesse caso, c</w:t>
      </w:r>
      <w:r w:rsidRPr="10662177">
        <w:rPr>
          <w:rFonts w:eastAsia="Arial" w:cs="Arial"/>
          <w:color w:val="000000" w:themeColor="text1"/>
        </w:rPr>
        <w:t>onsideramos, que os alunos, funcionários e o público externo que tenham interesse nestes eventos podem se inscrever.</w:t>
      </w:r>
      <w:r w:rsidRPr="10662177">
        <w:rPr>
          <w:rFonts w:eastAsia="Arial" w:cs="Arial"/>
        </w:rPr>
        <w:t xml:space="preserve"> Dessa forma, cada evento se torna uma oportunidade para o indivíduo ampliar sua cultura e formação acadêmica.</w:t>
      </w:r>
    </w:p>
    <w:p w14:paraId="72A2769F" w14:textId="62E7FB3D" w:rsidR="15BDB54B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 xml:space="preserve">A escassez de pessoas nestes eventos acontece muitas das vezes devido aos acessos nos meios de comunicação atuais nas plataformas das faculdades não serem tão expressivos por parte dos alunos e comunidade. </w:t>
      </w:r>
      <w:r w:rsidRPr="10662177">
        <w:rPr>
          <w:rFonts w:eastAsia="Arial" w:cs="Arial"/>
          <w:color w:val="000000" w:themeColor="text1"/>
        </w:rPr>
        <w:t xml:space="preserve">Diante disto, criamos o </w:t>
      </w:r>
      <w:proofErr w:type="spellStart"/>
      <w:r w:rsidRPr="10662177">
        <w:rPr>
          <w:rFonts w:eastAsia="Arial" w:cs="Arial"/>
          <w:color w:val="000000" w:themeColor="text1"/>
        </w:rPr>
        <w:t>EvenTec</w:t>
      </w:r>
      <w:proofErr w:type="spellEnd"/>
      <w:r w:rsidRPr="10662177">
        <w:rPr>
          <w:rFonts w:eastAsia="Arial" w:cs="Arial"/>
          <w:color w:val="000000" w:themeColor="text1"/>
        </w:rPr>
        <w:t xml:space="preserve"> para solucionar esse problema, sendo uma ferramenta unificada de eventos das faculdades do Centro Paula Souza. </w:t>
      </w:r>
      <w:r w:rsidRPr="10662177">
        <w:rPr>
          <w:rFonts w:eastAsia="Arial" w:cs="Arial"/>
        </w:rPr>
        <w:t xml:space="preserve">Os eventos </w:t>
      </w:r>
      <w:r w:rsidR="3E4500A9" w:rsidRPr="10662177">
        <w:rPr>
          <w:rFonts w:eastAsia="Arial" w:cs="Arial"/>
        </w:rPr>
        <w:t xml:space="preserve">são um </w:t>
      </w:r>
      <w:r w:rsidRPr="10662177">
        <w:rPr>
          <w:rFonts w:eastAsia="Arial" w:cs="Arial"/>
        </w:rPr>
        <w:t>meio bem conhecido de socialização no meio acadêmico, já que é uma forma de encontro de estudantes e de profissionais. Além de propiciar maior convívio no ambiente acadêmico despertam no estudante mais envolvimento, participação, troca de ideais e experiências fundamentais para a compreensão do atual espaço de transformação da sociedade para sua futura profissão. Como define Bianchi (2012, p.07) A motivação pessoal ocupa um papel muito importante na vida de todos os seres humanos. Por meio da participação do indivíduo a esses eventos podem auxiliar nessa motivação tanto pessoal, quanto profissional através dessas relações encontradas por essas confraternizações.</w:t>
      </w:r>
    </w:p>
    <w:p w14:paraId="317940F8" w14:textId="2E97AEFA" w:rsidR="15BDB54B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Após algumas pesquisas, foram selecionadas soluções que possuem similaridades com este trabalho, os quais são apresentadas a seguir em comparação com a proposta do nosso sistema. </w:t>
      </w:r>
    </w:p>
    <w:p w14:paraId="6722EEED" w14:textId="2AA27F65" w:rsidR="15BDB54B" w:rsidRDefault="38EFFF23" w:rsidP="004C6A9D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Even3 </w:t>
      </w:r>
    </w:p>
    <w:p w14:paraId="31A38C55" w14:textId="33C1D867" w:rsidR="15BDB54B" w:rsidRDefault="38EFFF23" w:rsidP="00781832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Organiza eventos online e presenciais, tanto pagos como gratuitos, e dá instruções em como atender ao evento. </w:t>
      </w:r>
    </w:p>
    <w:p w14:paraId="3F0AE7EA" w14:textId="3B759CF9" w:rsidR="15BDB54B" w:rsidRDefault="38EFFF23" w:rsidP="004C6A9D">
      <w:pPr>
        <w:spacing w:line="360" w:lineRule="auto"/>
        <w:jc w:val="both"/>
        <w:rPr>
          <w:rFonts w:eastAsia="Arial" w:cs="Arial"/>
          <w:color w:val="000000" w:themeColor="text1"/>
        </w:rPr>
      </w:pPr>
      <w:proofErr w:type="spellStart"/>
      <w:r w:rsidRPr="10662177">
        <w:rPr>
          <w:rFonts w:eastAsia="Arial" w:cs="Arial"/>
          <w:b/>
          <w:bCs/>
          <w:color w:val="000000" w:themeColor="text1"/>
        </w:rPr>
        <w:t>Evnts</w:t>
      </w:r>
      <w:proofErr w:type="spellEnd"/>
      <w:r w:rsidRPr="10662177">
        <w:rPr>
          <w:rFonts w:eastAsia="Arial" w:cs="Arial"/>
          <w:color w:val="000000" w:themeColor="text1"/>
        </w:rPr>
        <w:t xml:space="preserve"> </w:t>
      </w:r>
    </w:p>
    <w:p w14:paraId="6EB947E5" w14:textId="48E2F8B4" w:rsidR="15BDB54B" w:rsidRDefault="38EFFF23" w:rsidP="00781832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eventos online, pagos e gratuitos.</w:t>
      </w:r>
    </w:p>
    <w:p w14:paraId="7E61665B" w14:textId="35DC93EC" w:rsidR="15BDB54B" w:rsidRDefault="38EFFF23" w:rsidP="004C6A9D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Minha Palestra Online  </w:t>
      </w:r>
    </w:p>
    <w:p w14:paraId="5094CB2D" w14:textId="30076D99" w:rsidR="15BDB54B" w:rsidRPr="004C6A9D" w:rsidRDefault="38EFFF23" w:rsidP="00781832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lastRenderedPageBreak/>
        <w:t>Plataforma para transmissão de palestras profissionais ao vivo, pagas e gratuitas.</w:t>
      </w:r>
    </w:p>
    <w:p w14:paraId="3C686F25" w14:textId="2A767EE7" w:rsidR="15BDB54B" w:rsidRPr="00473466" w:rsidRDefault="15BDB54B" w:rsidP="004C6A9D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21">
        <w:r w:rsidRPr="00473466">
          <w:rPr>
            <w:rStyle w:val="Hyperlink"/>
            <w:rFonts w:eastAsia="Arial" w:cs="Arial"/>
          </w:rPr>
          <w:t>https://www.even3.com.br/</w:t>
        </w:r>
      </w:hyperlink>
    </w:p>
    <w:p w14:paraId="029464F5" w14:textId="66263AD4" w:rsidR="15BDB54B" w:rsidRPr="00473466" w:rsidRDefault="15BDB54B" w:rsidP="004C6A9D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22">
        <w:r w:rsidRPr="00473466">
          <w:rPr>
            <w:rStyle w:val="Hyperlink"/>
            <w:rFonts w:eastAsia="Arial" w:cs="Arial"/>
          </w:rPr>
          <w:t>https://evnts.com.br/</w:t>
        </w:r>
      </w:hyperlink>
    </w:p>
    <w:p w14:paraId="717CD69D" w14:textId="67B9BD0B" w:rsidR="004C6A9D" w:rsidRPr="004C6A9D" w:rsidRDefault="15BDB54B" w:rsidP="004C6A9D">
      <w:pPr>
        <w:spacing w:line="360" w:lineRule="auto"/>
        <w:jc w:val="both"/>
        <w:rPr>
          <w:sz w:val="32"/>
          <w:szCs w:val="32"/>
        </w:rPr>
      </w:pPr>
      <w:r w:rsidRPr="121FAF94">
        <w:rPr>
          <w:rFonts w:eastAsia="Arial" w:cs="Arial"/>
          <w:color w:val="000000" w:themeColor="text1"/>
        </w:rPr>
        <w:t xml:space="preserve">Disponível: </w:t>
      </w:r>
      <w:hyperlink r:id="rId23">
        <w:r w:rsidRPr="121FAF94">
          <w:rPr>
            <w:rStyle w:val="Hyperlink"/>
            <w:rFonts w:eastAsia="Arial" w:cs="Arial"/>
          </w:rPr>
          <w:t>https://www.minhapalestra.online/</w:t>
        </w:r>
      </w:hyperlink>
    </w:p>
    <w:p w14:paraId="4954F34E" w14:textId="6C6163BF" w:rsidR="121FAF94" w:rsidRDefault="121FAF94" w:rsidP="121FAF94">
      <w:pPr>
        <w:spacing w:line="360" w:lineRule="auto"/>
        <w:jc w:val="both"/>
        <w:rPr>
          <w:rFonts w:eastAsia="Arial" w:cs="Arial"/>
        </w:rPr>
      </w:pPr>
    </w:p>
    <w:p w14:paraId="6302E6EB" w14:textId="77777777" w:rsidR="00262278" w:rsidRPr="00262278" w:rsidRDefault="00262278" w:rsidP="00262278">
      <w:pPr>
        <w:jc w:val="center"/>
        <w:rPr>
          <w:i/>
          <w:iCs/>
          <w:sz w:val="22"/>
          <w:szCs w:val="22"/>
        </w:rPr>
      </w:pPr>
      <w:bookmarkStart w:id="25" w:name="_Hlk119856947"/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Quadro</w:t>
      </w:r>
      <w:r>
        <w:rPr>
          <w:rFonts w:eastAsia="Arial" w:cs="Arial"/>
          <w:i/>
          <w:iCs/>
          <w:color w:val="000000" w:themeColor="text1"/>
          <w:sz w:val="18"/>
          <w:szCs w:val="18"/>
        </w:rPr>
        <w:t xml:space="preserve"> 8</w:t>
      </w:r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: Comparação entre os sistemas</w:t>
      </w:r>
    </w:p>
    <w:bookmarkEnd w:id="25"/>
    <w:p w14:paraId="2B4A78A4" w14:textId="77777777" w:rsidR="00262278" w:rsidRDefault="00262278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455"/>
        <w:gridCol w:w="1410"/>
        <w:gridCol w:w="1695"/>
        <w:gridCol w:w="2130"/>
      </w:tblGrid>
      <w:tr w:rsidR="08D3EB3A" w14:paraId="288F6517" w14:textId="77777777" w:rsidTr="08D3EB3A">
        <w:trPr>
          <w:trHeight w:val="67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0543761" w14:textId="17B5F5D8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14:paraId="33F2D81A" w14:textId="2FAEA35E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sz w:val="22"/>
                <w:szCs w:val="22"/>
              </w:rPr>
              <w:t xml:space="preserve"> 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2E42BED" w14:textId="19835BD0" w:rsidR="08D3EB3A" w:rsidRDefault="08D3EB3A" w:rsidP="08D3EB3A">
            <w:pPr>
              <w:jc w:val="center"/>
            </w:pPr>
            <w:proofErr w:type="spellStart"/>
            <w:r w:rsidRPr="00781832">
              <w:rPr>
                <w:rFonts w:eastAsia="Arial" w:cs="Arial"/>
                <w:color w:val="000000" w:themeColor="text1"/>
              </w:rPr>
              <w:t>EvenTec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B5B3AF8" w14:textId="4AB0F9C2" w:rsidR="08D3EB3A" w:rsidRDefault="08D3EB3A" w:rsidP="08D3EB3A">
            <w:pPr>
              <w:jc w:val="center"/>
            </w:pPr>
            <w:r w:rsidRPr="00781832">
              <w:rPr>
                <w:rFonts w:eastAsia="Arial" w:cs="Arial"/>
                <w:color w:val="000000" w:themeColor="text1"/>
              </w:rPr>
              <w:t>Even3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D70BFD7" w14:textId="2FA691A9" w:rsidR="08D3EB3A" w:rsidRDefault="08D3EB3A" w:rsidP="08D3EB3A">
            <w:pPr>
              <w:jc w:val="center"/>
            </w:pPr>
            <w:proofErr w:type="spellStart"/>
            <w:r w:rsidRPr="00781832">
              <w:rPr>
                <w:rFonts w:eastAsia="Arial" w:cs="Arial"/>
                <w:color w:val="000000" w:themeColor="text1"/>
              </w:rPr>
              <w:t>Evnts</w:t>
            </w:r>
            <w:proofErr w:type="spellEnd"/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50B9A3C" w14:textId="4BB67A16" w:rsidR="08D3EB3A" w:rsidRPr="00781832" w:rsidRDefault="08D3EB3A" w:rsidP="08D3EB3A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 xml:space="preserve"> </w:t>
            </w:r>
          </w:p>
          <w:p w14:paraId="133F9CCC" w14:textId="3E60852B" w:rsidR="08D3EB3A" w:rsidRPr="00781832" w:rsidRDefault="08D3EB3A" w:rsidP="08D3EB3A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>Minha Palestra Online</w:t>
            </w:r>
          </w:p>
          <w:p w14:paraId="6A92847E" w14:textId="0665FE82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79409207" w14:textId="77777777" w:rsidTr="08D3EB3A">
        <w:trPr>
          <w:trHeight w:val="73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AE275E8" w14:textId="28FE3606" w:rsidR="08D3EB3A" w:rsidRDefault="08D3EB3A">
            <w:r w:rsidRPr="00781832">
              <w:rPr>
                <w:rFonts w:eastAsia="Arial" w:cs="Arial"/>
                <w:color w:val="000000" w:themeColor="text1"/>
              </w:rPr>
              <w:t>Credenciamento dos participantes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FF3C86E" w14:textId="5D569EDD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054A6416" w14:textId="60D8D60D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41ADFEB" w14:textId="1E2BBBBE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32DB581B" w14:textId="62349CF7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3697C17" w14:textId="56C4BC00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5EC1593B" w14:textId="57A1E149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1B9E8A" w14:textId="01295386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26310441" w14:textId="573E65E7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46D3912E" w14:textId="77777777" w:rsidTr="08D3EB3A">
        <w:trPr>
          <w:trHeight w:val="9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D65815E" w14:textId="71D58B3C" w:rsidR="08D3EB3A" w:rsidRDefault="08D3EB3A">
            <w:r w:rsidRPr="00781832">
              <w:rPr>
                <w:rFonts w:eastAsia="Arial" w:cs="Arial"/>
                <w:color w:val="000000" w:themeColor="text1"/>
              </w:rPr>
              <w:t>Emissão de certificados 100% gratuitas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948E91F" w14:textId="075B7932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156AE90F" w14:textId="262FA169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D54B4E7" w14:textId="4DE2F62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2D428AC1" w14:textId="7277014A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FDBF1C" w14:textId="47E0EBAE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2341FD5A" w14:textId="1E0B23AD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DED153" w14:textId="3EDD6B8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14:paraId="42260DE4" w14:textId="230F881F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14:paraId="47D885F1" w14:textId="77777777" w:rsidTr="08D3EB3A">
        <w:trPr>
          <w:trHeight w:val="735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FF50936" w14:textId="17075F0D" w:rsidR="08D3EB3A" w:rsidRDefault="08D3EB3A">
            <w:r w:rsidRPr="00781832">
              <w:rPr>
                <w:rFonts w:eastAsia="Arial" w:cs="Arial"/>
                <w:color w:val="000000" w:themeColor="text1"/>
              </w:rPr>
              <w:t>Criado com foco nos alunos Fatec</w:t>
            </w:r>
          </w:p>
        </w:tc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9A97CDC" w14:textId="1E7E698A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9F51420" w14:textId="3A3A269A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7ED8EA83" w14:textId="131480DC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D4483A9" w14:textId="73D65391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0D9F753F" w14:textId="64FBD68A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E198DCB" w14:textId="284EDC5C" w:rsidR="08D3EB3A" w:rsidRDefault="08D3EB3A" w:rsidP="08D3EB3A">
            <w:pPr>
              <w:jc w:val="center"/>
            </w:pPr>
            <w:r w:rsidRPr="08D3EB3A">
              <w:rPr>
                <w:rFonts w:ascii="Segoe UI Symbol" w:eastAsia="Segoe UI Symbol" w:hAnsi="Segoe UI Symbol" w:cs="Segoe UI Symbol"/>
                <w:color w:val="FF0000"/>
                <w:sz w:val="32"/>
                <w:szCs w:val="32"/>
              </w:rPr>
              <w:t>✘</w:t>
            </w:r>
          </w:p>
          <w:p w14:paraId="69DB8D7A" w14:textId="79C02314" w:rsidR="08D3EB3A" w:rsidRDefault="08D3EB3A" w:rsidP="08D3EB3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7C1AF9E5" w14:textId="562CB6DB" w:rsidR="15BDB54B" w:rsidRDefault="15BDB54B">
      <w:r w:rsidRPr="08D3EB3A">
        <w:rPr>
          <w:rFonts w:eastAsia="Arial" w:cs="Arial"/>
          <w:b/>
          <w:bCs/>
          <w:sz w:val="22"/>
          <w:szCs w:val="22"/>
        </w:rPr>
        <w:t xml:space="preserve"> </w:t>
      </w:r>
    </w:p>
    <w:p w14:paraId="61A3CC5F" w14:textId="1BDDF311" w:rsidR="006C7663" w:rsidRPr="004C6A9D" w:rsidRDefault="38EFFF23" w:rsidP="004C6A9D">
      <w:pPr>
        <w:spacing w:line="360" w:lineRule="auto"/>
        <w:rPr>
          <w:rFonts w:eastAsia="Arial" w:cs="Arial"/>
          <w:b/>
          <w:bCs/>
        </w:rPr>
      </w:pPr>
      <w:r w:rsidRPr="6418ABFE">
        <w:rPr>
          <w:rFonts w:eastAsia="Arial" w:cs="Arial"/>
          <w:b/>
          <w:bCs/>
        </w:rPr>
        <w:t>Objetivo geral</w:t>
      </w:r>
    </w:p>
    <w:p w14:paraId="70D96AA5" w14:textId="165D9BDE" w:rsidR="6418ABFE" w:rsidRDefault="6418ABFE" w:rsidP="6418ABFE">
      <w:pPr>
        <w:spacing w:line="360" w:lineRule="auto"/>
        <w:rPr>
          <w:rFonts w:eastAsia="Arial" w:cs="Arial"/>
          <w:b/>
          <w:bCs/>
        </w:rPr>
      </w:pPr>
    </w:p>
    <w:p w14:paraId="32F3F9EA" w14:textId="3F72124B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004C6A9D">
        <w:rPr>
          <w:rFonts w:eastAsia="Arial" w:cs="Arial"/>
          <w:color w:val="000000" w:themeColor="text1"/>
        </w:rPr>
        <w:t xml:space="preserve">Desenvolver uma plataforma web para o controle, divulgação e emissão de certificados dos eventos nas </w:t>
      </w:r>
      <w:proofErr w:type="spellStart"/>
      <w:r w:rsidRPr="004C6A9D">
        <w:rPr>
          <w:rFonts w:eastAsia="Arial" w:cs="Arial"/>
          <w:color w:val="000000" w:themeColor="text1"/>
        </w:rPr>
        <w:t>FATECs</w:t>
      </w:r>
      <w:proofErr w:type="spellEnd"/>
      <w:r w:rsidRPr="004C6A9D">
        <w:rPr>
          <w:rFonts w:eastAsia="Arial" w:cs="Arial"/>
          <w:color w:val="000000" w:themeColor="text1"/>
        </w:rPr>
        <w:t>.</w:t>
      </w:r>
    </w:p>
    <w:p w14:paraId="48E1A506" w14:textId="1634AE0D" w:rsidR="006C7663" w:rsidRPr="004C6A9D" w:rsidRDefault="38EFFF23" w:rsidP="004C6A9D">
      <w:pPr>
        <w:spacing w:line="360" w:lineRule="auto"/>
        <w:jc w:val="both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Objetivos específicos</w:t>
      </w:r>
    </w:p>
    <w:p w14:paraId="04626005" w14:textId="0638DEFF" w:rsidR="15BDB54B" w:rsidRPr="004C6A9D" w:rsidRDefault="15BDB54B" w:rsidP="004C6A9D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Compreender as dificuldades de gerenciamento de eventos.</w:t>
      </w:r>
    </w:p>
    <w:p w14:paraId="332942BA" w14:textId="6222C3A7" w:rsidR="15BDB54B" w:rsidRPr="004C6A9D" w:rsidRDefault="15BDB54B" w:rsidP="004C6A9D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Prover através do software proposto uma plataforma que possibilite o gerenciamento de eventos.</w:t>
      </w:r>
    </w:p>
    <w:p w14:paraId="3007D7B8" w14:textId="41D0B8A5" w:rsidR="15BDB54B" w:rsidRPr="004C6A9D" w:rsidRDefault="15BDB54B" w:rsidP="004C6A9D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="Arial" w:cs="Arial"/>
        </w:rPr>
      </w:pPr>
      <w:r w:rsidRPr="6418ABFE">
        <w:rPr>
          <w:rFonts w:eastAsia="Arial" w:cs="Arial"/>
        </w:rPr>
        <w:t>Facilitar o processo de marcação de eventos.</w:t>
      </w:r>
    </w:p>
    <w:p w14:paraId="40DE9490" w14:textId="433363BD" w:rsidR="6418ABFE" w:rsidRDefault="6418ABFE" w:rsidP="6418ABFE">
      <w:pPr>
        <w:spacing w:line="360" w:lineRule="auto"/>
        <w:jc w:val="both"/>
        <w:rPr>
          <w:rFonts w:eastAsia="Arial" w:cs="Arial"/>
        </w:rPr>
      </w:pPr>
    </w:p>
    <w:p w14:paraId="24089724" w14:textId="7F487418" w:rsidR="08D3EB3A" w:rsidRPr="004C6A9D" w:rsidRDefault="38EFFF23" w:rsidP="004C6A9D">
      <w:pPr>
        <w:spacing w:line="360" w:lineRule="auto"/>
        <w:rPr>
          <w:rFonts w:eastAsia="Arial" w:cs="Arial"/>
          <w:b/>
          <w:bCs/>
        </w:rPr>
      </w:pPr>
      <w:r w:rsidRPr="6418ABFE">
        <w:rPr>
          <w:rFonts w:eastAsia="Arial" w:cs="Arial"/>
          <w:b/>
          <w:bCs/>
        </w:rPr>
        <w:t>Metodologia</w:t>
      </w:r>
    </w:p>
    <w:p w14:paraId="536F5BEB" w14:textId="75B3ECEF" w:rsidR="6418ABFE" w:rsidRDefault="6418ABFE" w:rsidP="6418ABFE">
      <w:pPr>
        <w:spacing w:line="360" w:lineRule="auto"/>
        <w:rPr>
          <w:rFonts w:eastAsia="Arial" w:cs="Arial"/>
          <w:b/>
          <w:bCs/>
        </w:rPr>
      </w:pPr>
    </w:p>
    <w:p w14:paraId="2EF900A7" w14:textId="58D54581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Es</w:t>
      </w:r>
      <w:r w:rsidR="3B20B825" w:rsidRPr="6418ABFE">
        <w:rPr>
          <w:rFonts w:eastAsia="Arial" w:cs="Arial"/>
          <w:color w:val="000000" w:themeColor="text1"/>
        </w:rPr>
        <w:t>te</w:t>
      </w:r>
      <w:r w:rsidRPr="6418ABFE">
        <w:rPr>
          <w:rFonts w:eastAsia="Arial" w:cs="Arial"/>
          <w:color w:val="000000" w:themeColor="text1"/>
        </w:rPr>
        <w:t xml:space="preserve"> projeto conta com diagramas e requisitos tirados de pesquisas sobre o tema, compreendendo as dificuldades enfrentadas do público. Desta forma com os dados coletados, a análise destes seguiu-se de forma ordenada, organizando-os em categorias, a partir disso foi possível fazer uma filtragem das interpretações dos fatos recolhidos. </w:t>
      </w:r>
      <w:r w:rsidRPr="6418ABFE">
        <w:rPr>
          <w:rFonts w:eastAsia="Arial" w:cs="Arial"/>
          <w:color w:val="000000" w:themeColor="text1"/>
        </w:rPr>
        <w:lastRenderedPageBreak/>
        <w:t>Através dessas informações conseguimos definir o modelo de processo de negócio do sistema (BPMN), onde fizemos o mapeamento dos processos. Bem como definimos o escopo de entrada e saída de dados por meio do IDEF0, que proporcionou uma melhor compreensão dos funcionamentos dos processos e nos auxiliou na continuação do desenvolvimento de modo a fornecer um sistema que supre as necessidades do público.</w:t>
      </w:r>
    </w:p>
    <w:p w14:paraId="22055017" w14:textId="25666AAE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A plataforma preferida para a construção do sistema foi a Web. Algumas das vantagens dessa plataforma se destaca que um sistema web fica centralizado, isso significa que, ao ser hospedada no servidor web pode ser acessado pelo navegador instalado no computador.</w:t>
      </w:r>
    </w:p>
    <w:p w14:paraId="09973938" w14:textId="7CB50923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Para o desenvolvimento do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é a parte da interface gráfica do projeto, foram utilizadas três linguagens populares no ambiente web: HTML</w:t>
      </w:r>
      <w:r w:rsidR="5AAEF506" w:rsidRPr="004C6A9D">
        <w:rPr>
          <w:rFonts w:eastAsia="Arial" w:cs="Arial"/>
        </w:rPr>
        <w:t xml:space="preserve"> </w:t>
      </w:r>
      <w:r w:rsidRPr="004C6A9D">
        <w:rPr>
          <w:rFonts w:eastAsia="Arial" w:cs="Arial"/>
        </w:rPr>
        <w:t xml:space="preserve">(Hypertext Markup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ou Linguagem de Marcação de </w:t>
      </w:r>
      <w:proofErr w:type="spellStart"/>
      <w:r w:rsidRPr="004C6A9D">
        <w:rPr>
          <w:rFonts w:eastAsia="Arial" w:cs="Arial"/>
        </w:rPr>
        <w:t>HiperTexto</w:t>
      </w:r>
      <w:proofErr w:type="spellEnd"/>
      <w:r w:rsidRPr="004C6A9D">
        <w:rPr>
          <w:rFonts w:eastAsia="Arial" w:cs="Arial"/>
        </w:rPr>
        <w:t>), CSS3(</w:t>
      </w:r>
      <w:proofErr w:type="spellStart"/>
      <w:r w:rsidRPr="004C6A9D">
        <w:rPr>
          <w:rFonts w:eastAsia="Arial" w:cs="Arial"/>
        </w:rPr>
        <w:t>Cascading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Style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Sheet</w:t>
      </w:r>
      <w:proofErr w:type="spellEnd"/>
      <w:r w:rsidRPr="004C6A9D">
        <w:rPr>
          <w:rFonts w:eastAsia="Arial" w:cs="Arial"/>
        </w:rPr>
        <w:t xml:space="preserve"> ou Folha de Estilo em Cascatas) e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, além disso, também foi utilizada o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. O HTML5 é uma linguagem para estruturação a apresentação do conteúdo. O HTML é a linguagem base da internet, e foi criada com o objetivo de ser facilmente legível por seres humanos e consistentemente compreendida por computadores e outros dispositivos. O CSS3 é </w:t>
      </w:r>
      <w:bookmarkStart w:id="26" w:name="_Int_5SlprnN4"/>
      <w:r w:rsidR="46888F5B" w:rsidRPr="004C6A9D">
        <w:rPr>
          <w:rFonts w:eastAsia="Arial" w:cs="Arial"/>
        </w:rPr>
        <w:t>usado</w:t>
      </w:r>
      <w:bookmarkEnd w:id="26"/>
      <w:r w:rsidRPr="004C6A9D">
        <w:rPr>
          <w:rFonts w:eastAsia="Arial" w:cs="Arial"/>
        </w:rPr>
        <w:t xml:space="preserve"> para descrever a apresentação de um documento escrito em HTML ou em outras linguagens.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 é uma linguagem de programação interpretada que permite implementar itens complexos em páginas web.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 é um framework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fornece estruturas de CSS para a criação de sites e aplicações de forma rápida e </w:t>
      </w:r>
      <w:bookmarkStart w:id="27" w:name="_Int_ljqynQ7i"/>
      <w:r w:rsidR="40543D07" w:rsidRPr="004C6A9D">
        <w:rPr>
          <w:rFonts w:eastAsia="Arial" w:cs="Arial"/>
        </w:rPr>
        <w:t>simples.</w:t>
      </w:r>
      <w:bookmarkEnd w:id="27"/>
    </w:p>
    <w:p w14:paraId="73D181F5" w14:textId="3812BB36" w:rsidR="15BDB54B" w:rsidRPr="004C6A9D" w:rsidRDefault="38EFFF23" w:rsidP="004C6A9D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 xml:space="preserve">No desenvolvimento do </w:t>
      </w:r>
      <w:proofErr w:type="spellStart"/>
      <w:r w:rsidRPr="004C6A9D">
        <w:rPr>
          <w:rFonts w:eastAsia="Arial" w:cs="Arial"/>
        </w:rPr>
        <w:t>back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, que é a parte que trabalha com o lado servidor da aplicação, utilizaremos Java e MySQL. Java é uma linguagem de programação que permite que você escreva instruções para serem executadas pelos computadores. Java é uma das poucas linguagens que você pode utilizar para construir praticamente qualquer coisa, é bem estabelecida no mercado e está em constante. MySQL é sistema gerenciador de banco de dados relacional de código aberto, geralmente </w:t>
      </w:r>
      <w:bookmarkStart w:id="28" w:name="_Int_z3sJzWZp"/>
      <w:r w:rsidR="5D5E99B8" w:rsidRPr="004C6A9D">
        <w:rPr>
          <w:rFonts w:eastAsia="Arial" w:cs="Arial"/>
        </w:rPr>
        <w:t>usados</w:t>
      </w:r>
      <w:bookmarkEnd w:id="28"/>
      <w:r w:rsidRPr="004C6A9D">
        <w:rPr>
          <w:rFonts w:eastAsia="Arial" w:cs="Arial"/>
        </w:rPr>
        <w:t xml:space="preserve"> em aplicações Web devido à sua velocidade, flexibilidade e confiabilidade. O serviço utiliza a linguagem SQL (</w:t>
      </w:r>
      <w:proofErr w:type="spellStart"/>
      <w:r w:rsidRPr="004C6A9D">
        <w:rPr>
          <w:rFonts w:eastAsia="Arial" w:cs="Arial"/>
        </w:rPr>
        <w:t>Structure</w:t>
      </w:r>
      <w:proofErr w:type="spellEnd"/>
      <w:r w:rsidRPr="004C6A9D">
        <w:rPr>
          <w:rFonts w:eastAsia="Arial" w:cs="Arial"/>
        </w:rPr>
        <w:t xml:space="preserve"> Query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– Linguagem de Consulta Estruturada), que é a linguagem mais popular para inserir, acessar e gerenciar o conteúdo armazenado num banco de dados.</w:t>
      </w:r>
    </w:p>
    <w:p w14:paraId="22745F54" w14:textId="1A5A1DD3" w:rsidR="08D3EB3A" w:rsidRDefault="08D3EB3A" w:rsidP="08D3EB3A">
      <w:pPr>
        <w:pStyle w:val="Corpodetexto"/>
        <w:jc w:val="center"/>
      </w:pPr>
    </w:p>
    <w:p w14:paraId="4D9C3212" w14:textId="77777777" w:rsidR="004D1B5B" w:rsidRDefault="004D1B5B" w:rsidP="00D966BE"/>
    <w:p w14:paraId="5AD4E046" w14:textId="1CD90931" w:rsidR="00D966BE" w:rsidRDefault="00D966BE">
      <w:pPr>
        <w:widowControl/>
        <w:spacing w:line="240" w:lineRule="auto"/>
      </w:pPr>
    </w:p>
    <w:p w14:paraId="0CAC7334" w14:textId="1EA7585F" w:rsidR="006D0164" w:rsidRPr="006F3A2E" w:rsidRDefault="00041704" w:rsidP="004C6A9D">
      <w:pPr>
        <w:pStyle w:val="Ttulo1"/>
        <w:spacing w:line="360" w:lineRule="auto"/>
        <w:jc w:val="both"/>
      </w:pPr>
      <w:bookmarkStart w:id="29" w:name="_Toc110341086"/>
      <w:r>
        <w:t>Modelagem de Negócios e Especificação de Requisitos</w:t>
      </w:r>
      <w:bookmarkEnd w:id="29"/>
      <w:r w:rsidR="005A599C">
        <w:t xml:space="preserve"> </w:t>
      </w:r>
    </w:p>
    <w:p w14:paraId="41C7A7BC" w14:textId="49514487" w:rsidR="6418ABFE" w:rsidRDefault="6418ABFE" w:rsidP="6418ABFE"/>
    <w:p w14:paraId="306D975B" w14:textId="199ABAFA" w:rsidR="08D3EB3A" w:rsidRPr="004C6A9D" w:rsidRDefault="3234EC9C" w:rsidP="004C6A9D">
      <w:pPr>
        <w:spacing w:line="360" w:lineRule="auto"/>
        <w:ind w:firstLine="709"/>
        <w:jc w:val="both"/>
        <w:rPr>
          <w:color w:val="0000FF"/>
        </w:rPr>
      </w:pPr>
      <w:r>
        <w:t xml:space="preserve">Neste capítulo iremos abordar a </w:t>
      </w:r>
      <w:r w:rsidR="17062E65">
        <w:t xml:space="preserve">seção </w:t>
      </w:r>
      <w:r>
        <w:t xml:space="preserve">de </w:t>
      </w:r>
      <w:r w:rsidR="53D4F972">
        <w:t>m</w:t>
      </w:r>
      <w:r>
        <w:t>odelagem d</w:t>
      </w:r>
      <w:r w:rsidR="4234322E">
        <w:t>e</w:t>
      </w:r>
      <w:r>
        <w:t xml:space="preserve"> negócio</w:t>
      </w:r>
      <w:r w:rsidR="531F18AE">
        <w:t>. O</w:t>
      </w:r>
      <w:r>
        <w:t xml:space="preserve"> modelo escolhido para essa finalidade foi o BPMN</w:t>
      </w:r>
      <w:r w:rsidR="1EDDDD1C">
        <w:t xml:space="preserve"> (Business </w:t>
      </w:r>
      <w:proofErr w:type="spellStart"/>
      <w:r w:rsidR="1EDDDD1C">
        <w:t>Process</w:t>
      </w:r>
      <w:proofErr w:type="spellEnd"/>
      <w:r w:rsidR="1EDDDD1C">
        <w:t xml:space="preserve"> Model </w:t>
      </w:r>
      <w:proofErr w:type="spellStart"/>
      <w:r w:rsidR="1EDDDD1C">
        <w:t>and</w:t>
      </w:r>
      <w:proofErr w:type="spellEnd"/>
      <w:r w:rsidR="1EDDDD1C">
        <w:t xml:space="preserve"> </w:t>
      </w:r>
      <w:proofErr w:type="spellStart"/>
      <w:r w:rsidR="1EDDDD1C">
        <w:t>Notation</w:t>
      </w:r>
      <w:proofErr w:type="spellEnd"/>
      <w:r w:rsidR="1EDDDD1C">
        <w:t>)</w:t>
      </w:r>
      <w:r>
        <w:t>.</w:t>
      </w:r>
    </w:p>
    <w:p w14:paraId="11515390" w14:textId="7D21AD13" w:rsidR="6418ABFE" w:rsidRDefault="6418ABFE" w:rsidP="6418ABFE">
      <w:pPr>
        <w:spacing w:line="360" w:lineRule="auto"/>
        <w:ind w:firstLine="709"/>
        <w:jc w:val="both"/>
      </w:pPr>
    </w:p>
    <w:p w14:paraId="53D6A190" w14:textId="77BEB9C9" w:rsidR="13C2288B" w:rsidRPr="00565C67" w:rsidRDefault="13C2288B" w:rsidP="00781832">
      <w:pPr>
        <w:pStyle w:val="Corpodetexto"/>
        <w:spacing w:line="360" w:lineRule="auto"/>
        <w:ind w:left="0" w:firstLine="709"/>
        <w:jc w:val="both"/>
      </w:pPr>
      <w:r w:rsidRPr="00565C67">
        <w:t>Modelo atual:</w:t>
      </w:r>
    </w:p>
    <w:p w14:paraId="6AEA5891" w14:textId="5BD35C7D" w:rsidR="00565C67" w:rsidRPr="00565C67" w:rsidRDefault="00565C67" w:rsidP="00565C67">
      <w:pPr>
        <w:pStyle w:val="Legenda"/>
        <w:keepNext/>
        <w:jc w:val="center"/>
      </w:pPr>
      <w:r>
        <w:t xml:space="preserve">Figura </w:t>
      </w:r>
      <w:r w:rsidR="085A769C">
        <w:t>1</w:t>
      </w:r>
      <w:r>
        <w:t xml:space="preserve"> BPMN do modelo atual</w:t>
      </w:r>
    </w:p>
    <w:p w14:paraId="1F69B875" w14:textId="5AE4BED2" w:rsidR="08D3EB3A" w:rsidRDefault="17C327C9" w:rsidP="004C6A9D">
      <w:pPr>
        <w:pStyle w:val="Corpodetexto"/>
        <w:ind w:left="1008"/>
        <w:rPr>
          <w:i/>
          <w:iCs/>
        </w:rPr>
      </w:pPr>
      <w:r>
        <w:rPr>
          <w:noProof/>
        </w:rPr>
        <w:drawing>
          <wp:inline distT="0" distB="0" distL="0" distR="0" wp14:anchorId="043D5D4A" wp14:editId="78DFC887">
            <wp:extent cx="4572000" cy="2543175"/>
            <wp:effectExtent l="0" t="0" r="0" b="0"/>
            <wp:docPr id="788690067" name="Picture 78869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6900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D61" w14:textId="4DADF8EF" w:rsidR="6418ABFE" w:rsidRDefault="6418ABFE" w:rsidP="6418ABFE">
      <w:pPr>
        <w:pStyle w:val="Corpodetexto"/>
        <w:ind w:left="0" w:firstLine="709"/>
        <w:jc w:val="both"/>
      </w:pPr>
    </w:p>
    <w:p w14:paraId="21658AC5" w14:textId="1F2DD5C4" w:rsidR="6418ABFE" w:rsidRDefault="6418ABFE" w:rsidP="6418ABFE">
      <w:pPr>
        <w:pStyle w:val="Corpodetexto"/>
        <w:ind w:left="0" w:firstLine="709"/>
        <w:jc w:val="both"/>
      </w:pPr>
    </w:p>
    <w:p w14:paraId="07951CDC" w14:textId="77777777" w:rsidR="009C2C13" w:rsidRDefault="009C2C13" w:rsidP="00781832">
      <w:pPr>
        <w:pStyle w:val="Corpodetexto"/>
        <w:ind w:left="0" w:firstLine="709"/>
        <w:jc w:val="both"/>
      </w:pPr>
    </w:p>
    <w:p w14:paraId="314FA4A8" w14:textId="77777777" w:rsidR="009C2C13" w:rsidRDefault="009C2C13" w:rsidP="00781832">
      <w:pPr>
        <w:pStyle w:val="Corpodetexto"/>
        <w:ind w:left="0" w:firstLine="709"/>
        <w:jc w:val="both"/>
      </w:pPr>
    </w:p>
    <w:p w14:paraId="7B6A3B18" w14:textId="77777777" w:rsidR="009C2C13" w:rsidRDefault="009C2C13" w:rsidP="00781832">
      <w:pPr>
        <w:pStyle w:val="Corpodetexto"/>
        <w:ind w:left="0" w:firstLine="709"/>
        <w:jc w:val="both"/>
      </w:pPr>
    </w:p>
    <w:p w14:paraId="41796691" w14:textId="77777777" w:rsidR="009C2C13" w:rsidRDefault="009C2C13" w:rsidP="00781832">
      <w:pPr>
        <w:pStyle w:val="Corpodetexto"/>
        <w:ind w:left="0" w:firstLine="709"/>
        <w:jc w:val="both"/>
      </w:pPr>
    </w:p>
    <w:p w14:paraId="39226C54" w14:textId="77777777" w:rsidR="009C2C13" w:rsidRDefault="009C2C13" w:rsidP="00781832">
      <w:pPr>
        <w:pStyle w:val="Corpodetexto"/>
        <w:ind w:left="0" w:firstLine="709"/>
        <w:jc w:val="both"/>
      </w:pPr>
    </w:p>
    <w:p w14:paraId="10E3B174" w14:textId="77777777" w:rsidR="009C2C13" w:rsidRDefault="009C2C13" w:rsidP="00781832">
      <w:pPr>
        <w:pStyle w:val="Corpodetexto"/>
        <w:ind w:left="0" w:firstLine="709"/>
        <w:jc w:val="both"/>
      </w:pPr>
    </w:p>
    <w:p w14:paraId="589A4DF2" w14:textId="77777777" w:rsidR="009C2C13" w:rsidRDefault="009C2C13" w:rsidP="00781832">
      <w:pPr>
        <w:pStyle w:val="Corpodetexto"/>
        <w:ind w:left="0" w:firstLine="709"/>
        <w:jc w:val="both"/>
      </w:pPr>
    </w:p>
    <w:p w14:paraId="399E8A20" w14:textId="77777777" w:rsidR="009C2C13" w:rsidRDefault="009C2C13" w:rsidP="00781832">
      <w:pPr>
        <w:pStyle w:val="Corpodetexto"/>
        <w:ind w:left="0" w:firstLine="709"/>
        <w:jc w:val="both"/>
      </w:pPr>
    </w:p>
    <w:p w14:paraId="4CE0C33B" w14:textId="77777777" w:rsidR="009C2C13" w:rsidRDefault="009C2C13" w:rsidP="00781832">
      <w:pPr>
        <w:pStyle w:val="Corpodetexto"/>
        <w:ind w:left="0" w:firstLine="709"/>
        <w:jc w:val="both"/>
      </w:pPr>
    </w:p>
    <w:p w14:paraId="75E21DC0" w14:textId="77777777" w:rsidR="009C2C13" w:rsidRDefault="009C2C13" w:rsidP="00781832">
      <w:pPr>
        <w:pStyle w:val="Corpodetexto"/>
        <w:ind w:left="0" w:firstLine="709"/>
        <w:jc w:val="both"/>
      </w:pPr>
    </w:p>
    <w:p w14:paraId="08E6D748" w14:textId="65AE96F5" w:rsidR="424B2C52" w:rsidRPr="00565C67" w:rsidRDefault="424B2C52" w:rsidP="00781832">
      <w:pPr>
        <w:pStyle w:val="Corpodetexto"/>
        <w:ind w:left="0" w:firstLine="709"/>
        <w:jc w:val="both"/>
      </w:pPr>
      <w:r w:rsidRPr="00565C67">
        <w:lastRenderedPageBreak/>
        <w:t>Modelo pretendido:</w:t>
      </w:r>
    </w:p>
    <w:p w14:paraId="27AEA47D" w14:textId="4037D88D" w:rsidR="00565C67" w:rsidRPr="00565C67" w:rsidRDefault="00565C67" w:rsidP="00565C67">
      <w:pPr>
        <w:pStyle w:val="Legenda"/>
        <w:keepNext/>
        <w:jc w:val="center"/>
      </w:pPr>
      <w:r>
        <w:t xml:space="preserve">Figura 2 </w:t>
      </w:r>
      <w:r w:rsidRPr="08D3EB3A">
        <w:t>BPMN</w:t>
      </w:r>
      <w:r>
        <w:t xml:space="preserve"> do modelo pretendido</w:t>
      </w:r>
    </w:p>
    <w:p w14:paraId="6630C8B1" w14:textId="2F8B4B93" w:rsidR="0C0B199E" w:rsidRDefault="07EE8C7B" w:rsidP="6418ABFE">
      <w:pPr>
        <w:pStyle w:val="InfoBlue"/>
        <w:spacing w:beforeAutospacing="1"/>
        <w:ind w:left="-576"/>
        <w:jc w:val="center"/>
      </w:pPr>
      <w:r>
        <w:rPr>
          <w:noProof/>
        </w:rPr>
        <w:drawing>
          <wp:inline distT="0" distB="0" distL="0" distR="0" wp14:anchorId="1EC7B6C0" wp14:editId="7CCD6AA1">
            <wp:extent cx="4136341" cy="3291840"/>
            <wp:effectExtent l="0" t="0" r="0" b="3810"/>
            <wp:docPr id="462003178" name="Imagem 46200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20031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3335" w14:textId="0F19F69E" w:rsidR="7FA80198" w:rsidRDefault="7FA80198" w:rsidP="6418ABFE">
      <w:pPr>
        <w:pStyle w:val="Corpodetexto"/>
      </w:pPr>
      <w:r>
        <w:t xml:space="preserve">      </w:t>
      </w:r>
      <w:r>
        <w:rPr>
          <w:noProof/>
        </w:rPr>
        <w:drawing>
          <wp:inline distT="0" distB="0" distL="0" distR="0" wp14:anchorId="4D2C7F94" wp14:editId="7AFA79CE">
            <wp:extent cx="4111696" cy="3839055"/>
            <wp:effectExtent l="0" t="0" r="0" b="0"/>
            <wp:docPr id="1368980245" name="Imagem 10337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33778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96" cy="38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8CA" w14:textId="35FF7854" w:rsidR="6418ABFE" w:rsidRDefault="6418ABFE" w:rsidP="6418ABFE">
      <w:pPr>
        <w:pStyle w:val="Corpodetexto"/>
      </w:pPr>
    </w:p>
    <w:p w14:paraId="470F6C1B" w14:textId="48A4142D" w:rsidR="6418ABFE" w:rsidRDefault="6418ABFE" w:rsidP="6418ABFE"/>
    <w:p w14:paraId="1930CFEF" w14:textId="3ECBE653" w:rsidR="386A8288" w:rsidRDefault="386A8288" w:rsidP="6418ABFE">
      <w:pPr>
        <w:pStyle w:val="Ttulo2"/>
      </w:pPr>
      <w:r>
        <w:t>Normas, Processos e Formulários identificados Durante o Levantamento do Processo de Negócio</w:t>
      </w:r>
    </w:p>
    <w:p w14:paraId="2C93ECE2" w14:textId="2CA94963" w:rsidR="6418ABFE" w:rsidRDefault="6418ABFE" w:rsidP="6418ABFE"/>
    <w:p w14:paraId="17F0C704" w14:textId="167AA87B" w:rsidR="00C00F8E" w:rsidRDefault="00C00F8E" w:rsidP="00C00F8E">
      <w:pPr>
        <w:pStyle w:val="Legenda"/>
        <w:keepNext/>
        <w:jc w:val="center"/>
      </w:pPr>
      <w:bookmarkStart w:id="30" w:name="_Toc110341012"/>
      <w:r>
        <w:t xml:space="preserve">Quadro </w:t>
      </w:r>
      <w:r w:rsidR="00262278">
        <w:t>9</w:t>
      </w:r>
      <w:r>
        <w:t xml:space="preserve"> Documentos utilizados pelos usuários</w:t>
      </w:r>
      <w:bookmarkEnd w:id="30"/>
    </w:p>
    <w:tbl>
      <w:tblPr>
        <w:tblW w:w="8745" w:type="dxa"/>
        <w:tblInd w:w="73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760"/>
        <w:gridCol w:w="1590"/>
        <w:gridCol w:w="4395"/>
      </w:tblGrid>
      <w:tr w:rsidR="000C1884" w:rsidRPr="000C1884" w14:paraId="023B915D" w14:textId="77777777" w:rsidTr="121FAF94">
        <w:trPr>
          <w:cantSplit/>
          <w:tblHeader/>
        </w:trPr>
        <w:tc>
          <w:tcPr>
            <w:tcW w:w="276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</w:tcPr>
          <w:p w14:paraId="1F789992" w14:textId="76745FCD" w:rsidR="00973D7D" w:rsidRPr="000C1884" w:rsidRDefault="470809F6" w:rsidP="00781832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Título</w:t>
            </w:r>
            <w:proofErr w:type="spellEnd"/>
            <w:r w:rsidRPr="3E44591A">
              <w:rPr>
                <w:rFonts w:ascii="Arial" w:hAnsi="Arial" w:cs="Arial"/>
                <w:sz w:val="22"/>
                <w:szCs w:val="22"/>
              </w:rPr>
              <w:t xml:space="preserve"> do </w:t>
            </w: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Documento</w:t>
            </w:r>
            <w:proofErr w:type="spellEnd"/>
          </w:p>
        </w:tc>
        <w:tc>
          <w:tcPr>
            <w:tcW w:w="159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</w:tcPr>
          <w:p w14:paraId="59824D3E" w14:textId="096203D8" w:rsidR="00973D7D" w:rsidRPr="000C1884" w:rsidRDefault="470809F6" w:rsidP="00781832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39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</w:tcPr>
          <w:p w14:paraId="70A843BD" w14:textId="006B7CD4" w:rsidR="00973D7D" w:rsidRPr="000C1884" w:rsidRDefault="470809F6" w:rsidP="00781832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Link</w:t>
            </w:r>
          </w:p>
        </w:tc>
      </w:tr>
      <w:tr w:rsidR="00973D7D" w:rsidRPr="000C1884" w14:paraId="24B8D99E" w14:textId="77777777" w:rsidTr="121FAF94">
        <w:trPr>
          <w:cantSplit/>
        </w:trPr>
        <w:tc>
          <w:tcPr>
            <w:tcW w:w="276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445F3F" w14:textId="65260A1C" w:rsidR="00973D7D" w:rsidRPr="00781832" w:rsidRDefault="00781832" w:rsidP="00781832">
            <w:pPr>
              <w:pStyle w:val="Corpodetexto1"/>
              <w:keepNext/>
              <w:jc w:val="both"/>
              <w:rPr>
                <w:rFonts w:ascii="Arial" w:hAnsi="Arial" w:cs="Arial"/>
                <w:lang w:val="pt-BR"/>
              </w:rPr>
            </w:pPr>
            <w:r w:rsidRPr="00781832">
              <w:rPr>
                <w:rFonts w:ascii="Arial" w:hAnsi="Arial" w:cs="Arial"/>
                <w:sz w:val="24"/>
                <w:szCs w:val="24"/>
                <w:lang w:val="pt-BR"/>
              </w:rPr>
              <w:t>Lei n° 13.709/2018 - Lei Geral de Proteção de Dados Pessoais (LGPD)</w:t>
            </w:r>
          </w:p>
        </w:tc>
        <w:tc>
          <w:tcPr>
            <w:tcW w:w="159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009848" w14:textId="5A640843" w:rsidR="00973D7D" w:rsidRPr="009002D6" w:rsidRDefault="072E0528" w:rsidP="009002D6">
            <w:pPr>
              <w:pStyle w:val="InfoBlue"/>
              <w:ind w:left="0"/>
              <w:jc w:val="left"/>
            </w:pPr>
            <w:r w:rsidRPr="6E19C102">
              <w:rPr>
                <w:rFonts w:cs="Arial"/>
                <w:i w:val="0"/>
                <w:iCs w:val="0"/>
                <w:color w:val="auto"/>
              </w:rPr>
              <w:t>Legislação</w:t>
            </w:r>
          </w:p>
        </w:tc>
        <w:tc>
          <w:tcPr>
            <w:tcW w:w="439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406D226" w14:textId="2875898C" w:rsidR="00973D7D" w:rsidRPr="009002D6" w:rsidRDefault="34A638AF" w:rsidP="009002D6">
            <w:pPr>
              <w:pStyle w:val="InfoBlue"/>
              <w:ind w:left="0"/>
              <w:jc w:val="left"/>
              <w:rPr>
                <w:rFonts w:cs="Arial"/>
                <w:i w:val="0"/>
                <w:color w:val="auto"/>
              </w:rPr>
            </w:pPr>
            <w:r w:rsidRPr="009002D6">
              <w:rPr>
                <w:rFonts w:cs="Arial"/>
                <w:i w:val="0"/>
                <w:color w:val="auto"/>
              </w:rPr>
              <w:t>http://www.planalto.gov.br/ccivil_03/_ato2015-2018/2018/lei/l13709.htm</w:t>
            </w:r>
          </w:p>
        </w:tc>
      </w:tr>
    </w:tbl>
    <w:p w14:paraId="4B8091DF" w14:textId="3CFE9485" w:rsidR="00973D7D" w:rsidRPr="004C6A9D" w:rsidRDefault="00E868FC" w:rsidP="004C6A9D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6EE8E2CD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1F1A5A95" w14:textId="2B5637F0" w:rsidR="33884D3D" w:rsidRPr="004C6A9D" w:rsidRDefault="0BE9039B" w:rsidP="004C6A9D">
      <w:pPr>
        <w:pStyle w:val="Ttulo2"/>
        <w:spacing w:line="360" w:lineRule="auto"/>
        <w:jc w:val="both"/>
      </w:pPr>
      <w:bookmarkStart w:id="31" w:name="_Toc110341089"/>
      <w:r>
        <w:t>Descriçã</w:t>
      </w:r>
      <w:r w:rsidR="012F0E9A">
        <w:t>o</w:t>
      </w:r>
      <w:r w:rsidR="78A31A46">
        <w:t xml:space="preserve"> dos requisitos de usuário</w:t>
      </w:r>
      <w:r w:rsidR="266246D5">
        <w:t>.</w:t>
      </w:r>
      <w:bookmarkEnd w:id="31"/>
      <w:r w:rsidR="266246D5">
        <w:t xml:space="preserve"> </w:t>
      </w:r>
    </w:p>
    <w:p w14:paraId="313332B5" w14:textId="68F4F66F" w:rsidR="6418ABFE" w:rsidRDefault="6418ABFE" w:rsidP="6418ABFE"/>
    <w:p w14:paraId="58D04DBC" w14:textId="0E211CFD" w:rsidR="26BF67C1" w:rsidRDefault="26BF67C1" w:rsidP="6418ABFE">
      <w:pPr>
        <w:pStyle w:val="Ttulo3"/>
        <w:spacing w:line="360" w:lineRule="auto"/>
        <w:jc w:val="both"/>
      </w:pPr>
      <w:bookmarkStart w:id="32" w:name="_Toc110341090"/>
      <w:bookmarkStart w:id="33" w:name="_Toc456602776"/>
      <w:bookmarkStart w:id="34" w:name="_Toc430442350"/>
      <w:r>
        <w:t>Lista de Requisitos do Usuário</w:t>
      </w:r>
      <w:bookmarkEnd w:id="32"/>
    </w:p>
    <w:p w14:paraId="2B805AA3" w14:textId="19A4D058" w:rsidR="6C4C48EF" w:rsidRDefault="00781832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="6C4C48EF" w:rsidRPr="6418ABFE">
        <w:rPr>
          <w:rFonts w:eastAsia="Arial" w:cs="Arial"/>
          <w:color w:val="000000" w:themeColor="text1"/>
        </w:rPr>
        <w:t xml:space="preserve"> </w:t>
      </w:r>
      <w:r w:rsidR="73E33914" w:rsidRPr="6418ABFE">
        <w:rPr>
          <w:rFonts w:eastAsia="Arial" w:cs="Arial"/>
          <w:color w:val="000000" w:themeColor="text1"/>
        </w:rPr>
        <w:t xml:space="preserve">funcionário </w:t>
      </w:r>
      <w:r w:rsidR="6C4C48EF" w:rsidRPr="6418ABFE">
        <w:rPr>
          <w:rFonts w:eastAsia="Arial" w:cs="Arial"/>
          <w:color w:val="000000" w:themeColor="text1"/>
        </w:rPr>
        <w:t xml:space="preserve">Fatec </w:t>
      </w:r>
      <w:r w:rsidR="5BADB008" w:rsidRPr="6418ABFE">
        <w:rPr>
          <w:rFonts w:eastAsia="Arial" w:cs="Arial"/>
          <w:color w:val="000000" w:themeColor="text1"/>
        </w:rPr>
        <w:t xml:space="preserve">deve </w:t>
      </w:r>
      <w:r w:rsidR="6C4C48EF" w:rsidRPr="6418ABFE">
        <w:rPr>
          <w:rFonts w:eastAsia="Arial" w:cs="Arial"/>
          <w:color w:val="000000" w:themeColor="text1"/>
        </w:rPr>
        <w:t>criar um evento</w:t>
      </w:r>
      <w:r w:rsidRPr="6418ABFE">
        <w:rPr>
          <w:rFonts w:eastAsia="Arial" w:cs="Arial"/>
          <w:color w:val="000000" w:themeColor="text1"/>
        </w:rPr>
        <w:t xml:space="preserve"> no sistema</w:t>
      </w:r>
      <w:r w:rsidR="6C4C48EF" w:rsidRPr="6418ABFE">
        <w:rPr>
          <w:rFonts w:eastAsia="Arial" w:cs="Arial"/>
          <w:color w:val="000000" w:themeColor="text1"/>
        </w:rPr>
        <w:t xml:space="preserve">; </w:t>
      </w:r>
    </w:p>
    <w:p w14:paraId="020348B8" w14:textId="36894232" w:rsidR="6C4C48EF" w:rsidRDefault="00781832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="6C4C48EF" w:rsidRPr="6418ABFE">
        <w:rPr>
          <w:rFonts w:eastAsia="Arial" w:cs="Arial"/>
          <w:color w:val="000000" w:themeColor="text1"/>
        </w:rPr>
        <w:t xml:space="preserve"> </w:t>
      </w:r>
      <w:r w:rsidR="3D290545" w:rsidRPr="6418ABFE">
        <w:rPr>
          <w:rFonts w:eastAsia="Arial" w:cs="Arial"/>
          <w:color w:val="000000" w:themeColor="text1"/>
        </w:rPr>
        <w:t xml:space="preserve">funcionário </w:t>
      </w:r>
      <w:r w:rsidR="6C4C48EF" w:rsidRPr="6418ABFE">
        <w:rPr>
          <w:rFonts w:eastAsia="Arial" w:cs="Arial"/>
          <w:color w:val="000000" w:themeColor="text1"/>
        </w:rPr>
        <w:t xml:space="preserve">Fatec </w:t>
      </w:r>
      <w:r w:rsidR="3C3680E1" w:rsidRPr="6418ABFE">
        <w:rPr>
          <w:rFonts w:eastAsia="Arial" w:cs="Arial"/>
          <w:color w:val="000000" w:themeColor="text1"/>
        </w:rPr>
        <w:t>pod</w:t>
      </w:r>
      <w:r w:rsidR="1A91574B" w:rsidRPr="6418ABFE">
        <w:rPr>
          <w:rFonts w:eastAsia="Arial" w:cs="Arial"/>
          <w:color w:val="000000" w:themeColor="text1"/>
        </w:rPr>
        <w:t xml:space="preserve">e </w:t>
      </w:r>
      <w:r w:rsidR="6C4C48EF" w:rsidRPr="6418ABFE">
        <w:rPr>
          <w:rFonts w:eastAsia="Arial" w:cs="Arial"/>
          <w:color w:val="000000" w:themeColor="text1"/>
        </w:rPr>
        <w:t>anunciar um evento</w:t>
      </w:r>
      <w:r w:rsidRPr="6418ABFE">
        <w:rPr>
          <w:rFonts w:eastAsia="Arial" w:cs="Arial"/>
          <w:color w:val="000000" w:themeColor="text1"/>
        </w:rPr>
        <w:t xml:space="preserve"> no sistema</w:t>
      </w:r>
      <w:r w:rsidR="6C4C48EF" w:rsidRPr="6418ABFE">
        <w:rPr>
          <w:rFonts w:eastAsia="Arial" w:cs="Arial"/>
          <w:color w:val="000000" w:themeColor="text1"/>
        </w:rPr>
        <w:t xml:space="preserve">; </w:t>
      </w:r>
    </w:p>
    <w:p w14:paraId="28395BBB" w14:textId="2DA46C4F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40AE3D05" w:rsidRPr="6418ABFE">
        <w:rPr>
          <w:rFonts w:eastAsia="Arial" w:cs="Arial"/>
          <w:color w:val="000000" w:themeColor="text1"/>
        </w:rPr>
        <w:t xml:space="preserve">usuário </w:t>
      </w:r>
      <w:r w:rsidRPr="6418ABFE">
        <w:rPr>
          <w:rFonts w:eastAsia="Arial" w:cs="Arial"/>
          <w:color w:val="000000" w:themeColor="text1"/>
        </w:rPr>
        <w:t xml:space="preserve">público </w:t>
      </w:r>
      <w:r w:rsidR="343C7BBF" w:rsidRPr="6418ABFE">
        <w:rPr>
          <w:rFonts w:eastAsia="Arial" w:cs="Arial"/>
          <w:color w:val="000000" w:themeColor="text1"/>
        </w:rPr>
        <w:t xml:space="preserve">deve </w:t>
      </w:r>
      <w:r w:rsidRPr="6418ABFE">
        <w:rPr>
          <w:rFonts w:eastAsia="Arial" w:cs="Arial"/>
          <w:color w:val="000000" w:themeColor="text1"/>
        </w:rPr>
        <w:t xml:space="preserve">se cadastrar no sistema; </w:t>
      </w:r>
    </w:p>
    <w:p w14:paraId="089671FE" w14:textId="3F91FDB3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14D6488A" w:rsidRPr="6418ABFE">
        <w:rPr>
          <w:rFonts w:eastAsia="Arial" w:cs="Arial"/>
          <w:color w:val="000000" w:themeColor="text1"/>
        </w:rPr>
        <w:t>usuário público</w:t>
      </w:r>
      <w:r w:rsidRPr="6418ABFE">
        <w:rPr>
          <w:rFonts w:eastAsia="Arial" w:cs="Arial"/>
          <w:color w:val="000000" w:themeColor="text1"/>
        </w:rPr>
        <w:t xml:space="preserve"> </w:t>
      </w:r>
      <w:r w:rsidR="7617A886" w:rsidRPr="6418ABFE">
        <w:rPr>
          <w:rFonts w:eastAsia="Arial" w:cs="Arial"/>
          <w:color w:val="000000" w:themeColor="text1"/>
        </w:rPr>
        <w:t xml:space="preserve">deve </w:t>
      </w:r>
      <w:r w:rsidRPr="6418ABFE">
        <w:rPr>
          <w:rFonts w:eastAsia="Arial" w:cs="Arial"/>
          <w:color w:val="000000" w:themeColor="text1"/>
        </w:rPr>
        <w:t xml:space="preserve">se cadastrar com as suas credenciais da Fatec quando o evento não for aberto ao público; </w:t>
      </w:r>
    </w:p>
    <w:p w14:paraId="2E1B638B" w14:textId="4E6CED3B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79307BF3" w:rsidRPr="6418ABFE">
        <w:rPr>
          <w:rFonts w:eastAsia="Arial" w:cs="Arial"/>
          <w:color w:val="000000" w:themeColor="text1"/>
        </w:rPr>
        <w:t xml:space="preserve">usuário público </w:t>
      </w:r>
      <w:r w:rsidR="27D1EE20" w:rsidRPr="6418ABFE">
        <w:rPr>
          <w:rFonts w:eastAsia="Arial" w:cs="Arial"/>
          <w:color w:val="000000" w:themeColor="text1"/>
        </w:rPr>
        <w:t xml:space="preserve">pode </w:t>
      </w:r>
      <w:r w:rsidRPr="6418ABFE">
        <w:rPr>
          <w:rFonts w:eastAsia="Arial" w:cs="Arial"/>
          <w:color w:val="000000" w:themeColor="text1"/>
        </w:rPr>
        <w:t>pesquisar p</w:t>
      </w:r>
      <w:r w:rsidR="64DE2B5E" w:rsidRPr="6418ABFE">
        <w:rPr>
          <w:rFonts w:eastAsia="Arial" w:cs="Arial"/>
          <w:color w:val="000000" w:themeColor="text1"/>
        </w:rPr>
        <w:t xml:space="preserve">or um </w:t>
      </w:r>
      <w:r w:rsidRPr="6418ABFE">
        <w:rPr>
          <w:rFonts w:eastAsia="Arial" w:cs="Arial"/>
          <w:color w:val="000000" w:themeColor="text1"/>
        </w:rPr>
        <w:t>evento</w:t>
      </w:r>
      <w:r w:rsidR="00781832" w:rsidRPr="6418ABFE">
        <w:rPr>
          <w:rFonts w:eastAsia="Arial" w:cs="Arial"/>
          <w:color w:val="000000" w:themeColor="text1"/>
        </w:rPr>
        <w:t xml:space="preserve"> no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14:paraId="4FABD8F6" w14:textId="0A27DAF8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6102A3CB" w:rsidRPr="6418ABFE">
        <w:rPr>
          <w:rFonts w:eastAsia="Arial" w:cs="Arial"/>
          <w:color w:val="000000" w:themeColor="text1"/>
        </w:rPr>
        <w:t xml:space="preserve">usuário público </w:t>
      </w:r>
      <w:r w:rsidR="15CBCE77" w:rsidRPr="6418ABFE">
        <w:rPr>
          <w:rFonts w:eastAsia="Arial" w:cs="Arial"/>
          <w:color w:val="000000" w:themeColor="text1"/>
        </w:rPr>
        <w:t xml:space="preserve">pode </w:t>
      </w:r>
      <w:r w:rsidRPr="6418ABFE">
        <w:rPr>
          <w:rFonts w:eastAsia="Arial" w:cs="Arial"/>
          <w:color w:val="000000" w:themeColor="text1"/>
        </w:rPr>
        <w:t>escolher um evento</w:t>
      </w:r>
      <w:r w:rsidR="00781832" w:rsidRPr="6418ABFE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14:paraId="121E87A7" w14:textId="182212F6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6102A3CB" w:rsidRPr="6418ABFE">
        <w:rPr>
          <w:rFonts w:eastAsia="Arial" w:cs="Arial"/>
          <w:color w:val="000000" w:themeColor="text1"/>
        </w:rPr>
        <w:t xml:space="preserve">usuário público </w:t>
      </w:r>
      <w:r w:rsidR="64624C6A" w:rsidRPr="6418ABFE">
        <w:rPr>
          <w:rFonts w:eastAsia="Arial" w:cs="Arial"/>
          <w:color w:val="000000" w:themeColor="text1"/>
        </w:rPr>
        <w:t>pod</w:t>
      </w:r>
      <w:r w:rsidR="6B10F278" w:rsidRPr="6418ABFE">
        <w:rPr>
          <w:rFonts w:eastAsia="Arial" w:cs="Arial"/>
          <w:color w:val="000000" w:themeColor="text1"/>
        </w:rPr>
        <w:t xml:space="preserve">e </w:t>
      </w:r>
      <w:r w:rsidRPr="6418ABFE">
        <w:rPr>
          <w:rFonts w:eastAsia="Arial" w:cs="Arial"/>
          <w:color w:val="000000" w:themeColor="text1"/>
        </w:rPr>
        <w:t>se cadastrar no evento</w:t>
      </w:r>
      <w:r w:rsidR="00781832" w:rsidRPr="6418ABFE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14:paraId="7C3CF21E" w14:textId="0B66C23A" w:rsidR="6C4C48EF" w:rsidRDefault="6C4C48EF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</w:t>
      </w:r>
      <w:r w:rsidR="00781832" w:rsidRPr="6418ABFE">
        <w:rPr>
          <w:rFonts w:eastAsia="Arial" w:cs="Arial"/>
          <w:color w:val="000000" w:themeColor="text1"/>
        </w:rPr>
        <w:t xml:space="preserve"> ator</w:t>
      </w:r>
      <w:r w:rsidRPr="6418ABFE">
        <w:rPr>
          <w:rFonts w:eastAsia="Arial" w:cs="Arial"/>
          <w:color w:val="000000" w:themeColor="text1"/>
        </w:rPr>
        <w:t xml:space="preserve"> </w:t>
      </w:r>
      <w:r w:rsidR="39B2CCF2" w:rsidRPr="6418ABFE">
        <w:rPr>
          <w:rFonts w:eastAsia="Arial" w:cs="Arial"/>
          <w:color w:val="000000" w:themeColor="text1"/>
        </w:rPr>
        <w:t xml:space="preserve">usuário público </w:t>
      </w:r>
      <w:r w:rsidR="006DFB39" w:rsidRPr="6418ABFE">
        <w:rPr>
          <w:rFonts w:eastAsia="Arial" w:cs="Arial"/>
          <w:color w:val="000000" w:themeColor="text1"/>
        </w:rPr>
        <w:t>pod</w:t>
      </w:r>
      <w:r w:rsidR="6B10F278" w:rsidRPr="6418ABFE">
        <w:rPr>
          <w:rFonts w:eastAsia="Arial" w:cs="Arial"/>
          <w:color w:val="000000" w:themeColor="text1"/>
        </w:rPr>
        <w:t xml:space="preserve">e </w:t>
      </w:r>
      <w:r w:rsidRPr="6418ABFE">
        <w:rPr>
          <w:rFonts w:eastAsia="Arial" w:cs="Arial"/>
          <w:color w:val="000000" w:themeColor="text1"/>
        </w:rPr>
        <w:t>se credenciar ao evento</w:t>
      </w:r>
      <w:r w:rsidR="00781832" w:rsidRPr="6418ABFE">
        <w:rPr>
          <w:rFonts w:eastAsia="Arial" w:cs="Arial"/>
          <w:color w:val="000000" w:themeColor="text1"/>
        </w:rPr>
        <w:t xml:space="preserve"> pelo sistema</w:t>
      </w:r>
      <w:r w:rsidRPr="6418ABFE">
        <w:rPr>
          <w:rFonts w:eastAsia="Arial" w:cs="Arial"/>
          <w:color w:val="000000" w:themeColor="text1"/>
        </w:rPr>
        <w:t xml:space="preserve">; </w:t>
      </w:r>
    </w:p>
    <w:p w14:paraId="0C2DBA07" w14:textId="03AF0B5C" w:rsidR="3E44591A" w:rsidRPr="00781832" w:rsidRDefault="00781832" w:rsidP="00781832">
      <w:pPr>
        <w:pStyle w:val="PargrafodaLista"/>
        <w:numPr>
          <w:ilvl w:val="0"/>
          <w:numId w:val="41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O ator</w:t>
      </w:r>
      <w:r w:rsidR="6C4C48EF" w:rsidRPr="6418ABFE">
        <w:rPr>
          <w:rFonts w:eastAsia="Arial" w:cs="Arial"/>
          <w:color w:val="000000" w:themeColor="text1"/>
        </w:rPr>
        <w:t xml:space="preserve"> </w:t>
      </w:r>
      <w:r w:rsidR="021C72D0" w:rsidRPr="6418ABFE">
        <w:rPr>
          <w:rFonts w:eastAsia="Arial" w:cs="Arial"/>
          <w:color w:val="000000" w:themeColor="text1"/>
        </w:rPr>
        <w:t xml:space="preserve">funcionário Fatec </w:t>
      </w:r>
      <w:r w:rsidR="5A3DB378" w:rsidRPr="6418ABFE">
        <w:rPr>
          <w:rFonts w:eastAsia="Arial" w:cs="Arial"/>
          <w:color w:val="000000" w:themeColor="text1"/>
        </w:rPr>
        <w:t xml:space="preserve">deve </w:t>
      </w:r>
      <w:r w:rsidR="6C4C48EF" w:rsidRPr="6418ABFE">
        <w:rPr>
          <w:rFonts w:eastAsia="Arial" w:cs="Arial"/>
          <w:color w:val="000000" w:themeColor="text1"/>
        </w:rPr>
        <w:t>emitir o certificado para o público presente</w:t>
      </w:r>
      <w:r w:rsidRPr="6418ABFE">
        <w:rPr>
          <w:rFonts w:eastAsia="Arial" w:cs="Arial"/>
          <w:color w:val="000000" w:themeColor="text1"/>
        </w:rPr>
        <w:t xml:space="preserve"> pelo sistema</w:t>
      </w:r>
      <w:r w:rsidR="6C4C48EF" w:rsidRPr="6418ABFE">
        <w:rPr>
          <w:rFonts w:eastAsia="Arial" w:cs="Arial"/>
          <w:color w:val="000000" w:themeColor="text1"/>
        </w:rPr>
        <w:t>;</w:t>
      </w:r>
    </w:p>
    <w:p w14:paraId="1ED2F971" w14:textId="78A4C349" w:rsidR="00A5669C" w:rsidRDefault="439FECDE" w:rsidP="004C6A9D">
      <w:pPr>
        <w:pStyle w:val="Ttulo3"/>
        <w:numPr>
          <w:ilvl w:val="0"/>
          <w:numId w:val="0"/>
        </w:numPr>
        <w:spacing w:line="360" w:lineRule="auto"/>
        <w:jc w:val="both"/>
      </w:pPr>
      <w:bookmarkStart w:id="35" w:name="_Toc110341091"/>
      <w:r>
        <w:t xml:space="preserve">3.2.2 </w:t>
      </w:r>
      <w:r w:rsidR="1462E67B">
        <w:t>Descrição dos Atores</w:t>
      </w:r>
      <w:bookmarkEnd w:id="35"/>
    </w:p>
    <w:p w14:paraId="07FD722C" w14:textId="0E0FA7BC" w:rsidR="00A5669C" w:rsidRDefault="6613F187" w:rsidP="004C6A9D">
      <w:pPr>
        <w:pStyle w:val="Ttulo4"/>
        <w:spacing w:line="360" w:lineRule="auto"/>
        <w:jc w:val="both"/>
      </w:pPr>
      <w:r>
        <w:t>Ator 1</w:t>
      </w:r>
      <w:r w:rsidR="0F63B6F0">
        <w:t xml:space="preserve"> - Funcionário</w:t>
      </w:r>
      <w:r w:rsidR="7952304B">
        <w:t xml:space="preserve"> FATEC</w:t>
      </w:r>
    </w:p>
    <w:p w14:paraId="1E7AF109" w14:textId="48E4282F" w:rsidR="1C192146" w:rsidRPr="006C7663" w:rsidRDefault="2BA54D2E" w:rsidP="004C6A9D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É r</w:t>
      </w:r>
      <w:r w:rsidR="1C192146" w:rsidRPr="3E44591A">
        <w:rPr>
          <w:rFonts w:eastAsia="Arial" w:cs="Arial"/>
          <w:color w:val="000000" w:themeColor="text1"/>
        </w:rPr>
        <w:t>esponsável por criar e manter os eventos e emitir certificados</w:t>
      </w:r>
      <w:r w:rsidR="4F09F884" w:rsidRPr="3E44591A">
        <w:rPr>
          <w:rFonts w:eastAsia="Arial" w:cs="Arial"/>
          <w:color w:val="000000" w:themeColor="text1"/>
        </w:rPr>
        <w:t>.</w:t>
      </w:r>
    </w:p>
    <w:p w14:paraId="18543C45" w14:textId="0617CF29" w:rsidR="00A5669C" w:rsidRDefault="6613F187" w:rsidP="004C6A9D">
      <w:pPr>
        <w:pStyle w:val="Ttulo4"/>
        <w:spacing w:line="360" w:lineRule="auto"/>
        <w:jc w:val="both"/>
      </w:pPr>
      <w:r>
        <w:t>Ator 2</w:t>
      </w:r>
      <w:r w:rsidR="347C7CBF">
        <w:t xml:space="preserve"> - Usuário público</w:t>
      </w:r>
    </w:p>
    <w:p w14:paraId="7EC43966" w14:textId="38FEF2BA" w:rsidR="3E44591A" w:rsidRDefault="17AE7466" w:rsidP="004C6A9D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 p</w:t>
      </w:r>
      <w:r w:rsidR="6B748461" w:rsidRPr="3E44591A">
        <w:rPr>
          <w:rFonts w:eastAsia="Arial" w:cs="Arial"/>
          <w:color w:val="000000" w:themeColor="text1"/>
        </w:rPr>
        <w:t>úblico</w:t>
      </w:r>
      <w:r w:rsidR="6B275F84" w:rsidRPr="3E44591A">
        <w:rPr>
          <w:rFonts w:eastAsia="Arial" w:cs="Arial"/>
          <w:color w:val="000000" w:themeColor="text1"/>
        </w:rPr>
        <w:t xml:space="preserve"> geral,</w:t>
      </w:r>
      <w:r w:rsidR="6B748461" w:rsidRPr="3E44591A">
        <w:rPr>
          <w:rFonts w:eastAsia="Arial" w:cs="Arial"/>
          <w:color w:val="000000" w:themeColor="text1"/>
        </w:rPr>
        <w:t xml:space="preserve"> que pode registrar a sua participação em eventos</w:t>
      </w:r>
      <w:r w:rsidR="1EB91F6A" w:rsidRPr="3E44591A">
        <w:rPr>
          <w:rFonts w:eastAsia="Arial" w:cs="Arial"/>
          <w:color w:val="000000" w:themeColor="text1"/>
        </w:rPr>
        <w:t xml:space="preserve"> não exclusivos,</w:t>
      </w:r>
      <w:r w:rsidR="6B748461" w:rsidRPr="3E44591A">
        <w:rPr>
          <w:rFonts w:eastAsia="Arial" w:cs="Arial"/>
          <w:color w:val="000000" w:themeColor="text1"/>
        </w:rPr>
        <w:t xml:space="preserve"> e gerir certificados</w:t>
      </w:r>
      <w:r w:rsidR="671E03BA" w:rsidRPr="3E44591A">
        <w:rPr>
          <w:rFonts w:eastAsia="Arial" w:cs="Arial"/>
          <w:color w:val="000000" w:themeColor="text1"/>
        </w:rPr>
        <w:t>.</w:t>
      </w:r>
    </w:p>
    <w:p w14:paraId="255BA400" w14:textId="453D85C1" w:rsidR="179F14D5" w:rsidRDefault="179F14D5" w:rsidP="004C6A9D">
      <w:pPr>
        <w:spacing w:line="360" w:lineRule="auto"/>
        <w:jc w:val="both"/>
        <w:rPr>
          <w:rFonts w:eastAsia="Arial" w:cs="Arial"/>
          <w:color w:val="000000" w:themeColor="text1"/>
          <w:sz w:val="28"/>
          <w:szCs w:val="28"/>
        </w:rPr>
      </w:pPr>
      <w:r w:rsidRPr="3E44591A">
        <w:rPr>
          <w:rFonts w:eastAsia="Arial" w:cs="Arial"/>
          <w:color w:val="000000" w:themeColor="text1"/>
        </w:rPr>
        <w:lastRenderedPageBreak/>
        <w:t>3.3.2.3</w:t>
      </w:r>
      <w:r>
        <w:tab/>
      </w:r>
      <w:r w:rsidR="1F6A7BDB" w:rsidRPr="3E44591A">
        <w:rPr>
          <w:rFonts w:eastAsia="Arial" w:cs="Arial"/>
          <w:color w:val="000000" w:themeColor="text1"/>
          <w:sz w:val="28"/>
          <w:szCs w:val="28"/>
        </w:rPr>
        <w:t>Ator 3 - Usuário Fatec</w:t>
      </w:r>
    </w:p>
    <w:p w14:paraId="1AF381A1" w14:textId="0D949560" w:rsidR="004C6A9D" w:rsidRPr="004C6A9D" w:rsidRDefault="70B0C8C3" w:rsidP="004C6A9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Compõe os acadêmicos da Fatec, que podem registrar sua participação em eventos</w:t>
      </w:r>
      <w:r w:rsidR="004C6A9D" w:rsidRPr="6418ABFE">
        <w:rPr>
          <w:rFonts w:eastAsia="Arial" w:cs="Arial"/>
          <w:color w:val="000000" w:themeColor="text1"/>
        </w:rPr>
        <w:t xml:space="preserve"> </w:t>
      </w:r>
      <w:r w:rsidRPr="6418ABFE">
        <w:rPr>
          <w:rFonts w:eastAsia="Arial" w:cs="Arial"/>
          <w:color w:val="000000" w:themeColor="text1"/>
        </w:rPr>
        <w:t>exclusivos e não exclusivos, e gerir certificados.</w:t>
      </w:r>
    </w:p>
    <w:p w14:paraId="3274691D" w14:textId="3F7ACDB9" w:rsidR="6418ABFE" w:rsidRDefault="6418ABFE" w:rsidP="6418ABFE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</w:p>
    <w:p w14:paraId="18E3E275" w14:textId="1612C247" w:rsidR="2000AF9E" w:rsidRDefault="2000AF9E" w:rsidP="6418ABFE">
      <w:pPr>
        <w:pStyle w:val="Ttulo2"/>
      </w:pPr>
      <w:r>
        <w:t>Estrutura Analítica do Projeto</w:t>
      </w:r>
    </w:p>
    <w:p w14:paraId="213C11F8" w14:textId="188A1E94" w:rsidR="00227EAA" w:rsidRDefault="00227EAA" w:rsidP="00227EAA"/>
    <w:p w14:paraId="65F5D86A" w14:textId="51448F9C" w:rsidR="003353E4" w:rsidRDefault="2FA419F8" w:rsidP="003353E4">
      <w:pPr>
        <w:pStyle w:val="Legenda"/>
        <w:keepNext/>
        <w:jc w:val="center"/>
      </w:pPr>
      <w:bookmarkStart w:id="36" w:name="_Toc110341028"/>
      <w:r>
        <w:t xml:space="preserve">Figura </w:t>
      </w:r>
      <w:r w:rsidR="00565C67">
        <w:t>3</w:t>
      </w:r>
      <w:r>
        <w:t xml:space="preserve"> Estrutura analítica do projeto</w:t>
      </w:r>
      <w:bookmarkEnd w:id="36"/>
    </w:p>
    <w:p w14:paraId="280F2698" w14:textId="6A02167B" w:rsidR="00227EAA" w:rsidRPr="00E868FC" w:rsidRDefault="02DA62E6" w:rsidP="00D65CD4">
      <w:pPr>
        <w:keepNext/>
        <w:spacing w:beforeAutospacing="1" w:afterAutospacing="1"/>
        <w:ind w:left="-1008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577878D" wp14:editId="7C991D5A">
            <wp:extent cx="7143421" cy="2762123"/>
            <wp:effectExtent l="0" t="0" r="0" b="0"/>
            <wp:docPr id="820364201" name="Imagem 820364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03642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421" cy="2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2512CA" w:rsidRPr="00D65CD4">
        <w:rPr>
          <w:i/>
          <w:iCs/>
          <w:color w:val="44546A" w:themeColor="text2"/>
          <w:sz w:val="18"/>
          <w:szCs w:val="18"/>
        </w:rPr>
        <w:t xml:space="preserve">Fonte: </w:t>
      </w:r>
      <w:r w:rsidR="28E10490" w:rsidRPr="00D65CD4">
        <w:rPr>
          <w:i/>
          <w:iCs/>
          <w:color w:val="44546A" w:themeColor="text2"/>
          <w:sz w:val="18"/>
          <w:szCs w:val="18"/>
        </w:rPr>
        <w:t>os autores</w:t>
      </w:r>
    </w:p>
    <w:p w14:paraId="4080A895" w14:textId="77777777" w:rsidR="009549D2" w:rsidRPr="00227EAA" w:rsidRDefault="009549D2" w:rsidP="00227EAA"/>
    <w:p w14:paraId="007811C0" w14:textId="5E1D185B" w:rsidR="00912000" w:rsidRDefault="00912000" w:rsidP="00145E9A">
      <w:pPr>
        <w:pStyle w:val="Ttulo2"/>
      </w:pPr>
      <w:bookmarkStart w:id="37" w:name="_Toc110341093"/>
      <w:r>
        <w:t>Estimativa de Custo do Projeto</w:t>
      </w:r>
      <w:bookmarkEnd w:id="37"/>
    </w:p>
    <w:p w14:paraId="4FD21893" w14:textId="4EB54679" w:rsidR="00E868FC" w:rsidRPr="000310A9" w:rsidRDefault="00E868FC" w:rsidP="3E44591A">
      <w:pPr>
        <w:pStyle w:val="Legenda"/>
        <w:keepNext/>
        <w:widowControl/>
        <w:spacing w:line="240" w:lineRule="auto"/>
      </w:pPr>
    </w:p>
    <w:p w14:paraId="528AC485" w14:textId="1046A765" w:rsidR="002C1E8B" w:rsidRPr="000310A9" w:rsidRDefault="004A3B70" w:rsidP="002C1E8B">
      <w:pPr>
        <w:pStyle w:val="Legenda"/>
        <w:keepNext/>
        <w:jc w:val="center"/>
      </w:pPr>
      <w:bookmarkStart w:id="38" w:name="_Toc110341013"/>
      <w:r>
        <w:t xml:space="preserve">Quadro </w:t>
      </w:r>
      <w:r w:rsidR="00262278">
        <w:t>10</w:t>
      </w:r>
      <w:r>
        <w:t xml:space="preserve"> Estimativa de custo com recursos humanos</w:t>
      </w:r>
      <w:bookmarkEnd w:id="38"/>
    </w:p>
    <w:tbl>
      <w:tblPr>
        <w:tblStyle w:val="Tabelacomgrade"/>
        <w:tblW w:w="9348" w:type="dxa"/>
        <w:tblLayout w:type="fixed"/>
        <w:tblLook w:val="0000" w:firstRow="0" w:lastRow="0" w:firstColumn="0" w:lastColumn="0" w:noHBand="0" w:noVBand="0"/>
      </w:tblPr>
      <w:tblGrid>
        <w:gridCol w:w="2505"/>
        <w:gridCol w:w="1830"/>
        <w:gridCol w:w="1380"/>
        <w:gridCol w:w="1890"/>
        <w:gridCol w:w="1743"/>
      </w:tblGrid>
      <w:tr w:rsidR="3785681D" w14:paraId="6597B7D9" w14:textId="77777777" w:rsidTr="003C6A8F">
        <w:trPr>
          <w:trHeight w:val="82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5AC415FD" w14:textId="546F0EB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Nome do </w:t>
            </w:r>
          </w:p>
          <w:p w14:paraId="2F87422D" w14:textId="01858B4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Colaborador 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3CCBF202" w14:textId="39763F37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3AE50EC5" w14:textId="5CC663B5" w:rsidR="3785681D" w:rsidRDefault="174B3F5D" w:rsidP="3E44591A">
            <w:pPr>
              <w:spacing w:line="259" w:lineRule="auto"/>
              <w:ind w:left="8" w:right="26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Esforço em Horas 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75967F02" w14:textId="1A93AD0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por Hora (R$) 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1285E70C" w14:textId="78545773" w:rsidR="3785681D" w:rsidRDefault="174B3F5D" w:rsidP="3E44591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</w:t>
            </w:r>
          </w:p>
          <w:p w14:paraId="1A38B04B" w14:textId="3949D795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Total para a </w:t>
            </w:r>
          </w:p>
          <w:p w14:paraId="00AD83C1" w14:textId="42CBF079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(R$) </w:t>
            </w:r>
          </w:p>
        </w:tc>
      </w:tr>
      <w:tr w:rsidR="3785681D" w14:paraId="1491F86C" w14:textId="77777777" w:rsidTr="003C6A8F">
        <w:trPr>
          <w:trHeight w:val="30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72C068" w14:textId="7B3616E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proofErr w:type="spellStart"/>
            <w:r w:rsidRPr="3E44591A">
              <w:rPr>
                <w:rFonts w:eastAsia="Arial" w:cs="Arial"/>
                <w:color w:val="000000" w:themeColor="text1"/>
              </w:rPr>
              <w:t>Níkolas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Yan de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Oliveria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Costa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214921" w14:textId="6F3B6217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Supervisionar e coordenar o projeto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6E6BE2" w14:textId="08180C3D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09035D4F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5146C9" w14:textId="3A49B777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5AEFAA" w14:textId="6FB5ECB0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00833B2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0F3E49FD" w14:textId="77777777" w:rsidTr="003C6A8F">
        <w:trPr>
          <w:trHeight w:val="5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DF11F5" w14:textId="76F4332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Daniel Irineu dos Santo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72251B" w14:textId="25EC4570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Desenvolver e projetar o sistema 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CF73AC" w14:textId="3FB6591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70810776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DFFCF2" w14:textId="1B72080C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1688CA" w14:textId="5BE41FF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00833B2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66289CFB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5C8E3E" w14:textId="1C4C3BE0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Maximo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Colen</w:t>
            </w:r>
            <w:proofErr w:type="spellEnd"/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1E4825" w14:textId="4EF0BD39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Arquitetar e desenvolver o </w:t>
            </w:r>
            <w:r w:rsidRPr="3E44591A">
              <w:rPr>
                <w:rFonts w:eastAsia="Arial" w:cs="Arial"/>
                <w:color w:val="000000" w:themeColor="text1"/>
              </w:rPr>
              <w:lastRenderedPageBreak/>
              <w:t>banco de dados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6905BD" w14:textId="07CF4C6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lastRenderedPageBreak/>
              <w:t xml:space="preserve"> </w:t>
            </w:r>
            <w:r w:rsidR="05C8D125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BBA6EB" w14:textId="56CDF20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B5E1A" w14:textId="7F398506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37484BC8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4E16EC99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0CC8A0" w14:textId="1F76C195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Víctor dos Santos Viana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E82E21" w14:textId="1FCF92FB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Analisar e testar 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B48475" w14:textId="7843083F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179A4631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B3CBD7" w14:textId="3EF33E4A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5B8AF2" w14:textId="3AD9C187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655E5C34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3C84252D" w14:textId="77777777" w:rsidTr="003C6A8F">
        <w:trPr>
          <w:trHeight w:val="270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EB1FF4" w14:textId="11FE99C9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Nicoly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De Oliveira Avelino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711590" w14:textId="45B39F3D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Detectar e corrigir falhas no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CCC9C3" w14:textId="1340FD1B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4DB3BC98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2839BE" w14:textId="470AEAA5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A6ADFB" w14:textId="2892A73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164B0D47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2D13CE93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8429AC" w14:textId="3F58BBC4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Carolina Nascimento Silva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509CA5" w14:textId="296F0815" w:rsidR="3785681D" w:rsidRDefault="174B3F5D" w:rsidP="3E44591A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Elaborar e projetar o design do sistema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163977" w14:textId="070DCDB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="546646C6"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CDB536" w14:textId="0E117368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AEBC49" w14:textId="03DA3939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="44C84413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14:paraId="20CF8FAB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004CA0" w14:textId="5C7D7987" w:rsidR="5611982F" w:rsidRDefault="1C348AC8" w:rsidP="3E44591A">
            <w:pPr>
              <w:spacing w:line="259" w:lineRule="auto"/>
              <w:rPr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Guilherme Henrique de Souza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7B545D" w14:textId="16B89BF4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Prestar suporte e atendimento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3E093E" w14:textId="5B7C530E" w:rsidR="48565B91" w:rsidRDefault="0D37690E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="174B3F5D"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5CD688" w14:textId="21F0D7AB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0AB196" w14:textId="2C2FC950" w:rsidR="3785681D" w:rsidRDefault="174B3F5D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</w:t>
            </w:r>
            <w:r w:rsidR="28FA651B" w:rsidRPr="3E44591A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4F40D893" w14:paraId="481289B9" w14:textId="77777777" w:rsidTr="003C6A8F">
        <w:trPr>
          <w:trHeight w:val="285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37DE3D" w14:textId="726CFDB5" w:rsidR="59C5C7FD" w:rsidRDefault="717DE102" w:rsidP="4F40D893">
            <w:r w:rsidRPr="3E44591A">
              <w:rPr>
                <w:rFonts w:eastAsia="Arial" w:cs="Arial"/>
                <w:color w:val="000000" w:themeColor="text1"/>
              </w:rPr>
              <w:t xml:space="preserve">Diego Gonzaga Ribeiro da Silva </w:t>
            </w:r>
            <w:r w:rsidRPr="3E44591A">
              <w:rPr>
                <w:rFonts w:eastAsia="Arial" w:cs="Arial"/>
              </w:rPr>
              <w:t xml:space="preserve"> </w:t>
            </w:r>
          </w:p>
          <w:p w14:paraId="1CA24B62" w14:textId="2855F4F7" w:rsidR="4F40D893" w:rsidRDefault="4F40D893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990542" w14:textId="12C6CE2D" w:rsidR="73936B18" w:rsidRDefault="2F45452B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Correção de bugs e detecção de falhas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62616A" w14:textId="1C253626" w:rsidR="59C5C7FD" w:rsidRDefault="717DE102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80</w:t>
            </w:r>
            <w:r w:rsidR="1741BCA0" w:rsidRPr="3E44591A">
              <w:rPr>
                <w:rFonts w:eastAsia="Arial" w:cs="Arial"/>
                <w:color w:val="000000" w:themeColor="text1"/>
              </w:rPr>
              <w:t xml:space="preserve"> horas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C3D201" w14:textId="2A06669A" w:rsidR="1356A277" w:rsidRDefault="1741BCA0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B21271" w14:textId="0FABF7D0" w:rsidR="1356A277" w:rsidRDefault="1741BCA0" w:rsidP="3E44591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R$3200,00</w:t>
            </w:r>
          </w:p>
        </w:tc>
      </w:tr>
      <w:tr w:rsidR="3785681D" w14:paraId="60D283DA" w14:textId="77777777" w:rsidTr="003C6A8F">
        <w:trPr>
          <w:trHeight w:val="462"/>
        </w:trPr>
        <w:tc>
          <w:tcPr>
            <w:tcW w:w="25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DCD"/>
          </w:tcPr>
          <w:p w14:paraId="7EE3C0AA" w14:textId="71F68B7E" w:rsidR="3785681D" w:rsidRDefault="174B3F5D" w:rsidP="3E44591A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Custo Total (R$) </w:t>
            </w:r>
          </w:p>
        </w:tc>
        <w:tc>
          <w:tcPr>
            <w:tcW w:w="18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02D8696A" w14:textId="2E0D0A6A" w:rsidR="3785681D" w:rsidRPr="006568AD" w:rsidRDefault="64340530" w:rsidP="3E44591A">
            <w:pPr>
              <w:spacing w:line="259" w:lineRule="auto"/>
              <w:rPr>
                <w:rFonts w:eastAsia="Calibri" w:cs="Arial"/>
                <w:color w:val="000000" w:themeColor="text1"/>
              </w:rPr>
            </w:pPr>
            <w:r w:rsidRPr="006568AD">
              <w:rPr>
                <w:rFonts w:eastAsia="Calibri" w:cs="Arial"/>
                <w:color w:val="000000" w:themeColor="text1"/>
              </w:rPr>
              <w:t>R$</w:t>
            </w:r>
            <w:r w:rsidR="568ADE4F" w:rsidRPr="006568AD">
              <w:rPr>
                <w:rFonts w:eastAsia="Calibri" w:cs="Arial"/>
                <w:color w:val="000000" w:themeColor="text1"/>
              </w:rPr>
              <w:t>2</w:t>
            </w:r>
            <w:r w:rsidR="52E2C919" w:rsidRPr="006568AD">
              <w:rPr>
                <w:rFonts w:eastAsia="Calibri" w:cs="Arial"/>
                <w:color w:val="000000" w:themeColor="text1"/>
              </w:rPr>
              <w:t>56</w:t>
            </w:r>
            <w:r w:rsidR="568ADE4F" w:rsidRPr="006568AD">
              <w:rPr>
                <w:rFonts w:eastAsia="Calibri" w:cs="Arial"/>
                <w:color w:val="000000" w:themeColor="text1"/>
              </w:rPr>
              <w:t>00</w:t>
            </w:r>
            <w:r w:rsidRPr="006568AD">
              <w:rPr>
                <w:rFonts w:eastAsia="Calibri" w:cs="Arial"/>
                <w:color w:val="000000" w:themeColor="text1"/>
              </w:rPr>
              <w:t>,00</w:t>
            </w:r>
          </w:p>
        </w:tc>
        <w:tc>
          <w:tcPr>
            <w:tcW w:w="1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0347CD87" w14:textId="75162D28" w:rsidR="3785681D" w:rsidRDefault="3785681D" w:rsidP="3E44591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D0CDCD"/>
          </w:tcPr>
          <w:p w14:paraId="1626659F" w14:textId="06CED9F6" w:rsidR="3785681D" w:rsidRDefault="3785681D" w:rsidP="3E44591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74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DCD"/>
          </w:tcPr>
          <w:p w14:paraId="189424F6" w14:textId="485041D7" w:rsidR="3785681D" w:rsidRDefault="3785681D" w:rsidP="3E44591A">
            <w:pPr>
              <w:spacing w:line="259" w:lineRule="auto"/>
              <w:jc w:val="right"/>
              <w:rPr>
                <w:rFonts w:eastAsia="Arial" w:cs="Arial"/>
                <w:color w:val="000000" w:themeColor="text1"/>
              </w:rPr>
            </w:pPr>
          </w:p>
        </w:tc>
      </w:tr>
    </w:tbl>
    <w:p w14:paraId="373A6F67" w14:textId="58FC7A49" w:rsidR="00E868FC" w:rsidRPr="00565C67" w:rsidRDefault="00E868FC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5E8569DB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2847EA5E" w14:textId="05B001E3" w:rsidR="00E132F5" w:rsidRDefault="00E132F5">
      <w:pPr>
        <w:widowControl/>
        <w:spacing w:line="240" w:lineRule="auto"/>
      </w:pPr>
    </w:p>
    <w:p w14:paraId="78D73321" w14:textId="31199996" w:rsidR="008F1673" w:rsidRPr="000310A9" w:rsidRDefault="008F1673" w:rsidP="008F1673">
      <w:pPr>
        <w:pStyle w:val="Legenda"/>
        <w:keepNext/>
        <w:jc w:val="center"/>
      </w:pPr>
      <w:bookmarkStart w:id="39" w:name="_Toc110341014"/>
      <w:r>
        <w:t xml:space="preserve">Quadro </w:t>
      </w:r>
      <w:r w:rsidR="00262278">
        <w:t>11</w:t>
      </w:r>
      <w:r>
        <w:t xml:space="preserve"> Estimativa de depreciação de equipamentos</w:t>
      </w:r>
      <w:bookmarkEnd w:id="39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3681"/>
        <w:gridCol w:w="1984"/>
        <w:gridCol w:w="1560"/>
        <w:gridCol w:w="2126"/>
      </w:tblGrid>
      <w:tr w:rsidR="006A6A4B" w:rsidRPr="00241F70" w14:paraId="2500D25A" w14:textId="77777777" w:rsidTr="6418ABFE">
        <w:trPr>
          <w:cantSplit/>
          <w:tblHeader/>
        </w:trPr>
        <w:tc>
          <w:tcPr>
            <w:tcW w:w="3681" w:type="dxa"/>
            <w:shd w:val="clear" w:color="auto" w:fill="D9D9D9" w:themeFill="background1" w:themeFillShade="D9"/>
          </w:tcPr>
          <w:p w14:paraId="734EC2AF" w14:textId="653FEB9C" w:rsidR="006A6A4B" w:rsidRPr="00255091" w:rsidRDefault="006A6A4B" w:rsidP="3E44591A">
            <w:r>
              <w:br w:type="page"/>
            </w:r>
            <w:r w:rsidR="6F1430AF">
              <w:t>Equipamento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F8FAAA3" w14:textId="5B869E32" w:rsidR="006A6A4B" w:rsidRPr="00255091" w:rsidRDefault="6F1430AF" w:rsidP="3E44591A">
            <w:r>
              <w:t>Tempo de Vida Útil na Empresa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591FAD2" w14:textId="303610F8" w:rsidR="006A6A4B" w:rsidRDefault="6F1430AF" w:rsidP="3E44591A">
            <w:r>
              <w:t>Preço (R$)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C500855" w14:textId="3F718B7E" w:rsidR="006A6A4B" w:rsidRDefault="6F1430AF" w:rsidP="3E44591A">
            <w:r>
              <w:t xml:space="preserve"> Depreciação(R$)</w:t>
            </w:r>
          </w:p>
        </w:tc>
      </w:tr>
      <w:tr w:rsidR="006A6A4B" w:rsidRPr="00241F70" w14:paraId="3AC54E2F" w14:textId="77777777" w:rsidTr="6418ABFE">
        <w:trPr>
          <w:cantSplit/>
        </w:trPr>
        <w:tc>
          <w:tcPr>
            <w:tcW w:w="3681" w:type="dxa"/>
          </w:tcPr>
          <w:p w14:paraId="2B927D05" w14:textId="619DC320" w:rsidR="006A6A4B" w:rsidRPr="00255091" w:rsidRDefault="7FD9D9B1" w:rsidP="121FAF94">
            <w:r>
              <w:t>Notebook Asus M515DA-BR1213W</w:t>
            </w:r>
          </w:p>
        </w:tc>
        <w:tc>
          <w:tcPr>
            <w:tcW w:w="1984" w:type="dxa"/>
          </w:tcPr>
          <w:p w14:paraId="2DD2F6BE" w14:textId="63D975C0" w:rsidR="006A6A4B" w:rsidRPr="00255091" w:rsidRDefault="4602DEE1" w:rsidP="3785681D">
            <w:r>
              <w:t>5</w:t>
            </w:r>
            <w:r w:rsidR="74B8B9C4">
              <w:t xml:space="preserve"> anos</w:t>
            </w:r>
          </w:p>
        </w:tc>
        <w:tc>
          <w:tcPr>
            <w:tcW w:w="1560" w:type="dxa"/>
          </w:tcPr>
          <w:p w14:paraId="1150AD45" w14:textId="729DBBC1" w:rsidR="006A6A4B" w:rsidRPr="00255091" w:rsidRDefault="74B8B9C4" w:rsidP="3785681D">
            <w:r>
              <w:t>R$2899,99</w:t>
            </w:r>
          </w:p>
        </w:tc>
        <w:tc>
          <w:tcPr>
            <w:tcW w:w="2126" w:type="dxa"/>
          </w:tcPr>
          <w:p w14:paraId="5F13E62A" w14:textId="00A0DAD1" w:rsidR="006A6A4B" w:rsidRPr="00255091" w:rsidRDefault="1D32A752" w:rsidP="3785681D">
            <w:r>
              <w:t>R$580</w:t>
            </w:r>
            <w:r w:rsidR="38C7BDC5">
              <w:t>/ano</w:t>
            </w:r>
          </w:p>
        </w:tc>
      </w:tr>
      <w:tr w:rsidR="000B033B" w:rsidRPr="00241F70" w14:paraId="20FA3F00" w14:textId="77777777" w:rsidTr="6418ABFE">
        <w:trPr>
          <w:cantSplit/>
        </w:trPr>
        <w:tc>
          <w:tcPr>
            <w:tcW w:w="3681" w:type="dxa"/>
          </w:tcPr>
          <w:p w14:paraId="094A479F" w14:textId="5E77EE04" w:rsidR="3574791D" w:rsidRDefault="663B8720" w:rsidP="3785681D">
            <w:r>
              <w:t xml:space="preserve">Mouse e teclado </w:t>
            </w:r>
            <w:proofErr w:type="spellStart"/>
            <w:r>
              <w:t>Exbom</w:t>
            </w:r>
            <w:proofErr w:type="spellEnd"/>
          </w:p>
        </w:tc>
        <w:tc>
          <w:tcPr>
            <w:tcW w:w="1984" w:type="dxa"/>
          </w:tcPr>
          <w:p w14:paraId="0813F879" w14:textId="624BD61D" w:rsidR="399667F8" w:rsidRDefault="622596EF" w:rsidP="3785681D">
            <w:r>
              <w:t>5</w:t>
            </w:r>
            <w:r w:rsidR="174B3F5D">
              <w:t xml:space="preserve"> anos</w:t>
            </w:r>
          </w:p>
        </w:tc>
        <w:tc>
          <w:tcPr>
            <w:tcW w:w="1560" w:type="dxa"/>
          </w:tcPr>
          <w:p w14:paraId="087C9375" w14:textId="024CF5F5" w:rsidR="3785681D" w:rsidRDefault="174B3F5D" w:rsidP="3785681D">
            <w:r>
              <w:t>R$</w:t>
            </w:r>
            <w:r w:rsidR="5DA928DD">
              <w:t>300</w:t>
            </w:r>
            <w:r>
              <w:t>,</w:t>
            </w:r>
            <w:r w:rsidR="31B830E5">
              <w:t>00</w:t>
            </w:r>
          </w:p>
        </w:tc>
        <w:tc>
          <w:tcPr>
            <w:tcW w:w="2126" w:type="dxa"/>
          </w:tcPr>
          <w:p w14:paraId="50ECA171" w14:textId="1B05D8AA" w:rsidR="000B033B" w:rsidRPr="00255091" w:rsidRDefault="774781D1" w:rsidP="3785681D">
            <w:r>
              <w:t>R$</w:t>
            </w:r>
            <w:r w:rsidR="1254F82E">
              <w:t>6</w:t>
            </w:r>
            <w:r>
              <w:t>0</w:t>
            </w:r>
            <w:r w:rsidR="35DB9350">
              <w:t>/ano</w:t>
            </w:r>
          </w:p>
        </w:tc>
      </w:tr>
      <w:tr w:rsidR="3785681D" w14:paraId="53AF5420" w14:textId="77777777" w:rsidTr="6418ABFE">
        <w:trPr>
          <w:cantSplit/>
        </w:trPr>
        <w:tc>
          <w:tcPr>
            <w:tcW w:w="3681" w:type="dxa"/>
          </w:tcPr>
          <w:p w14:paraId="4B08F2F0" w14:textId="233814C7" w:rsidR="7778D6DA" w:rsidRDefault="747AD22A" w:rsidP="6418ABFE">
            <w:r>
              <w:t>Windows 11</w:t>
            </w:r>
            <w:r w:rsidR="5469EAA9">
              <w:t xml:space="preserve"> Enterprise</w:t>
            </w:r>
          </w:p>
        </w:tc>
        <w:tc>
          <w:tcPr>
            <w:tcW w:w="1984" w:type="dxa"/>
          </w:tcPr>
          <w:p w14:paraId="04DD900E" w14:textId="46589BA2" w:rsidR="7778D6DA" w:rsidRDefault="2B100FF1" w:rsidP="3785681D">
            <w:r w:rsidRPr="3E44591A">
              <w:t>5 anos</w:t>
            </w:r>
          </w:p>
        </w:tc>
        <w:tc>
          <w:tcPr>
            <w:tcW w:w="1560" w:type="dxa"/>
          </w:tcPr>
          <w:p w14:paraId="3DA5C874" w14:textId="7DD0B9FB" w:rsidR="7778D6DA" w:rsidRDefault="2B100FF1" w:rsidP="3785681D">
            <w:r w:rsidRPr="3E44591A">
              <w:t>R$231,15</w:t>
            </w:r>
          </w:p>
        </w:tc>
        <w:tc>
          <w:tcPr>
            <w:tcW w:w="2126" w:type="dxa"/>
          </w:tcPr>
          <w:p w14:paraId="7D831658" w14:textId="6F0B10A4" w:rsidR="7778D6DA" w:rsidRDefault="2B100FF1" w:rsidP="3785681D">
            <w:r w:rsidRPr="3E44591A">
              <w:t>R$46/ano</w:t>
            </w:r>
          </w:p>
        </w:tc>
      </w:tr>
      <w:tr w:rsidR="008F1673" w:rsidRPr="000310A9" w14:paraId="09C02623" w14:textId="77777777" w:rsidTr="6418ABFE">
        <w:trPr>
          <w:cantSplit/>
        </w:trPr>
        <w:tc>
          <w:tcPr>
            <w:tcW w:w="3681" w:type="dxa"/>
            <w:shd w:val="clear" w:color="auto" w:fill="D0CECE" w:themeFill="background2" w:themeFillShade="E6"/>
          </w:tcPr>
          <w:p w14:paraId="610ECA84" w14:textId="3B198D97" w:rsidR="008F1673" w:rsidRDefault="008F1673" w:rsidP="3E44591A">
            <w:r>
              <w:t>Valor Total de Depreciação(R$)</w:t>
            </w:r>
          </w:p>
        </w:tc>
        <w:tc>
          <w:tcPr>
            <w:tcW w:w="5670" w:type="dxa"/>
            <w:gridSpan w:val="3"/>
            <w:shd w:val="clear" w:color="auto" w:fill="D0CECE" w:themeFill="background2" w:themeFillShade="E6"/>
          </w:tcPr>
          <w:p w14:paraId="7E92A9DC" w14:textId="77BB7B0C" w:rsidR="008F1673" w:rsidRPr="00255091" w:rsidRDefault="03DFA584" w:rsidP="3785681D">
            <w:r>
              <w:t>R$ 686/ano</w:t>
            </w:r>
          </w:p>
        </w:tc>
      </w:tr>
    </w:tbl>
    <w:p w14:paraId="366D60B0" w14:textId="22861D45" w:rsidR="008F1673" w:rsidRPr="00565C67" w:rsidRDefault="008F1673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7EDC44FE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6E2DFB6E" w14:textId="5FDE9DF7" w:rsidR="009B464B" w:rsidRDefault="009B464B">
      <w:pPr>
        <w:widowControl/>
        <w:spacing w:line="240" w:lineRule="auto"/>
      </w:pPr>
    </w:p>
    <w:p w14:paraId="3D3A7683" w14:textId="6E87197E" w:rsidR="00104809" w:rsidRDefault="00104809" w:rsidP="00104809">
      <w:pPr>
        <w:pStyle w:val="Legenda"/>
        <w:keepNext/>
        <w:jc w:val="center"/>
      </w:pPr>
      <w:bookmarkStart w:id="40" w:name="_Toc110341015"/>
      <w:r>
        <w:t xml:space="preserve">Quadro </w:t>
      </w:r>
      <w:r w:rsidR="00262278">
        <w:t>12</w:t>
      </w:r>
      <w:r>
        <w:t xml:space="preserve"> Estimativa de despesas</w:t>
      </w:r>
      <w:bookmarkEnd w:id="40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7140"/>
        <w:gridCol w:w="2211"/>
      </w:tblGrid>
      <w:tr w:rsidR="000B033B" w:rsidRPr="00241F70" w14:paraId="1D812B91" w14:textId="77777777" w:rsidTr="6418ABFE">
        <w:trPr>
          <w:cantSplit/>
          <w:tblHeader/>
        </w:trPr>
        <w:tc>
          <w:tcPr>
            <w:tcW w:w="7140" w:type="dxa"/>
            <w:shd w:val="clear" w:color="auto" w:fill="D9D9D9" w:themeFill="background1" w:themeFillShade="D9"/>
          </w:tcPr>
          <w:p w14:paraId="108DD1F3" w14:textId="478D7455" w:rsidR="000B033B" w:rsidRPr="00255091" w:rsidRDefault="000B033B" w:rsidP="3E44591A">
            <w:r>
              <w:br w:type="page"/>
            </w:r>
            <w:r w:rsidR="34394D58">
              <w:t>Despesa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14:paraId="664ED2CB" w14:textId="05E3DFCA" w:rsidR="000B033B" w:rsidRDefault="34394D58" w:rsidP="3E44591A">
            <w:r>
              <w:t>Custo (R$)</w:t>
            </w:r>
          </w:p>
        </w:tc>
      </w:tr>
      <w:tr w:rsidR="000B033B" w:rsidRPr="00241F70" w14:paraId="3DC242E4" w14:textId="77777777" w:rsidTr="6418ABFE">
        <w:trPr>
          <w:cantSplit/>
        </w:trPr>
        <w:tc>
          <w:tcPr>
            <w:tcW w:w="7140" w:type="dxa"/>
          </w:tcPr>
          <w:p w14:paraId="7F711218" w14:textId="019BA0AD" w:rsidR="000B033B" w:rsidRPr="00255091" w:rsidRDefault="2CCDDC66" w:rsidP="6418ABFE">
            <w:r>
              <w:t>Ajuda de custo para home office</w:t>
            </w:r>
            <w:r w:rsidR="5FBB0E47">
              <w:t xml:space="preserve"> (25kWh mensal e internet 500mb)</w:t>
            </w:r>
            <w:r w:rsidR="4BE01543">
              <w:t xml:space="preserve"> para 8 funcionários.</w:t>
            </w:r>
          </w:p>
        </w:tc>
        <w:tc>
          <w:tcPr>
            <w:tcW w:w="2211" w:type="dxa"/>
          </w:tcPr>
          <w:p w14:paraId="5D8DF847" w14:textId="1CBFF99A" w:rsidR="000B033B" w:rsidRPr="00255091" w:rsidRDefault="1F787588" w:rsidP="3785681D">
            <w:r>
              <w:t xml:space="preserve">R$ </w:t>
            </w:r>
            <w:r w:rsidR="45317709">
              <w:t>1440</w:t>
            </w:r>
            <w:r>
              <w:t>,00</w:t>
            </w:r>
            <w:r w:rsidR="5C0BDAE2">
              <w:t>/mês</w:t>
            </w:r>
          </w:p>
        </w:tc>
      </w:tr>
      <w:tr w:rsidR="000B033B" w:rsidRPr="008C28DA" w14:paraId="5B100C34" w14:textId="77777777" w:rsidTr="6418ABFE">
        <w:trPr>
          <w:cantSplit/>
        </w:trPr>
        <w:tc>
          <w:tcPr>
            <w:tcW w:w="7140" w:type="dxa"/>
            <w:shd w:val="clear" w:color="auto" w:fill="D0CECE" w:themeFill="background2" w:themeFillShade="E6"/>
          </w:tcPr>
          <w:p w14:paraId="1D8CB1BB" w14:textId="77777777" w:rsidR="000B033B" w:rsidRDefault="34394D58" w:rsidP="3E44591A">
            <w:r>
              <w:t>Custo Total (R$)</w:t>
            </w:r>
          </w:p>
        </w:tc>
        <w:tc>
          <w:tcPr>
            <w:tcW w:w="2211" w:type="dxa"/>
            <w:shd w:val="clear" w:color="auto" w:fill="D0CECE" w:themeFill="background2" w:themeFillShade="E6"/>
          </w:tcPr>
          <w:p w14:paraId="27C0A1F4" w14:textId="542F96DC" w:rsidR="000B033B" w:rsidRPr="00255091" w:rsidRDefault="377B8282" w:rsidP="3E44591A">
            <w:r>
              <w:t xml:space="preserve">R$ </w:t>
            </w:r>
            <w:r w:rsidR="3790EE30">
              <w:t>17.280</w:t>
            </w:r>
            <w:r>
              <w:t>,00</w:t>
            </w:r>
            <w:r w:rsidR="6FF07A76">
              <w:t>/ano</w:t>
            </w:r>
          </w:p>
        </w:tc>
      </w:tr>
    </w:tbl>
    <w:p w14:paraId="2A8BA97E" w14:textId="5F8E9810" w:rsidR="00104809" w:rsidRPr="00565C67" w:rsidRDefault="00104809" w:rsidP="3E44591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="7EC127BE" w:rsidRPr="00565C67">
        <w:rPr>
          <w:i/>
          <w:iCs/>
          <w:color w:val="44546A" w:themeColor="text2"/>
          <w:sz w:val="18"/>
          <w:szCs w:val="18"/>
        </w:rPr>
        <w:t>os autores</w:t>
      </w:r>
    </w:p>
    <w:p w14:paraId="3663C25C" w14:textId="25027D90" w:rsidR="006C7663" w:rsidRDefault="006C7663" w:rsidP="3785681D">
      <w:pPr>
        <w:widowControl/>
        <w:spacing w:line="240" w:lineRule="auto"/>
      </w:pPr>
    </w:p>
    <w:p w14:paraId="08353DD6" w14:textId="7C09EDBE" w:rsidR="006C7663" w:rsidRDefault="006C7663" w:rsidP="3785681D">
      <w:pPr>
        <w:widowControl/>
        <w:spacing w:line="240" w:lineRule="auto"/>
      </w:pPr>
    </w:p>
    <w:p w14:paraId="23F29872" w14:textId="77777777" w:rsidR="006C7663" w:rsidRDefault="006C7663" w:rsidP="3785681D">
      <w:pPr>
        <w:widowControl/>
        <w:spacing w:line="240" w:lineRule="auto"/>
      </w:pPr>
    </w:p>
    <w:p w14:paraId="70B1D2D8" w14:textId="59DCCFFD" w:rsidR="6418ABFE" w:rsidRDefault="6418ABFE" w:rsidP="6418ABFE">
      <w:pPr>
        <w:widowControl/>
        <w:spacing w:line="240" w:lineRule="auto"/>
      </w:pPr>
    </w:p>
    <w:p w14:paraId="38B89069" w14:textId="5222D1F2" w:rsidR="6418ABFE" w:rsidRDefault="6418ABFE" w:rsidP="6418ABFE">
      <w:pPr>
        <w:widowControl/>
        <w:spacing w:line="240" w:lineRule="auto"/>
      </w:pPr>
    </w:p>
    <w:p w14:paraId="50428B87" w14:textId="68F896C3" w:rsidR="6418ABFE" w:rsidRDefault="6418ABFE" w:rsidP="6418ABFE">
      <w:pPr>
        <w:widowControl/>
        <w:spacing w:line="240" w:lineRule="auto"/>
      </w:pPr>
    </w:p>
    <w:p w14:paraId="02493707" w14:textId="06812851" w:rsidR="6418ABFE" w:rsidRDefault="6418ABFE" w:rsidP="6418ABFE">
      <w:pPr>
        <w:widowControl/>
        <w:spacing w:line="240" w:lineRule="auto"/>
      </w:pPr>
    </w:p>
    <w:p w14:paraId="1FE8FAD7" w14:textId="46EA7D51" w:rsidR="4807CE35" w:rsidRDefault="4807CE35" w:rsidP="6418ABFE">
      <w:pPr>
        <w:pStyle w:val="Ttulo2"/>
      </w:pPr>
      <w:r>
        <w:t>Estudo de Viabilidade</w:t>
      </w:r>
    </w:p>
    <w:p w14:paraId="33679F74" w14:textId="77777777" w:rsidR="00880201" w:rsidRPr="00880201" w:rsidRDefault="00880201" w:rsidP="00880201"/>
    <w:p w14:paraId="3DF8BD0E" w14:textId="5B49FBB6" w:rsidR="00FD1604" w:rsidRDefault="00FD1604" w:rsidP="00FD1604">
      <w:pPr>
        <w:pStyle w:val="Legenda"/>
        <w:keepNext/>
        <w:jc w:val="center"/>
      </w:pPr>
      <w:bookmarkStart w:id="41" w:name="_Toc110341016"/>
      <w:r>
        <w:t xml:space="preserve">Quadro </w:t>
      </w:r>
      <w:r w:rsidR="00262278">
        <w:t>13</w:t>
      </w:r>
      <w:r>
        <w:t xml:space="preserve"> Análise de viabilidade</w:t>
      </w:r>
      <w:bookmarkEnd w:id="41"/>
    </w:p>
    <w:tbl>
      <w:tblPr>
        <w:tblW w:w="9257" w:type="dxa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7356"/>
        <w:gridCol w:w="851"/>
        <w:gridCol w:w="1050"/>
      </w:tblGrid>
      <w:tr w:rsidR="00AE47AA" w:rsidRPr="000C1884" w14:paraId="7B33AF5B" w14:textId="77777777" w:rsidTr="6418ABFE">
        <w:trPr>
          <w:cantSplit/>
          <w:tblHeader/>
          <w:jc w:val="center"/>
        </w:trPr>
        <w:tc>
          <w:tcPr>
            <w:tcW w:w="7356" w:type="dxa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C6AFDFD" w14:textId="1127C356" w:rsidR="00AE47AA" w:rsidRPr="000C1884" w:rsidRDefault="00AE47AA" w:rsidP="00AE47AA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0096017E">
              <w:rPr>
                <w:rFonts w:ascii="Arial" w:hAnsi="Arial" w:cs="Arial"/>
                <w:sz w:val="24"/>
                <w:szCs w:val="24"/>
              </w:rPr>
              <w:t>Questão</w:t>
            </w:r>
            <w:proofErr w:type="spellEnd"/>
          </w:p>
        </w:tc>
        <w:tc>
          <w:tcPr>
            <w:tcW w:w="1901" w:type="dxa"/>
            <w:gridSpan w:val="2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3089473" w14:textId="5DB5BA89" w:rsidR="00AE47AA" w:rsidRPr="000C1884" w:rsidRDefault="00AE47AA" w:rsidP="3E44591A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Resposta</w:t>
            </w:r>
          </w:p>
        </w:tc>
      </w:tr>
      <w:tr w:rsidR="00AE47AA" w:rsidRPr="000C1884" w14:paraId="7C9F2C70" w14:textId="77777777" w:rsidTr="6418ABFE">
        <w:trPr>
          <w:cantSplit/>
          <w:trHeight w:val="390"/>
          <w:tblHeader/>
          <w:jc w:val="center"/>
        </w:trPr>
        <w:tc>
          <w:tcPr>
            <w:tcW w:w="7356" w:type="dxa"/>
            <w:vMerge/>
            <w:vAlign w:val="center"/>
          </w:tcPr>
          <w:p w14:paraId="6749E95E" w14:textId="77777777" w:rsidR="00AE47AA" w:rsidRDefault="00AE47AA" w:rsidP="00AE47AA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851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198A966A" w14:textId="2EA2EAC9" w:rsidR="00AE47AA" w:rsidRDefault="00AE47AA" w:rsidP="3E44591A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Sim</w:t>
            </w:r>
          </w:p>
        </w:tc>
        <w:tc>
          <w:tcPr>
            <w:tcW w:w="105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74B91D1F" w14:textId="24593197" w:rsidR="00AE47AA" w:rsidRDefault="00AE47AA" w:rsidP="3E44591A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Não</w:t>
            </w:r>
          </w:p>
        </w:tc>
      </w:tr>
      <w:tr w:rsidR="00880201" w:rsidRPr="000310A9" w14:paraId="775474E6" w14:textId="77777777" w:rsidTr="6418ABFE">
        <w:trPr>
          <w:cantSplit/>
          <w:trHeight w:val="435"/>
          <w:jc w:val="center"/>
        </w:trPr>
        <w:tc>
          <w:tcPr>
            <w:tcW w:w="735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DB1D04" w14:textId="7758AAA1" w:rsidR="00880201" w:rsidRPr="00620C4F" w:rsidRDefault="00AE47AA" w:rsidP="00620C4F">
            <w:pPr>
              <w:pStyle w:val="Corpodetexto1"/>
              <w:keepNext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="139F1635"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contribui para os objetivos da organização?</w:t>
            </w:r>
          </w:p>
        </w:tc>
        <w:tc>
          <w:tcPr>
            <w:tcW w:w="851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8F4DCAC" w14:textId="57B4812D" w:rsidR="00880201" w:rsidRPr="000C1884" w:rsidRDefault="1C1C6286" w:rsidP="00620C4F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44C2917E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  <w:tr w:rsidR="00880201" w:rsidRPr="000310A9" w14:paraId="380E8E0B" w14:textId="77777777" w:rsidTr="6418ABFE">
        <w:trPr>
          <w:cantSplit/>
          <w:trHeight w:val="405"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7E158B7E" w14:textId="11740A88" w:rsidR="00880201" w:rsidRPr="00620C4F" w:rsidRDefault="00AE47AA" w:rsidP="00620C4F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="139F1635"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pode ser implementado com a tecnologia atual?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B956F5D" w14:textId="42CC87EB" w:rsidR="00880201" w:rsidRPr="000C1884" w:rsidRDefault="4538A7C3" w:rsidP="00620C4F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D5DCE4" w:themeFill="text2" w:themeFillTint="33"/>
          </w:tcPr>
          <w:p w14:paraId="4EDE0FBC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  <w:tr w:rsidR="00A400FB" w:rsidRPr="000310A9" w14:paraId="4BA2D935" w14:textId="77777777" w:rsidTr="6418ABFE">
        <w:trPr>
          <w:cantSplit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E4B1EB4" w14:textId="623A648D" w:rsidR="00A400FB" w:rsidRPr="00620C4F" w:rsidRDefault="4DB814D9" w:rsidP="00620C4F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dentro do orçamento?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12E5AB85" w14:textId="5DEF6943" w:rsidR="00A400FB" w:rsidRPr="000C1884" w:rsidRDefault="2708867E" w:rsidP="00620C4F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  <w:r w:rsidRPr="10662177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FFFFFF" w:themeFill="background1"/>
          </w:tcPr>
          <w:p w14:paraId="0FF1D5C6" w14:textId="4ACF70DF" w:rsidR="00A400FB" w:rsidRPr="000C1884" w:rsidRDefault="00A400FB" w:rsidP="20A246E0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="00A400FB" w:rsidRPr="000310A9" w14:paraId="72DF56A2" w14:textId="77777777" w:rsidTr="6418ABFE">
        <w:trPr>
          <w:cantSplit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</w:tcPr>
          <w:p w14:paraId="5F1075C6" w14:textId="465E4921" w:rsidR="00A400FB" w:rsidRPr="00620C4F" w:rsidRDefault="4DB814D9" w:rsidP="00620C4F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conforme o cronograma do projeto?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5831888" w14:textId="3B8723C7" w:rsidR="00A400FB" w:rsidRPr="000C1884" w:rsidRDefault="05110713" w:rsidP="00620C4F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D5DCE4" w:themeFill="text2" w:themeFillTint="33"/>
          </w:tcPr>
          <w:p w14:paraId="6150C696" w14:textId="77777777" w:rsidR="00A400FB" w:rsidRPr="000C1884" w:rsidRDefault="00A400FB" w:rsidP="0089201D">
            <w:pPr>
              <w:pStyle w:val="InfoBlue"/>
              <w:rPr>
                <w:rFonts w:cs="Arial"/>
              </w:rPr>
            </w:pPr>
          </w:p>
        </w:tc>
      </w:tr>
      <w:tr w:rsidR="00880201" w:rsidRPr="000310A9" w14:paraId="6E0D0138" w14:textId="77777777" w:rsidTr="6418ABFE">
        <w:trPr>
          <w:cantSplit/>
          <w:trHeight w:val="675"/>
          <w:jc w:val="center"/>
        </w:trPr>
        <w:tc>
          <w:tcPr>
            <w:tcW w:w="7356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6C014F" w14:textId="0397D8A5" w:rsidR="00880201" w:rsidRPr="00620C4F" w:rsidRDefault="139F1635" w:rsidP="00620C4F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integrado com outros sistemas em operação?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7AE7D9" w14:textId="4A74683A" w:rsidR="00880201" w:rsidRPr="000C1884" w:rsidRDefault="09E8F2CC" w:rsidP="00620C4F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11D59DB" w14:textId="77777777" w:rsidR="00880201" w:rsidRPr="000C1884" w:rsidRDefault="00880201" w:rsidP="0089201D">
            <w:pPr>
              <w:pStyle w:val="InfoBlue"/>
              <w:rPr>
                <w:rFonts w:cs="Arial"/>
              </w:rPr>
            </w:pPr>
          </w:p>
        </w:tc>
      </w:tr>
    </w:tbl>
    <w:p w14:paraId="36C4CD44" w14:textId="48128EF9" w:rsidR="00AE47AA" w:rsidRPr="00565C67" w:rsidRDefault="76EEB428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771ADE15" w14:textId="2649BD4E" w:rsidR="00AE47AA" w:rsidRPr="00565C67" w:rsidRDefault="00AE47AA" w:rsidP="00AE47AA">
      <w:pPr>
        <w:rPr>
          <w:i/>
          <w:iCs/>
          <w:color w:val="44546A" w:themeColor="text2"/>
          <w:sz w:val="22"/>
          <w:szCs w:val="22"/>
        </w:rPr>
      </w:pPr>
    </w:p>
    <w:p w14:paraId="14470C8E" w14:textId="4C5F7205" w:rsidR="14CE7278" w:rsidRDefault="48285435" w:rsidP="004C6A9D">
      <w:pPr>
        <w:ind w:firstLine="709"/>
        <w:jc w:val="both"/>
      </w:pPr>
      <w:r>
        <w:t xml:space="preserve">Parecer do Coordenador do Projeto: </w:t>
      </w:r>
      <w:r w:rsidR="62F7A25C">
        <w:t>Sim, é viável</w:t>
      </w:r>
      <w:r w:rsidR="1A53F893">
        <w:t xml:space="preserve">. É importante, porém, </w:t>
      </w:r>
      <w:r w:rsidR="7362EE4D">
        <w:t xml:space="preserve">manter </w:t>
      </w:r>
      <w:r w:rsidR="3128AF06">
        <w:t xml:space="preserve">a </w:t>
      </w:r>
      <w:r w:rsidR="7362EE4D">
        <w:t xml:space="preserve">atenção </w:t>
      </w:r>
      <w:r w:rsidR="6A89A4A3">
        <w:t>ao cronograma</w:t>
      </w:r>
      <w:r w:rsidR="7362EE4D">
        <w:t>.</w:t>
      </w:r>
      <w:bookmarkEnd w:id="5"/>
      <w:bookmarkEnd w:id="6"/>
      <w:bookmarkEnd w:id="33"/>
      <w:bookmarkEnd w:id="34"/>
    </w:p>
    <w:p w14:paraId="04A6065B" w14:textId="77777777" w:rsidR="006C7663" w:rsidRDefault="006C7663" w:rsidP="006C7663">
      <w:pPr>
        <w:jc w:val="both"/>
      </w:pPr>
    </w:p>
    <w:p w14:paraId="4D1ECF98" w14:textId="18DC64E6" w:rsidR="00E72D8D" w:rsidRDefault="5F655B54" w:rsidP="00145E9A">
      <w:pPr>
        <w:pStyle w:val="Ttulo2"/>
      </w:pPr>
      <w:bookmarkStart w:id="42" w:name="_Toc110341095"/>
      <w:r>
        <w:t xml:space="preserve">Requisitos </w:t>
      </w:r>
      <w:r w:rsidR="2A4D439D">
        <w:t xml:space="preserve">Funcionais </w:t>
      </w:r>
      <w:r>
        <w:t>do Sistema</w:t>
      </w:r>
      <w:bookmarkEnd w:id="42"/>
    </w:p>
    <w:p w14:paraId="602930DD" w14:textId="29F28F60" w:rsidR="6418ABFE" w:rsidRDefault="6418ABFE" w:rsidP="6418ABFE"/>
    <w:p w14:paraId="4CC6B698" w14:textId="3C4717CC" w:rsidR="00FD1604" w:rsidRDefault="02E062BE" w:rsidP="00FD1604">
      <w:pPr>
        <w:pStyle w:val="Legenda"/>
        <w:keepNext/>
        <w:jc w:val="center"/>
      </w:pPr>
      <w:bookmarkStart w:id="43" w:name="_Toc110341017"/>
      <w:r>
        <w:t xml:space="preserve">Quadro </w:t>
      </w:r>
      <w:r w:rsidR="00262278">
        <w:t>14</w:t>
      </w:r>
      <w:r>
        <w:t xml:space="preserve"> Requisitos funcionais</w:t>
      </w:r>
      <w:bookmarkEnd w:id="43"/>
    </w:p>
    <w:tbl>
      <w:tblPr>
        <w:tblStyle w:val="Tabelacomgrade"/>
        <w:tblW w:w="8580" w:type="dxa"/>
        <w:jc w:val="center"/>
        <w:tblLayout w:type="fixed"/>
        <w:tblLook w:val="0000" w:firstRow="0" w:lastRow="0" w:firstColumn="0" w:lastColumn="0" w:noHBand="0" w:noVBand="0"/>
      </w:tblPr>
      <w:tblGrid>
        <w:gridCol w:w="1185"/>
        <w:gridCol w:w="4140"/>
        <w:gridCol w:w="1980"/>
        <w:gridCol w:w="630"/>
        <w:gridCol w:w="645"/>
      </w:tblGrid>
      <w:tr w:rsidR="3785681D" w14:paraId="087E604A" w14:textId="77777777" w:rsidTr="00446000">
        <w:trPr>
          <w:trHeight w:val="405"/>
          <w:jc w:val="center"/>
        </w:trPr>
        <w:tc>
          <w:tcPr>
            <w:tcW w:w="1185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3FE8001B" w14:textId="3D8D401D" w:rsidR="3785681D" w:rsidRDefault="174B3F5D" w:rsidP="3E44591A">
            <w:pPr>
              <w:spacing w:line="259" w:lineRule="auto"/>
              <w:ind w:left="40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4140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54ADDDD" w14:textId="31BE9517" w:rsidR="3785681D" w:rsidRDefault="174B3F5D" w:rsidP="3E44591A">
            <w:pPr>
              <w:spacing w:line="259" w:lineRule="auto"/>
              <w:ind w:left="285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980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62E3AD33" w14:textId="33566C57" w:rsidR="3785681D" w:rsidRDefault="174B3F5D" w:rsidP="3E44591A">
            <w:pPr>
              <w:spacing w:line="259" w:lineRule="auto"/>
              <w:ind w:left="484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27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BFBFBF" w:themeColor="background1" w:themeShade="BF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DC6019C" w14:textId="2966BB71" w:rsidR="3785681D" w:rsidRDefault="174B3F5D" w:rsidP="3E44591A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785681D" w14:paraId="517BAC16" w14:textId="77777777" w:rsidTr="00446000">
        <w:trPr>
          <w:trHeight w:val="390"/>
          <w:jc w:val="center"/>
        </w:trPr>
        <w:tc>
          <w:tcPr>
            <w:tcW w:w="1185" w:type="dxa"/>
            <w:vMerge/>
            <w:vAlign w:val="center"/>
          </w:tcPr>
          <w:p w14:paraId="67171218" w14:textId="77777777" w:rsidR="007679A6" w:rsidRDefault="007679A6"/>
        </w:tc>
        <w:tc>
          <w:tcPr>
            <w:tcW w:w="4140" w:type="dxa"/>
            <w:vMerge/>
            <w:vAlign w:val="center"/>
          </w:tcPr>
          <w:p w14:paraId="66ED0CB9" w14:textId="77777777" w:rsidR="007679A6" w:rsidRDefault="007679A6"/>
        </w:tc>
        <w:tc>
          <w:tcPr>
            <w:tcW w:w="1980" w:type="dxa"/>
            <w:vMerge/>
            <w:vAlign w:val="center"/>
          </w:tcPr>
          <w:p w14:paraId="03AA9601" w14:textId="77777777" w:rsidR="007679A6" w:rsidRDefault="007679A6"/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E665CE3" w14:textId="3DF21E28" w:rsidR="3785681D" w:rsidRDefault="174B3F5D" w:rsidP="3E44591A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645" w:type="dxa"/>
            <w:tcBorders>
              <w:top w:val="single" w:sz="6" w:space="0" w:color="BFBFBF" w:themeColor="background1" w:themeShade="BF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89CE141" w14:textId="2059A63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785681D" w14:paraId="4A9E0027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7755B1" w14:textId="5812EAE0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RF01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9959732" w14:textId="1D386B7E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criação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A3ED23" w14:textId="6871805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  <w:p w14:paraId="795CE57D" w14:textId="1735C7D2" w:rsidR="3785681D" w:rsidRDefault="3785681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66131F5" w14:textId="4926A83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170E7E" w14:textId="7E3526C0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7D342ECD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2492686" w14:textId="2CB1C1C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RF02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65BC215C" w14:textId="568A473C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edição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4A6A655" w14:textId="3F94B684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C5855D3" w14:textId="17256C3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EB75110" w14:textId="5C216F2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2A7B173C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22F2B6" w14:textId="67E3B0CB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RF03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2F9E41" w14:textId="45C9A75F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exclusão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07ADC3" w14:textId="508D9309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9E41265" w14:textId="2D61DCE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20168DC" w14:textId="13A405C8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687FAB7E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E44C9B6" w14:textId="2B64C90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RF04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6CF3E2F" w14:textId="5017DAFA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visualização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D82E87B" w14:textId="3F84A67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4166326" w14:textId="18C5F0F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55C8E5" w14:textId="623D1BB1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766E8468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02A4E" w14:textId="3A3C1D25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lastRenderedPageBreak/>
              <w:t>RF05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A24FAA3" w14:textId="4F559C19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o compartilhamento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98202CA" w14:textId="77F11120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C329A8" w14:textId="1278F6F0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6F82F91" w14:textId="7C8BCCA3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2687D071" w14:textId="77777777" w:rsidTr="00446000">
        <w:trPr>
          <w:trHeight w:val="94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E7CB5A5" w14:textId="58B2F35E" w:rsidR="3785681D" w:rsidRDefault="6B72C197" w:rsidP="6418ABF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RF06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59F77D5" w14:textId="1490E461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anunciar 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21DE08F" w14:textId="1569799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</w:t>
            </w:r>
            <w:r w:rsidRPr="3E44591A">
              <w:rPr>
                <w:rFonts w:ascii="Segoe UI" w:eastAsia="Segoe UI" w:hAnsi="Segoe UI" w:cs="Segoe UI"/>
                <w:color w:val="000000" w:themeColor="text1"/>
              </w:rPr>
              <w:t>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03BDFCC" w14:textId="6B122A07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C73817E" w14:textId="1113B603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5AA09614" w14:textId="77777777" w:rsidTr="00446000">
        <w:trPr>
          <w:trHeight w:val="94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CA1916" w14:textId="3ABCF93D" w:rsidR="3785681D" w:rsidRDefault="6B72C197" w:rsidP="6418ABF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RF07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939FE4A" w14:textId="289B22F5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exibir os eventos futuros ao público;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356C43A" w14:textId="498633D6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3324EB" w14:textId="186DA757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166F679" w14:textId="3C17E15E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390C088A" w14:textId="77777777" w:rsidTr="00446000">
        <w:trPr>
          <w:trHeight w:val="94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05C208" w14:textId="209E1F6E" w:rsidR="3785681D" w:rsidRDefault="6B72C197" w:rsidP="6418ABF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RF08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3DCE2E8" w14:textId="626C8A01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os participantes ao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1DE10CD" w14:textId="69987F9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3698CCC" w14:textId="380D1979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5610E9F4" w14:textId="3C83F986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5F170579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6077BC" w14:textId="3A4128BB" w:rsidR="3785681D" w:rsidRDefault="6B72C197" w:rsidP="6418ABFE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6418ABFE">
              <w:rPr>
                <w:rFonts w:eastAsia="Arial" w:cs="Arial"/>
                <w:color w:val="000000" w:themeColor="text1"/>
                <w:sz w:val="22"/>
                <w:szCs w:val="22"/>
              </w:rPr>
              <w:t>RF09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78AC4" w14:textId="0F102E7D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credenciar os participantes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20F18E1" w14:textId="40DD4527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1483D6" w14:textId="6B108803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D6CD6A" w14:textId="0DB91F0A" w:rsidR="3785681D" w:rsidRDefault="174B3F5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14:paraId="00FCDECE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2CCDDB5" w14:textId="10D46CC1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RF10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40CC41EF" w14:textId="20280570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o certificado aos participantes;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8E20DDB" w14:textId="4FB743F7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79BDD47" w14:textId="0217C993" w:rsidR="3785681D" w:rsidRDefault="174B3F5D" w:rsidP="3E44591A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16AB1E0" w14:textId="2B29A813" w:rsidR="3785681D" w:rsidRDefault="3785681D" w:rsidP="3E44591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14:paraId="31B0B5DD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04DA72" w14:textId="4E0A320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</w:t>
            </w:r>
            <w:r w:rsidR="41690428"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D94A95" w14:textId="5B361985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a lista de participantes ao administrador do evento;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095E63" w14:textId="0F81044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9B500AB" w14:textId="15D07EEA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1CBFAED" w14:textId="1ABE99E5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  <w:lang w:val="en-US"/>
              </w:rPr>
            </w:pPr>
          </w:p>
        </w:tc>
      </w:tr>
      <w:tr w:rsidR="3785681D" w14:paraId="0838CA73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1310FA9" w14:textId="4673AD5C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RF12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8DB784C" w14:textId="7644B96A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 usuário na plataforma;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1A75734D" w14:textId="51F51FA8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A03D92B" w14:textId="54C0995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6D33026C" w14:textId="4B3375D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0C9F786B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5D290D4" w14:textId="331FC21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RF13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8188D1" w14:textId="6A172979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alterar os dados cadastrados do usuário na plataforma;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5AF4BFD" w14:textId="50079CA6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BB1B1E" w14:textId="49A1D90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631B63" w14:textId="62D848D1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44CB2F81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2529526" w14:textId="1CCD4674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RF14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3F61C59B" w14:textId="688AAB55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que o usuário recupere a</w:t>
            </w:r>
            <w:r w:rsidR="51298B53" w:rsidRPr="3E44591A">
              <w:rPr>
                <w:rFonts w:eastAsia="Arial" w:cs="Arial"/>
                <w:color w:val="000000" w:themeColor="text1"/>
              </w:rPr>
              <w:t xml:space="preserve"> sua</w:t>
            </w:r>
            <w:r w:rsidRPr="3E44591A">
              <w:rPr>
                <w:rFonts w:eastAsia="Arial" w:cs="Arial"/>
                <w:color w:val="000000" w:themeColor="text1"/>
              </w:rPr>
              <w:t xml:space="preserve"> senha;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279A64DA" w14:textId="72B5E6D1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723295E6" w14:textId="53FCA02D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5DCE4" w:themeFill="text2" w:themeFillTint="33"/>
            <w:vAlign w:val="center"/>
          </w:tcPr>
          <w:p w14:paraId="0811F4DA" w14:textId="1C9FB149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14:paraId="02754695" w14:textId="77777777" w:rsidTr="00446000">
        <w:trPr>
          <w:trHeight w:val="975"/>
          <w:jc w:val="center"/>
        </w:trPr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6FA94D" w14:textId="10EB915F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RF15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780E2CD" w14:textId="0B5FEEB3" w:rsidR="3785681D" w:rsidRDefault="174B3F5D" w:rsidP="00620C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desistência do evento</w:t>
            </w:r>
            <w:r w:rsidR="011CAF78" w:rsidRPr="3E44591A">
              <w:rPr>
                <w:rFonts w:eastAsia="Arial" w:cs="Arial"/>
                <w:color w:val="000000" w:themeColor="text1"/>
              </w:rPr>
              <w:t xml:space="preserve"> por parte do usuário</w:t>
            </w:r>
            <w:r w:rsidRPr="3E44591A">
              <w:rPr>
                <w:rFonts w:eastAsia="Arial" w:cs="Arial"/>
                <w:color w:val="000000" w:themeColor="text1"/>
              </w:rPr>
              <w:t>;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FB86A9" w14:textId="4501220F" w:rsidR="3785681D" w:rsidRDefault="174B3F5D" w:rsidP="3E44591A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24ADA07" w14:textId="03BD9482" w:rsidR="3785681D" w:rsidRDefault="174B3F5D" w:rsidP="3E44591A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E44AE8" w14:textId="0BB8B3DA" w:rsidR="3785681D" w:rsidRDefault="3785681D" w:rsidP="3E44591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</w:tbl>
    <w:p w14:paraId="36384407" w14:textId="0C625C9A" w:rsidR="002E56FD" w:rsidRPr="00565C67" w:rsidRDefault="0D8C7AC3" w:rsidP="35968EE3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14:paraId="76E937BC" w14:textId="02B6FAF5" w:rsidR="6418ABFE" w:rsidRDefault="6418ABFE" w:rsidP="6418ABFE"/>
    <w:p w14:paraId="4F2D7B36" w14:textId="21A2C421" w:rsidR="6418ABFE" w:rsidRDefault="6418ABFE" w:rsidP="6418ABFE"/>
    <w:p w14:paraId="39A40A03" w14:textId="6958EA42" w:rsidR="6418ABFE" w:rsidRDefault="6418ABFE" w:rsidP="6418ABFE"/>
    <w:p w14:paraId="75D5261B" w14:textId="327C2AE3" w:rsidR="6418ABFE" w:rsidRDefault="6418ABFE" w:rsidP="6418ABFE"/>
    <w:p w14:paraId="49CC50DC" w14:textId="091351C7" w:rsidR="6418ABFE" w:rsidRDefault="6418ABFE" w:rsidP="6418ABFE"/>
    <w:p w14:paraId="69432672" w14:textId="370704E3" w:rsidR="6418ABFE" w:rsidRDefault="6418ABFE" w:rsidP="6418ABFE"/>
    <w:p w14:paraId="2F87DD5A" w14:textId="30F86788" w:rsidR="6418ABFE" w:rsidRDefault="6418ABFE" w:rsidP="6418ABFE"/>
    <w:p w14:paraId="4E84C42A" w14:textId="24784A0E" w:rsidR="6418ABFE" w:rsidRDefault="6418ABFE" w:rsidP="6418ABFE"/>
    <w:p w14:paraId="09C5ED24" w14:textId="67CBD679" w:rsidR="6418ABFE" w:rsidRDefault="6418ABFE" w:rsidP="6418ABFE"/>
    <w:p w14:paraId="34B4A072" w14:textId="418A92F3" w:rsidR="6418ABFE" w:rsidRDefault="6418ABFE" w:rsidP="6418ABFE"/>
    <w:p w14:paraId="6FCBB94A" w14:textId="31D93A3C" w:rsidR="6418ABFE" w:rsidRDefault="6418ABFE" w:rsidP="6418ABFE"/>
    <w:p w14:paraId="296DCF5E" w14:textId="3806AB79" w:rsidR="49770A9C" w:rsidRDefault="49770A9C" w:rsidP="6418ABFE">
      <w:pPr>
        <w:pStyle w:val="Ttulo2"/>
      </w:pPr>
      <w:r>
        <w:t>Requisitos Não Funcionais do Sistema</w:t>
      </w:r>
    </w:p>
    <w:p w14:paraId="2BC66A68" w14:textId="4B066C8F" w:rsidR="6418ABFE" w:rsidRDefault="6418ABFE" w:rsidP="6418ABFE"/>
    <w:p w14:paraId="0FB7355E" w14:textId="0C6F8DFC" w:rsidR="00FD1604" w:rsidRDefault="6E15E226" w:rsidP="00FD1604">
      <w:pPr>
        <w:pStyle w:val="Legenda"/>
        <w:keepNext/>
        <w:jc w:val="center"/>
      </w:pPr>
      <w:bookmarkStart w:id="44" w:name="_Toc110341018"/>
      <w:r>
        <w:t xml:space="preserve">Quadro </w:t>
      </w:r>
      <w:r w:rsidR="00262278">
        <w:t>15</w:t>
      </w:r>
      <w:r>
        <w:t xml:space="preserve"> Requisitos não funcionais</w:t>
      </w:r>
      <w:bookmarkEnd w:id="44"/>
    </w:p>
    <w:tbl>
      <w:tblPr>
        <w:tblStyle w:val="Tabelacomgrade"/>
        <w:tblW w:w="8595" w:type="dxa"/>
        <w:jc w:val="center"/>
        <w:tblLayout w:type="fixed"/>
        <w:tblLook w:val="04A0" w:firstRow="1" w:lastRow="0" w:firstColumn="1" w:lastColumn="0" w:noHBand="0" w:noVBand="1"/>
      </w:tblPr>
      <w:tblGrid>
        <w:gridCol w:w="1140"/>
        <w:gridCol w:w="4065"/>
        <w:gridCol w:w="1635"/>
        <w:gridCol w:w="990"/>
        <w:gridCol w:w="765"/>
      </w:tblGrid>
      <w:tr w:rsidR="33884D3D" w14:paraId="397C46D1" w14:textId="77777777" w:rsidTr="00446000">
        <w:trPr>
          <w:trHeight w:val="405"/>
          <w:jc w:val="center"/>
        </w:trPr>
        <w:tc>
          <w:tcPr>
            <w:tcW w:w="1140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513BF865" w14:textId="71F6968C" w:rsidR="33884D3D" w:rsidRPr="0096017E" w:rsidRDefault="46189D16"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406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234281FD" w14:textId="3CFACEC1" w:rsidR="33884D3D" w:rsidRPr="0096017E" w:rsidRDefault="46189D16" w:rsidP="33884D3D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  <w:tc>
          <w:tcPr>
            <w:tcW w:w="163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1509F7FE" w14:textId="3D7D6CBF" w:rsidR="33884D3D" w:rsidRPr="0096017E" w:rsidRDefault="46189D16" w:rsidP="0096017E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Prioridade</w:t>
            </w:r>
          </w:p>
        </w:tc>
        <w:tc>
          <w:tcPr>
            <w:tcW w:w="175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BFBFBF" w:themeColor="background1" w:themeShade="BF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2BFBED31" w14:textId="0FC19F33" w:rsidR="33884D3D" w:rsidRDefault="46189D16" w:rsidP="0096017E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Revisado</w:t>
            </w:r>
          </w:p>
        </w:tc>
      </w:tr>
      <w:tr w:rsidR="33884D3D" w14:paraId="5821D1DA" w14:textId="77777777" w:rsidTr="00446000">
        <w:trPr>
          <w:trHeight w:val="495"/>
          <w:jc w:val="center"/>
        </w:trPr>
        <w:tc>
          <w:tcPr>
            <w:tcW w:w="1140" w:type="dxa"/>
            <w:vMerge/>
            <w:vAlign w:val="center"/>
          </w:tcPr>
          <w:p w14:paraId="6AD7C34A" w14:textId="77777777" w:rsidR="007679A6" w:rsidRPr="0096017E" w:rsidRDefault="007679A6"/>
        </w:tc>
        <w:tc>
          <w:tcPr>
            <w:tcW w:w="4065" w:type="dxa"/>
            <w:vMerge/>
            <w:vAlign w:val="center"/>
          </w:tcPr>
          <w:p w14:paraId="3498123A" w14:textId="77777777" w:rsidR="007679A6" w:rsidRPr="0096017E" w:rsidRDefault="007679A6"/>
        </w:tc>
        <w:tc>
          <w:tcPr>
            <w:tcW w:w="1635" w:type="dxa"/>
            <w:vMerge/>
            <w:vAlign w:val="center"/>
          </w:tcPr>
          <w:p w14:paraId="51D1DB34" w14:textId="77777777" w:rsidR="007679A6" w:rsidRPr="0096017E" w:rsidRDefault="007679A6"/>
        </w:tc>
        <w:tc>
          <w:tcPr>
            <w:tcW w:w="990" w:type="dxa"/>
            <w:tcBorders>
              <w:top w:val="single" w:sz="8" w:space="0" w:color="BFBFBF" w:themeColor="background1" w:themeShade="BF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508ADD6E" w14:textId="47F727F8" w:rsidR="33884D3D" w:rsidRDefault="33884D3D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</w:tcPr>
          <w:p w14:paraId="750B0711" w14:textId="1A82196B" w:rsidR="33884D3D" w:rsidRDefault="46189D16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3884D3D" w14:paraId="125309E6" w14:textId="77777777" w:rsidTr="00446000">
        <w:trPr>
          <w:trHeight w:val="1365"/>
          <w:jc w:val="center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C8DE0F" w14:textId="398EBB31" w:rsidR="33884D3D" w:rsidRPr="0096017E" w:rsidRDefault="2F180D8E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RNF1 </w:t>
            </w:r>
          </w:p>
        </w:tc>
        <w:tc>
          <w:tcPr>
            <w:tcW w:w="4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D9FE27" w14:textId="1FA99AA1" w:rsidR="33884D3D" w:rsidRPr="0096017E" w:rsidRDefault="5B1B9ACF" w:rsidP="6418ABFE">
            <w:r w:rsidRPr="6418ABFE">
              <w:rPr>
                <w:rFonts w:eastAsia="Arial" w:cs="Arial"/>
                <w:color w:val="000000" w:themeColor="text1"/>
              </w:rPr>
              <w:t>O sistema deve permitir a autenticação do público em eventos fechados para alunos utilizando-se do RA do aluno matriculado;</w:t>
            </w:r>
          </w:p>
          <w:p w14:paraId="0A6B2348" w14:textId="5DC7B2B6" w:rsidR="33884D3D" w:rsidRPr="0096017E" w:rsidRDefault="5B1B9ACF" w:rsidP="6418ABFE"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16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D33D3C" w14:textId="58841F49" w:rsidR="33884D3D" w:rsidRPr="0096017E" w:rsidRDefault="2F180D8E" w:rsidP="6418ABFE">
            <w:pPr>
              <w:spacing w:line="242" w:lineRule="auto"/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Alta 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85BE8A" w14:textId="120529C4" w:rsidR="33884D3D" w:rsidRDefault="46189D16" w:rsidP="0096017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E6862" w14:textId="589A3B2C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174403BB" w14:textId="77777777" w:rsidTr="00446000">
        <w:trPr>
          <w:trHeight w:val="960"/>
          <w:jc w:val="center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107ACC29" w14:textId="30FC8429" w:rsidR="33884D3D" w:rsidRPr="0096017E" w:rsidRDefault="2F180D8E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RNF2 </w:t>
            </w:r>
          </w:p>
        </w:tc>
        <w:tc>
          <w:tcPr>
            <w:tcW w:w="4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60388EA6" w14:textId="00887FC1" w:rsidR="33884D3D" w:rsidRPr="0096017E" w:rsidRDefault="01274560" w:rsidP="6418ABFE">
            <w:r w:rsidRPr="6418ABFE">
              <w:rPr>
                <w:rFonts w:eastAsia="Arial" w:cs="Arial"/>
                <w:color w:val="000000" w:themeColor="text1"/>
              </w:rPr>
              <w:t>O sistema deve ser construído utilizando as linguagens de programação HTML5, CSS3</w:t>
            </w:r>
            <w:r w:rsidR="1175A0FE" w:rsidRPr="6418ABFE">
              <w:rPr>
                <w:rFonts w:eastAsia="Arial" w:cs="Arial"/>
                <w:color w:val="000000" w:themeColor="text1"/>
              </w:rPr>
              <w:t>,</w:t>
            </w: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6418ABFE">
              <w:rPr>
                <w:rFonts w:eastAsia="Arial" w:cs="Arial"/>
                <w:color w:val="000000" w:themeColor="text1"/>
              </w:rPr>
              <w:t>JavaScript</w:t>
            </w:r>
            <w:proofErr w:type="spellEnd"/>
            <w:r w:rsidR="4596D143" w:rsidRPr="6418ABFE">
              <w:rPr>
                <w:rFonts w:eastAsia="Arial" w:cs="Arial"/>
                <w:color w:val="000000" w:themeColor="text1"/>
              </w:rPr>
              <w:t xml:space="preserve"> e Java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4809C971" w14:textId="1BB943B8" w:rsidR="33884D3D" w:rsidRPr="0096017E" w:rsidRDefault="5B1B9ACF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  <w:p w14:paraId="3ED53EB4" w14:textId="580C7CAD" w:rsidR="33884D3D" w:rsidRPr="0096017E" w:rsidRDefault="6B14F63C" w:rsidP="6418ABFE">
            <w:pPr>
              <w:jc w:val="center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4AA88365" w14:textId="6B200D8E" w:rsidR="33884D3D" w:rsidRDefault="46189D16" w:rsidP="0096017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7070601" w14:textId="477361F9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643AECC2" w14:textId="77777777" w:rsidTr="00446000">
        <w:trPr>
          <w:trHeight w:val="960"/>
          <w:jc w:val="center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13E750" w14:textId="065B2F3F" w:rsidR="33884D3D" w:rsidRPr="0096017E" w:rsidRDefault="2F180D8E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RNF3 </w:t>
            </w:r>
          </w:p>
        </w:tc>
        <w:tc>
          <w:tcPr>
            <w:tcW w:w="4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B9772" w14:textId="5C57BD12" w:rsidR="33884D3D" w:rsidRPr="0096017E" w:rsidRDefault="5B1B9ACF" w:rsidP="6418ABFE">
            <w:r w:rsidRPr="6418ABFE">
              <w:rPr>
                <w:rFonts w:eastAsia="Arial" w:cs="Arial"/>
                <w:color w:val="000000" w:themeColor="text1"/>
              </w:rPr>
              <w:t>O sistema deve ser destinado para web</w:t>
            </w:r>
            <w:r w:rsidR="58361E4A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33D0E8" w14:textId="6E1F5136" w:rsidR="33884D3D" w:rsidRPr="0096017E" w:rsidRDefault="5B1B9ACF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</w:p>
          <w:p w14:paraId="56B76125" w14:textId="1780602D" w:rsidR="33884D3D" w:rsidRPr="0096017E" w:rsidRDefault="5B1B9ACF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Média  </w:t>
            </w:r>
          </w:p>
          <w:p w14:paraId="4DBAB7AF" w14:textId="72AA3641" w:rsidR="33884D3D" w:rsidRPr="0096017E" w:rsidRDefault="5B1B9ACF" w:rsidP="6418ABFE">
            <w:pPr>
              <w:jc w:val="center"/>
            </w:pPr>
            <w:r w:rsidRPr="6418ABF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0AE15C" w14:textId="47B4FA1F" w:rsidR="33884D3D" w:rsidRDefault="46189D16" w:rsidP="0096017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348A9" w14:textId="5464D2D8" w:rsidR="33884D3D" w:rsidRDefault="46189D16" w:rsidP="33884D3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14:paraId="4E16C67B" w14:textId="77777777" w:rsidTr="00446000">
        <w:trPr>
          <w:trHeight w:val="945"/>
          <w:jc w:val="center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60B84754" w14:textId="3E484C9B" w:rsidR="33884D3D" w:rsidRPr="0096017E" w:rsidRDefault="2F180D8E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 xml:space="preserve">RNF4 </w:t>
            </w:r>
          </w:p>
        </w:tc>
        <w:tc>
          <w:tcPr>
            <w:tcW w:w="40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C3C6A6A" w14:textId="222B222C" w:rsidR="33884D3D" w:rsidRPr="0096017E" w:rsidRDefault="5B1B9ACF" w:rsidP="6418ABFE">
            <w:pPr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sistema deve ser hospedado no </w:t>
            </w:r>
            <w:proofErr w:type="spellStart"/>
            <w:r w:rsidRPr="6418ABFE">
              <w:rPr>
                <w:rFonts w:eastAsia="Arial" w:cs="Arial"/>
                <w:color w:val="000000" w:themeColor="text1"/>
              </w:rPr>
              <w:t>Hostinger</w:t>
            </w:r>
            <w:proofErr w:type="spellEnd"/>
            <w:r w:rsidRPr="6418ABFE">
              <w:rPr>
                <w:rFonts w:eastAsia="Arial" w:cs="Arial"/>
                <w:color w:val="000000" w:themeColor="text1"/>
              </w:rPr>
              <w:t xml:space="preserve"> ou Locaweb</w:t>
            </w:r>
            <w:r w:rsidR="29B0110B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387815F7" w14:textId="12BE68F7" w:rsidR="33884D3D" w:rsidRPr="0096017E" w:rsidRDefault="1C649729" w:rsidP="6418ABFE">
            <w:pPr>
              <w:jc w:val="center"/>
            </w:pPr>
            <w:r w:rsidRPr="6418ABFE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61F87C74" w14:textId="04EC42B8" w:rsidR="33884D3D" w:rsidRDefault="46189D16" w:rsidP="0096017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3696205" w14:textId="0B98CC4D" w:rsidR="33884D3D" w:rsidRDefault="33884D3D" w:rsidP="3E44591A">
            <w:pPr>
              <w:jc w:val="right"/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14:paraId="1B08E599" w14:textId="0C625C9A" w:rsidR="1DCEAC23" w:rsidRDefault="1DCEAC23" w:rsidP="6418ABFE">
      <w:pPr>
        <w:jc w:val="center"/>
        <w:rPr>
          <w:i/>
          <w:iCs/>
          <w:color w:val="44546A" w:themeColor="text2"/>
          <w:sz w:val="18"/>
          <w:szCs w:val="18"/>
        </w:rPr>
      </w:pPr>
      <w:r w:rsidRPr="6418ABFE">
        <w:rPr>
          <w:i/>
          <w:iCs/>
          <w:color w:val="44546A" w:themeColor="text2"/>
          <w:sz w:val="18"/>
          <w:szCs w:val="18"/>
        </w:rPr>
        <w:t>Fonte: os autores</w:t>
      </w:r>
    </w:p>
    <w:p w14:paraId="4DD99D6F" w14:textId="5C9BBF21" w:rsidR="6418ABFE" w:rsidRDefault="6418ABFE" w:rsidP="6418ABFE">
      <w:pPr>
        <w:jc w:val="center"/>
        <w:rPr>
          <w:i/>
          <w:iCs/>
          <w:color w:val="44546A" w:themeColor="text2"/>
          <w:sz w:val="18"/>
          <w:szCs w:val="18"/>
        </w:rPr>
      </w:pPr>
    </w:p>
    <w:p w14:paraId="04763F09" w14:textId="4EDAC3E6" w:rsidR="003F2FEB" w:rsidRDefault="0BE9039B" w:rsidP="00145E9A">
      <w:pPr>
        <w:pStyle w:val="Ttulo2"/>
      </w:pPr>
      <w:bookmarkStart w:id="45" w:name="_Toc110341097"/>
      <w:r>
        <w:t>Re</w:t>
      </w:r>
      <w:r w:rsidR="22918217">
        <w:t>gras de Negócio</w:t>
      </w:r>
      <w:bookmarkEnd w:id="45"/>
    </w:p>
    <w:p w14:paraId="439C99C7" w14:textId="7E2D9410" w:rsidR="6418ABFE" w:rsidRDefault="6418ABFE" w:rsidP="6418ABFE"/>
    <w:p w14:paraId="0E651CB2" w14:textId="46982F00" w:rsidR="08D3EB3A" w:rsidRDefault="00262278" w:rsidP="00262278">
      <w:pPr>
        <w:pStyle w:val="Legenda"/>
        <w:keepNext/>
        <w:jc w:val="center"/>
      </w:pPr>
      <w:r>
        <w:t>Quadro 16 Regras de Negócio</w:t>
      </w:r>
    </w:p>
    <w:tbl>
      <w:tblPr>
        <w:tblStyle w:val="Tabelacomgrade"/>
        <w:tblW w:w="8955" w:type="dxa"/>
        <w:tblInd w:w="210" w:type="dxa"/>
        <w:tblLayout w:type="fixed"/>
        <w:tblLook w:val="04A0" w:firstRow="1" w:lastRow="0" w:firstColumn="1" w:lastColumn="0" w:noHBand="0" w:noVBand="1"/>
      </w:tblPr>
      <w:tblGrid>
        <w:gridCol w:w="1080"/>
        <w:gridCol w:w="7875"/>
      </w:tblGrid>
      <w:tr w:rsidR="33884D3D" w14:paraId="16FCE35A" w14:textId="77777777" w:rsidTr="6418ABFE">
        <w:trPr>
          <w:trHeight w:val="765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E12ACFB" w14:textId="7057CF93" w:rsidR="33884D3D" w:rsidRDefault="46189D16" w:rsidP="33884D3D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A101BD6" w14:textId="266F4414" w:rsidR="33884D3D" w:rsidRDefault="46189D16" w:rsidP="33884D3D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</w:tr>
      <w:tr w:rsidR="33884D3D" w14:paraId="731E3E3A" w14:textId="77777777" w:rsidTr="6418ABFE">
        <w:trPr>
          <w:trHeight w:val="435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857553" w14:textId="68479A30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RN1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7FFD25" w14:textId="3D240CE7" w:rsidR="33884D3D" w:rsidRPr="00620C4F" w:rsidRDefault="46189D16" w:rsidP="00620C4F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Não é permitido emitir certificado a pessoa que não tenha se credenciado no evento;</w:t>
            </w:r>
          </w:p>
        </w:tc>
      </w:tr>
      <w:tr w:rsidR="33884D3D" w14:paraId="2171F389" w14:textId="77777777" w:rsidTr="6418ABFE">
        <w:trPr>
          <w:trHeight w:val="405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046B0D25" w14:textId="75AAA356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RN2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243FEB29" w14:textId="183EB3D7" w:rsidR="33884D3D" w:rsidRPr="00620C4F" w:rsidRDefault="46189D16" w:rsidP="00620C4F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Para eventos exclusivos para alunos Fatec, pessoas de fora da instituição não pode participar;</w:t>
            </w:r>
          </w:p>
        </w:tc>
      </w:tr>
      <w:tr w:rsidR="33884D3D" w14:paraId="0AF627B2" w14:textId="77777777" w:rsidTr="6418ABFE">
        <w:trPr>
          <w:trHeight w:val="420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E065894" w14:textId="31C543AB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RN3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0F0090" w14:textId="3234DF04" w:rsidR="33884D3D" w:rsidRPr="00620C4F" w:rsidRDefault="46189D16" w:rsidP="00620C4F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aluno deve ter a matrícula ativa para assistir eventos exclusivos;</w:t>
            </w:r>
          </w:p>
        </w:tc>
      </w:tr>
      <w:tr w:rsidR="33884D3D" w14:paraId="187EA468" w14:textId="77777777" w:rsidTr="6418ABFE">
        <w:trPr>
          <w:trHeight w:val="390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4D94C67A" w14:textId="56787C2B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RN4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1A8F81BD" w14:textId="7F9DE643" w:rsidR="33884D3D" w:rsidRPr="00620C4F" w:rsidRDefault="21B4EDED" w:rsidP="121FAF94">
            <w:pPr>
              <w:jc w:val="both"/>
              <w:rPr>
                <w:rFonts w:eastAsia="Calibri" w:cs="Arial"/>
                <w:color w:val="000000" w:themeColor="text1"/>
              </w:rPr>
            </w:pPr>
            <w:r w:rsidRPr="121FAF94">
              <w:rPr>
                <w:rFonts w:eastAsia="Calibri" w:cs="Arial"/>
                <w:color w:val="000000" w:themeColor="text1"/>
              </w:rPr>
              <w:t xml:space="preserve">Apenas </w:t>
            </w:r>
            <w:r w:rsidR="5ACD5A1E" w:rsidRPr="121FAF94">
              <w:rPr>
                <w:rFonts w:eastAsia="Calibri" w:cs="Arial"/>
                <w:color w:val="000000" w:themeColor="text1"/>
              </w:rPr>
              <w:t xml:space="preserve">o ator </w:t>
            </w:r>
            <w:r w:rsidRPr="121FAF94">
              <w:rPr>
                <w:rFonts w:eastAsia="Calibri" w:cs="Arial"/>
                <w:color w:val="000000" w:themeColor="text1"/>
              </w:rPr>
              <w:t>Fatec pode criar eventos</w:t>
            </w:r>
            <w:r w:rsidR="7F79B9A6" w:rsidRPr="121FAF94">
              <w:rPr>
                <w:rFonts w:eastAsia="Calibri" w:cs="Arial"/>
                <w:color w:val="000000" w:themeColor="text1"/>
              </w:rPr>
              <w:t xml:space="preserve"> no sistema</w:t>
            </w:r>
            <w:r w:rsidRPr="121FAF94">
              <w:rPr>
                <w:rFonts w:eastAsia="Calibri" w:cs="Arial"/>
                <w:color w:val="000000" w:themeColor="text1"/>
              </w:rPr>
              <w:t>;</w:t>
            </w:r>
          </w:p>
        </w:tc>
      </w:tr>
      <w:tr w:rsidR="33884D3D" w14:paraId="5E290599" w14:textId="77777777" w:rsidTr="6418ABFE">
        <w:trPr>
          <w:trHeight w:val="420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B90AC1" w14:textId="10EDDE4D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RN5 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372B5" w14:textId="79627BB4" w:rsidR="33884D3D" w:rsidRPr="00620C4F" w:rsidRDefault="46189D16" w:rsidP="00620C4F">
            <w:pPr>
              <w:jc w:val="both"/>
              <w:rPr>
                <w:rFonts w:eastAsia="Calibri" w:cs="Arial"/>
                <w:color w:val="000000" w:themeColor="text1"/>
              </w:rPr>
            </w:pPr>
            <w:r w:rsidRPr="00620C4F">
              <w:rPr>
                <w:rFonts w:eastAsia="Calibri" w:cs="Arial"/>
                <w:color w:val="000000" w:themeColor="text1"/>
              </w:rPr>
              <w:t>O funcionário pode determinar a quantidade máxima permitida no evento</w:t>
            </w:r>
          </w:p>
        </w:tc>
      </w:tr>
      <w:tr w:rsidR="33884D3D" w14:paraId="3022FC13" w14:textId="77777777" w:rsidTr="6418ABFE">
        <w:trPr>
          <w:trHeight w:val="420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  <w:vAlign w:val="center"/>
          </w:tcPr>
          <w:p w14:paraId="1BF58F76" w14:textId="2F3ACF01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lastRenderedPageBreak/>
              <w:t>RN6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5DCE4" w:themeFill="text2" w:themeFillTint="33"/>
          </w:tcPr>
          <w:p w14:paraId="5E7F94F9" w14:textId="7C386790" w:rsidR="33884D3D" w:rsidRPr="00620C4F" w:rsidRDefault="46189D16" w:rsidP="00620C4F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A pessoa deve se inscrever até o tempo limite determinado pelo criador do evento;</w:t>
            </w:r>
          </w:p>
        </w:tc>
      </w:tr>
      <w:tr w:rsidR="33884D3D" w14:paraId="682F430C" w14:textId="77777777" w:rsidTr="6418ABFE">
        <w:trPr>
          <w:trHeight w:val="420"/>
        </w:trPr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4794CF" w14:textId="545F6E11" w:rsidR="33884D3D" w:rsidRPr="00620C4F" w:rsidRDefault="33884D3D" w:rsidP="33884D3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>RN7</w:t>
            </w:r>
          </w:p>
        </w:tc>
        <w:tc>
          <w:tcPr>
            <w:tcW w:w="7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6B9FE" w14:textId="51853B59" w:rsidR="33884D3D" w:rsidRPr="00620C4F" w:rsidRDefault="46189D16" w:rsidP="00620C4F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usuário não pode se inscrever em dois ou mais eventos que ocorra no mesmo dia e horário;</w:t>
            </w:r>
          </w:p>
        </w:tc>
      </w:tr>
    </w:tbl>
    <w:p w14:paraId="11628604" w14:textId="3A3BC2BF" w:rsidR="33884D3D" w:rsidRDefault="33884D3D" w:rsidP="33884D3D">
      <w:pPr>
        <w:jc w:val="center"/>
      </w:pPr>
    </w:p>
    <w:p w14:paraId="363B1B79" w14:textId="23DF27D3" w:rsidR="006C7663" w:rsidRDefault="006C7663" w:rsidP="6418ABFE"/>
    <w:p w14:paraId="719CFB98" w14:textId="4E4645DD" w:rsidR="006C7663" w:rsidRDefault="61C6CFA1" w:rsidP="6418ABFE">
      <w:pPr>
        <w:pStyle w:val="Ttulo2"/>
      </w:pPr>
      <w:r>
        <w:t>Diagrama de Casos de Uso</w:t>
      </w:r>
    </w:p>
    <w:p w14:paraId="2FBABA08" w14:textId="02B3C65B" w:rsidR="006C7663" w:rsidRDefault="006C7663" w:rsidP="6418ABFE"/>
    <w:p w14:paraId="0CD76382" w14:textId="687B1EB8" w:rsidR="006C7663" w:rsidRDefault="26FB1BC7" w:rsidP="6418ABFE">
      <w:pPr>
        <w:pStyle w:val="Legenda"/>
        <w:keepNext/>
        <w:jc w:val="center"/>
      </w:pPr>
      <w:r>
        <w:t>Figura 4 Casos de uso</w:t>
      </w:r>
    </w:p>
    <w:p w14:paraId="6605B8FF" w14:textId="7D68E402" w:rsidR="006C7663" w:rsidRDefault="26FB1BC7" w:rsidP="6418ABFE">
      <w:pPr>
        <w:pStyle w:val="Ttulo2"/>
        <w:numPr>
          <w:ilvl w:val="1"/>
          <w:numId w:val="0"/>
        </w:numPr>
      </w:pPr>
      <w:r>
        <w:rPr>
          <w:noProof/>
        </w:rPr>
        <w:drawing>
          <wp:inline distT="0" distB="0" distL="0" distR="0" wp14:anchorId="7749411F" wp14:editId="54D826B0">
            <wp:extent cx="5783126" cy="3638550"/>
            <wp:effectExtent l="0" t="0" r="0" b="0"/>
            <wp:docPr id="261796557" name="Picture 261796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0FC6" w14:textId="21B6B340" w:rsidR="006C7663" w:rsidRDefault="006C7663" w:rsidP="6418ABFE"/>
    <w:p w14:paraId="5AAC877F" w14:textId="58454E3B" w:rsidR="464DA868" w:rsidRDefault="464DA868" w:rsidP="6418ABFE">
      <w:pPr>
        <w:pStyle w:val="Ttulo2"/>
      </w:pPr>
      <w:bookmarkStart w:id="46" w:name="_Toc110341099"/>
      <w:r>
        <w:t>Especificação dos Casos de Uso</w:t>
      </w:r>
      <w:bookmarkEnd w:id="46"/>
    </w:p>
    <w:p w14:paraId="735AFCA4" w14:textId="322278D8" w:rsidR="6418ABFE" w:rsidRDefault="6418ABFE" w:rsidP="6418ABFE"/>
    <w:p w14:paraId="057DF7D2" w14:textId="1A89C88C" w:rsidR="00FA6C34" w:rsidRPr="006F3A2E" w:rsidRDefault="32AE6FB4" w:rsidP="08D3EB3A">
      <w:pPr>
        <w:pStyle w:val="Ttulo3"/>
        <w:rPr>
          <w:b/>
          <w:bCs/>
        </w:rPr>
      </w:pPr>
      <w:bookmarkStart w:id="47" w:name="_Toc110341100"/>
      <w:r>
        <w:t xml:space="preserve"> </w:t>
      </w:r>
      <w:r w:rsidR="699CC52B" w:rsidRPr="6418ABFE">
        <w:rPr>
          <w:b/>
          <w:bCs/>
        </w:rPr>
        <w:t>Especificação do Caso de Uso-1</w:t>
      </w:r>
      <w:bookmarkEnd w:id="47"/>
    </w:p>
    <w:p w14:paraId="0D6A4FFC" w14:textId="7EB68F8A" w:rsidR="08D3EB3A" w:rsidRDefault="08D3EB3A" w:rsidP="08D3EB3A"/>
    <w:tbl>
      <w:tblPr>
        <w:tblStyle w:val="Tabelacomgrade"/>
        <w:tblW w:w="8655" w:type="dxa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410"/>
      </w:tblGrid>
      <w:tr w:rsidR="33884D3D" w14:paraId="2B8EA453" w14:textId="77777777" w:rsidTr="6418ABFE">
        <w:tc>
          <w:tcPr>
            <w:tcW w:w="4245" w:type="dxa"/>
            <w:gridSpan w:val="2"/>
          </w:tcPr>
          <w:p w14:paraId="0986275C" w14:textId="5908121D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410" w:type="dxa"/>
          </w:tcPr>
          <w:p w14:paraId="7D62AA98" w14:textId="38BEF638" w:rsidR="33884D3D" w:rsidRPr="0096017E" w:rsidRDefault="46189D16" w:rsidP="0096017E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UC01 – Manter Evento</w:t>
            </w:r>
          </w:p>
        </w:tc>
      </w:tr>
      <w:tr w:rsidR="33884D3D" w:rsidRPr="00BF3442" w14:paraId="1BE29298" w14:textId="77777777" w:rsidTr="6418ABFE">
        <w:tc>
          <w:tcPr>
            <w:tcW w:w="4245" w:type="dxa"/>
            <w:gridSpan w:val="2"/>
          </w:tcPr>
          <w:p w14:paraId="20AD5DCF" w14:textId="7A37BE97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410" w:type="dxa"/>
          </w:tcPr>
          <w:p w14:paraId="3C82DD49" w14:textId="61CFE173" w:rsidR="33884D3D" w:rsidRPr="0096017E" w:rsidRDefault="178D4B8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lang w:val="en-US"/>
              </w:rPr>
            </w:pPr>
            <w:r w:rsidRPr="0096017E">
              <w:rPr>
                <w:rFonts w:eastAsia="Arial" w:cs="Arial"/>
                <w:color w:val="000000" w:themeColor="text1"/>
                <w:lang w:val="en-US"/>
              </w:rPr>
              <w:t>RF01</w:t>
            </w:r>
            <w:r w:rsidR="742540DC" w:rsidRPr="0096017E">
              <w:rPr>
                <w:rFonts w:eastAsia="Arial" w:cs="Arial"/>
                <w:color w:val="000000" w:themeColor="text1"/>
                <w:lang w:val="en-US"/>
              </w:rPr>
              <w:t xml:space="preserve">, </w:t>
            </w:r>
            <w:r w:rsidRPr="0096017E">
              <w:rPr>
                <w:rFonts w:eastAsia="Arial" w:cs="Arial"/>
                <w:color w:val="000000" w:themeColor="text1"/>
                <w:lang w:val="en-US"/>
              </w:rPr>
              <w:t>RF02</w:t>
            </w:r>
            <w:r w:rsidR="28370EAD" w:rsidRPr="0096017E">
              <w:rPr>
                <w:rFonts w:eastAsia="Arial" w:cs="Arial"/>
                <w:color w:val="000000" w:themeColor="text1"/>
                <w:lang w:val="en-US"/>
              </w:rPr>
              <w:t>, RF03, RF04</w:t>
            </w:r>
            <w:r w:rsidR="144AA38A" w:rsidRPr="0096017E">
              <w:rPr>
                <w:rFonts w:eastAsia="Arial" w:cs="Arial"/>
                <w:color w:val="000000" w:themeColor="text1"/>
                <w:lang w:val="en-US"/>
              </w:rPr>
              <w:t>, RF06</w:t>
            </w:r>
          </w:p>
        </w:tc>
      </w:tr>
      <w:tr w:rsidR="33884D3D" w14:paraId="4301E4E7" w14:textId="77777777" w:rsidTr="6418ABFE">
        <w:tc>
          <w:tcPr>
            <w:tcW w:w="4245" w:type="dxa"/>
            <w:gridSpan w:val="2"/>
          </w:tcPr>
          <w:p w14:paraId="4E7A0135" w14:textId="264D0801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410" w:type="dxa"/>
          </w:tcPr>
          <w:p w14:paraId="08C288DE" w14:textId="2F0A510F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Funcionário </w:t>
            </w:r>
          </w:p>
        </w:tc>
      </w:tr>
      <w:tr w:rsidR="33884D3D" w14:paraId="41A18CA5" w14:textId="77777777" w:rsidTr="6418ABFE">
        <w:tc>
          <w:tcPr>
            <w:tcW w:w="4245" w:type="dxa"/>
            <w:gridSpan w:val="2"/>
          </w:tcPr>
          <w:p w14:paraId="63193103" w14:textId="2FA72FB1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410" w:type="dxa"/>
          </w:tcPr>
          <w:p w14:paraId="4D3363C0" w14:textId="4A8B1228" w:rsidR="33884D3D" w:rsidRPr="0096017E" w:rsidRDefault="178D4B8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sistema deve cadastrar, exibir, realizar </w:t>
            </w:r>
            <w:r w:rsidR="3A805C49" w:rsidRPr="0096017E">
              <w:rPr>
                <w:rFonts w:eastAsia="Arial" w:cs="Arial"/>
                <w:color w:val="000000" w:themeColor="text1"/>
              </w:rPr>
              <w:t>edições</w:t>
            </w:r>
            <w:r w:rsidRPr="0096017E">
              <w:rPr>
                <w:rFonts w:eastAsia="Arial" w:cs="Arial"/>
                <w:color w:val="000000" w:themeColor="text1"/>
              </w:rPr>
              <w:t xml:space="preserve"> e exclusões feitas pelo funcionário Fatec nos eventos</w:t>
            </w:r>
          </w:p>
        </w:tc>
      </w:tr>
      <w:tr w:rsidR="33884D3D" w14:paraId="605AEAE3" w14:textId="77777777" w:rsidTr="6418ABFE">
        <w:tc>
          <w:tcPr>
            <w:tcW w:w="4245" w:type="dxa"/>
            <w:gridSpan w:val="2"/>
          </w:tcPr>
          <w:p w14:paraId="7A96835C" w14:textId="67AC8563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410" w:type="dxa"/>
          </w:tcPr>
          <w:p w14:paraId="732A7902" w14:textId="29E08BAC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Funcionário está identificado pelo sistema </w:t>
            </w:r>
          </w:p>
        </w:tc>
      </w:tr>
      <w:tr w:rsidR="33884D3D" w14:paraId="15B9EC69" w14:textId="77777777" w:rsidTr="6418ABFE">
        <w:tc>
          <w:tcPr>
            <w:tcW w:w="4245" w:type="dxa"/>
            <w:gridSpan w:val="2"/>
          </w:tcPr>
          <w:p w14:paraId="43CC5201" w14:textId="1CF0116B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lastRenderedPageBreak/>
              <w:t>Pós-Condições</w:t>
            </w:r>
          </w:p>
        </w:tc>
        <w:tc>
          <w:tcPr>
            <w:tcW w:w="4410" w:type="dxa"/>
          </w:tcPr>
          <w:p w14:paraId="1BAB7CAF" w14:textId="496D2C8E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>Evento é registrado</w:t>
            </w:r>
          </w:p>
        </w:tc>
      </w:tr>
      <w:tr w:rsidR="33884D3D" w14:paraId="52FD354E" w14:textId="77777777" w:rsidTr="6418ABFE">
        <w:trPr>
          <w:trHeight w:val="270"/>
        </w:trPr>
        <w:tc>
          <w:tcPr>
            <w:tcW w:w="8655" w:type="dxa"/>
            <w:gridSpan w:val="3"/>
          </w:tcPr>
          <w:p w14:paraId="355A4597" w14:textId="2ABBEE34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14:paraId="0E35299E" w14:textId="77777777" w:rsidTr="6418ABFE">
        <w:trPr>
          <w:trHeight w:val="270"/>
        </w:trPr>
        <w:tc>
          <w:tcPr>
            <w:tcW w:w="8655" w:type="dxa"/>
            <w:gridSpan w:val="3"/>
          </w:tcPr>
          <w:p w14:paraId="1C8927DA" w14:textId="2F3BC09F" w:rsidR="3A8A8319" w:rsidRPr="0096017E" w:rsidRDefault="534E6024" w:rsidP="0096017E">
            <w:pPr>
              <w:spacing w:line="259" w:lineRule="auto"/>
              <w:jc w:val="both"/>
              <w:rPr>
                <w:rFonts w:cs="Arial"/>
                <w:b/>
                <w:bCs/>
                <w:color w:val="000000" w:themeColor="text1"/>
              </w:rPr>
            </w:pPr>
            <w:r w:rsidRPr="0096017E">
              <w:rPr>
                <w:rFonts w:cs="Arial"/>
                <w:b/>
                <w:bCs/>
                <w:color w:val="000000" w:themeColor="text1"/>
              </w:rPr>
              <w:t>O Funcionário deseja criar evento</w:t>
            </w:r>
          </w:p>
        </w:tc>
      </w:tr>
      <w:tr w:rsidR="33884D3D" w14:paraId="29D82BDD" w14:textId="77777777" w:rsidTr="6418ABFE">
        <w:tc>
          <w:tcPr>
            <w:tcW w:w="4245" w:type="dxa"/>
            <w:gridSpan w:val="2"/>
          </w:tcPr>
          <w:p w14:paraId="691C45E0" w14:textId="438D9360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410" w:type="dxa"/>
          </w:tcPr>
          <w:p w14:paraId="4EF7DB91" w14:textId="194E16D0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0A170DB1" w14:textId="77777777" w:rsidTr="6418ABFE">
        <w:trPr>
          <w:trHeight w:val="615"/>
        </w:trPr>
        <w:tc>
          <w:tcPr>
            <w:tcW w:w="4245" w:type="dxa"/>
            <w:gridSpan w:val="2"/>
          </w:tcPr>
          <w:p w14:paraId="458F6D65" w14:textId="5BC580AD" w:rsidR="3E44591A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solicita criação do </w:t>
            </w:r>
            <w:r w:rsidR="6FFD1A5D" w:rsidRPr="6418ABFE">
              <w:rPr>
                <w:rFonts w:eastAsia="Arial" w:cs="Arial"/>
                <w:color w:val="000000" w:themeColor="text1"/>
              </w:rPr>
              <w:t>e</w:t>
            </w:r>
            <w:r w:rsidRPr="6418ABFE">
              <w:rPr>
                <w:rFonts w:eastAsia="Arial" w:cs="Arial"/>
                <w:color w:val="000000" w:themeColor="text1"/>
              </w:rPr>
              <w:t>vento</w:t>
            </w:r>
            <w:r w:rsidR="75F8E320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67243310" w14:textId="12583DC1" w:rsidR="3E44591A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dados de evento</w:t>
            </w:r>
            <w:r w:rsidR="75F8E320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14:paraId="49A5019B" w14:textId="77777777" w:rsidTr="6418ABFE">
        <w:tc>
          <w:tcPr>
            <w:tcW w:w="4245" w:type="dxa"/>
            <w:gridSpan w:val="2"/>
          </w:tcPr>
          <w:p w14:paraId="115FC63F" w14:textId="20757E62" w:rsidR="3E44591A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bookmarkStart w:id="48" w:name="_Int_8g0SQBUT"/>
            <w:r w:rsidR="2B6797D0" w:rsidRPr="6418ABFE">
              <w:rPr>
                <w:rFonts w:eastAsia="Arial" w:cs="Arial"/>
                <w:color w:val="000000" w:themeColor="text1"/>
              </w:rPr>
              <w:t>funcionário informa</w:t>
            </w:r>
            <w:bookmarkEnd w:id="48"/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="5A0E4BEB" w:rsidRPr="6418ABFE">
              <w:rPr>
                <w:rFonts w:eastAsia="Arial" w:cs="Arial"/>
                <w:color w:val="000000" w:themeColor="text1"/>
              </w:rPr>
              <w:t>d</w:t>
            </w:r>
            <w:r w:rsidRPr="6418ABFE">
              <w:rPr>
                <w:rFonts w:eastAsia="Arial" w:cs="Arial"/>
                <w:color w:val="000000" w:themeColor="text1"/>
              </w:rPr>
              <w:t>ados do evento</w:t>
            </w:r>
            <w:r w:rsidR="4B5F2866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1FA030A5" w14:textId="54704FDF" w:rsidR="3E44591A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apresenta resumo das informações e solicita confirmação</w:t>
            </w:r>
            <w:r w:rsidR="4B5F2866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14:paraId="54A9287B" w14:textId="77777777" w:rsidTr="6418ABFE">
        <w:tc>
          <w:tcPr>
            <w:tcW w:w="4245" w:type="dxa"/>
            <w:gridSpan w:val="2"/>
          </w:tcPr>
          <w:p w14:paraId="55F61B4D" w14:textId="6FB348C7" w:rsidR="3E44591A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confirma criação do evento</w:t>
            </w:r>
            <w:r w:rsidR="071CE73B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00E71320" w14:textId="40F30365" w:rsidR="4D2BA92B" w:rsidRPr="0096017E" w:rsidRDefault="60E8F8D8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sistema </w:t>
            </w:r>
            <w:r w:rsidR="2F6187A8" w:rsidRPr="6418ABFE">
              <w:rPr>
                <w:rFonts w:eastAsia="Arial" w:cs="Arial"/>
                <w:color w:val="000000" w:themeColor="text1"/>
              </w:rPr>
              <w:t>cria</w:t>
            </w:r>
            <w:r w:rsidRPr="6418ABFE">
              <w:rPr>
                <w:rFonts w:eastAsia="Arial" w:cs="Arial"/>
                <w:color w:val="000000" w:themeColor="text1"/>
              </w:rPr>
              <w:t xml:space="preserve"> evento e envia confirmação para funcionário</w:t>
            </w:r>
            <w:r w:rsidR="1B0FF616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0108BCF5" w14:textId="77777777" w:rsidTr="6418ABFE">
        <w:tc>
          <w:tcPr>
            <w:tcW w:w="4245" w:type="dxa"/>
            <w:gridSpan w:val="2"/>
          </w:tcPr>
          <w:p w14:paraId="028EE9AA" w14:textId="52AEF1FE" w:rsidR="33884D3D" w:rsidRPr="0096017E" w:rsidRDefault="33884D3D" w:rsidP="0096017E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410" w:type="dxa"/>
          </w:tcPr>
          <w:p w14:paraId="5FBE58BE" w14:textId="4A61A719" w:rsidR="33884D3D" w:rsidRPr="0096017E" w:rsidRDefault="102675A3" w:rsidP="6418ABFE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anuncia o evento na plataforma.</w:t>
            </w:r>
          </w:p>
        </w:tc>
      </w:tr>
      <w:tr w:rsidR="33884D3D" w14:paraId="7561618C" w14:textId="77777777" w:rsidTr="6418ABFE">
        <w:tc>
          <w:tcPr>
            <w:tcW w:w="8655" w:type="dxa"/>
            <w:gridSpan w:val="3"/>
          </w:tcPr>
          <w:p w14:paraId="40998A87" w14:textId="13E185B1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Alternativo</w:t>
            </w:r>
          </w:p>
        </w:tc>
      </w:tr>
      <w:tr w:rsidR="33884D3D" w14:paraId="3EAC69F3" w14:textId="77777777" w:rsidTr="6418ABFE">
        <w:tc>
          <w:tcPr>
            <w:tcW w:w="8655" w:type="dxa"/>
            <w:gridSpan w:val="3"/>
          </w:tcPr>
          <w:p w14:paraId="7443EB7C" w14:textId="4B9E18E9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Funcionário deseja remover evento</w:t>
            </w:r>
          </w:p>
        </w:tc>
      </w:tr>
      <w:tr w:rsidR="33884D3D" w14:paraId="40400A17" w14:textId="77777777" w:rsidTr="6418ABFE">
        <w:tc>
          <w:tcPr>
            <w:tcW w:w="4245" w:type="dxa"/>
            <w:gridSpan w:val="2"/>
          </w:tcPr>
          <w:p w14:paraId="0C72C4A5" w14:textId="086F5E3C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</w:tcPr>
          <w:p w14:paraId="2F2348A6" w14:textId="176EA3F6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55922CC2" w14:textId="77777777" w:rsidTr="6418ABFE">
        <w:tc>
          <w:tcPr>
            <w:tcW w:w="4245" w:type="dxa"/>
            <w:gridSpan w:val="2"/>
          </w:tcPr>
          <w:p w14:paraId="178A25FF" w14:textId="2C449196" w:rsidR="3E44591A" w:rsidRPr="0096017E" w:rsidRDefault="0F07CF74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e solicita remoção de evento</w:t>
            </w:r>
            <w:r w:rsidR="000466FF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36FF342F" w14:textId="7E8B37D9" w:rsidR="3602A7B3" w:rsidRPr="0096017E" w:rsidRDefault="0F07CF74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="1E99700F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7A365B09" w14:textId="77777777" w:rsidTr="6418ABFE">
        <w:tc>
          <w:tcPr>
            <w:tcW w:w="4245" w:type="dxa"/>
            <w:gridSpan w:val="2"/>
          </w:tcPr>
          <w:p w14:paraId="537BE486" w14:textId="4C068A05" w:rsidR="33884D3D" w:rsidRPr="0096017E" w:rsidRDefault="01274560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confirma</w:t>
            </w:r>
            <w:r w:rsidR="7F72F24B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remoção</w:t>
            </w:r>
            <w:r w:rsidR="5C29D1BA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37491552" w14:textId="73778A58" w:rsidR="33884D3D" w:rsidRPr="0096017E" w:rsidRDefault="5B1B9ACF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="76B5DA0F" w:rsidRPr="6418ABFE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>istema remove evento e envia confirmação</w:t>
            </w:r>
            <w:r w:rsidR="6A2C62EF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729EA991" w14:textId="77777777" w:rsidTr="6418ABFE">
        <w:tc>
          <w:tcPr>
            <w:tcW w:w="8655" w:type="dxa"/>
            <w:gridSpan w:val="3"/>
            <w:tcBorders>
              <w:bottom w:val="single" w:sz="6" w:space="0" w:color="auto"/>
            </w:tcBorders>
          </w:tcPr>
          <w:p w14:paraId="59635E88" w14:textId="2AECEAC0" w:rsidR="33884D3D" w:rsidRPr="0096017E" w:rsidRDefault="178D4B86" w:rsidP="0096017E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</w:t>
            </w:r>
            <w:r w:rsidR="143ADFFF" w:rsidRPr="0096017E">
              <w:rPr>
                <w:rFonts w:eastAsia="Arial" w:cs="Arial"/>
                <w:b/>
                <w:bCs/>
                <w:color w:val="000000" w:themeColor="text1"/>
              </w:rPr>
              <w:t>deseja editar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evento</w:t>
            </w:r>
          </w:p>
        </w:tc>
      </w:tr>
      <w:tr w:rsidR="3E44591A" w14:paraId="2746CD67" w14:textId="77777777" w:rsidTr="6418ABFE">
        <w:tc>
          <w:tcPr>
            <w:tcW w:w="4230" w:type="dxa"/>
            <w:tcBorders>
              <w:bottom w:val="single" w:sz="6" w:space="0" w:color="auto"/>
            </w:tcBorders>
          </w:tcPr>
          <w:p w14:paraId="5468DC74" w14:textId="1C54AD4C" w:rsidR="3E44591A" w:rsidRPr="0096017E" w:rsidRDefault="3CF01154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e solicita a edição do evento</w:t>
            </w:r>
            <w:r w:rsidR="2F88FB5C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sz="6" w:space="0" w:color="auto"/>
            </w:tcBorders>
          </w:tcPr>
          <w:p w14:paraId="6754EA43" w14:textId="3CDD17D6" w:rsidR="6C1D2C1F" w:rsidRPr="0096017E" w:rsidRDefault="3CF01154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recebe as novas informações e pede confirmação</w:t>
            </w:r>
            <w:r w:rsidR="2FCB333D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7E5CB5ED" w14:textId="77777777" w:rsidTr="6418ABFE">
        <w:tc>
          <w:tcPr>
            <w:tcW w:w="4230" w:type="dxa"/>
            <w:tcBorders>
              <w:bottom w:val="single" w:sz="6" w:space="0" w:color="auto"/>
            </w:tcBorders>
          </w:tcPr>
          <w:p w14:paraId="5AC21AEA" w14:textId="380A354A" w:rsidR="33884D3D" w:rsidRPr="0096017E" w:rsidRDefault="01274560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confirma </w:t>
            </w:r>
            <w:r w:rsidR="28FBFDD5" w:rsidRPr="6418ABFE">
              <w:rPr>
                <w:rFonts w:eastAsia="Arial" w:cs="Arial"/>
                <w:color w:val="000000" w:themeColor="text1"/>
              </w:rPr>
              <w:t>a edição</w:t>
            </w:r>
            <w:r w:rsidR="693928F9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sz="6" w:space="0" w:color="auto"/>
            </w:tcBorders>
          </w:tcPr>
          <w:p w14:paraId="3BB4E125" w14:textId="2C060498" w:rsidR="33884D3D" w:rsidRPr="0096017E" w:rsidRDefault="0A3D1F04" w:rsidP="6418ABFE">
            <w:pPr>
              <w:pStyle w:val="PargrafodaLista"/>
              <w:numPr>
                <w:ilvl w:val="0"/>
                <w:numId w:val="1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</w:t>
            </w:r>
            <w:r w:rsidR="01274560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="2661CDEC" w:rsidRPr="6418ABFE">
              <w:rPr>
                <w:rFonts w:eastAsia="Arial" w:cs="Arial"/>
                <w:color w:val="000000" w:themeColor="text1"/>
              </w:rPr>
              <w:t>s</w:t>
            </w:r>
            <w:r w:rsidR="01274560" w:rsidRPr="6418ABFE">
              <w:rPr>
                <w:rFonts w:eastAsia="Arial" w:cs="Arial"/>
                <w:color w:val="000000" w:themeColor="text1"/>
              </w:rPr>
              <w:t xml:space="preserve">istema altera informações do evento e envia </w:t>
            </w:r>
            <w:r w:rsidR="368299DF" w:rsidRPr="6418ABFE">
              <w:rPr>
                <w:rFonts w:eastAsia="Arial" w:cs="Arial"/>
                <w:color w:val="000000" w:themeColor="text1"/>
              </w:rPr>
              <w:t xml:space="preserve">a </w:t>
            </w:r>
            <w:r w:rsidR="01274560" w:rsidRPr="6418ABFE">
              <w:rPr>
                <w:rFonts w:eastAsia="Arial" w:cs="Arial"/>
                <w:color w:val="000000" w:themeColor="text1"/>
              </w:rPr>
              <w:t>confirmaçã</w:t>
            </w:r>
            <w:r w:rsidR="7CA6AD94" w:rsidRPr="6418ABFE">
              <w:rPr>
                <w:rFonts w:eastAsia="Arial" w:cs="Arial"/>
                <w:color w:val="000000" w:themeColor="text1"/>
              </w:rPr>
              <w:t>o</w:t>
            </w:r>
            <w:r w:rsidR="7E710FC2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4CE3CA80" w14:textId="77777777" w:rsidTr="6418ABFE">
        <w:tc>
          <w:tcPr>
            <w:tcW w:w="8655" w:type="dxa"/>
            <w:gridSpan w:val="3"/>
          </w:tcPr>
          <w:p w14:paraId="530CEC22" w14:textId="790AE617" w:rsidR="33884D3D" w:rsidRPr="0096017E" w:rsidRDefault="0EECB0C3" w:rsidP="0096017E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deseja </w:t>
            </w:r>
            <w:r w:rsidR="71247AD6" w:rsidRPr="0096017E">
              <w:rPr>
                <w:rFonts w:eastAsia="Arial" w:cs="Arial"/>
                <w:b/>
                <w:bCs/>
                <w:color w:val="000000" w:themeColor="text1"/>
              </w:rPr>
              <w:t>v</w:t>
            </w:r>
            <w:r w:rsidR="0957C38A" w:rsidRPr="0096017E">
              <w:rPr>
                <w:rFonts w:eastAsia="Arial" w:cs="Arial"/>
                <w:b/>
                <w:bCs/>
                <w:color w:val="000000" w:themeColor="text1"/>
              </w:rPr>
              <w:t>isualizar</w:t>
            </w:r>
            <w:r w:rsidR="71247AD6"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>evento</w:t>
            </w:r>
          </w:p>
        </w:tc>
      </w:tr>
      <w:tr w:rsidR="33884D3D" w14:paraId="71EB2486" w14:textId="77777777" w:rsidTr="6418ABFE">
        <w:tc>
          <w:tcPr>
            <w:tcW w:w="4245" w:type="dxa"/>
            <w:gridSpan w:val="2"/>
          </w:tcPr>
          <w:p w14:paraId="187CC2B8" w14:textId="69D1A207" w:rsidR="33884D3D" w:rsidRPr="0096017E" w:rsidRDefault="01274560" w:rsidP="6418ABFE">
            <w:pPr>
              <w:pStyle w:val="PargrafodaLista"/>
              <w:numPr>
                <w:ilvl w:val="0"/>
                <w:numId w:val="43"/>
              </w:numPr>
              <w:tabs>
                <w:tab w:val="left" w:pos="675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funcionário seleciona e solicita a </w:t>
            </w:r>
            <w:r w:rsidR="28B16233" w:rsidRPr="6418ABFE">
              <w:rPr>
                <w:rFonts w:eastAsia="Arial" w:cs="Arial"/>
                <w:color w:val="000000" w:themeColor="text1"/>
              </w:rPr>
              <w:t>ver o</w:t>
            </w:r>
            <w:r w:rsidRPr="6418ABFE">
              <w:rPr>
                <w:rFonts w:eastAsia="Arial" w:cs="Arial"/>
                <w:color w:val="000000" w:themeColor="text1"/>
              </w:rPr>
              <w:t xml:space="preserve"> evento</w:t>
            </w:r>
            <w:r w:rsidR="46A8B9FD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</w:tcPr>
          <w:p w14:paraId="1B24DB4F" w14:textId="04C2ED58" w:rsidR="33884D3D" w:rsidRPr="0096017E" w:rsidRDefault="5B1B9ACF" w:rsidP="6418ABFE">
            <w:pPr>
              <w:pStyle w:val="PargrafodaLista"/>
              <w:numPr>
                <w:ilvl w:val="0"/>
                <w:numId w:val="4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recebe as informações e exibe o evento solicitado</w:t>
            </w:r>
            <w:r w:rsidR="2BA272B0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7596A191" w14:textId="77777777" w:rsidTr="6418ABFE">
        <w:tc>
          <w:tcPr>
            <w:tcW w:w="8655" w:type="dxa"/>
            <w:gridSpan w:val="3"/>
          </w:tcPr>
          <w:p w14:paraId="47C341DB" w14:textId="7CFEF574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14:paraId="551B4DA3" w14:textId="77777777" w:rsidTr="6418ABFE">
        <w:trPr>
          <w:trHeight w:val="300"/>
        </w:trPr>
        <w:tc>
          <w:tcPr>
            <w:tcW w:w="4245" w:type="dxa"/>
            <w:gridSpan w:val="2"/>
          </w:tcPr>
          <w:p w14:paraId="5FCEB107" w14:textId="2E549022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</w:tcPr>
          <w:p w14:paraId="5882B911" w14:textId="14CEB969" w:rsidR="33884D3D" w:rsidRPr="0096017E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4C8FB088" w14:textId="77777777" w:rsidTr="6418ABFE">
        <w:trPr>
          <w:trHeight w:val="300"/>
        </w:trPr>
        <w:tc>
          <w:tcPr>
            <w:tcW w:w="4245" w:type="dxa"/>
            <w:gridSpan w:val="2"/>
          </w:tcPr>
          <w:p w14:paraId="295BD107" w14:textId="2C093887" w:rsidR="27C965F8" w:rsidRPr="0096017E" w:rsidRDefault="0803D4CC" w:rsidP="6418ABFE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não seleciona nenhum evento</w:t>
            </w:r>
          </w:p>
        </w:tc>
        <w:tc>
          <w:tcPr>
            <w:tcW w:w="4410" w:type="dxa"/>
          </w:tcPr>
          <w:p w14:paraId="0D37DFB6" w14:textId="0C07B885" w:rsidR="27C965F8" w:rsidRPr="0096017E" w:rsidRDefault="0803D4CC" w:rsidP="6418ABFE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6 do fluxo principal</w:t>
            </w:r>
            <w:r w:rsidR="322AD210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14:paraId="68582D20" w14:textId="77777777" w:rsidTr="6418ABFE">
        <w:trPr>
          <w:trHeight w:val="300"/>
        </w:trPr>
        <w:tc>
          <w:tcPr>
            <w:tcW w:w="4245" w:type="dxa"/>
            <w:gridSpan w:val="2"/>
          </w:tcPr>
          <w:p w14:paraId="0D9EE268" w14:textId="7D74C14F" w:rsidR="27C965F8" w:rsidRPr="0096017E" w:rsidRDefault="0803D4CC" w:rsidP="6418ABFE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Funcionário não informa todos os dados exigidos para edição do evento.</w:t>
            </w:r>
          </w:p>
        </w:tc>
        <w:tc>
          <w:tcPr>
            <w:tcW w:w="4410" w:type="dxa"/>
          </w:tcPr>
          <w:p w14:paraId="6E75A59D" w14:textId="43941FEB" w:rsidR="27C965F8" w:rsidRPr="0096017E" w:rsidRDefault="0803D4CC" w:rsidP="6418ABFE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6 do fluxo principal.</w:t>
            </w:r>
          </w:p>
        </w:tc>
      </w:tr>
      <w:tr w:rsidR="3E44591A" w14:paraId="577402EE" w14:textId="77777777" w:rsidTr="6418ABFE">
        <w:trPr>
          <w:trHeight w:val="300"/>
        </w:trPr>
        <w:tc>
          <w:tcPr>
            <w:tcW w:w="4245" w:type="dxa"/>
            <w:gridSpan w:val="2"/>
          </w:tcPr>
          <w:p w14:paraId="03997EC3" w14:textId="017EF49E" w:rsidR="27C965F8" w:rsidRPr="0096017E" w:rsidRDefault="0803D4CC" w:rsidP="6418ABFE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Funcionário cria evento com máximo de participantes de zero pessoas.</w:t>
            </w:r>
          </w:p>
        </w:tc>
        <w:tc>
          <w:tcPr>
            <w:tcW w:w="4410" w:type="dxa"/>
          </w:tcPr>
          <w:p w14:paraId="5770479E" w14:textId="40AEF618" w:rsidR="27C965F8" w:rsidRPr="0096017E" w:rsidRDefault="0803D4CC" w:rsidP="6418ABFE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2 do fluxo principal.</w:t>
            </w:r>
          </w:p>
        </w:tc>
      </w:tr>
      <w:tr w:rsidR="33884D3D" w14:paraId="0F2A1660" w14:textId="77777777" w:rsidTr="6418ABFE">
        <w:trPr>
          <w:trHeight w:val="70"/>
        </w:trPr>
        <w:tc>
          <w:tcPr>
            <w:tcW w:w="4245" w:type="dxa"/>
            <w:gridSpan w:val="2"/>
          </w:tcPr>
          <w:p w14:paraId="043CF6A4" w14:textId="5C57D060" w:rsidR="33884D3D" w:rsidRPr="0096017E" w:rsidRDefault="5B1B9ACF" w:rsidP="6418ABFE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Funcionário não informa todos </w:t>
            </w:r>
            <w:r w:rsidRPr="6418ABFE">
              <w:rPr>
                <w:rFonts w:eastAsia="Arial" w:cs="Arial"/>
                <w:color w:val="000000" w:themeColor="text1"/>
              </w:rPr>
              <w:lastRenderedPageBreak/>
              <w:t>os dados exigidos para criação do evento.</w:t>
            </w:r>
          </w:p>
        </w:tc>
        <w:tc>
          <w:tcPr>
            <w:tcW w:w="4410" w:type="dxa"/>
          </w:tcPr>
          <w:p w14:paraId="62DF223A" w14:textId="163B612A" w:rsidR="33884D3D" w:rsidRPr="0096017E" w:rsidRDefault="5B1B9ACF" w:rsidP="6418ABFE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lastRenderedPageBreak/>
              <w:t xml:space="preserve">O sistema reporta o erro e </w:t>
            </w:r>
            <w:r w:rsidRPr="6418ABFE">
              <w:rPr>
                <w:rFonts w:eastAsia="Arial" w:cs="Arial"/>
                <w:color w:val="000000" w:themeColor="text1"/>
              </w:rPr>
              <w:lastRenderedPageBreak/>
              <w:t>continua a partir do passo 2 do fluxo principal.</w:t>
            </w:r>
          </w:p>
        </w:tc>
      </w:tr>
    </w:tbl>
    <w:p w14:paraId="2899A456" w14:textId="2C33C5B3" w:rsidR="33884D3D" w:rsidRDefault="33884D3D" w:rsidP="33884D3D">
      <w:pPr>
        <w:pStyle w:val="Corpodetexto"/>
      </w:pPr>
    </w:p>
    <w:p w14:paraId="20724388" w14:textId="4E74DC06" w:rsidR="00935556" w:rsidRPr="006F3A2E" w:rsidRDefault="1405D69B" w:rsidP="08D3EB3A">
      <w:pPr>
        <w:pStyle w:val="Ttulo3"/>
        <w:rPr>
          <w:b/>
          <w:bCs/>
        </w:rPr>
      </w:pPr>
      <w:bookmarkStart w:id="49" w:name="_Toc110341101"/>
      <w:r w:rsidRPr="6418ABFE">
        <w:rPr>
          <w:b/>
          <w:bCs/>
        </w:rPr>
        <w:t xml:space="preserve"> </w:t>
      </w:r>
      <w:r w:rsidR="6572F577" w:rsidRPr="6418ABFE">
        <w:rPr>
          <w:b/>
          <w:bCs/>
        </w:rPr>
        <w:t>Especificação do Caso de Uso-</w:t>
      </w:r>
      <w:r w:rsidR="5222B1C1" w:rsidRPr="6418ABFE">
        <w:rPr>
          <w:b/>
          <w:bCs/>
        </w:rPr>
        <w:t>2</w:t>
      </w:r>
      <w:bookmarkEnd w:id="49"/>
    </w:p>
    <w:p w14:paraId="1548A12E" w14:textId="57762812" w:rsidR="08D3EB3A" w:rsidRDefault="08D3EB3A" w:rsidP="08D3EB3A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95"/>
      </w:tblGrid>
      <w:tr w:rsidR="33884D3D" w14:paraId="52C57FCF" w14:textId="77777777" w:rsidTr="6418ABFE">
        <w:tc>
          <w:tcPr>
            <w:tcW w:w="4245" w:type="dxa"/>
            <w:gridSpan w:val="2"/>
          </w:tcPr>
          <w:p w14:paraId="4E46F61F" w14:textId="66CE9D1B" w:rsidR="33884D3D" w:rsidRDefault="5B1B9ACF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95" w:type="dxa"/>
          </w:tcPr>
          <w:p w14:paraId="7D2CD85E" w14:textId="5E87CF33" w:rsidR="33884D3D" w:rsidRDefault="46189D16" w:rsidP="0096017E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UC02 – Mantém cadastro ao evento</w:t>
            </w:r>
          </w:p>
        </w:tc>
      </w:tr>
      <w:tr w:rsidR="33884D3D" w14:paraId="7F60684F" w14:textId="77777777" w:rsidTr="6418ABFE">
        <w:tc>
          <w:tcPr>
            <w:tcW w:w="4245" w:type="dxa"/>
            <w:gridSpan w:val="2"/>
          </w:tcPr>
          <w:p w14:paraId="5AD8A969" w14:textId="258C08EE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95" w:type="dxa"/>
          </w:tcPr>
          <w:p w14:paraId="70CDB6BC" w14:textId="4D472840" w:rsidR="33884D3D" w:rsidRDefault="0EA7411A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RF07, </w:t>
            </w:r>
            <w:r w:rsidR="178D4B86" w:rsidRPr="3E44591A">
              <w:rPr>
                <w:rFonts w:eastAsia="Arial" w:cs="Arial"/>
                <w:color w:val="000000" w:themeColor="text1"/>
              </w:rPr>
              <w:t>RF0</w:t>
            </w:r>
            <w:r w:rsidR="7482765B" w:rsidRPr="3E44591A">
              <w:rPr>
                <w:rFonts w:eastAsia="Arial" w:cs="Arial"/>
                <w:color w:val="000000" w:themeColor="text1"/>
              </w:rPr>
              <w:t>8</w:t>
            </w:r>
            <w:r w:rsidR="178D4B86" w:rsidRPr="3E44591A">
              <w:rPr>
                <w:rFonts w:eastAsia="Arial" w:cs="Arial"/>
                <w:color w:val="000000" w:themeColor="text1"/>
              </w:rPr>
              <w:t xml:space="preserve"> e RF</w:t>
            </w:r>
            <w:r w:rsidR="5094EEFB" w:rsidRPr="3E44591A">
              <w:rPr>
                <w:rFonts w:eastAsia="Arial" w:cs="Arial"/>
                <w:color w:val="000000" w:themeColor="text1"/>
              </w:rPr>
              <w:t>15</w:t>
            </w:r>
          </w:p>
        </w:tc>
      </w:tr>
      <w:tr w:rsidR="33884D3D" w14:paraId="4CA66EC2" w14:textId="77777777" w:rsidTr="6418ABFE">
        <w:tc>
          <w:tcPr>
            <w:tcW w:w="4245" w:type="dxa"/>
            <w:gridSpan w:val="2"/>
          </w:tcPr>
          <w:p w14:paraId="490B2E78" w14:textId="50B2CE81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95" w:type="dxa"/>
          </w:tcPr>
          <w:p w14:paraId="11716747" w14:textId="4510D5AD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Público  </w:t>
            </w:r>
          </w:p>
        </w:tc>
      </w:tr>
      <w:tr w:rsidR="33884D3D" w14:paraId="34BC8E07" w14:textId="77777777" w:rsidTr="6418ABFE">
        <w:tc>
          <w:tcPr>
            <w:tcW w:w="4245" w:type="dxa"/>
            <w:gridSpan w:val="2"/>
          </w:tcPr>
          <w:p w14:paraId="6DCCEDAD" w14:textId="357DF05F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95" w:type="dxa"/>
          </w:tcPr>
          <w:p w14:paraId="7A7C35EA" w14:textId="55846EDE" w:rsidR="33884D3D" w:rsidRDefault="01274560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público mantém o seu cadastro ao evento, podendo incluir, </w:t>
            </w:r>
            <w:r w:rsidR="6058977F" w:rsidRPr="6418ABFE">
              <w:rPr>
                <w:rFonts w:eastAsia="Arial" w:cs="Arial"/>
                <w:color w:val="000000" w:themeColor="text1"/>
              </w:rPr>
              <w:t>alterar</w:t>
            </w:r>
            <w:r w:rsidR="1C31A0F7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="7A518F23" w:rsidRPr="6418ABFE">
              <w:rPr>
                <w:rFonts w:eastAsia="Arial" w:cs="Arial"/>
                <w:color w:val="000000" w:themeColor="text1"/>
              </w:rPr>
              <w:t xml:space="preserve">dados </w:t>
            </w:r>
            <w:r w:rsidR="1C31A0F7" w:rsidRPr="6418ABFE">
              <w:rPr>
                <w:rFonts w:eastAsia="Arial" w:cs="Arial"/>
                <w:color w:val="000000" w:themeColor="text1"/>
              </w:rPr>
              <w:t>e</w:t>
            </w:r>
            <w:r w:rsidR="4FD5B3BA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="4A224A12" w:rsidRPr="6418ABFE">
              <w:rPr>
                <w:rFonts w:eastAsia="Arial" w:cs="Arial"/>
                <w:color w:val="000000" w:themeColor="text1"/>
              </w:rPr>
              <w:t>d</w:t>
            </w:r>
            <w:r w:rsidR="4FD5B3BA" w:rsidRPr="6418ABFE">
              <w:rPr>
                <w:rFonts w:eastAsia="Arial" w:cs="Arial"/>
                <w:color w:val="000000" w:themeColor="text1"/>
              </w:rPr>
              <w:t xml:space="preserve">esistir </w:t>
            </w:r>
            <w:r w:rsidR="136C5C1C" w:rsidRPr="6418ABFE">
              <w:rPr>
                <w:rFonts w:eastAsia="Arial" w:cs="Arial"/>
                <w:color w:val="000000" w:themeColor="text1"/>
              </w:rPr>
              <w:t xml:space="preserve">da sua </w:t>
            </w:r>
            <w:r w:rsidR="6550A37C" w:rsidRPr="6418ABFE">
              <w:rPr>
                <w:rFonts w:eastAsia="Arial" w:cs="Arial"/>
                <w:color w:val="000000" w:themeColor="text1"/>
              </w:rPr>
              <w:t>participação</w:t>
            </w:r>
          </w:p>
        </w:tc>
      </w:tr>
      <w:tr w:rsidR="33884D3D" w14:paraId="71D87B7D" w14:textId="77777777" w:rsidTr="6418ABFE">
        <w:tc>
          <w:tcPr>
            <w:tcW w:w="4245" w:type="dxa"/>
            <w:gridSpan w:val="2"/>
          </w:tcPr>
          <w:p w14:paraId="3FFD7A2E" w14:textId="525EFCAF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95" w:type="dxa"/>
          </w:tcPr>
          <w:p w14:paraId="332D5563" w14:textId="21D9815A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está logado ao sistema.</w:t>
            </w:r>
          </w:p>
        </w:tc>
      </w:tr>
      <w:tr w:rsidR="33884D3D" w14:paraId="544E8422" w14:textId="77777777" w:rsidTr="6418ABFE">
        <w:tc>
          <w:tcPr>
            <w:tcW w:w="4245" w:type="dxa"/>
            <w:gridSpan w:val="2"/>
          </w:tcPr>
          <w:p w14:paraId="06866E9D" w14:textId="27ED2199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95" w:type="dxa"/>
          </w:tcPr>
          <w:p w14:paraId="0A919F0C" w14:textId="5F570D57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cadastrado no evento</w:t>
            </w:r>
          </w:p>
        </w:tc>
      </w:tr>
      <w:tr w:rsidR="33884D3D" w14:paraId="5F9CBAF4" w14:textId="77777777" w:rsidTr="6418ABFE">
        <w:trPr>
          <w:trHeight w:val="270"/>
        </w:trPr>
        <w:tc>
          <w:tcPr>
            <w:tcW w:w="8640" w:type="dxa"/>
            <w:gridSpan w:val="3"/>
          </w:tcPr>
          <w:p w14:paraId="6F337844" w14:textId="4A7013CE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14:paraId="71796778" w14:textId="77777777" w:rsidTr="6418ABFE">
        <w:trPr>
          <w:trHeight w:val="270"/>
        </w:trPr>
        <w:tc>
          <w:tcPr>
            <w:tcW w:w="8640" w:type="dxa"/>
            <w:gridSpan w:val="3"/>
          </w:tcPr>
          <w:p w14:paraId="50138FE9" w14:textId="30042777" w:rsidR="2CF489BF" w:rsidRDefault="61A467A0" w:rsidP="0096017E">
            <w:pPr>
              <w:spacing w:line="259" w:lineRule="auto"/>
              <w:jc w:val="both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Fazer cadastro ao evento</w:t>
            </w:r>
          </w:p>
        </w:tc>
      </w:tr>
      <w:tr w:rsidR="33884D3D" w14:paraId="663142DB" w14:textId="77777777" w:rsidTr="6418ABFE">
        <w:tc>
          <w:tcPr>
            <w:tcW w:w="4245" w:type="dxa"/>
            <w:gridSpan w:val="2"/>
          </w:tcPr>
          <w:p w14:paraId="49EB4F50" w14:textId="57C35DCF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95" w:type="dxa"/>
          </w:tcPr>
          <w:p w14:paraId="0FD79829" w14:textId="11686A90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275AFD28" w14:textId="77777777" w:rsidTr="6418ABFE">
        <w:tc>
          <w:tcPr>
            <w:tcW w:w="4245" w:type="dxa"/>
            <w:gridSpan w:val="2"/>
          </w:tcPr>
          <w:p w14:paraId="2B582C5B" w14:textId="56EC94CA" w:rsidR="1B45B7A8" w:rsidRDefault="79B3C414" w:rsidP="6418ABFE">
            <w:pPr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solicita cadastro ao evento</w:t>
            </w:r>
            <w:r w:rsidR="4A84082E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14:paraId="7A52334E" w14:textId="709EAA27" w:rsidR="1B45B7A8" w:rsidRDefault="79B3C414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exibe os eventos</w:t>
            </w:r>
            <w:r w:rsidR="5920C8AC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14:paraId="29BF123E" w14:textId="77777777" w:rsidTr="6418ABFE">
        <w:trPr>
          <w:trHeight w:val="615"/>
        </w:trPr>
        <w:tc>
          <w:tcPr>
            <w:tcW w:w="4245" w:type="dxa"/>
            <w:gridSpan w:val="2"/>
          </w:tcPr>
          <w:p w14:paraId="0E71C2A8" w14:textId="5A8C482C" w:rsidR="1B45B7A8" w:rsidRDefault="79B3C414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insere as</w:t>
            </w:r>
            <w:r w:rsidR="53EBB44C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informações</w:t>
            </w:r>
            <w:r w:rsidR="4A84082E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14:paraId="43BBE175" w14:textId="12C3C6AE" w:rsidR="1B45B7A8" w:rsidRDefault="79B3C414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informações para finalizar o cadastro</w:t>
            </w:r>
            <w:r w:rsidR="38E297C7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E44591A" w14:paraId="7708C5DC" w14:textId="77777777" w:rsidTr="6418ABFE">
        <w:tc>
          <w:tcPr>
            <w:tcW w:w="4245" w:type="dxa"/>
            <w:gridSpan w:val="2"/>
          </w:tcPr>
          <w:p w14:paraId="2AD7F178" w14:textId="5B0C7F4D" w:rsidR="1B45B7A8" w:rsidRDefault="79B3C414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confirma a solicitação</w:t>
            </w:r>
            <w:r w:rsidR="6AE8BA69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14:paraId="783882BE" w14:textId="5697EFEE" w:rsidR="1B45B7A8" w:rsidRDefault="79B3C414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="74AFF0B3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3285BA16" w14:textId="77777777" w:rsidTr="6418ABFE">
        <w:tc>
          <w:tcPr>
            <w:tcW w:w="4245" w:type="dxa"/>
            <w:gridSpan w:val="2"/>
          </w:tcPr>
          <w:p w14:paraId="0159466B" w14:textId="374EFDD1" w:rsidR="33884D3D" w:rsidRDefault="33884D3D" w:rsidP="6418ABFE">
            <w:pPr>
              <w:pStyle w:val="PargrafodaLista"/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95" w:type="dxa"/>
          </w:tcPr>
          <w:p w14:paraId="7D8E8DF2" w14:textId="25C90CCA" w:rsidR="33884D3D" w:rsidRDefault="5B1B9ACF" w:rsidP="6418ABFE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confirma participação e envia confirmação</w:t>
            </w:r>
            <w:r w:rsidR="6BCFF821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31BFFBA5" w14:textId="77777777" w:rsidTr="6418ABFE">
        <w:tc>
          <w:tcPr>
            <w:tcW w:w="8640" w:type="dxa"/>
            <w:gridSpan w:val="3"/>
          </w:tcPr>
          <w:p w14:paraId="4860DD0F" w14:textId="575D40F9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</w:t>
            </w:r>
            <w:r w:rsidR="7A10FEA1" w:rsidRPr="3E44591A">
              <w:rPr>
                <w:rFonts w:eastAsia="Arial" w:cs="Arial"/>
                <w:b/>
                <w:bCs/>
                <w:color w:val="000000" w:themeColor="text1"/>
              </w:rPr>
              <w:t>s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Alternativo</w:t>
            </w:r>
            <w:r w:rsidR="11A1C008" w:rsidRPr="3E44591A">
              <w:rPr>
                <w:rFonts w:eastAsia="Arial" w:cs="Arial"/>
                <w:b/>
                <w:bCs/>
                <w:color w:val="000000" w:themeColor="text1"/>
              </w:rPr>
              <w:t>s</w:t>
            </w:r>
          </w:p>
        </w:tc>
      </w:tr>
      <w:tr w:rsidR="33884D3D" w14:paraId="79E7E332" w14:textId="77777777" w:rsidTr="6418ABFE">
        <w:tc>
          <w:tcPr>
            <w:tcW w:w="8640" w:type="dxa"/>
            <w:gridSpan w:val="3"/>
          </w:tcPr>
          <w:p w14:paraId="669A6FE7" w14:textId="5B4CBC51" w:rsidR="33884D3D" w:rsidRDefault="178D4B86" w:rsidP="0096017E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público deseja </w:t>
            </w:r>
            <w:r w:rsidR="10FC0B9C" w:rsidRPr="3E44591A">
              <w:rPr>
                <w:rFonts w:eastAsia="Arial" w:cs="Arial"/>
                <w:b/>
                <w:bCs/>
                <w:color w:val="000000" w:themeColor="text1"/>
              </w:rPr>
              <w:t>desistir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="5C8C7965" w:rsidRPr="3E44591A">
              <w:rPr>
                <w:rFonts w:eastAsia="Arial" w:cs="Arial"/>
                <w:b/>
                <w:bCs/>
                <w:color w:val="000000" w:themeColor="text1"/>
              </w:rPr>
              <w:t>d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a sua participação</w:t>
            </w:r>
          </w:p>
        </w:tc>
      </w:tr>
      <w:tr w:rsidR="33884D3D" w14:paraId="6DC5514B" w14:textId="77777777" w:rsidTr="6418ABFE">
        <w:tc>
          <w:tcPr>
            <w:tcW w:w="4245" w:type="dxa"/>
            <w:gridSpan w:val="2"/>
          </w:tcPr>
          <w:p w14:paraId="03C353F0" w14:textId="68E0DF16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14:paraId="165F8CB6" w14:textId="738D0361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665489F9" w14:textId="77777777" w:rsidTr="6418ABFE">
        <w:tc>
          <w:tcPr>
            <w:tcW w:w="4245" w:type="dxa"/>
            <w:gridSpan w:val="2"/>
          </w:tcPr>
          <w:p w14:paraId="2D0FC578" w14:textId="6250FB84" w:rsidR="5B184B4F" w:rsidRDefault="6BB5C7B7" w:rsidP="6418ABFE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solicita</w:t>
            </w:r>
            <w:r w:rsidR="14D12936"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Pr="6418ABFE">
              <w:rPr>
                <w:rFonts w:eastAsia="Arial" w:cs="Arial"/>
                <w:color w:val="000000" w:themeColor="text1"/>
              </w:rPr>
              <w:t>cancelamento de participação</w:t>
            </w:r>
          </w:p>
        </w:tc>
        <w:tc>
          <w:tcPr>
            <w:tcW w:w="4395" w:type="dxa"/>
          </w:tcPr>
          <w:p w14:paraId="225E7883" w14:textId="07270398" w:rsidR="5B184B4F" w:rsidRDefault="6BB5C7B7" w:rsidP="6418ABFE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solicita confirmação</w:t>
            </w:r>
            <w:r w:rsidR="25FB5438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5D616F92" w14:textId="77777777" w:rsidTr="6418ABFE">
        <w:tc>
          <w:tcPr>
            <w:tcW w:w="4245" w:type="dxa"/>
            <w:gridSpan w:val="2"/>
          </w:tcPr>
          <w:p w14:paraId="4595B6B1" w14:textId="5B9C264E" w:rsidR="33884D3D" w:rsidRDefault="5B1B9ACF" w:rsidP="6418ABFE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confirma solicitação</w:t>
            </w:r>
            <w:r w:rsidR="10BFA9E4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95" w:type="dxa"/>
          </w:tcPr>
          <w:p w14:paraId="5ADC739F" w14:textId="342D39E9" w:rsidR="33884D3D" w:rsidRDefault="01274560" w:rsidP="6418ABFE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sistema excluí o público da lista e envia </w:t>
            </w:r>
            <w:r w:rsidR="170009F7" w:rsidRPr="6418ABFE">
              <w:rPr>
                <w:rFonts w:eastAsia="Arial" w:cs="Arial"/>
                <w:color w:val="000000" w:themeColor="text1"/>
              </w:rPr>
              <w:t xml:space="preserve">a </w:t>
            </w:r>
            <w:r w:rsidRPr="6418ABFE">
              <w:rPr>
                <w:rFonts w:eastAsia="Arial" w:cs="Arial"/>
                <w:color w:val="000000" w:themeColor="text1"/>
              </w:rPr>
              <w:t>confirmação</w:t>
            </w:r>
            <w:r w:rsidR="5B7C6626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1E14965E" w14:textId="77777777" w:rsidTr="6418ABFE">
        <w:tc>
          <w:tcPr>
            <w:tcW w:w="8640" w:type="dxa"/>
            <w:gridSpan w:val="3"/>
            <w:tcBorders>
              <w:bottom w:val="single" w:sz="6" w:space="0" w:color="auto"/>
            </w:tcBorders>
          </w:tcPr>
          <w:p w14:paraId="6402BC00" w14:textId="5E7AFDB3" w:rsidR="33884D3D" w:rsidRDefault="178D4B86" w:rsidP="0096017E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público deseja</w:t>
            </w:r>
            <w:r w:rsidR="5FBA364B"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alterar dados </w:t>
            </w:r>
          </w:p>
        </w:tc>
      </w:tr>
      <w:tr w:rsidR="3E44591A" w14:paraId="3E185373" w14:textId="77777777" w:rsidTr="6418ABFE">
        <w:tc>
          <w:tcPr>
            <w:tcW w:w="4230" w:type="dxa"/>
            <w:tcBorders>
              <w:bottom w:val="single" w:sz="6" w:space="0" w:color="auto"/>
            </w:tcBorders>
          </w:tcPr>
          <w:p w14:paraId="50FDE321" w14:textId="7273794D" w:rsidR="0AC5309C" w:rsidRDefault="2D9B7C4F" w:rsidP="0096017E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="3B9535B3" w:rsidRPr="6418ABFE">
              <w:rPr>
                <w:rFonts w:eastAsia="Arial" w:cs="Arial"/>
                <w:color w:val="000000" w:themeColor="text1"/>
              </w:rPr>
              <w:t>p</w:t>
            </w:r>
            <w:r w:rsidRPr="6418ABFE">
              <w:rPr>
                <w:rFonts w:eastAsia="Arial" w:cs="Arial"/>
                <w:color w:val="000000" w:themeColor="text1"/>
              </w:rPr>
              <w:t>úblico solicita alteração de dados</w:t>
            </w:r>
            <w:r w:rsidR="117DD5ED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sz="6" w:space="0" w:color="auto"/>
            </w:tcBorders>
          </w:tcPr>
          <w:p w14:paraId="52862A51" w14:textId="28FD7529" w:rsidR="0AC5309C" w:rsidRDefault="2D9B7C4F" w:rsidP="0096017E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exibe as informações dos seus dados</w:t>
            </w:r>
            <w:r w:rsidR="0F2EA923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5E36D13A" w14:textId="77777777" w:rsidTr="6418ABFE">
        <w:tc>
          <w:tcPr>
            <w:tcW w:w="4230" w:type="dxa"/>
            <w:tcBorders>
              <w:bottom w:val="single" w:sz="6" w:space="0" w:color="auto"/>
            </w:tcBorders>
          </w:tcPr>
          <w:p w14:paraId="53ABE98B" w14:textId="4A135062" w:rsidR="33884D3D" w:rsidRDefault="3EF09D50" w:rsidP="0096017E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="5959B134" w:rsidRPr="6418ABFE">
              <w:rPr>
                <w:rFonts w:eastAsia="Arial" w:cs="Arial"/>
                <w:color w:val="000000" w:themeColor="text1"/>
              </w:rPr>
              <w:t>p</w:t>
            </w:r>
            <w:r w:rsidRPr="6418ABFE">
              <w:rPr>
                <w:rFonts w:eastAsia="Arial" w:cs="Arial"/>
                <w:color w:val="000000" w:themeColor="text1"/>
              </w:rPr>
              <w:t xml:space="preserve">úblico altera </w:t>
            </w:r>
            <w:r w:rsidR="16FF670C" w:rsidRPr="6418ABFE">
              <w:rPr>
                <w:rFonts w:eastAsia="Arial" w:cs="Arial"/>
                <w:color w:val="000000" w:themeColor="text1"/>
              </w:rPr>
              <w:t>seus dados</w:t>
            </w:r>
            <w:r w:rsidRPr="6418ABFE">
              <w:rPr>
                <w:rFonts w:eastAsia="Arial" w:cs="Arial"/>
                <w:color w:val="000000" w:themeColor="text1"/>
              </w:rPr>
              <w:t xml:space="preserve"> </w:t>
            </w:r>
            <w:r w:rsidR="0ECD5022" w:rsidRPr="6418ABFE">
              <w:rPr>
                <w:rFonts w:eastAsia="Arial" w:cs="Arial"/>
                <w:color w:val="000000" w:themeColor="text1"/>
              </w:rPr>
              <w:t>e confirma</w:t>
            </w:r>
            <w:r w:rsidR="7A90E5A4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sz="6" w:space="0" w:color="auto"/>
            </w:tcBorders>
          </w:tcPr>
          <w:p w14:paraId="79A6F997" w14:textId="18EDF070" w:rsidR="33884D3D" w:rsidRDefault="4539F660" w:rsidP="0096017E">
            <w:pPr>
              <w:pStyle w:val="PargrafodaLista"/>
              <w:numPr>
                <w:ilvl w:val="0"/>
                <w:numId w:val="11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envia a confirmação</w:t>
            </w:r>
            <w:r w:rsidR="6C41F715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0CC73C9A" w14:textId="77777777" w:rsidTr="6418ABFE">
        <w:tc>
          <w:tcPr>
            <w:tcW w:w="8640" w:type="dxa"/>
            <w:gridSpan w:val="3"/>
          </w:tcPr>
          <w:p w14:paraId="65CD2F94" w14:textId="028D5403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14:paraId="3C8F27DD" w14:textId="77777777" w:rsidTr="6418ABFE">
        <w:tc>
          <w:tcPr>
            <w:tcW w:w="4245" w:type="dxa"/>
            <w:gridSpan w:val="2"/>
          </w:tcPr>
          <w:p w14:paraId="04435844" w14:textId="04579598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14:paraId="0E149DA4" w14:textId="670A1B14" w:rsidR="33884D3D" w:rsidRDefault="46189D16" w:rsidP="009601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14:paraId="5EECFE0E" w14:textId="77777777" w:rsidTr="6418ABFE">
        <w:tc>
          <w:tcPr>
            <w:tcW w:w="4245" w:type="dxa"/>
            <w:gridSpan w:val="2"/>
          </w:tcPr>
          <w:p w14:paraId="0185BF0B" w14:textId="45F99D02" w:rsidR="28BC8866" w:rsidRDefault="7E663364" w:rsidP="6418ABFE">
            <w:pPr>
              <w:pStyle w:val="PargrafodaLista"/>
              <w:numPr>
                <w:ilvl w:val="0"/>
                <w:numId w:val="4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público não seleciona nenhum evento.</w:t>
            </w:r>
          </w:p>
        </w:tc>
        <w:tc>
          <w:tcPr>
            <w:tcW w:w="4395" w:type="dxa"/>
          </w:tcPr>
          <w:p w14:paraId="202C6C27" w14:textId="7467C255" w:rsidR="28BC8866" w:rsidRPr="0096017E" w:rsidRDefault="7E663364" w:rsidP="6418ABFE">
            <w:pPr>
              <w:pStyle w:val="PargrafodaLista"/>
              <w:numPr>
                <w:ilvl w:val="0"/>
                <w:numId w:val="4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reporta o erro e continua a partir do passo 1 do fluxo principal</w:t>
            </w:r>
            <w:r w:rsidR="0C388F57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465424EC" w14:textId="77777777" w:rsidTr="6418ABFE">
        <w:tc>
          <w:tcPr>
            <w:tcW w:w="4245" w:type="dxa"/>
            <w:gridSpan w:val="2"/>
          </w:tcPr>
          <w:p w14:paraId="07547C8E" w14:textId="5358F72C" w:rsidR="33884D3D" w:rsidRPr="0096017E" w:rsidRDefault="5B1B9ACF" w:rsidP="6418ABFE">
            <w:pPr>
              <w:pStyle w:val="PargrafodaLista"/>
              <w:numPr>
                <w:ilvl w:val="0"/>
                <w:numId w:val="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público não informa todos </w:t>
            </w:r>
            <w:r w:rsidRPr="6418ABFE">
              <w:rPr>
                <w:rFonts w:eastAsia="Arial" w:cs="Arial"/>
                <w:color w:val="000000" w:themeColor="text1"/>
              </w:rPr>
              <w:lastRenderedPageBreak/>
              <w:t>os dados exigidos para cadastro no evento.</w:t>
            </w:r>
          </w:p>
        </w:tc>
        <w:tc>
          <w:tcPr>
            <w:tcW w:w="4395" w:type="dxa"/>
          </w:tcPr>
          <w:p w14:paraId="0DACBB5E" w14:textId="2A37F4FE" w:rsidR="33884D3D" w:rsidRDefault="5B1B9ACF" w:rsidP="6418ABFE">
            <w:pPr>
              <w:pStyle w:val="PargrafodaLista"/>
              <w:numPr>
                <w:ilvl w:val="0"/>
                <w:numId w:val="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lastRenderedPageBreak/>
              <w:t xml:space="preserve">O sistema reporta o erro e </w:t>
            </w:r>
            <w:r w:rsidRPr="6418ABFE">
              <w:rPr>
                <w:rFonts w:eastAsia="Arial" w:cs="Arial"/>
                <w:color w:val="000000" w:themeColor="text1"/>
              </w:rPr>
              <w:lastRenderedPageBreak/>
              <w:t>continua a partir do passo 1 do fluxo principal.</w:t>
            </w:r>
          </w:p>
          <w:p w14:paraId="4FFC070C" w14:textId="7C22EA58" w:rsidR="0096017E" w:rsidRDefault="0096017E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</w:tr>
    </w:tbl>
    <w:p w14:paraId="6EDFCE0F" w14:textId="061DE1CB" w:rsidR="33884D3D" w:rsidRDefault="33884D3D" w:rsidP="33884D3D"/>
    <w:p w14:paraId="50FEA2BA" w14:textId="3826B295" w:rsidR="6418ABFE" w:rsidRDefault="6418ABFE" w:rsidP="6418ABFE"/>
    <w:p w14:paraId="22CE42E0" w14:textId="13EF95E4" w:rsidR="267F865A" w:rsidRDefault="267F865A" w:rsidP="6418ABFE">
      <w:pPr>
        <w:pStyle w:val="Ttulo3"/>
        <w:rPr>
          <w:b/>
          <w:bCs/>
        </w:rPr>
      </w:pPr>
      <w:r w:rsidRPr="6418ABFE">
        <w:rPr>
          <w:b/>
          <w:bCs/>
        </w:rPr>
        <w:t xml:space="preserve"> </w:t>
      </w:r>
      <w:r w:rsidR="1EEB2ED5" w:rsidRPr="6418ABFE">
        <w:rPr>
          <w:b/>
          <w:bCs/>
        </w:rPr>
        <w:t>Especificação do Caso de Uso-3</w:t>
      </w:r>
    </w:p>
    <w:p w14:paraId="0FEF09C0" w14:textId="3579229C" w:rsidR="6418ABFE" w:rsidRDefault="6418ABFE" w:rsidP="6418ABFE"/>
    <w:tbl>
      <w:tblPr>
        <w:tblStyle w:val="Tabelacomgrade"/>
        <w:tblW w:w="8625" w:type="dxa"/>
        <w:tblLayout w:type="fixed"/>
        <w:tblLook w:val="04A0" w:firstRow="1" w:lastRow="0" w:firstColumn="1" w:lastColumn="0" w:noHBand="0" w:noVBand="1"/>
      </w:tblPr>
      <w:tblGrid>
        <w:gridCol w:w="4245"/>
        <w:gridCol w:w="4380"/>
      </w:tblGrid>
      <w:tr w:rsidR="33884D3D" w14:paraId="3399B901" w14:textId="77777777" w:rsidTr="6418ABFE">
        <w:tc>
          <w:tcPr>
            <w:tcW w:w="4245" w:type="dxa"/>
          </w:tcPr>
          <w:p w14:paraId="24B764EE" w14:textId="1FE2295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80" w:type="dxa"/>
          </w:tcPr>
          <w:p w14:paraId="30074CE1" w14:textId="7CB7AE3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UC03 - </w:t>
            </w:r>
            <w:r w:rsidRPr="3E44591A">
              <w:rPr>
                <w:rFonts w:eastAsia="Arial" w:cs="Arial"/>
                <w:color w:val="000000" w:themeColor="text1"/>
              </w:rPr>
              <w:t>Credenciamento</w:t>
            </w:r>
          </w:p>
        </w:tc>
      </w:tr>
      <w:tr w:rsidR="33884D3D" w14:paraId="694D9E59" w14:textId="77777777" w:rsidTr="6418ABFE">
        <w:tc>
          <w:tcPr>
            <w:tcW w:w="4245" w:type="dxa"/>
          </w:tcPr>
          <w:p w14:paraId="3706361D" w14:textId="0AAC1EF7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80" w:type="dxa"/>
          </w:tcPr>
          <w:p w14:paraId="01A6BB51" w14:textId="4C1FAFC7" w:rsidR="33884D3D" w:rsidRDefault="4D4FA3EC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RF09</w:t>
            </w:r>
            <w:r w:rsidR="55BE32E4" w:rsidRPr="3E44591A">
              <w:rPr>
                <w:rFonts w:eastAsia="Arial" w:cs="Arial"/>
                <w:color w:val="000000" w:themeColor="text1"/>
              </w:rPr>
              <w:t xml:space="preserve"> e</w:t>
            </w:r>
            <w:r w:rsidR="7F643635" w:rsidRPr="3E44591A">
              <w:rPr>
                <w:rFonts w:eastAsia="Arial" w:cs="Arial"/>
                <w:color w:val="000000" w:themeColor="text1"/>
              </w:rPr>
              <w:t xml:space="preserve"> RF11</w:t>
            </w:r>
          </w:p>
        </w:tc>
      </w:tr>
      <w:tr w:rsidR="33884D3D" w14:paraId="2BCEFDE2" w14:textId="77777777" w:rsidTr="6418ABFE">
        <w:tc>
          <w:tcPr>
            <w:tcW w:w="4245" w:type="dxa"/>
          </w:tcPr>
          <w:p w14:paraId="0733FD2F" w14:textId="2F8F80A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80" w:type="dxa"/>
          </w:tcPr>
          <w:p w14:paraId="2D396196" w14:textId="7E41EF63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14:paraId="69944756" w14:textId="77777777" w:rsidTr="6418ABFE">
        <w:tc>
          <w:tcPr>
            <w:tcW w:w="4245" w:type="dxa"/>
          </w:tcPr>
          <w:p w14:paraId="7B6497A7" w14:textId="034FC0B3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80" w:type="dxa"/>
          </w:tcPr>
          <w:p w14:paraId="4D93C1DE" w14:textId="57AE5871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26FC81C9" w14:textId="77777777" w:rsidTr="6418ABFE">
        <w:tc>
          <w:tcPr>
            <w:tcW w:w="4245" w:type="dxa"/>
          </w:tcPr>
          <w:p w14:paraId="485527CD" w14:textId="18B24222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80" w:type="dxa"/>
          </w:tcPr>
          <w:p w14:paraId="17A75164" w14:textId="401FFCCF" w:rsidR="33884D3D" w:rsidRDefault="5B1B9ACF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</w:t>
            </w:r>
            <w:r w:rsidR="628A4430" w:rsidRPr="6418ABFE">
              <w:rPr>
                <w:rFonts w:eastAsia="Arial" w:cs="Arial"/>
                <w:color w:val="000000" w:themeColor="text1"/>
              </w:rPr>
              <w:t xml:space="preserve"> usuário participa do evento</w:t>
            </w:r>
            <w:r w:rsidR="1CE41F19" w:rsidRPr="6418ABFE">
              <w:rPr>
                <w:rFonts w:eastAsia="Arial" w:cs="Arial"/>
                <w:color w:val="000000" w:themeColor="text1"/>
              </w:rPr>
              <w:t xml:space="preserve"> presencialmente</w:t>
            </w:r>
            <w:r w:rsidR="628A4430" w:rsidRPr="6418ABFE">
              <w:rPr>
                <w:rFonts w:eastAsia="Arial" w:cs="Arial"/>
                <w:color w:val="000000" w:themeColor="text1"/>
              </w:rPr>
              <w:t xml:space="preserve"> na Fatec, e o</w:t>
            </w:r>
            <w:r w:rsidRPr="6418ABFE">
              <w:rPr>
                <w:rFonts w:eastAsia="Arial" w:cs="Arial"/>
                <w:color w:val="000000" w:themeColor="text1"/>
              </w:rPr>
              <w:t xml:space="preserve"> sistema deve registrar os participantes que se credenciaram ao evento</w:t>
            </w:r>
            <w:r w:rsidR="761BF6F4" w:rsidRPr="6418ABFE">
              <w:rPr>
                <w:rFonts w:eastAsia="Arial" w:cs="Arial"/>
                <w:color w:val="000000" w:themeColor="text1"/>
              </w:rPr>
              <w:t xml:space="preserve"> (presentes no evento)</w:t>
            </w:r>
            <w:r w:rsidRPr="6418ABFE">
              <w:rPr>
                <w:rFonts w:eastAsia="Arial" w:cs="Arial"/>
                <w:color w:val="000000" w:themeColor="text1"/>
              </w:rPr>
              <w:t>, e permite visualização para funcionário Fatec.</w:t>
            </w:r>
          </w:p>
        </w:tc>
      </w:tr>
      <w:tr w:rsidR="33884D3D" w14:paraId="611E865D" w14:textId="77777777" w:rsidTr="6418ABFE">
        <w:tc>
          <w:tcPr>
            <w:tcW w:w="4245" w:type="dxa"/>
          </w:tcPr>
          <w:p w14:paraId="6707A513" w14:textId="4BC28D2A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80" w:type="dxa"/>
          </w:tcPr>
          <w:p w14:paraId="15FCD160" w14:textId="7F75D201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está logado ao sistema.</w:t>
            </w:r>
          </w:p>
        </w:tc>
      </w:tr>
      <w:tr w:rsidR="33884D3D" w14:paraId="18E5D6BE" w14:textId="77777777" w:rsidTr="6418ABFE">
        <w:tc>
          <w:tcPr>
            <w:tcW w:w="4245" w:type="dxa"/>
          </w:tcPr>
          <w:p w14:paraId="0039EB0F" w14:textId="14EB5C97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80" w:type="dxa"/>
          </w:tcPr>
          <w:p w14:paraId="66618AE1" w14:textId="3C93746F" w:rsidR="33884D3D" w:rsidRDefault="5B1B9ACF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tem acesso aos participantes credenciados do evento.</w:t>
            </w:r>
          </w:p>
        </w:tc>
      </w:tr>
      <w:tr w:rsidR="33884D3D" w14:paraId="6D7A0529" w14:textId="77777777" w:rsidTr="6418ABFE">
        <w:tc>
          <w:tcPr>
            <w:tcW w:w="8625" w:type="dxa"/>
            <w:gridSpan w:val="2"/>
          </w:tcPr>
          <w:p w14:paraId="6C30EE8A" w14:textId="0D3CA7DF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0B74A2FE" w14:textId="77777777" w:rsidTr="6418ABFE">
        <w:trPr>
          <w:trHeight w:val="300"/>
        </w:trPr>
        <w:tc>
          <w:tcPr>
            <w:tcW w:w="4245" w:type="dxa"/>
          </w:tcPr>
          <w:p w14:paraId="670ED6F9" w14:textId="03E2BBA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80" w:type="dxa"/>
          </w:tcPr>
          <w:p w14:paraId="3FBB203E" w14:textId="41DC024F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4E1D5650" w14:textId="77777777" w:rsidTr="6418ABFE">
        <w:tc>
          <w:tcPr>
            <w:tcW w:w="4245" w:type="dxa"/>
          </w:tcPr>
          <w:p w14:paraId="000296D6" w14:textId="620B32CB" w:rsidR="33884D3D" w:rsidRPr="007235E9" w:rsidRDefault="5B1B9ACF" w:rsidP="6418ABFE">
            <w:pPr>
              <w:pStyle w:val="PargrafodaLista"/>
              <w:numPr>
                <w:ilvl w:val="0"/>
                <w:numId w:val="4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funcionário seleciona o evento que quer consultar e solicita ao sistema a relação de participantes credenciados</w:t>
            </w:r>
          </w:p>
        </w:tc>
        <w:tc>
          <w:tcPr>
            <w:tcW w:w="4380" w:type="dxa"/>
          </w:tcPr>
          <w:p w14:paraId="1A4A21A7" w14:textId="0B88A725" w:rsidR="33884D3D" w:rsidRPr="007235E9" w:rsidRDefault="5B1B9ACF" w:rsidP="6418ABFE">
            <w:pPr>
              <w:pStyle w:val="PargrafodaLista"/>
              <w:numPr>
                <w:ilvl w:val="0"/>
                <w:numId w:val="4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Sistema recebe a informação e exibe a relação de participantes do evento solicitado.</w:t>
            </w:r>
          </w:p>
          <w:p w14:paraId="00B04242" w14:textId="30EF5A78" w:rsidR="33884D3D" w:rsidRDefault="33884D3D" w:rsidP="6418ABF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</w:tr>
    </w:tbl>
    <w:p w14:paraId="3127B664" w14:textId="0EEE245F" w:rsidR="33884D3D" w:rsidRDefault="33884D3D" w:rsidP="33884D3D"/>
    <w:p w14:paraId="744D1658" w14:textId="0213F98E" w:rsidR="3B5CA5AF" w:rsidRDefault="41AD9FF7" w:rsidP="00145E9A">
      <w:pPr>
        <w:pStyle w:val="Ttulo3"/>
        <w:rPr>
          <w:b/>
        </w:rPr>
      </w:pPr>
      <w:r>
        <w:t xml:space="preserve"> </w:t>
      </w:r>
      <w:r w:rsidR="7B0AE8B2" w:rsidRPr="6418ABFE">
        <w:rPr>
          <w:b/>
          <w:bCs/>
        </w:rPr>
        <w:t>Especificação do Caso de Uso-4</w:t>
      </w:r>
    </w:p>
    <w:p w14:paraId="64484AF3" w14:textId="65449136" w:rsidR="33884D3D" w:rsidRDefault="33884D3D" w:rsidP="33884D3D"/>
    <w:tbl>
      <w:tblPr>
        <w:tblStyle w:val="Tabelacomgrade"/>
        <w:tblW w:w="8595" w:type="dxa"/>
        <w:tblLayout w:type="fixed"/>
        <w:tblLook w:val="04A0" w:firstRow="1" w:lastRow="0" w:firstColumn="1" w:lastColumn="0" w:noHBand="0" w:noVBand="1"/>
      </w:tblPr>
      <w:tblGrid>
        <w:gridCol w:w="4245"/>
        <w:gridCol w:w="4350"/>
      </w:tblGrid>
      <w:tr w:rsidR="33884D3D" w14:paraId="5215680F" w14:textId="77777777" w:rsidTr="6418ABFE">
        <w:tc>
          <w:tcPr>
            <w:tcW w:w="4245" w:type="dxa"/>
          </w:tcPr>
          <w:p w14:paraId="2502C0AE" w14:textId="44C742B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50" w:type="dxa"/>
          </w:tcPr>
          <w:p w14:paraId="347FA5BC" w14:textId="17B77C21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UC04 - </w:t>
            </w:r>
            <w:r w:rsidRPr="3E44591A">
              <w:rPr>
                <w:rFonts w:eastAsia="Arial" w:cs="Arial"/>
                <w:color w:val="000000" w:themeColor="text1"/>
              </w:rPr>
              <w:t>Liberar certificado</w:t>
            </w:r>
          </w:p>
        </w:tc>
      </w:tr>
      <w:tr w:rsidR="33884D3D" w14:paraId="39101C3E" w14:textId="77777777" w:rsidTr="6418ABFE">
        <w:tc>
          <w:tcPr>
            <w:tcW w:w="4245" w:type="dxa"/>
          </w:tcPr>
          <w:p w14:paraId="72D9A541" w14:textId="35547F9A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50" w:type="dxa"/>
          </w:tcPr>
          <w:p w14:paraId="25C8473F" w14:textId="29BE5D9E" w:rsidR="33884D3D" w:rsidRDefault="178D4B8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="66A7B344" w:rsidRPr="3E44591A">
              <w:rPr>
                <w:rFonts w:eastAsia="Arial" w:cs="Arial"/>
                <w:color w:val="000000" w:themeColor="text1"/>
              </w:rPr>
              <w:t>10</w:t>
            </w:r>
          </w:p>
        </w:tc>
      </w:tr>
      <w:tr w:rsidR="33884D3D" w14:paraId="58744267" w14:textId="77777777" w:rsidTr="6418ABFE">
        <w:tc>
          <w:tcPr>
            <w:tcW w:w="4245" w:type="dxa"/>
          </w:tcPr>
          <w:p w14:paraId="43DB3C58" w14:textId="2A116E23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50" w:type="dxa"/>
          </w:tcPr>
          <w:p w14:paraId="5AD88D41" w14:textId="21178D9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14:paraId="21935A82" w14:textId="77777777" w:rsidTr="6418ABFE">
        <w:tc>
          <w:tcPr>
            <w:tcW w:w="4245" w:type="dxa"/>
          </w:tcPr>
          <w:p w14:paraId="3CAB3CB5" w14:textId="61552FB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50" w:type="dxa"/>
          </w:tcPr>
          <w:p w14:paraId="6EAD2539" w14:textId="300B16D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13C27FD5" w14:textId="77777777" w:rsidTr="6418ABFE">
        <w:tc>
          <w:tcPr>
            <w:tcW w:w="4245" w:type="dxa"/>
          </w:tcPr>
          <w:p w14:paraId="2E7BF46E" w14:textId="47E8F382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50" w:type="dxa"/>
          </w:tcPr>
          <w:p w14:paraId="41362041" w14:textId="0F8A74AD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e liberar os certificados aos participantes assim que houver a autorização do funcionário da Fatec.</w:t>
            </w:r>
          </w:p>
        </w:tc>
      </w:tr>
      <w:tr w:rsidR="33884D3D" w14:paraId="119AE248" w14:textId="77777777" w:rsidTr="6418ABFE">
        <w:tc>
          <w:tcPr>
            <w:tcW w:w="4245" w:type="dxa"/>
          </w:tcPr>
          <w:p w14:paraId="70E54E16" w14:textId="1F3F6C6B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50" w:type="dxa"/>
          </w:tcPr>
          <w:p w14:paraId="27C914CD" w14:textId="05242311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Presença do participante e a conclusão do evento.</w:t>
            </w:r>
          </w:p>
        </w:tc>
      </w:tr>
      <w:tr w:rsidR="33884D3D" w14:paraId="7E102BF8" w14:textId="77777777" w:rsidTr="6418ABFE">
        <w:tc>
          <w:tcPr>
            <w:tcW w:w="4245" w:type="dxa"/>
          </w:tcPr>
          <w:p w14:paraId="44E3135D" w14:textId="4F3D470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50" w:type="dxa"/>
          </w:tcPr>
          <w:p w14:paraId="34A04BB0" w14:textId="3F51858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certificado é registrado no sistema.</w:t>
            </w:r>
          </w:p>
        </w:tc>
      </w:tr>
      <w:tr w:rsidR="33884D3D" w14:paraId="63DCEB18" w14:textId="77777777" w:rsidTr="6418ABFE">
        <w:tc>
          <w:tcPr>
            <w:tcW w:w="8595" w:type="dxa"/>
            <w:gridSpan w:val="2"/>
          </w:tcPr>
          <w:p w14:paraId="76BA1243" w14:textId="5BD5B1A5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69A436E8" w14:textId="77777777" w:rsidTr="6418ABFE">
        <w:tc>
          <w:tcPr>
            <w:tcW w:w="4245" w:type="dxa"/>
          </w:tcPr>
          <w:p w14:paraId="3AFA37FF" w14:textId="1658D72C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lastRenderedPageBreak/>
              <w:t>Ações do Ator</w:t>
            </w:r>
          </w:p>
        </w:tc>
        <w:tc>
          <w:tcPr>
            <w:tcW w:w="4350" w:type="dxa"/>
          </w:tcPr>
          <w:p w14:paraId="0DE9BA6D" w14:textId="6EB58823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0548861F" w14:textId="77777777" w:rsidTr="6418ABFE">
        <w:tc>
          <w:tcPr>
            <w:tcW w:w="4245" w:type="dxa"/>
          </w:tcPr>
          <w:p w14:paraId="050E1F4A" w14:textId="16DBFDC7" w:rsidR="33884D3D" w:rsidRDefault="5B1B9ACF" w:rsidP="6418ABFE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Solicita a finalização do evento.</w:t>
            </w:r>
          </w:p>
        </w:tc>
        <w:tc>
          <w:tcPr>
            <w:tcW w:w="4350" w:type="dxa"/>
          </w:tcPr>
          <w:p w14:paraId="79788570" w14:textId="4F3B66D1" w:rsidR="33884D3D" w:rsidRDefault="0F64BDFC" w:rsidP="6418ABFE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gera o certificado</w:t>
            </w:r>
            <w:r w:rsidR="5B1B9ACF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66ED7014" w14:textId="77777777" w:rsidTr="6418ABFE">
        <w:trPr>
          <w:trHeight w:val="780"/>
        </w:trPr>
        <w:tc>
          <w:tcPr>
            <w:tcW w:w="4245" w:type="dxa"/>
          </w:tcPr>
          <w:p w14:paraId="4A72583D" w14:textId="47487DC9" w:rsidR="33884D3D" w:rsidRDefault="5B1B9ACF" w:rsidP="6418ABFE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Solicita a liberação d</w:t>
            </w:r>
            <w:r w:rsidR="3345C8AC" w:rsidRPr="6418ABFE">
              <w:rPr>
                <w:rFonts w:eastAsia="Arial" w:cs="Arial"/>
                <w:color w:val="000000" w:themeColor="text1"/>
              </w:rPr>
              <w:t>o certificado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50" w:type="dxa"/>
          </w:tcPr>
          <w:p w14:paraId="2FC5D126" w14:textId="3EB66875" w:rsidR="33884D3D" w:rsidRDefault="5B1B9ACF" w:rsidP="6418ABFE">
            <w:pPr>
              <w:pStyle w:val="PargrafodaLista"/>
              <w:numPr>
                <w:ilvl w:val="0"/>
                <w:numId w:val="1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Envia o certificado.</w:t>
            </w:r>
          </w:p>
        </w:tc>
      </w:tr>
      <w:tr w:rsidR="33884D3D" w14:paraId="0BD871D1" w14:textId="77777777" w:rsidTr="6418ABFE">
        <w:tc>
          <w:tcPr>
            <w:tcW w:w="4245" w:type="dxa"/>
          </w:tcPr>
          <w:p w14:paraId="4DAF27D8" w14:textId="648EFFE1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50" w:type="dxa"/>
          </w:tcPr>
          <w:p w14:paraId="3E95F49E" w14:textId="5F7CC89E" w:rsidR="33884D3D" w:rsidRDefault="5B1B9ACF" w:rsidP="6418ABFE">
            <w:pPr>
              <w:pStyle w:val="PargrafodaLista"/>
              <w:numPr>
                <w:ilvl w:val="0"/>
                <w:numId w:val="3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Para o usuário receber o certificado é necessário que ele tenha presença no evento.</w:t>
            </w:r>
          </w:p>
        </w:tc>
      </w:tr>
      <w:tr w:rsidR="33884D3D" w14:paraId="27EA8434" w14:textId="77777777" w:rsidTr="6418ABFE">
        <w:tc>
          <w:tcPr>
            <w:tcW w:w="8595" w:type="dxa"/>
            <w:gridSpan w:val="2"/>
          </w:tcPr>
          <w:p w14:paraId="2548E282" w14:textId="29C3DE48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não finaliza o evento.</w:t>
            </w:r>
          </w:p>
        </w:tc>
      </w:tr>
      <w:tr w:rsidR="33884D3D" w14:paraId="62AC3BEC" w14:textId="77777777" w:rsidTr="6418ABFE">
        <w:tc>
          <w:tcPr>
            <w:tcW w:w="4245" w:type="dxa"/>
          </w:tcPr>
          <w:p w14:paraId="5DF629FE" w14:textId="45333579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50" w:type="dxa"/>
          </w:tcPr>
          <w:p w14:paraId="5442F470" w14:textId="30A6A609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1853E4BA" w14:textId="77777777" w:rsidTr="6418ABFE">
        <w:tc>
          <w:tcPr>
            <w:tcW w:w="4245" w:type="dxa"/>
          </w:tcPr>
          <w:p w14:paraId="2DAB643E" w14:textId="1CD94692" w:rsidR="33884D3D" w:rsidRDefault="33884D3D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50" w:type="dxa"/>
          </w:tcPr>
          <w:p w14:paraId="2C94B4D2" w14:textId="15766C50" w:rsidR="33884D3D" w:rsidRDefault="5B1B9ACF" w:rsidP="6418ABFE">
            <w:pPr>
              <w:pStyle w:val="PargrafodaLista"/>
              <w:numPr>
                <w:ilvl w:val="0"/>
                <w:numId w:val="2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Informa o usuário que ele precisa finalizar o evento para a liberação de certificado.</w:t>
            </w:r>
            <w:r w:rsidR="45FA309C" w:rsidRPr="6418ABFE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="0335E055" w:rsidRPr="6418ABFE">
              <w:rPr>
                <w:rFonts w:eastAsia="Arial" w:cs="Arial"/>
                <w:color w:val="000000" w:themeColor="text1"/>
              </w:rPr>
              <w:t>fluxo principal.</w:t>
            </w:r>
          </w:p>
        </w:tc>
      </w:tr>
    </w:tbl>
    <w:p w14:paraId="20D93C4F" w14:textId="093737A2" w:rsidR="33884D3D" w:rsidRDefault="33884D3D" w:rsidP="33884D3D"/>
    <w:p w14:paraId="48A4E324" w14:textId="777BAF4E" w:rsidR="002033F9" w:rsidRDefault="6203753A" w:rsidP="10662177">
      <w:pPr>
        <w:pStyle w:val="Ttulo3"/>
        <w:rPr>
          <w:b/>
          <w:bCs/>
        </w:rPr>
      </w:pPr>
      <w:r>
        <w:t xml:space="preserve"> </w:t>
      </w:r>
      <w:r w:rsidR="23F077A9" w:rsidRPr="6418ABFE">
        <w:rPr>
          <w:b/>
          <w:bCs/>
        </w:rPr>
        <w:t>Especificação do Caso de Uso-5</w:t>
      </w:r>
    </w:p>
    <w:p w14:paraId="24BF93A6" w14:textId="5B582595" w:rsidR="33884D3D" w:rsidRDefault="33884D3D" w:rsidP="10662177">
      <w:pPr>
        <w:rPr>
          <w:b/>
          <w:bCs/>
        </w:rPr>
      </w:pPr>
    </w:p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3884D3D" w14:paraId="56EA0398" w14:textId="77777777" w:rsidTr="6418ABFE">
        <w:tc>
          <w:tcPr>
            <w:tcW w:w="4245" w:type="dxa"/>
          </w:tcPr>
          <w:p w14:paraId="108A5871" w14:textId="3DB1DBB2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35" w:type="dxa"/>
          </w:tcPr>
          <w:p w14:paraId="58EF5822" w14:textId="7ACBC7D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UC05 - </w:t>
            </w:r>
            <w:r w:rsidRPr="3E44591A">
              <w:rPr>
                <w:rFonts w:eastAsia="Arial" w:cs="Arial"/>
                <w:color w:val="000000" w:themeColor="text1"/>
              </w:rPr>
              <w:t>Login</w:t>
            </w:r>
          </w:p>
        </w:tc>
      </w:tr>
      <w:tr w:rsidR="33884D3D" w14:paraId="4436E772" w14:textId="77777777" w:rsidTr="6418ABFE">
        <w:tc>
          <w:tcPr>
            <w:tcW w:w="4245" w:type="dxa"/>
          </w:tcPr>
          <w:p w14:paraId="471AA4B2" w14:textId="1F447497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35" w:type="dxa"/>
          </w:tcPr>
          <w:p w14:paraId="18A91A56" w14:textId="2D800D58" w:rsidR="33884D3D" w:rsidRDefault="3D83746C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="103A9564" w:rsidRPr="3E44591A">
              <w:rPr>
                <w:rFonts w:eastAsia="Arial" w:cs="Arial"/>
                <w:color w:val="000000" w:themeColor="text1"/>
              </w:rPr>
              <w:t>1</w:t>
            </w:r>
            <w:r w:rsidR="2EB48964" w:rsidRPr="3E44591A">
              <w:rPr>
                <w:rFonts w:eastAsia="Arial" w:cs="Arial"/>
                <w:color w:val="000000" w:themeColor="text1"/>
              </w:rPr>
              <w:t>2, RF14</w:t>
            </w:r>
          </w:p>
        </w:tc>
      </w:tr>
      <w:tr w:rsidR="33884D3D" w14:paraId="4DFC10BE" w14:textId="77777777" w:rsidTr="6418ABFE">
        <w:tc>
          <w:tcPr>
            <w:tcW w:w="4245" w:type="dxa"/>
          </w:tcPr>
          <w:p w14:paraId="304998F4" w14:textId="3A5520F8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35" w:type="dxa"/>
          </w:tcPr>
          <w:p w14:paraId="51089228" w14:textId="2A2DB2B3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14:paraId="41CDDD73" w14:textId="77777777" w:rsidTr="6418ABFE">
        <w:tc>
          <w:tcPr>
            <w:tcW w:w="4245" w:type="dxa"/>
          </w:tcPr>
          <w:p w14:paraId="600BB774" w14:textId="2F28566F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35" w:type="dxa"/>
          </w:tcPr>
          <w:p w14:paraId="7A0F1BE7" w14:textId="05D9BAAA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Este caso de uso descreve as etapas para o usuário entrar no seu perfil no sistema.</w:t>
            </w:r>
          </w:p>
        </w:tc>
      </w:tr>
      <w:tr w:rsidR="33884D3D" w14:paraId="02F734EE" w14:textId="77777777" w:rsidTr="6418ABFE">
        <w:tc>
          <w:tcPr>
            <w:tcW w:w="4245" w:type="dxa"/>
          </w:tcPr>
          <w:p w14:paraId="06845510" w14:textId="4CC8B94E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35" w:type="dxa"/>
          </w:tcPr>
          <w:p w14:paraId="27839571" w14:textId="70208568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estar registrado.</w:t>
            </w:r>
          </w:p>
        </w:tc>
      </w:tr>
      <w:tr w:rsidR="33884D3D" w14:paraId="5EAD0C3B" w14:textId="77777777" w:rsidTr="6418ABFE">
        <w:tc>
          <w:tcPr>
            <w:tcW w:w="4245" w:type="dxa"/>
          </w:tcPr>
          <w:p w14:paraId="301E7162" w14:textId="4D8F82E5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35" w:type="dxa"/>
          </w:tcPr>
          <w:p w14:paraId="46459739" w14:textId="77BFAC34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tem acesso ao perfil.</w:t>
            </w:r>
          </w:p>
        </w:tc>
      </w:tr>
      <w:tr w:rsidR="33884D3D" w14:paraId="02A718BE" w14:textId="77777777" w:rsidTr="6418ABFE">
        <w:tc>
          <w:tcPr>
            <w:tcW w:w="8580" w:type="dxa"/>
            <w:gridSpan w:val="2"/>
          </w:tcPr>
          <w:p w14:paraId="2B914E29" w14:textId="15CD531C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14:paraId="4E805325" w14:textId="77777777" w:rsidTr="6418ABFE">
        <w:tc>
          <w:tcPr>
            <w:tcW w:w="4245" w:type="dxa"/>
          </w:tcPr>
          <w:p w14:paraId="2E179103" w14:textId="671C609C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35" w:type="dxa"/>
          </w:tcPr>
          <w:p w14:paraId="583E3177" w14:textId="47569675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56850635" w14:textId="77777777" w:rsidTr="6418ABFE">
        <w:tc>
          <w:tcPr>
            <w:tcW w:w="4245" w:type="dxa"/>
          </w:tcPr>
          <w:p w14:paraId="72F6A333" w14:textId="48F12AAB" w:rsidR="33884D3D" w:rsidRPr="007235E9" w:rsidRDefault="5B1B9ACF" w:rsidP="6418ABFE">
            <w:pPr>
              <w:pStyle w:val="PargrafodaLista"/>
              <w:numPr>
                <w:ilvl w:val="0"/>
                <w:numId w:val="5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solicita o login</w:t>
            </w:r>
            <w:r w:rsidR="279D6E90" w:rsidRPr="6418ABFE">
              <w:rPr>
                <w:rFonts w:eastAsia="Arial" w:cs="Arial"/>
                <w:color w:val="000000" w:themeColor="text1"/>
              </w:rPr>
              <w:t xml:space="preserve"> ao sistema</w:t>
            </w:r>
            <w:r w:rsidRPr="6418ABFE">
              <w:rPr>
                <w:rFonts w:eastAsia="Arial" w:cs="Arial"/>
                <w:color w:val="000000" w:themeColor="text1"/>
              </w:rPr>
              <w:t xml:space="preserve"> digitando seu e-mail e senha.</w:t>
            </w:r>
          </w:p>
        </w:tc>
        <w:tc>
          <w:tcPr>
            <w:tcW w:w="4335" w:type="dxa"/>
          </w:tcPr>
          <w:p w14:paraId="6BAA92A9" w14:textId="70806A09" w:rsidR="33884D3D" w:rsidRPr="007235E9" w:rsidRDefault="5B1B9ACF" w:rsidP="6418ABFE">
            <w:pPr>
              <w:pStyle w:val="PargrafodaLista"/>
              <w:numPr>
                <w:ilvl w:val="0"/>
                <w:numId w:val="50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verifica se o usuário está cadastrado.</w:t>
            </w:r>
            <w:r w:rsidR="5685CAFF" w:rsidRPr="6418ABFE">
              <w:rPr>
                <w:rFonts w:eastAsia="Arial" w:cs="Arial"/>
                <w:color w:val="000000" w:themeColor="text1"/>
              </w:rPr>
              <w:t xml:space="preserve"> Se sim, permite acesso.</w:t>
            </w:r>
          </w:p>
        </w:tc>
      </w:tr>
      <w:tr w:rsidR="33884D3D" w14:paraId="78AFCC71" w14:textId="77777777" w:rsidTr="6418ABFE">
        <w:tc>
          <w:tcPr>
            <w:tcW w:w="4245" w:type="dxa"/>
          </w:tcPr>
          <w:p w14:paraId="3CA711A1" w14:textId="037C105F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35" w:type="dxa"/>
          </w:tcPr>
          <w:p w14:paraId="4D57E4FF" w14:textId="773335D2" w:rsidR="33884D3D" w:rsidRDefault="5B1B9ACF" w:rsidP="6418ABFE">
            <w:pPr>
              <w:pStyle w:val="PargrafodaLista"/>
              <w:numPr>
                <w:ilvl w:val="0"/>
                <w:numId w:val="28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Para o usuário entrar na sua conta é necessário estar cadastrado.</w:t>
            </w:r>
          </w:p>
        </w:tc>
      </w:tr>
      <w:tr w:rsidR="33884D3D" w14:paraId="334436BB" w14:textId="77777777" w:rsidTr="6418ABFE">
        <w:tc>
          <w:tcPr>
            <w:tcW w:w="8580" w:type="dxa"/>
            <w:gridSpan w:val="2"/>
          </w:tcPr>
          <w:p w14:paraId="3A2F2B85" w14:textId="4057168A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não está cadastrado</w:t>
            </w:r>
          </w:p>
        </w:tc>
      </w:tr>
      <w:tr w:rsidR="33884D3D" w14:paraId="2E1B12CC" w14:textId="77777777" w:rsidTr="6418ABFE">
        <w:tc>
          <w:tcPr>
            <w:tcW w:w="4245" w:type="dxa"/>
          </w:tcPr>
          <w:p w14:paraId="70B12972" w14:textId="53C529CA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</w:tcPr>
          <w:p w14:paraId="6DE77E50" w14:textId="3C36F3CC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6CC7C7E3" w14:textId="77777777" w:rsidTr="6418ABFE">
        <w:tc>
          <w:tcPr>
            <w:tcW w:w="4245" w:type="dxa"/>
          </w:tcPr>
          <w:p w14:paraId="3449601C" w14:textId="12E2D1A5" w:rsidR="33884D3D" w:rsidRDefault="5B1B9ACF" w:rsidP="6418ABFE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solicita o seu cadastro digitando as informações requiridas</w:t>
            </w:r>
            <w:r w:rsidR="786DB2A9" w:rsidRPr="6418ABFE">
              <w:rPr>
                <w:rFonts w:eastAsia="Arial" w:cs="Arial"/>
                <w:color w:val="000000" w:themeColor="text1"/>
              </w:rPr>
              <w:t xml:space="preserve"> pelo sistema.</w:t>
            </w:r>
          </w:p>
        </w:tc>
        <w:tc>
          <w:tcPr>
            <w:tcW w:w="4335" w:type="dxa"/>
          </w:tcPr>
          <w:p w14:paraId="43823349" w14:textId="28342C7F" w:rsidR="33884D3D" w:rsidRDefault="5B1B9ACF" w:rsidP="6418ABFE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="5BBADF59" w:rsidRPr="6418ABFE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>istema verifica as informações fornecidas.</w:t>
            </w:r>
          </w:p>
        </w:tc>
      </w:tr>
      <w:tr w:rsidR="33884D3D" w14:paraId="46D6DB08" w14:textId="77777777" w:rsidTr="6418ABFE">
        <w:tc>
          <w:tcPr>
            <w:tcW w:w="4245" w:type="dxa"/>
          </w:tcPr>
          <w:p w14:paraId="42993D92" w14:textId="01CC2B8A" w:rsidR="33884D3D" w:rsidRDefault="33884D3D" w:rsidP="007235E9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</w:tcPr>
          <w:p w14:paraId="5043D7C6" w14:textId="4A9F6E17" w:rsidR="33884D3D" w:rsidRDefault="5B1B9ACF" w:rsidP="6418ABFE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</w:t>
            </w:r>
            <w:r w:rsidR="05198D29" w:rsidRPr="6418ABFE">
              <w:rPr>
                <w:rFonts w:eastAsia="Arial" w:cs="Arial"/>
                <w:color w:val="000000" w:themeColor="text1"/>
              </w:rPr>
              <w:t>s</w:t>
            </w:r>
            <w:r w:rsidRPr="6418ABFE">
              <w:rPr>
                <w:rFonts w:eastAsia="Arial" w:cs="Arial"/>
                <w:color w:val="000000" w:themeColor="text1"/>
              </w:rPr>
              <w:t xml:space="preserve">istema envia um e-mail para </w:t>
            </w:r>
            <w:r w:rsidRPr="6418ABFE">
              <w:rPr>
                <w:rFonts w:eastAsia="Arial" w:cs="Arial"/>
                <w:color w:val="000000" w:themeColor="text1"/>
              </w:rPr>
              <w:lastRenderedPageBreak/>
              <w:t>confirmação</w:t>
            </w:r>
            <w:r w:rsidR="63890740" w:rsidRPr="6418ABFE">
              <w:rPr>
                <w:rFonts w:eastAsia="Arial" w:cs="Arial"/>
                <w:color w:val="000000" w:themeColor="text1"/>
              </w:rPr>
              <w:t xml:space="preserve"> do cadastro.</w:t>
            </w:r>
          </w:p>
        </w:tc>
      </w:tr>
      <w:tr w:rsidR="33884D3D" w14:paraId="10ED2C76" w14:textId="77777777" w:rsidTr="6418ABFE">
        <w:tc>
          <w:tcPr>
            <w:tcW w:w="4245" w:type="dxa"/>
          </w:tcPr>
          <w:p w14:paraId="116DF039" w14:textId="75738F05" w:rsidR="33884D3D" w:rsidRDefault="5B1B9ACF" w:rsidP="6418ABFE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lastRenderedPageBreak/>
              <w:t xml:space="preserve">O usuário </w:t>
            </w:r>
            <w:r w:rsidR="15F3BF9E" w:rsidRPr="6418ABFE">
              <w:rPr>
                <w:rFonts w:eastAsia="Arial" w:cs="Arial"/>
                <w:color w:val="000000" w:themeColor="text1"/>
              </w:rPr>
              <w:t>realiza a confirmação</w:t>
            </w:r>
            <w:r w:rsidR="6FD83DA6"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35" w:type="dxa"/>
          </w:tcPr>
          <w:p w14:paraId="297D98BD" w14:textId="09B8AE8A" w:rsidR="33884D3D" w:rsidRDefault="5BB89703" w:rsidP="6418ABFE">
            <w:pPr>
              <w:pStyle w:val="PargrafodaLista"/>
              <w:numPr>
                <w:ilvl w:val="0"/>
                <w:numId w:val="2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usuário é registrado no sistema</w:t>
            </w:r>
            <w:r w:rsidR="5B1B9ACF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14:paraId="4D64CA37" w14:textId="77777777" w:rsidTr="6418ABFE">
        <w:tc>
          <w:tcPr>
            <w:tcW w:w="8580" w:type="dxa"/>
            <w:gridSpan w:val="2"/>
          </w:tcPr>
          <w:p w14:paraId="1A5DBFA8" w14:textId="3FF593F0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esqueceu a senha</w:t>
            </w:r>
          </w:p>
        </w:tc>
      </w:tr>
      <w:tr w:rsidR="33884D3D" w14:paraId="4149A739" w14:textId="77777777" w:rsidTr="6418ABFE">
        <w:tc>
          <w:tcPr>
            <w:tcW w:w="4245" w:type="dxa"/>
          </w:tcPr>
          <w:p w14:paraId="39AEBA4D" w14:textId="75910FC8" w:rsidR="33884D3D" w:rsidRDefault="5B1B9ACF" w:rsidP="6418ABFE">
            <w:pPr>
              <w:pStyle w:val="PargrafodaLista"/>
              <w:numPr>
                <w:ilvl w:val="0"/>
                <w:numId w:val="26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 xml:space="preserve">O usuário </w:t>
            </w:r>
            <w:r w:rsidR="7ED4490D" w:rsidRPr="6418ABFE">
              <w:rPr>
                <w:rFonts w:eastAsia="Arial" w:cs="Arial"/>
                <w:color w:val="000000" w:themeColor="text1"/>
              </w:rPr>
              <w:t>solicita o reset de senha</w:t>
            </w:r>
            <w:r w:rsidRPr="6418ABFE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335" w:type="dxa"/>
          </w:tcPr>
          <w:p w14:paraId="613EC9B7" w14:textId="15049EF2" w:rsidR="33884D3D" w:rsidRDefault="5B1B9ACF" w:rsidP="6418ABFE">
            <w:pPr>
              <w:pStyle w:val="PargrafodaLista"/>
              <w:numPr>
                <w:ilvl w:val="0"/>
                <w:numId w:val="26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O sistema envia o link para a mudança de senha ao usuário</w:t>
            </w:r>
            <w:r w:rsidR="06B6BC5C" w:rsidRPr="6418ABFE">
              <w:rPr>
                <w:rFonts w:eastAsia="Arial" w:cs="Arial"/>
                <w:color w:val="000000" w:themeColor="text1"/>
              </w:rPr>
              <w:t>. Retorna ao passo 1 do fluxo principal.</w:t>
            </w:r>
          </w:p>
        </w:tc>
      </w:tr>
      <w:tr w:rsidR="33884D3D" w14:paraId="3B1E3D8C" w14:textId="77777777" w:rsidTr="6418ABFE">
        <w:tc>
          <w:tcPr>
            <w:tcW w:w="8580" w:type="dxa"/>
            <w:gridSpan w:val="2"/>
          </w:tcPr>
          <w:p w14:paraId="255B7058" w14:textId="15B40F29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digitou senha/e-mail errado.</w:t>
            </w:r>
          </w:p>
        </w:tc>
      </w:tr>
      <w:tr w:rsidR="33884D3D" w14:paraId="0127D90C" w14:textId="77777777" w:rsidTr="6418ABFE">
        <w:tc>
          <w:tcPr>
            <w:tcW w:w="4245" w:type="dxa"/>
          </w:tcPr>
          <w:p w14:paraId="3D34BB06" w14:textId="4259D880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</w:tcPr>
          <w:p w14:paraId="0955D53E" w14:textId="1A502F89" w:rsidR="33884D3D" w:rsidRDefault="46189D16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14:paraId="658A06BF" w14:textId="77777777" w:rsidTr="6418ABFE">
        <w:tc>
          <w:tcPr>
            <w:tcW w:w="4245" w:type="dxa"/>
          </w:tcPr>
          <w:p w14:paraId="3932B033" w14:textId="566B1FF9" w:rsidR="33884D3D" w:rsidRDefault="33884D3D" w:rsidP="007235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</w:tcPr>
          <w:p w14:paraId="32A89DA4" w14:textId="0DE5C6ED" w:rsidR="33884D3D" w:rsidRDefault="5B1B9ACF" w:rsidP="6418ABFE">
            <w:pPr>
              <w:pStyle w:val="PargrafodaLista"/>
              <w:numPr>
                <w:ilvl w:val="0"/>
                <w:numId w:val="2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6418ABFE">
              <w:rPr>
                <w:rFonts w:eastAsia="Arial" w:cs="Arial"/>
                <w:color w:val="000000" w:themeColor="text1"/>
              </w:rPr>
              <w:t>Informa o usuário que o e-mail/senha digitado podem estar incorretos.</w:t>
            </w:r>
            <w:r w:rsidR="2BC5F60F" w:rsidRPr="6418ABFE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="7DE14C54" w:rsidRPr="6418ABFE">
              <w:rPr>
                <w:rFonts w:eastAsia="Arial" w:cs="Arial"/>
                <w:color w:val="000000" w:themeColor="text1"/>
              </w:rPr>
              <w:t>fluxo principal</w:t>
            </w:r>
            <w:r w:rsidR="2BC5F60F" w:rsidRPr="6418ABFE">
              <w:rPr>
                <w:rFonts w:eastAsia="Arial" w:cs="Arial"/>
                <w:color w:val="000000" w:themeColor="text1"/>
              </w:rPr>
              <w:t>.</w:t>
            </w:r>
          </w:p>
        </w:tc>
      </w:tr>
    </w:tbl>
    <w:p w14:paraId="3F849818" w14:textId="5979256F" w:rsidR="33884D3D" w:rsidRDefault="33884D3D" w:rsidP="33884D3D"/>
    <w:p w14:paraId="386A3AD8" w14:textId="26943064" w:rsidR="1FBEB2D0" w:rsidRDefault="5595C528" w:rsidP="00145E9A">
      <w:pPr>
        <w:pStyle w:val="Ttulo3"/>
        <w:rPr>
          <w:b/>
        </w:rPr>
      </w:pPr>
      <w:r w:rsidRPr="6418ABFE">
        <w:rPr>
          <w:b/>
          <w:bCs/>
        </w:rPr>
        <w:t xml:space="preserve"> </w:t>
      </w:r>
      <w:r w:rsidR="1FBEB2D0" w:rsidRPr="6418ABFE">
        <w:rPr>
          <w:b/>
          <w:bCs/>
        </w:rPr>
        <w:t>Especificação do Caso de Uso-6</w:t>
      </w:r>
    </w:p>
    <w:p w14:paraId="515E42FF" w14:textId="7D9359E9" w:rsidR="3785681D" w:rsidRDefault="3785681D" w:rsidP="3785681D"/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785681D" w14:paraId="41E577B8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6EFC08" w14:textId="0BBB9112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C97E88" w14:textId="28BCD313" w:rsidR="3785681D" w:rsidRDefault="174B3F5D" w:rsidP="007235E9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UC06 – </w:t>
            </w:r>
            <w:r w:rsidRPr="3E44591A">
              <w:rPr>
                <w:rFonts w:eastAsia="Arial" w:cs="Arial"/>
              </w:rPr>
              <w:t>Compartilha Evento</w:t>
            </w:r>
          </w:p>
        </w:tc>
      </w:tr>
      <w:tr w:rsidR="3785681D" w14:paraId="0F67878E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144BAF" w14:textId="57B22729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105454" w14:textId="2E5D4FDB" w:rsidR="3785681D" w:rsidRDefault="3785681D" w:rsidP="007235E9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RF05</w:t>
            </w:r>
          </w:p>
        </w:tc>
      </w:tr>
      <w:tr w:rsidR="3785681D" w14:paraId="388736EC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46BAEB" w14:textId="66F3F625" w:rsidR="3785681D" w:rsidRDefault="3785681D" w:rsidP="007235E9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42215E" w14:textId="780BF356" w:rsidR="3785681D" w:rsidRDefault="174B3F5D" w:rsidP="007235E9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785681D" w14:paraId="404FEEBC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4DBE42" w14:textId="403E0D5E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C75C8" w14:textId="797457AD" w:rsidR="3785681D" w:rsidRDefault="174B3F5D" w:rsidP="007235E9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funcionário compartilhar um evento.</w:t>
            </w:r>
          </w:p>
        </w:tc>
      </w:tr>
      <w:tr w:rsidR="3785681D" w14:paraId="2E7B2092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45172E" w14:textId="1201E28A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17CFE" w14:textId="7A5FC047" w:rsidR="3785681D" w:rsidRDefault="174B3F5D" w:rsidP="007235E9">
            <w:pPr>
              <w:jc w:val="both"/>
            </w:pPr>
            <w:r w:rsidRPr="3E44591A">
              <w:rPr>
                <w:rFonts w:eastAsia="Arial" w:cs="Arial"/>
              </w:rPr>
              <w:t>O evento estar criado.</w:t>
            </w:r>
          </w:p>
        </w:tc>
      </w:tr>
      <w:tr w:rsidR="3785681D" w14:paraId="7A5ED828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7B0E3" w14:textId="0BA47122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A4D79" w14:textId="721300A6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>O usuário tem acesso ao link do evento.</w:t>
            </w:r>
          </w:p>
        </w:tc>
      </w:tr>
      <w:tr w:rsidR="3785681D" w14:paraId="022693AD" w14:textId="77777777" w:rsidTr="6418ABFE">
        <w:tc>
          <w:tcPr>
            <w:tcW w:w="85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E309FA" w14:textId="613C4C8A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14:paraId="147A8BD8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24F366" w14:textId="228FB185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C4BD10" w14:textId="266762D1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5A68C898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BC3F45" w14:textId="50041AC3" w:rsidR="3785681D" w:rsidRDefault="6B72C197" w:rsidP="6418ABFE">
            <w:pPr>
              <w:pStyle w:val="PargrafodaLista"/>
              <w:numPr>
                <w:ilvl w:val="0"/>
                <w:numId w:val="21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funcionário solicita o compartilhamento</w:t>
            </w:r>
            <w:r w:rsidR="0CFACA4C" w:rsidRPr="6418ABFE">
              <w:rPr>
                <w:rFonts w:eastAsia="Arial" w:cs="Arial"/>
              </w:rPr>
              <w:t xml:space="preserve"> do evento</w:t>
            </w:r>
            <w:r w:rsidRPr="6418ABFE">
              <w:rPr>
                <w:rFonts w:eastAsia="Arial" w:cs="Arial"/>
              </w:rPr>
              <w:t>.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AC152" w14:textId="379F3F7C" w:rsidR="3785681D" w:rsidRDefault="6B72C197" w:rsidP="6418ABFE">
            <w:pPr>
              <w:pStyle w:val="PargrafodaLista"/>
              <w:numPr>
                <w:ilvl w:val="0"/>
                <w:numId w:val="25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gera um link para o acesso a página do evento.</w:t>
            </w:r>
          </w:p>
        </w:tc>
      </w:tr>
      <w:tr w:rsidR="3785681D" w14:paraId="483B25A2" w14:textId="77777777" w:rsidTr="6418ABFE">
        <w:tc>
          <w:tcPr>
            <w:tcW w:w="85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78F65" w14:textId="1D685B88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Alternativo – Compartilhar por rede social</w:t>
            </w:r>
          </w:p>
        </w:tc>
      </w:tr>
      <w:tr w:rsidR="3785681D" w14:paraId="45230F9D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C79A0" w14:textId="3037C83F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4F9454" w14:textId="56087870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4BDC2B8D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1C9D5" w14:textId="225D7614" w:rsidR="3785681D" w:rsidRDefault="6B72C197" w:rsidP="6418ABFE">
            <w:pPr>
              <w:pStyle w:val="PargrafodaLista"/>
              <w:numPr>
                <w:ilvl w:val="0"/>
                <w:numId w:val="24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funcionário solicita o compartilhamento escolhendo a rede social de preferência.</w:t>
            </w:r>
          </w:p>
        </w:tc>
        <w:tc>
          <w:tcPr>
            <w:tcW w:w="4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23BA4" w14:textId="4C9B4D10" w:rsidR="3785681D" w:rsidRDefault="6B72C197" w:rsidP="6418ABFE">
            <w:pPr>
              <w:pStyle w:val="PargrafodaLista"/>
              <w:numPr>
                <w:ilvl w:val="0"/>
                <w:numId w:val="24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gera um link e encaminha o funcionário a rede social escolhida.</w:t>
            </w:r>
          </w:p>
        </w:tc>
      </w:tr>
    </w:tbl>
    <w:p w14:paraId="36BDD849" w14:textId="64B8CD3D" w:rsidR="3785681D" w:rsidRDefault="3785681D" w:rsidP="3785681D"/>
    <w:p w14:paraId="0D467FFD" w14:textId="153AFBEF" w:rsidR="14A83E1D" w:rsidRPr="006C7663" w:rsidRDefault="142EC2A1" w:rsidP="00145E9A">
      <w:pPr>
        <w:pStyle w:val="Ttulo3"/>
        <w:rPr>
          <w:b/>
          <w:bCs/>
        </w:rPr>
      </w:pPr>
      <w:r w:rsidRPr="6418ABFE">
        <w:rPr>
          <w:b/>
          <w:bCs/>
        </w:rPr>
        <w:t xml:space="preserve"> </w:t>
      </w:r>
      <w:r w:rsidR="14A83E1D" w:rsidRPr="6418ABFE">
        <w:rPr>
          <w:b/>
          <w:bCs/>
        </w:rPr>
        <w:t>Especificação do Caso de Uso-</w:t>
      </w:r>
      <w:r w:rsidR="78AD320E" w:rsidRPr="6418ABFE">
        <w:rPr>
          <w:b/>
          <w:bCs/>
        </w:rPr>
        <w:t>7</w:t>
      </w:r>
    </w:p>
    <w:p w14:paraId="52F43EB5" w14:textId="1A070760" w:rsidR="3785681D" w:rsidRDefault="3785681D" w:rsidP="3785681D"/>
    <w:tbl>
      <w:tblPr>
        <w:tblStyle w:val="Tabelacomgrade"/>
        <w:tblW w:w="8565" w:type="dxa"/>
        <w:tblLayout w:type="fixed"/>
        <w:tblLook w:val="04A0" w:firstRow="1" w:lastRow="0" w:firstColumn="1" w:lastColumn="0" w:noHBand="0" w:noVBand="1"/>
      </w:tblPr>
      <w:tblGrid>
        <w:gridCol w:w="4245"/>
        <w:gridCol w:w="4320"/>
      </w:tblGrid>
      <w:tr w:rsidR="3785681D" w14:paraId="21835A57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9CE35" w14:textId="53566EDE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37712C" w14:textId="70D02AFC" w:rsidR="3785681D" w:rsidRDefault="174B3F5D" w:rsidP="007235E9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UC07 – </w:t>
            </w:r>
            <w:r w:rsidRPr="3E44591A">
              <w:rPr>
                <w:rFonts w:eastAsia="Arial" w:cs="Arial"/>
              </w:rPr>
              <w:t>Alterar dados c</w:t>
            </w:r>
            <w:r w:rsidR="3923DFFE" w:rsidRPr="3E44591A">
              <w:rPr>
                <w:rFonts w:eastAsia="Arial" w:cs="Arial"/>
              </w:rPr>
              <w:t>adastrais</w:t>
            </w:r>
          </w:p>
        </w:tc>
      </w:tr>
      <w:tr w:rsidR="3785681D" w14:paraId="5284227A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609900" w14:textId="2D766247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915CB8" w14:textId="21987029" w:rsidR="3785681D" w:rsidRDefault="3785681D" w:rsidP="007235E9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RF13</w:t>
            </w:r>
          </w:p>
        </w:tc>
      </w:tr>
      <w:tr w:rsidR="3785681D" w14:paraId="5A223F52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014141" w14:textId="03698663" w:rsidR="3785681D" w:rsidRDefault="3785681D" w:rsidP="007235E9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512C2F" w14:textId="50C6C753" w:rsidR="3785681D" w:rsidRDefault="174B3F5D" w:rsidP="007235E9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 e Funcionário</w:t>
            </w:r>
          </w:p>
        </w:tc>
      </w:tr>
      <w:tr w:rsidR="3785681D" w14:paraId="630244E6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09AB52" w14:textId="355BD151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33B80C" w14:textId="1CA87E7D" w:rsidR="3785681D" w:rsidRDefault="174B3F5D" w:rsidP="007235E9">
            <w:pPr>
              <w:jc w:val="both"/>
            </w:pPr>
            <w:r w:rsidRPr="3E44591A">
              <w:rPr>
                <w:rFonts w:eastAsia="Arial" w:cs="Arial"/>
              </w:rPr>
              <w:t xml:space="preserve">Este caso de uso descreve as etapas </w:t>
            </w:r>
            <w:r w:rsidRPr="3E44591A">
              <w:rPr>
                <w:rFonts w:eastAsia="Arial" w:cs="Arial"/>
              </w:rPr>
              <w:lastRenderedPageBreak/>
              <w:t>para o usuário alterar as suas informações.</w:t>
            </w:r>
          </w:p>
        </w:tc>
      </w:tr>
      <w:tr w:rsidR="3785681D" w14:paraId="268DC71D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B70D" w14:textId="1907A824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lastRenderedPageBreak/>
              <w:t>Pré-Condição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98DF65" w14:textId="200488B5" w:rsidR="3785681D" w:rsidRDefault="174B3F5D" w:rsidP="007235E9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</w:t>
            </w:r>
            <w:r w:rsidR="35F8A57A" w:rsidRPr="3E44591A">
              <w:rPr>
                <w:rFonts w:eastAsia="Arial" w:cs="Arial"/>
              </w:rPr>
              <w:t xml:space="preserve"> </w:t>
            </w:r>
            <w:r w:rsidRPr="3E44591A">
              <w:rPr>
                <w:rFonts w:eastAsia="Arial" w:cs="Arial"/>
              </w:rPr>
              <w:t>usuário estar registrado</w:t>
            </w:r>
            <w:r w:rsidR="5198A0A1" w:rsidRPr="3E44591A">
              <w:rPr>
                <w:rFonts w:eastAsia="Arial" w:cs="Arial"/>
              </w:rPr>
              <w:t xml:space="preserve"> e logado.</w:t>
            </w:r>
          </w:p>
        </w:tc>
      </w:tr>
      <w:tr w:rsidR="3785681D" w14:paraId="202790CC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DC242" w14:textId="532BA910" w:rsidR="3785681D" w:rsidRDefault="174B3F5D" w:rsidP="007235E9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DD95A1" w14:textId="25FC92A8" w:rsidR="3785681D" w:rsidRDefault="0F15BFAA" w:rsidP="007235E9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São salvas as novas informações fornecidas pelo utilizador</w:t>
            </w:r>
            <w:r w:rsidR="174B3F5D" w:rsidRPr="3E44591A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785681D" w14:paraId="6FF732D2" w14:textId="77777777" w:rsidTr="6418ABFE"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2E1779" w14:textId="6F482966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14:paraId="0F6ECE82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87857" w14:textId="1F13D8B8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ECCE5" w14:textId="6DA794E5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00285FC2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F83FE0" w14:textId="604B2086" w:rsidR="3785681D" w:rsidRDefault="6B72C197" w:rsidP="6418ABFE">
            <w:pPr>
              <w:pStyle w:val="PargrafodaLista"/>
              <w:numPr>
                <w:ilvl w:val="0"/>
                <w:numId w:val="20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usuário solicita alterar informações</w:t>
            </w:r>
            <w:r w:rsidR="7C842771" w:rsidRPr="6418ABFE">
              <w:rPr>
                <w:rFonts w:eastAsia="Arial" w:cs="Arial"/>
              </w:rPr>
              <w:t>.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162B0D" w14:textId="578AC47D" w:rsidR="3785681D" w:rsidRDefault="7C842771" w:rsidP="6418ABFE">
            <w:pPr>
              <w:pStyle w:val="PargrafodaLista"/>
              <w:numPr>
                <w:ilvl w:val="0"/>
                <w:numId w:val="20"/>
              </w:numPr>
              <w:rPr>
                <w:rFonts w:eastAsia="Arial" w:cs="Arial"/>
              </w:rPr>
            </w:pPr>
            <w:r w:rsidRPr="6418ABFE">
              <w:rPr>
                <w:rFonts w:eastAsia="Arial" w:cs="Arial"/>
              </w:rPr>
              <w:t>O sistema registra as novas informações fornecidas no perfil do usuário.</w:t>
            </w:r>
          </w:p>
        </w:tc>
      </w:tr>
      <w:tr w:rsidR="3785681D" w14:paraId="21E81F28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9DFF04" w14:textId="0FFD97B0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Restrições/Validações: 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464D2B" w14:textId="4C0172CD" w:rsidR="3785681D" w:rsidRDefault="174B3F5D" w:rsidP="007235E9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Para o usuário alterar qualquer informação é necessário que ele confirme com a senha.</w:t>
            </w:r>
          </w:p>
        </w:tc>
      </w:tr>
      <w:tr w:rsidR="3785681D" w14:paraId="4DEBA0BD" w14:textId="77777777" w:rsidTr="6418ABFE"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602888" w14:textId="3BA2EBD7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Cenário de Exceção – </w:t>
            </w:r>
            <w:r w:rsidRPr="3E44591A">
              <w:rPr>
                <w:rFonts w:eastAsia="Arial" w:cs="Arial"/>
              </w:rPr>
              <w:t>O usuário/funcionário digitou uma informação inválida.</w:t>
            </w:r>
          </w:p>
        </w:tc>
      </w:tr>
      <w:tr w:rsidR="3785681D" w14:paraId="48C79049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D38F53" w14:textId="1F5FD1C2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E46CEE" w14:textId="4454020C" w:rsidR="3785681D" w:rsidRDefault="174B3F5D" w:rsidP="007235E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14:paraId="63722ECC" w14:textId="77777777" w:rsidTr="6418ABFE"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4865D5" w14:textId="57360427" w:rsidR="3785681D" w:rsidRDefault="174B3F5D" w:rsidP="007235E9">
            <w:pPr>
              <w:jc w:val="both"/>
            </w:pPr>
            <w:r w:rsidRPr="3E44591A">
              <w:rPr>
                <w:rFonts w:eastAsia="Arial" w:cs="Arial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6E9111" w14:textId="770AF57D" w:rsidR="3785681D" w:rsidRDefault="174B3F5D" w:rsidP="007235E9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Informa o usuário/funcionário que essa informação não pode ser registrada</w:t>
            </w:r>
            <w:r w:rsidR="426B20F0" w:rsidRPr="3E44591A">
              <w:rPr>
                <w:rFonts w:eastAsia="Arial" w:cs="Arial"/>
              </w:rPr>
              <w:t xml:space="preserve"> e retorna ao passo 1 do fluxo principal.</w:t>
            </w:r>
          </w:p>
        </w:tc>
      </w:tr>
    </w:tbl>
    <w:p w14:paraId="008C742B" w14:textId="342E9823" w:rsidR="3785681D" w:rsidRDefault="3785681D" w:rsidP="3785681D"/>
    <w:p w14:paraId="20A094C2" w14:textId="4B779DBC" w:rsidR="00E26B3D" w:rsidRDefault="005177E8" w:rsidP="004C6A9D">
      <w:pPr>
        <w:pStyle w:val="Ttulo1"/>
        <w:spacing w:line="360" w:lineRule="auto"/>
        <w:jc w:val="both"/>
      </w:pPr>
      <w:r>
        <w:br w:type="page"/>
      </w:r>
      <w:bookmarkStart w:id="50" w:name="_Toc110341102"/>
      <w:r w:rsidR="579DC5AA">
        <w:lastRenderedPageBreak/>
        <w:t>Análise do Sistema</w:t>
      </w:r>
      <w:bookmarkEnd w:id="50"/>
    </w:p>
    <w:p w14:paraId="47755BCC" w14:textId="496E088B" w:rsidR="6418ABFE" w:rsidRDefault="6418ABFE" w:rsidP="6418ABFE"/>
    <w:p w14:paraId="011D56C0" w14:textId="58EE7934" w:rsidR="008B55FB" w:rsidRDefault="460AD61E" w:rsidP="004C6A9D">
      <w:pPr>
        <w:spacing w:line="360" w:lineRule="auto"/>
        <w:ind w:firstLine="709"/>
        <w:jc w:val="both"/>
      </w:pPr>
      <w:r>
        <w:t>Neste capítulo temos os modelos necessários para implementação do sistema</w:t>
      </w:r>
      <w:r w:rsidR="157956C2">
        <w:t xml:space="preserve"> na parte de responsabilidades e domínio</w:t>
      </w:r>
      <w:r>
        <w:t>.</w:t>
      </w:r>
    </w:p>
    <w:p w14:paraId="0BC71C1D" w14:textId="1A62778C" w:rsidR="08D3EB3A" w:rsidRDefault="08D3EB3A" w:rsidP="08D3EB3A"/>
    <w:p w14:paraId="46EB052C" w14:textId="5155DA8E" w:rsidR="00E26B3D" w:rsidRDefault="579DC5AA" w:rsidP="00145E9A">
      <w:pPr>
        <w:pStyle w:val="Ttulo2"/>
      </w:pPr>
      <w:bookmarkStart w:id="51" w:name="_Toc110341103"/>
      <w:r>
        <w:t>Modelagem Classe-Responsabilidade-Colaborador</w:t>
      </w:r>
      <w:bookmarkEnd w:id="51"/>
    </w:p>
    <w:p w14:paraId="527A076D" w14:textId="5155DA8E" w:rsidR="008B55FB" w:rsidRDefault="008B55FB" w:rsidP="08D3EB3A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70A11802" w14:textId="77777777" w:rsidTr="08D3EB3A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0401910" w14:textId="55F60F4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08D3EB3A" w14:paraId="176A84F2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EFC4E0" w14:textId="183FFDF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53BF202" w14:textId="4B1F3DA1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7B446539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B5041A3" w14:textId="6AC459F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14:paraId="7B43D5C2" w14:textId="0854BC53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Email</w:t>
            </w:r>
          </w:p>
          <w:p w14:paraId="211E91C4" w14:textId="2090AC4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Senha</w:t>
            </w:r>
          </w:p>
          <w:p w14:paraId="0AB13547" w14:textId="6BD7F29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cadastro</w:t>
            </w:r>
          </w:p>
          <w:p w14:paraId="133E2498" w14:textId="5A39F354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Login</w:t>
            </w:r>
          </w:p>
          <w:p w14:paraId="06B095D8" w14:textId="1CE07DC4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Inscrever-se em evento</w:t>
            </w:r>
          </w:p>
          <w:p w14:paraId="71A2DEBA" w14:textId="5917DAE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Desistir de evento</w:t>
            </w:r>
          </w:p>
          <w:p w14:paraId="4064BE24" w14:textId="5F56DBD3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Receber certificado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45B057D" w14:textId="00EA224A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14:paraId="6749DE84" w14:textId="3A37164A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14:paraId="3A59E834" w14:textId="73FF71A4" w:rsidR="008B55FB" w:rsidRDefault="008B55FB" w:rsidP="08D3EB3A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01207B76" w14:textId="77777777" w:rsidTr="08D3EB3A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931E8EE" w14:textId="29F1EAD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</w:tc>
      </w:tr>
      <w:tr w:rsidR="08D3EB3A" w14:paraId="035CF0E4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8CA1393" w14:textId="57E86B42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ACBF5BB" w14:textId="534B0468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7107CBE7" w14:textId="77777777" w:rsidTr="08D3EB3A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9C2F51C" w14:textId="33075EE0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14:paraId="7425ACE0" w14:textId="7A69552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Data de </w:t>
            </w:r>
            <w:bookmarkStart w:id="52" w:name="_Int_iNz5GbkQ"/>
            <w:r w:rsidR="0CAFA01D" w:rsidRPr="08D3EB3A">
              <w:rPr>
                <w:rFonts w:eastAsia="Arial" w:cs="Arial"/>
                <w:color w:val="000000" w:themeColor="text1"/>
              </w:rPr>
              <w:t>início</w:t>
            </w:r>
            <w:bookmarkEnd w:id="52"/>
          </w:p>
          <w:p w14:paraId="21BAC27F" w14:textId="60FF93F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Data de fim</w:t>
            </w:r>
          </w:p>
          <w:p w14:paraId="5B4F12AA" w14:textId="3C184D2E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14:paraId="190BD9A3" w14:textId="6BA0B0A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Credenciar usuário </w:t>
            </w:r>
          </w:p>
          <w:p w14:paraId="13AEC375" w14:textId="09753A97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D41CB9D" w14:textId="49F15D83" w:rsidR="08D3EB3A" w:rsidRDefault="08D3EB3A" w:rsidP="08D3EB3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  <w:p w14:paraId="6E54C100" w14:textId="62E54DC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14:paraId="1AF8E924" w14:textId="443FFBB9" w:rsidR="008B55FB" w:rsidRDefault="008B55FB" w:rsidP="08D3EB3A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14:paraId="5A2B9465" w14:textId="77777777" w:rsidTr="6418ABFE">
        <w:trPr>
          <w:trHeight w:val="300"/>
        </w:trPr>
        <w:tc>
          <w:tcPr>
            <w:tcW w:w="8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D973810" w14:textId="65DB4871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  <w:tr w:rsidR="08D3EB3A" w14:paraId="5909B78E" w14:textId="77777777" w:rsidTr="6418ABFE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7CE0A13" w14:textId="7713A4A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7DDEBB" w14:textId="018B826D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14:paraId="296C4F55" w14:textId="77777777" w:rsidTr="6418ABFE">
        <w:trPr>
          <w:trHeight w:val="300"/>
        </w:trPr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5354E37" w14:textId="720BA0DA" w:rsidR="62B53A9A" w:rsidRDefault="62B53A9A" w:rsidP="08D3EB3A">
            <w:pPr>
              <w:rPr>
                <w:rFonts w:eastAsia="Arial" w:cs="Arial"/>
                <w:color w:val="000000" w:themeColor="text1"/>
              </w:rPr>
            </w:pPr>
            <w:bookmarkStart w:id="53" w:name="_Int_ikhiuzgr"/>
            <w:r w:rsidRPr="08D3EB3A">
              <w:rPr>
                <w:rFonts w:eastAsia="Arial" w:cs="Arial"/>
                <w:color w:val="000000" w:themeColor="text1"/>
              </w:rPr>
              <w:t>Título</w:t>
            </w:r>
            <w:bookmarkEnd w:id="53"/>
          </w:p>
          <w:p w14:paraId="70DC4F21" w14:textId="5DEDB08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14:paraId="438FDC23" w14:textId="64482B1F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Carga Horaria</w:t>
            </w:r>
          </w:p>
          <w:p w14:paraId="0BEFE41F" w14:textId="37312F79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Assinatura</w:t>
            </w:r>
          </w:p>
          <w:p w14:paraId="30E8A0B8" w14:textId="2A3606D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 do certificante</w:t>
            </w:r>
          </w:p>
          <w:p w14:paraId="10926330" w14:textId="5937AADB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Emitir certificado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F03942" w14:textId="1FEB7FB5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14:paraId="528C1BA0" w14:textId="3CAB222C" w:rsidR="08D3EB3A" w:rsidRDefault="08D3EB3A" w:rsidP="08D3EB3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</w:tbl>
    <w:p w14:paraId="4A63F19D" w14:textId="600BD0C4" w:rsidR="6418ABFE" w:rsidRDefault="6418ABFE" w:rsidP="6418ABFE">
      <w:pPr>
        <w:keepNext/>
      </w:pPr>
    </w:p>
    <w:p w14:paraId="658E699A" w14:textId="363C83FF" w:rsidR="31B93CF2" w:rsidRDefault="31B93CF2" w:rsidP="6418ABFE">
      <w:pPr>
        <w:pStyle w:val="Ttulo2"/>
      </w:pPr>
      <w:r>
        <w:t>Modelagem das Classes de Análise (Domínio do Problema)</w:t>
      </w:r>
    </w:p>
    <w:p w14:paraId="2E55753A" w14:textId="39843B1E" w:rsidR="6418ABFE" w:rsidRDefault="6418ABFE" w:rsidP="6418ABFE">
      <w:pPr>
        <w:keepNext/>
      </w:pPr>
    </w:p>
    <w:p w14:paraId="317C0693" w14:textId="2ED2C608" w:rsidR="006C7663" w:rsidRPr="006C7663" w:rsidRDefault="00565C67" w:rsidP="6418ABFE">
      <w:pPr>
        <w:pStyle w:val="Legenda"/>
        <w:keepNext/>
        <w:jc w:val="center"/>
      </w:pPr>
      <w:r>
        <w:t xml:space="preserve">Figura 5 </w:t>
      </w:r>
      <w:r w:rsidR="001B436A">
        <w:t>Classes de Análise</w:t>
      </w:r>
    </w:p>
    <w:p w14:paraId="6E14D268" w14:textId="4A13AB2B" w:rsidR="39980909" w:rsidRDefault="39980909" w:rsidP="10662177">
      <w:pPr>
        <w:pStyle w:val="Corpodetexto"/>
      </w:pPr>
      <w:r>
        <w:rPr>
          <w:noProof/>
        </w:rPr>
        <w:drawing>
          <wp:inline distT="0" distB="0" distL="0" distR="0" wp14:anchorId="58543518" wp14:editId="2C0F9A08">
            <wp:extent cx="4572000" cy="3048000"/>
            <wp:effectExtent l="0" t="0" r="0" b="0"/>
            <wp:docPr id="485457022" name="Imagem 48545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811" w14:textId="3FE15E56" w:rsidR="00E26B3D" w:rsidRDefault="00E26B3D" w:rsidP="00E26B3D"/>
    <w:p w14:paraId="43ECE16F" w14:textId="77777777" w:rsidR="008B55FB" w:rsidRDefault="008B55FB" w:rsidP="08D3EB3A">
      <w:pPr>
        <w:ind w:left="720"/>
      </w:pPr>
    </w:p>
    <w:p w14:paraId="0131A92A" w14:textId="6051786A" w:rsidR="00E26B3D" w:rsidRDefault="00E26B3D" w:rsidP="00E26B3D"/>
    <w:p w14:paraId="5D085025" w14:textId="77777777" w:rsidR="00E26B3D" w:rsidRDefault="00E26B3D" w:rsidP="00E26B3D">
      <w:r>
        <w:br w:type="page"/>
      </w:r>
    </w:p>
    <w:p w14:paraId="6276CCAD" w14:textId="7B344000" w:rsidR="10662177" w:rsidRDefault="4B30B462" w:rsidP="004C6A9D">
      <w:pPr>
        <w:pStyle w:val="Ttulo1"/>
        <w:spacing w:line="360" w:lineRule="auto"/>
        <w:jc w:val="both"/>
      </w:pPr>
      <w:bookmarkStart w:id="54" w:name="_Toc110341105"/>
      <w:r>
        <w:lastRenderedPageBreak/>
        <w:t>Projeto do Sistema</w:t>
      </w:r>
      <w:bookmarkEnd w:id="54"/>
    </w:p>
    <w:p w14:paraId="601E2DB3" w14:textId="062DD7F4" w:rsidR="00C14CB0" w:rsidRDefault="0E3E2365" w:rsidP="004C6A9D">
      <w:pPr>
        <w:pStyle w:val="Ttulo2"/>
        <w:spacing w:line="360" w:lineRule="auto"/>
        <w:jc w:val="both"/>
      </w:pPr>
      <w:bookmarkStart w:id="55" w:name="_Toc110341106"/>
      <w:r>
        <w:t>Modelagem Estrutural</w:t>
      </w:r>
      <w:bookmarkEnd w:id="55"/>
    </w:p>
    <w:p w14:paraId="713730EF" w14:textId="3DC57375" w:rsidR="6418ABFE" w:rsidRDefault="6418ABFE" w:rsidP="6418ABFE"/>
    <w:p w14:paraId="4F75C40B" w14:textId="69E075FC" w:rsidR="08D3EB3A" w:rsidRDefault="13AAE97C" w:rsidP="004C6A9D">
      <w:pPr>
        <w:spacing w:line="360" w:lineRule="auto"/>
        <w:ind w:firstLine="720"/>
        <w:jc w:val="both"/>
      </w:pPr>
      <w:r>
        <w:t>Neste capítulo abordaremos os modelos conforme arquitetura MVC para implementação.</w:t>
      </w:r>
    </w:p>
    <w:p w14:paraId="631B2700" w14:textId="77777777" w:rsidR="004C6A9D" w:rsidRDefault="004C6A9D" w:rsidP="004C6A9D">
      <w:pPr>
        <w:ind w:firstLine="720"/>
        <w:jc w:val="both"/>
      </w:pPr>
    </w:p>
    <w:p w14:paraId="68721989" w14:textId="6B7B977E" w:rsidR="5C78B4F8" w:rsidRDefault="5C78B4F8" w:rsidP="6418ABFE">
      <w:pPr>
        <w:pStyle w:val="Ttulo3"/>
      </w:pPr>
      <w:bookmarkStart w:id="56" w:name="_Toc110341107"/>
      <w:r>
        <w:t>Diagrama</w:t>
      </w:r>
      <w:r w:rsidR="4B30B462">
        <w:t xml:space="preserve"> d</w:t>
      </w:r>
      <w:r>
        <w:t>e</w:t>
      </w:r>
      <w:r w:rsidR="4B30B462">
        <w:t xml:space="preserve"> Classes de Projeto</w:t>
      </w:r>
      <w:bookmarkEnd w:id="56"/>
    </w:p>
    <w:p w14:paraId="1FDD894D" w14:textId="1AC0D39B" w:rsidR="6418ABFE" w:rsidRDefault="6418ABFE" w:rsidP="6418ABFE"/>
    <w:p w14:paraId="66526A88" w14:textId="6D4F0998" w:rsidR="001B436A" w:rsidRPr="001B436A" w:rsidRDefault="001B436A" w:rsidP="001B436A">
      <w:pPr>
        <w:pStyle w:val="Legenda"/>
        <w:keepNext/>
        <w:jc w:val="center"/>
      </w:pPr>
      <w:r>
        <w:t>Figura 6 Diagrama de classes</w:t>
      </w:r>
    </w:p>
    <w:p w14:paraId="59414E19" w14:textId="2A5FED2E" w:rsidR="000A7E4A" w:rsidRDefault="7F6E3375" w:rsidP="08D3EB3A">
      <w:pPr>
        <w:pStyle w:val="InfoBlue"/>
        <w:ind w:left="0"/>
        <w:jc w:val="center"/>
      </w:pPr>
      <w:r>
        <w:rPr>
          <w:noProof/>
        </w:rPr>
        <w:drawing>
          <wp:inline distT="0" distB="0" distL="0" distR="0" wp14:anchorId="64D9D280" wp14:editId="5045D244">
            <wp:extent cx="4276725" cy="4572000"/>
            <wp:effectExtent l="0" t="0" r="0" b="0"/>
            <wp:docPr id="11108535" name="Picture 1110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8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B0A" w14:textId="47EC037E" w:rsidR="006C7663" w:rsidRDefault="006C7663" w:rsidP="006C7663">
      <w:pPr>
        <w:pStyle w:val="Corpodetexto"/>
      </w:pPr>
    </w:p>
    <w:p w14:paraId="444ECFD7" w14:textId="1E88477F" w:rsidR="006C7663" w:rsidRDefault="006C7663" w:rsidP="006C7663">
      <w:pPr>
        <w:pStyle w:val="Corpodetexto"/>
      </w:pPr>
    </w:p>
    <w:p w14:paraId="6D2B8530" w14:textId="39A1692A" w:rsidR="006C7663" w:rsidRDefault="006C7663" w:rsidP="006C7663">
      <w:pPr>
        <w:pStyle w:val="Corpodetexto"/>
      </w:pPr>
    </w:p>
    <w:p w14:paraId="004C4B4D" w14:textId="09F170B0" w:rsidR="006C7663" w:rsidRDefault="006C7663" w:rsidP="006C7663">
      <w:pPr>
        <w:pStyle w:val="Corpodetexto"/>
      </w:pPr>
    </w:p>
    <w:p w14:paraId="1DF23992" w14:textId="5361166A" w:rsidR="00831F9F" w:rsidRDefault="00831F9F" w:rsidP="00E26B3D"/>
    <w:p w14:paraId="0E511257" w14:textId="4AA54E73" w:rsidR="5483CEF8" w:rsidRDefault="53E30334" w:rsidP="08D3EB3A">
      <w:pPr>
        <w:pStyle w:val="Ttulo3"/>
      </w:pPr>
      <w:r>
        <w:lastRenderedPageBreak/>
        <w:t>Diagrama de Componentes conforme Arquitetura MVC</w:t>
      </w:r>
    </w:p>
    <w:p w14:paraId="03E441D4" w14:textId="49556689" w:rsidR="10662177" w:rsidRDefault="001B436A" w:rsidP="001B436A">
      <w:pPr>
        <w:pStyle w:val="Legenda"/>
        <w:keepNext/>
        <w:jc w:val="center"/>
      </w:pPr>
      <w:r>
        <w:t>Figura 7 Diagrama de Componentes</w:t>
      </w:r>
    </w:p>
    <w:p w14:paraId="3E295495" w14:textId="5838334C" w:rsidR="000A7E4A" w:rsidRDefault="4434CB31" w:rsidP="10662177">
      <w:pPr>
        <w:pStyle w:val="InfoBlue"/>
        <w:ind w:left="-432"/>
      </w:pPr>
      <w:r>
        <w:rPr>
          <w:noProof/>
        </w:rPr>
        <w:drawing>
          <wp:inline distT="0" distB="0" distL="0" distR="0" wp14:anchorId="5E6A162E" wp14:editId="6E51059C">
            <wp:extent cx="6254984" cy="2440226"/>
            <wp:effectExtent l="0" t="0" r="0" b="0"/>
            <wp:docPr id="190422196" name="Imagem 19042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04221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984" cy="2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813" w14:textId="529EBA82" w:rsidR="000A7E4A" w:rsidRDefault="000A7E4A" w:rsidP="00E26B3D"/>
    <w:p w14:paraId="1C1BF54B" w14:textId="683F897F" w:rsidR="001B436A" w:rsidRDefault="5C78B4F8" w:rsidP="001B436A">
      <w:pPr>
        <w:pStyle w:val="Ttulo3"/>
      </w:pPr>
      <w:bookmarkStart w:id="57" w:name="_Toc110341109"/>
      <w:r>
        <w:t>Diagrama de Pacotes conforme Arquitetura MVC</w:t>
      </w:r>
      <w:bookmarkEnd w:id="57"/>
    </w:p>
    <w:p w14:paraId="2F535B85" w14:textId="6F2613D7" w:rsidR="001B436A" w:rsidRPr="00565C67" w:rsidRDefault="001B436A" w:rsidP="001B436A">
      <w:pPr>
        <w:pStyle w:val="Legenda"/>
        <w:keepNext/>
        <w:jc w:val="center"/>
      </w:pPr>
      <w:r>
        <w:t>Figura 8 Diagrama de pacotes</w:t>
      </w:r>
    </w:p>
    <w:p w14:paraId="688AC924" w14:textId="77777777" w:rsidR="001B436A" w:rsidRPr="001B436A" w:rsidRDefault="001B436A" w:rsidP="001B436A"/>
    <w:p w14:paraId="51D6A05A" w14:textId="2BEAD74F" w:rsidR="00B06BE7" w:rsidRDefault="0BF67C64" w:rsidP="001B436A">
      <w:pPr>
        <w:pStyle w:val="Corpodetexto"/>
        <w:ind w:left="432"/>
        <w:jc w:val="center"/>
      </w:pPr>
      <w:r>
        <w:rPr>
          <w:noProof/>
        </w:rPr>
        <w:drawing>
          <wp:inline distT="0" distB="0" distL="0" distR="0" wp14:anchorId="536E1896" wp14:editId="7634F247">
            <wp:extent cx="5209841" cy="4222142"/>
            <wp:effectExtent l="0" t="0" r="0" b="6985"/>
            <wp:docPr id="1545170674" name="Imagem 15451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30" cy="4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1BCF" w14:textId="200B9D78" w:rsidR="006C7663" w:rsidRPr="006C7663" w:rsidRDefault="084A1EA7" w:rsidP="004C6A9D">
      <w:pPr>
        <w:pStyle w:val="Ttulo2"/>
        <w:spacing w:line="360" w:lineRule="auto"/>
        <w:jc w:val="both"/>
      </w:pPr>
      <w:bookmarkStart w:id="58" w:name="_Toc110341110"/>
      <w:r>
        <w:lastRenderedPageBreak/>
        <w:t>Modelagem comportamental</w:t>
      </w:r>
      <w:bookmarkEnd w:id="58"/>
    </w:p>
    <w:p w14:paraId="10C30175" w14:textId="2441DD35" w:rsidR="10662177" w:rsidRDefault="7465FFC1" w:rsidP="004C6A9D">
      <w:pPr>
        <w:spacing w:line="360" w:lineRule="auto"/>
        <w:ind w:firstLine="709"/>
        <w:jc w:val="both"/>
      </w:pPr>
      <w:r>
        <w:t>Esta seção contém diagramas comportamentais, que determinam a forma em que o usuário irá lidar com o sistema.</w:t>
      </w:r>
    </w:p>
    <w:p w14:paraId="0DD0125F" w14:textId="77777777" w:rsidR="006C7663" w:rsidRDefault="006C7663" w:rsidP="10662177"/>
    <w:p w14:paraId="795342F2" w14:textId="22D41DF6" w:rsidR="00831F9F" w:rsidRDefault="081308FF" w:rsidP="00145E9A">
      <w:pPr>
        <w:pStyle w:val="Ttulo3"/>
      </w:pPr>
      <w:bookmarkStart w:id="59" w:name="_Toc110341111"/>
      <w:r>
        <w:t>Modelagem de Interações</w:t>
      </w:r>
      <w:bookmarkEnd w:id="59"/>
    </w:p>
    <w:p w14:paraId="564FF568" w14:textId="64881183" w:rsidR="6418ABFE" w:rsidRDefault="6418ABFE" w:rsidP="6418ABFE"/>
    <w:p w14:paraId="343A52C1" w14:textId="26D25CFA" w:rsidR="10662177" w:rsidRDefault="001B436A" w:rsidP="6418ABFE">
      <w:pPr>
        <w:pStyle w:val="Legenda"/>
        <w:keepNext/>
        <w:jc w:val="center"/>
      </w:pPr>
      <w:r>
        <w:t>Figura 9 Diagrama de sequênci</w:t>
      </w:r>
      <w:r w:rsidR="45534CE2">
        <w:t>a</w:t>
      </w:r>
    </w:p>
    <w:p w14:paraId="62CA3656" w14:textId="349551B0" w:rsidR="0A8CA742" w:rsidRDefault="0A8CA742" w:rsidP="10662177">
      <w:pPr>
        <w:ind w:left="432"/>
        <w:jc w:val="center"/>
      </w:pPr>
      <w:r>
        <w:rPr>
          <w:noProof/>
        </w:rPr>
        <w:drawing>
          <wp:inline distT="0" distB="0" distL="0" distR="0" wp14:anchorId="2DA3C769" wp14:editId="45BF2287">
            <wp:extent cx="4572000" cy="2600325"/>
            <wp:effectExtent l="0" t="0" r="0" b="0"/>
            <wp:docPr id="2036296311" name="Imagem 203629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362963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A59D" w14:textId="1391F457" w:rsidR="6418ABFE" w:rsidRDefault="6418ABFE" w:rsidP="6418ABFE">
      <w:pPr>
        <w:pStyle w:val="Legenda"/>
        <w:keepNext/>
        <w:jc w:val="center"/>
      </w:pPr>
    </w:p>
    <w:p w14:paraId="4C418A50" w14:textId="78203CF4" w:rsidR="10662177" w:rsidRDefault="001B436A" w:rsidP="6418ABFE">
      <w:pPr>
        <w:pStyle w:val="Legenda"/>
        <w:keepNext/>
        <w:jc w:val="center"/>
      </w:pPr>
      <w:r>
        <w:t>Figura 10 Diagrama de comunicação</w:t>
      </w:r>
    </w:p>
    <w:p w14:paraId="6E1ABBE1" w14:textId="7FBB5CF0" w:rsidR="00E26B3D" w:rsidRDefault="2095C6C3" w:rsidP="10662177">
      <w:pPr>
        <w:ind w:left="432"/>
        <w:jc w:val="center"/>
      </w:pPr>
      <w:r>
        <w:rPr>
          <w:noProof/>
        </w:rPr>
        <w:drawing>
          <wp:inline distT="0" distB="0" distL="0" distR="0" wp14:anchorId="036AD9CC" wp14:editId="7F0C8C91">
            <wp:extent cx="4572000" cy="2657475"/>
            <wp:effectExtent l="0" t="0" r="0" b="0"/>
            <wp:docPr id="1754094083" name="Imagem 175409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F106" w14:textId="1515E877" w:rsidR="10662177" w:rsidRDefault="10662177" w:rsidP="10662177">
      <w:pPr>
        <w:jc w:val="center"/>
      </w:pPr>
    </w:p>
    <w:p w14:paraId="2544AF2C" w14:textId="2A0C8776" w:rsidR="00C14CB0" w:rsidRDefault="0E3E2365" w:rsidP="00145E9A">
      <w:pPr>
        <w:pStyle w:val="Ttulo3"/>
      </w:pPr>
      <w:bookmarkStart w:id="60" w:name="_Toc110341112"/>
      <w:r>
        <w:lastRenderedPageBreak/>
        <w:t>Diagrama de Estados</w:t>
      </w:r>
      <w:bookmarkEnd w:id="60"/>
    </w:p>
    <w:p w14:paraId="53061C87" w14:textId="7BEC7AA2" w:rsidR="6418ABFE" w:rsidRDefault="6418ABFE" w:rsidP="6418ABFE">
      <w:pPr>
        <w:pStyle w:val="Legenda"/>
        <w:keepNext/>
        <w:jc w:val="center"/>
      </w:pPr>
    </w:p>
    <w:p w14:paraId="58D588F1" w14:textId="5CC1254F" w:rsidR="00C14CB0" w:rsidRDefault="001B436A" w:rsidP="6418ABFE">
      <w:pPr>
        <w:pStyle w:val="Legenda"/>
        <w:keepNext/>
        <w:jc w:val="center"/>
        <w:rPr>
          <w:u w:val="single"/>
        </w:rPr>
      </w:pPr>
      <w:r>
        <w:t>Figura 11 Diagrama de Estados</w:t>
      </w:r>
    </w:p>
    <w:p w14:paraId="0C61F6C6" w14:textId="56CE0D6A" w:rsidR="00C14CB0" w:rsidRDefault="029E5CE1" w:rsidP="10662177">
      <w:pPr>
        <w:ind w:left="-144"/>
      </w:pPr>
      <w:r>
        <w:rPr>
          <w:noProof/>
        </w:rPr>
        <w:drawing>
          <wp:inline distT="0" distB="0" distL="0" distR="0" wp14:anchorId="0A282BB8" wp14:editId="1F29EEFD">
            <wp:extent cx="6296484" cy="3671118"/>
            <wp:effectExtent l="0" t="0" r="0" b="0"/>
            <wp:docPr id="1844896591" name="Imagem 184489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84" cy="3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B00" w14:textId="361263A1" w:rsidR="006C7663" w:rsidRDefault="006C7663" w:rsidP="10662177">
      <w:pPr>
        <w:ind w:left="-144"/>
      </w:pPr>
    </w:p>
    <w:p w14:paraId="7A84EF27" w14:textId="0FE95C3C" w:rsidR="006C7663" w:rsidRDefault="006C7663" w:rsidP="10662177">
      <w:pPr>
        <w:ind w:left="-144"/>
      </w:pPr>
    </w:p>
    <w:p w14:paraId="06842478" w14:textId="52F0916F" w:rsidR="006C7663" w:rsidRDefault="006C7663" w:rsidP="10662177">
      <w:pPr>
        <w:ind w:left="-144"/>
      </w:pPr>
    </w:p>
    <w:p w14:paraId="72082244" w14:textId="26B5C682" w:rsidR="006C7663" w:rsidRDefault="006C7663" w:rsidP="10662177">
      <w:pPr>
        <w:ind w:left="-144"/>
      </w:pPr>
    </w:p>
    <w:p w14:paraId="268D3DD3" w14:textId="1F79E4BE" w:rsidR="006C7663" w:rsidRDefault="006C7663" w:rsidP="10662177">
      <w:pPr>
        <w:ind w:left="-144"/>
      </w:pPr>
    </w:p>
    <w:p w14:paraId="71079895" w14:textId="5400CFE1" w:rsidR="006C7663" w:rsidRDefault="006C7663" w:rsidP="6418ABFE">
      <w:pPr>
        <w:ind w:left="-144"/>
      </w:pPr>
    </w:p>
    <w:p w14:paraId="2E3B33FB" w14:textId="28D61C75" w:rsidR="6418ABFE" w:rsidRDefault="6418ABFE" w:rsidP="6418ABFE">
      <w:pPr>
        <w:ind w:left="-144"/>
      </w:pPr>
    </w:p>
    <w:p w14:paraId="294F7EA1" w14:textId="34051EB1" w:rsidR="6418ABFE" w:rsidRDefault="6418ABFE" w:rsidP="6418ABFE">
      <w:pPr>
        <w:ind w:left="-144"/>
      </w:pPr>
    </w:p>
    <w:p w14:paraId="3F4AF57E" w14:textId="413CA608" w:rsidR="6418ABFE" w:rsidRDefault="6418ABFE" w:rsidP="6418ABFE">
      <w:pPr>
        <w:ind w:left="-144"/>
      </w:pPr>
    </w:p>
    <w:p w14:paraId="31201040" w14:textId="7BCBBD83" w:rsidR="6418ABFE" w:rsidRDefault="6418ABFE" w:rsidP="6418ABFE">
      <w:pPr>
        <w:ind w:left="-144"/>
      </w:pPr>
    </w:p>
    <w:p w14:paraId="4D63BE2A" w14:textId="6F0191CA" w:rsidR="6418ABFE" w:rsidRDefault="6418ABFE" w:rsidP="6418ABFE">
      <w:pPr>
        <w:ind w:left="-144"/>
      </w:pPr>
    </w:p>
    <w:p w14:paraId="6B47F07E" w14:textId="6016D873" w:rsidR="00C14CB0" w:rsidRDefault="4FEAB060" w:rsidP="00145E9A">
      <w:pPr>
        <w:pStyle w:val="Ttulo3"/>
      </w:pPr>
      <w:bookmarkStart w:id="61" w:name="_Toc110341113"/>
      <w:r>
        <w:lastRenderedPageBreak/>
        <w:t>Diagrama de Atividades</w:t>
      </w:r>
      <w:bookmarkEnd w:id="61"/>
    </w:p>
    <w:p w14:paraId="5B16451B" w14:textId="24FC2BC0" w:rsidR="6418ABFE" w:rsidRDefault="6418ABFE" w:rsidP="6418ABFE">
      <w:pPr>
        <w:pStyle w:val="Legenda"/>
        <w:keepNext/>
        <w:jc w:val="center"/>
      </w:pPr>
    </w:p>
    <w:p w14:paraId="7FBF113A" w14:textId="348C46CB" w:rsidR="00C14CB0" w:rsidRDefault="001B436A" w:rsidP="6418ABFE">
      <w:pPr>
        <w:pStyle w:val="Legenda"/>
        <w:keepNext/>
        <w:jc w:val="center"/>
      </w:pPr>
      <w:r>
        <w:t>Figura 12 Diagrama de atividade</w:t>
      </w:r>
    </w:p>
    <w:p w14:paraId="12607452" w14:textId="4DCC594F" w:rsidR="00C14CB0" w:rsidRDefault="3D9D1F9F" w:rsidP="10662177">
      <w:pPr>
        <w:jc w:val="center"/>
      </w:pPr>
      <w:r>
        <w:rPr>
          <w:noProof/>
        </w:rPr>
        <w:drawing>
          <wp:inline distT="0" distB="0" distL="0" distR="0" wp14:anchorId="7F09A790" wp14:editId="26A77327">
            <wp:extent cx="4572000" cy="4333875"/>
            <wp:effectExtent l="0" t="0" r="0" b="9525"/>
            <wp:docPr id="1478766076" name="Imagem 147876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7E3" w14:textId="4D5B3D0F" w:rsidR="6418ABFE" w:rsidRDefault="6418ABFE" w:rsidP="6418ABFE">
      <w:pPr>
        <w:jc w:val="right"/>
      </w:pPr>
    </w:p>
    <w:p w14:paraId="10DBF500" w14:textId="056D6FC2" w:rsidR="001B436A" w:rsidRPr="001B436A" w:rsidRDefault="001B436A" w:rsidP="001B436A">
      <w:pPr>
        <w:pStyle w:val="Legenda"/>
        <w:keepNext/>
        <w:jc w:val="center"/>
      </w:pPr>
      <w:r>
        <w:lastRenderedPageBreak/>
        <w:t>Figura 13 Diagrama de atividade</w:t>
      </w:r>
    </w:p>
    <w:p w14:paraId="2887A571" w14:textId="64542BEF" w:rsidR="00C14CB0" w:rsidRDefault="710AD201" w:rsidP="10662177">
      <w:r>
        <w:rPr>
          <w:noProof/>
        </w:rPr>
        <w:drawing>
          <wp:inline distT="0" distB="0" distL="0" distR="0" wp14:anchorId="2BD00587" wp14:editId="73CCE852">
            <wp:extent cx="6108451" cy="2783137"/>
            <wp:effectExtent l="0" t="0" r="0" b="0"/>
            <wp:docPr id="409891175" name="Imagem 40989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98911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451" cy="2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2BC" w14:textId="0649E6FB" w:rsidR="006C7663" w:rsidRPr="006C7663" w:rsidRDefault="00B06BE7" w:rsidP="004C6A9D">
      <w:pPr>
        <w:pStyle w:val="Ttulo1"/>
        <w:spacing w:line="360" w:lineRule="auto"/>
      </w:pPr>
      <w:r>
        <w:br w:type="page"/>
      </w:r>
      <w:bookmarkStart w:id="62" w:name="_Toc110341114"/>
      <w:r w:rsidR="081308FF">
        <w:lastRenderedPageBreak/>
        <w:t>Projeto do Banco de Dados</w:t>
      </w:r>
      <w:bookmarkEnd w:id="62"/>
    </w:p>
    <w:p w14:paraId="39CD9CB3" w14:textId="2D9BA41F" w:rsidR="6418ABFE" w:rsidRDefault="6418ABFE" w:rsidP="6418ABFE"/>
    <w:p w14:paraId="6CBC3A69" w14:textId="5C2ED8BD" w:rsidR="00831F9F" w:rsidRPr="004C6A9D" w:rsidRDefault="15E9E15C" w:rsidP="004C6A9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6418ABFE">
        <w:rPr>
          <w:rFonts w:eastAsia="Arial" w:cs="Arial"/>
          <w:color w:val="000000" w:themeColor="text1"/>
        </w:rPr>
        <w:t>Neste capítulo</w:t>
      </w:r>
      <w:r w:rsidR="403594B6" w:rsidRPr="6418ABFE">
        <w:rPr>
          <w:rFonts w:eastAsia="Arial" w:cs="Arial"/>
          <w:color w:val="000000" w:themeColor="text1"/>
        </w:rPr>
        <w:t xml:space="preserve"> abordaremos as modelagens de banco de dados para o projeto.</w:t>
      </w:r>
    </w:p>
    <w:p w14:paraId="69E76936" w14:textId="06114EEF" w:rsidR="6418ABFE" w:rsidRDefault="6418ABFE" w:rsidP="6418ABFE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</w:p>
    <w:p w14:paraId="13AA7C6B" w14:textId="00F95CD7" w:rsidR="00831F9F" w:rsidRDefault="081308FF" w:rsidP="00145E9A">
      <w:pPr>
        <w:pStyle w:val="Ttulo2"/>
      </w:pPr>
      <w:bookmarkStart w:id="63" w:name="_Toc110341115"/>
      <w:r>
        <w:t>Modelagem Conceitual</w:t>
      </w:r>
      <w:bookmarkEnd w:id="63"/>
    </w:p>
    <w:p w14:paraId="3A4C0953" w14:textId="37876B58" w:rsidR="6418ABFE" w:rsidRDefault="6418ABFE" w:rsidP="6418ABFE"/>
    <w:p w14:paraId="69A02BFF" w14:textId="2A45A543" w:rsidR="30230E65" w:rsidRDefault="30230E65" w:rsidP="6418ABFE">
      <w:pPr>
        <w:pStyle w:val="Legenda"/>
        <w:keepNext/>
        <w:jc w:val="center"/>
      </w:pPr>
      <w:r>
        <w:t>Figura 14 Modelo Entidade-Relacionamento</w:t>
      </w:r>
    </w:p>
    <w:p w14:paraId="65C09F21" w14:textId="566757D2" w:rsidR="006C7663" w:rsidRDefault="03D9CEFD" w:rsidP="6418ABFE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9FB8612" wp14:editId="156F0954">
            <wp:extent cx="6210246" cy="4171950"/>
            <wp:effectExtent l="0" t="0" r="0" b="0"/>
            <wp:docPr id="2055210552" name="Picture 205521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4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9E1" w14:textId="61155223" w:rsidR="6418ABFE" w:rsidRDefault="6418ABFE" w:rsidP="6418ABFE"/>
    <w:p w14:paraId="09FD03C0" w14:textId="4A8599F7" w:rsidR="009C2C13" w:rsidRDefault="009C2C13" w:rsidP="6418ABFE"/>
    <w:p w14:paraId="027081EF" w14:textId="31356233" w:rsidR="009C2C13" w:rsidRDefault="009C2C13" w:rsidP="6418ABFE"/>
    <w:p w14:paraId="68051718" w14:textId="2653D906" w:rsidR="009C2C13" w:rsidRDefault="009C2C13" w:rsidP="6418ABFE"/>
    <w:p w14:paraId="79B984D5" w14:textId="5D29CE6C" w:rsidR="009C2C13" w:rsidRDefault="009C2C13" w:rsidP="6418ABFE"/>
    <w:p w14:paraId="27E0E691" w14:textId="79FA20A3" w:rsidR="009C2C13" w:rsidRDefault="009C2C13" w:rsidP="6418ABFE"/>
    <w:p w14:paraId="0BC316DD" w14:textId="5650C352" w:rsidR="009C2C13" w:rsidRDefault="009C2C13" w:rsidP="6418ABFE"/>
    <w:p w14:paraId="736212FA" w14:textId="147EFA22" w:rsidR="009C2C13" w:rsidRDefault="009C2C13" w:rsidP="6418ABFE"/>
    <w:p w14:paraId="664EA0D3" w14:textId="717C9A83" w:rsidR="009C2C13" w:rsidRDefault="009C2C13" w:rsidP="6418ABFE"/>
    <w:p w14:paraId="544087F4" w14:textId="4AAC78ED" w:rsidR="009C2C13" w:rsidRDefault="009C2C13" w:rsidP="6418ABFE"/>
    <w:p w14:paraId="55A7FB68" w14:textId="77777777" w:rsidR="009C2C13" w:rsidRDefault="009C2C13" w:rsidP="6418ABFE"/>
    <w:p w14:paraId="317E3DE3" w14:textId="3B1E809B" w:rsidR="11AEB4D7" w:rsidRDefault="11AEB4D7" w:rsidP="6418ABFE">
      <w:pPr>
        <w:pStyle w:val="Ttulo2"/>
      </w:pPr>
      <w:r>
        <w:lastRenderedPageBreak/>
        <w:t>Modelagem Lógica</w:t>
      </w:r>
    </w:p>
    <w:p w14:paraId="070C91C9" w14:textId="3A1C5C70" w:rsidR="6418ABFE" w:rsidRDefault="6418ABFE" w:rsidP="6418ABFE"/>
    <w:p w14:paraId="73160C40" w14:textId="15C6182A" w:rsidR="73B75D0C" w:rsidRDefault="73B75D0C" w:rsidP="6418ABFE">
      <w:pPr>
        <w:pStyle w:val="Legenda"/>
        <w:keepNext/>
        <w:jc w:val="center"/>
      </w:pPr>
      <w:r>
        <w:t>Figura 15 Diagrama de Entidade-Relacionamento</w:t>
      </w:r>
    </w:p>
    <w:p w14:paraId="5D0A8EB9" w14:textId="5D2CE240" w:rsidR="006C7663" w:rsidRDefault="007235E9" w:rsidP="007235E9">
      <w:pPr>
        <w:pStyle w:val="Legenda"/>
        <w:keepNext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13ED84" wp14:editId="11A1AC2A">
            <wp:simplePos x="0" y="0"/>
            <wp:positionH relativeFrom="margin">
              <wp:align>center</wp:align>
            </wp:positionH>
            <wp:positionV relativeFrom="paragraph">
              <wp:posOffset>376058</wp:posOffset>
            </wp:positionV>
            <wp:extent cx="6750052" cy="3979627"/>
            <wp:effectExtent l="0" t="0" r="0" b="3810"/>
            <wp:wrapSquare wrapText="bothSides"/>
            <wp:docPr id="1902452161" name="Picture 190245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2" cy="397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BB99C" w14:textId="1F38A9E7" w:rsidR="00831F9F" w:rsidRDefault="140BCFB0" w:rsidP="00145E9A">
      <w:pPr>
        <w:pStyle w:val="Ttulo2"/>
      </w:pPr>
      <w:bookmarkStart w:id="64" w:name="_Toc110341117"/>
      <w:r>
        <w:t>Modelagem Física</w:t>
      </w:r>
      <w:bookmarkEnd w:id="64"/>
    </w:p>
    <w:p w14:paraId="1B1A6EBE" w14:textId="5B2B12ED" w:rsidR="5A9BA8A4" w:rsidRDefault="5A9BA8A4" w:rsidP="5A9BA8A4"/>
    <w:p w14:paraId="644BBE0A" w14:textId="0245D26A" w:rsidR="00831F9F" w:rsidRDefault="4B77B6B6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PI_Eventec</w:t>
      </w:r>
      <w:proofErr w:type="spellEnd"/>
      <w:r>
        <w:t>;</w:t>
      </w:r>
    </w:p>
    <w:p w14:paraId="04866A82" w14:textId="217740D5" w:rsidR="00831F9F" w:rsidRDefault="4B77B6B6" w:rsidP="5A9BA8A4">
      <w:pPr>
        <w:widowControl/>
        <w:spacing w:line="240" w:lineRule="auto"/>
      </w:pPr>
      <w:r>
        <w:t xml:space="preserve"> </w:t>
      </w:r>
    </w:p>
    <w:p w14:paraId="60E16269" w14:textId="515293D5" w:rsidR="00831F9F" w:rsidRDefault="4B77B6B6" w:rsidP="5A9BA8A4">
      <w:pPr>
        <w:widowControl/>
        <w:spacing w:line="240" w:lineRule="auto"/>
      </w:pPr>
      <w:r>
        <w:t xml:space="preserve">use </w:t>
      </w:r>
      <w:proofErr w:type="spellStart"/>
      <w:r>
        <w:t>PI_Eventec</w:t>
      </w:r>
      <w:proofErr w:type="spellEnd"/>
      <w:r>
        <w:t>;</w:t>
      </w:r>
    </w:p>
    <w:p w14:paraId="19BD1851" w14:textId="51AC52B2" w:rsidR="00831F9F" w:rsidRDefault="4B77B6B6" w:rsidP="5A9BA8A4">
      <w:pPr>
        <w:widowControl/>
        <w:spacing w:line="240" w:lineRule="auto"/>
      </w:pPr>
      <w:r>
        <w:t xml:space="preserve"> </w:t>
      </w:r>
    </w:p>
    <w:p w14:paraId="463E1221" w14:textId="6E7BA475" w:rsidR="00831F9F" w:rsidRDefault="4B77B6B6" w:rsidP="5A9BA8A4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usuarioFatec</w:t>
      </w:r>
      <w:proofErr w:type="spellEnd"/>
      <w:r>
        <w:t>(</w:t>
      </w:r>
      <w:proofErr w:type="gramEnd"/>
    </w:p>
    <w:p w14:paraId="5008FAAC" w14:textId="2B62E8A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not null,</w:t>
      </w:r>
    </w:p>
    <w:p w14:paraId="39BB369B" w14:textId="62A008C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5FA7C103" w14:textId="281C8713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nr_periodo</w:t>
      </w:r>
      <w:proofErr w:type="spellEnd"/>
      <w:r w:rsidRPr="006C7663">
        <w:rPr>
          <w:lang w:val="en-US"/>
        </w:rPr>
        <w:t xml:space="preserve"> int,</w:t>
      </w:r>
    </w:p>
    <w:p w14:paraId="70DD8EFD" w14:textId="7BE1EA6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nr_semestre</w:t>
      </w:r>
      <w:proofErr w:type="spellEnd"/>
      <w:r w:rsidRPr="006C7663">
        <w:rPr>
          <w:lang w:val="en-US"/>
        </w:rPr>
        <w:t xml:space="preserve"> int,</w:t>
      </w:r>
    </w:p>
    <w:p w14:paraId="6948AB8C" w14:textId="4BB2FD8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char(</w:t>
      </w:r>
      <w:proofErr w:type="gramEnd"/>
      <w:r w:rsidRPr="006C7663">
        <w:rPr>
          <w:lang w:val="en-US"/>
        </w:rPr>
        <w:t>13) not null,</w:t>
      </w:r>
    </w:p>
    <w:p w14:paraId="76F9D97C" w14:textId="7BE104A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1F16DF7F" w14:textId="61BD8ECB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PK_usuarioFatec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</w:t>
      </w:r>
    </w:p>
    <w:p w14:paraId="61680117" w14:textId="45FFBCA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18AAEB05" w14:textId="334B52D3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3FC9CE68" w14:textId="381534D1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gramEnd"/>
    </w:p>
    <w:p w14:paraId="1C4E073E" w14:textId="786B66E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lastRenderedPageBreak/>
        <w:t>cd_administrador</w:t>
      </w:r>
      <w:proofErr w:type="spellEnd"/>
      <w:r w:rsidRPr="006C7663">
        <w:rPr>
          <w:lang w:val="en-US"/>
        </w:rPr>
        <w:t xml:space="preserve"> int not null,</w:t>
      </w:r>
    </w:p>
    <w:p w14:paraId="1FBA92CD" w14:textId="3889B6E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4235529F" w14:textId="21E26B5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nm_unidade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325012F3" w14:textId="02BB2A2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34670330" w14:textId="1E7C2F5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nr_registroDeFuncionario</w:t>
      </w:r>
      <w:proofErr w:type="spellEnd"/>
      <w:r w:rsidRPr="006C7663">
        <w:rPr>
          <w:lang w:val="en-US"/>
        </w:rPr>
        <w:t xml:space="preserve"> int not null,</w:t>
      </w:r>
    </w:p>
    <w:p w14:paraId="1290D6D6" w14:textId="656FA9A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PK_administrador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14:paraId="10A9C373" w14:textId="4D691FE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27940EA1" w14:textId="1935DAA2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196854C1" w14:textId="035012EC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gramEnd"/>
    </w:p>
    <w:p w14:paraId="3B4F2EBF" w14:textId="7FF1C12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14:paraId="698EEBDF" w14:textId="28661D72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nm_usuario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100) not null,</w:t>
      </w:r>
    </w:p>
    <w:p w14:paraId="77DCD4D2" w14:textId="5673725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nm_userName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50)not null,</w:t>
      </w:r>
    </w:p>
    <w:p w14:paraId="0B9B5F4D" w14:textId="0523EA5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st_senha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20) not null,</w:t>
      </w:r>
    </w:p>
    <w:p w14:paraId="509A21FF" w14:textId="12342F1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null,</w:t>
      </w:r>
    </w:p>
    <w:p w14:paraId="41F6D9C3" w14:textId="63D90C83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null,</w:t>
      </w:r>
    </w:p>
    <w:p w14:paraId="16920788" w14:textId="77B4BA5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),</w:t>
      </w:r>
    </w:p>
    <w:p w14:paraId="48E2FFC4" w14:textId="78799568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FK_usuarioFatec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usuarioFatec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),</w:t>
      </w:r>
    </w:p>
    <w:p w14:paraId="196E163E" w14:textId="27B5E665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FK_administrador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14:paraId="1B7D5843" w14:textId="1B03DC84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46BFB464" w14:textId="0547895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24C76A59" w14:textId="2EB0CC35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gramEnd"/>
    </w:p>
    <w:p w14:paraId="3B3BE0BA" w14:textId="7B81CCAC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14:paraId="7D693226" w14:textId="35A72C99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nm_evento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41166A69" w14:textId="13A1DF9F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hr_inicioEvento</w:t>
      </w:r>
      <w:proofErr w:type="spellEnd"/>
      <w:r w:rsidRPr="006C7663">
        <w:rPr>
          <w:lang w:val="en-US"/>
        </w:rPr>
        <w:t xml:space="preserve"> datetime not null,</w:t>
      </w:r>
    </w:p>
    <w:p w14:paraId="70267DB4" w14:textId="2595585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tp_abertoEvento</w:t>
      </w:r>
      <w:proofErr w:type="spellEnd"/>
      <w:r w:rsidRPr="006C7663">
        <w:rPr>
          <w:lang w:val="en-US"/>
        </w:rPr>
        <w:t xml:space="preserve"> bit not null,</w:t>
      </w:r>
    </w:p>
    <w:p w14:paraId="4B929ABE" w14:textId="37BACC0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ds_evento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150),</w:t>
      </w:r>
    </w:p>
    <w:p w14:paraId="663B56FF" w14:textId="4DDC040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hr_duaracaoEvento</w:t>
      </w:r>
      <w:proofErr w:type="spellEnd"/>
      <w:r w:rsidRPr="006C7663">
        <w:rPr>
          <w:lang w:val="en-US"/>
        </w:rPr>
        <w:t xml:space="preserve"> time,</w:t>
      </w:r>
    </w:p>
    <w:p w14:paraId="0A6416C2" w14:textId="68CAEE3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int,</w:t>
      </w:r>
    </w:p>
    <w:p w14:paraId="730C494B" w14:textId="3F2503E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PK_evento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14:paraId="3DA1B147" w14:textId="4C2C03EC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14:paraId="488E8D18" w14:textId="34035E92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53413FC9" w14:textId="5003AD6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03BE7E51" w14:textId="0DD1ADD3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gramStart"/>
      <w:r w:rsidRPr="006C7663">
        <w:rPr>
          <w:lang w:val="en-US"/>
        </w:rPr>
        <w:t>agenda(</w:t>
      </w:r>
      <w:proofErr w:type="gramEnd"/>
    </w:p>
    <w:p w14:paraId="157D2D83" w14:textId="08F18831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14:paraId="7E121C94" w14:textId="5A2B8194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ds_agenda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50),</w:t>
      </w:r>
    </w:p>
    <w:p w14:paraId="1C23CF0C" w14:textId="23BC2148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14:paraId="52D4DBA0" w14:textId="766C915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PK_agenda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),</w:t>
      </w:r>
    </w:p>
    <w:p w14:paraId="1A80D065" w14:textId="0FBC8571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14:paraId="1FC0F703" w14:textId="426F332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79636B88" w14:textId="09BBFABA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536225D3" w14:textId="7B54291D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inscricao</w:t>
      </w:r>
      <w:proofErr w:type="spellEnd"/>
      <w:r w:rsidRPr="006C7663">
        <w:rPr>
          <w:lang w:val="en-US"/>
        </w:rPr>
        <w:t>(</w:t>
      </w:r>
      <w:proofErr w:type="gramEnd"/>
    </w:p>
    <w:p w14:paraId="19040222" w14:textId="2F70A1B7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14:paraId="2A1BB853" w14:textId="58B4176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dt_inscricao</w:t>
      </w:r>
      <w:proofErr w:type="spellEnd"/>
      <w:r w:rsidRPr="006C7663">
        <w:rPr>
          <w:lang w:val="en-US"/>
        </w:rPr>
        <w:t xml:space="preserve"> date not null,</w:t>
      </w:r>
    </w:p>
    <w:p w14:paraId="506AB1CE" w14:textId="7D85B552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</w:t>
      </w:r>
      <w:proofErr w:type="spellEnd"/>
      <w:r w:rsidRPr="006C7663">
        <w:rPr>
          <w:lang w:val="en-US"/>
        </w:rPr>
        <w:t xml:space="preserve"> datetime not null,</w:t>
      </w:r>
    </w:p>
    <w:p w14:paraId="40D4FC58" w14:textId="5B2C0F00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hr_sim</w:t>
      </w:r>
      <w:proofErr w:type="spellEnd"/>
      <w:r w:rsidRPr="006C7663">
        <w:rPr>
          <w:lang w:val="en-US"/>
        </w:rPr>
        <w:t xml:space="preserve"> datetime not null,</w:t>
      </w:r>
    </w:p>
    <w:p w14:paraId="0DC24B02" w14:textId="29605AD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lastRenderedPageBreak/>
        <w:t>cd_evento</w:t>
      </w:r>
      <w:proofErr w:type="spellEnd"/>
      <w:r w:rsidRPr="006C7663">
        <w:rPr>
          <w:lang w:val="en-US"/>
        </w:rPr>
        <w:t xml:space="preserve"> int not null,</w:t>
      </w:r>
    </w:p>
    <w:p w14:paraId="655B4AA8" w14:textId="7BF0C0F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14:paraId="658D1D1A" w14:textId="255C6A86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PK_inscricao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>),</w:t>
      </w:r>
    </w:p>
    <w:p w14:paraId="60053C72" w14:textId="6470B6E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FK_evento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14:paraId="60366C85" w14:textId="50980A10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FK_agenda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 references agenda(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</w:t>
      </w:r>
    </w:p>
    <w:p w14:paraId="68CEDB42" w14:textId="53DEAE6F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14:paraId="03F949B6" w14:textId="40FF20C9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14:paraId="0A70415A" w14:textId="2B3BD4F9" w:rsidR="00831F9F" w:rsidRPr="006C7663" w:rsidRDefault="4B77B6B6" w:rsidP="5A9BA8A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proofErr w:type="gramStart"/>
      <w:r w:rsidRPr="006C7663">
        <w:rPr>
          <w:lang w:val="en-US"/>
        </w:rPr>
        <w:t>certificado</w:t>
      </w:r>
      <w:proofErr w:type="spellEnd"/>
      <w:r w:rsidRPr="006C7663">
        <w:rPr>
          <w:lang w:val="en-US"/>
        </w:rPr>
        <w:t>(</w:t>
      </w:r>
      <w:proofErr w:type="gramEnd"/>
    </w:p>
    <w:p w14:paraId="603D1F2F" w14:textId="4DC0AFD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cd_certificado</w:t>
      </w:r>
      <w:proofErr w:type="spellEnd"/>
      <w:r w:rsidRPr="006C7663">
        <w:rPr>
          <w:lang w:val="en-US"/>
        </w:rPr>
        <w:t xml:space="preserve"> int not null,</w:t>
      </w:r>
    </w:p>
    <w:p w14:paraId="0316A809" w14:textId="1A4129C6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nm_pessoa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439761B1" w14:textId="3F688439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nm_certificante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50) not null,</w:t>
      </w:r>
    </w:p>
    <w:p w14:paraId="1BCE1B89" w14:textId="31B382B5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ds_certificado</w:t>
      </w:r>
      <w:proofErr w:type="spellEnd"/>
      <w:r w:rsidRPr="006C7663">
        <w:rPr>
          <w:lang w:val="en-US"/>
        </w:rPr>
        <w:t xml:space="preserve"> </w:t>
      </w:r>
      <w:proofErr w:type="gramStart"/>
      <w:r w:rsidRPr="006C7663">
        <w:rPr>
          <w:lang w:val="en-US"/>
        </w:rPr>
        <w:t>varchar(</w:t>
      </w:r>
      <w:proofErr w:type="gramEnd"/>
      <w:r w:rsidRPr="006C7663">
        <w:rPr>
          <w:lang w:val="en-US"/>
        </w:rPr>
        <w:t>150),</w:t>
      </w:r>
    </w:p>
    <w:p w14:paraId="546F89D8" w14:textId="54F85C1D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hr_carga</w:t>
      </w:r>
      <w:proofErr w:type="spellEnd"/>
      <w:r w:rsidRPr="006C7663">
        <w:rPr>
          <w:lang w:val="en-US"/>
        </w:rPr>
        <w:t xml:space="preserve"> time not null,</w:t>
      </w:r>
    </w:p>
    <w:p w14:paraId="3681FD64" w14:textId="5CE5B05A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ass_certificado</w:t>
      </w:r>
      <w:proofErr w:type="spellEnd"/>
      <w:r w:rsidRPr="006C7663">
        <w:rPr>
          <w:lang w:val="en-US"/>
        </w:rPr>
        <w:t xml:space="preserve"> </w:t>
      </w:r>
      <w:proofErr w:type="spellStart"/>
      <w:r w:rsidRPr="006C7663">
        <w:rPr>
          <w:lang w:val="en-US"/>
        </w:rPr>
        <w:t>longblob</w:t>
      </w:r>
      <w:proofErr w:type="spellEnd"/>
      <w:r w:rsidRPr="006C7663">
        <w:rPr>
          <w:lang w:val="en-US"/>
        </w:rPr>
        <w:t xml:space="preserve"> not null,</w:t>
      </w:r>
    </w:p>
    <w:p w14:paraId="2D98E9FA" w14:textId="47355C4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cd_validacao</w:t>
      </w:r>
      <w:proofErr w:type="spellEnd"/>
      <w:r w:rsidRPr="006C7663">
        <w:rPr>
          <w:lang w:val="en-US"/>
        </w:rPr>
        <w:t xml:space="preserve"> int not null,</w:t>
      </w:r>
    </w:p>
    <w:p w14:paraId="1AC5E9AA" w14:textId="2D988EFE" w:rsidR="00831F9F" w:rsidRPr="006C7663" w:rsidRDefault="4B77B6B6" w:rsidP="5A9BA8A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14:paraId="77447D49" w14:textId="4820C126" w:rsidR="00831F9F" w:rsidRDefault="4B77B6B6" w:rsidP="5A9BA8A4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PK_certificado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cd_certificado</w:t>
      </w:r>
      <w:proofErr w:type="spellEnd"/>
      <w:r>
        <w:t>),</w:t>
      </w:r>
    </w:p>
    <w:p w14:paraId="3FE7BEBF" w14:textId="22B3BD5D" w:rsidR="00831F9F" w:rsidRDefault="4B77B6B6" w:rsidP="5A9BA8A4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FK_inscricao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cd_inscricao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inscricao</w:t>
      </w:r>
      <w:proofErr w:type="spellEnd"/>
      <w:r>
        <w:t>(</w:t>
      </w:r>
      <w:proofErr w:type="spellStart"/>
      <w:r>
        <w:t>cd_inscricao</w:t>
      </w:r>
      <w:proofErr w:type="spellEnd"/>
      <w:r>
        <w:t>)</w:t>
      </w:r>
    </w:p>
    <w:p w14:paraId="16FD2CA1" w14:textId="0514B97C" w:rsidR="00831F9F" w:rsidRDefault="4B77B6B6" w:rsidP="5A9BA8A4">
      <w:pPr>
        <w:widowControl/>
        <w:spacing w:line="240" w:lineRule="auto"/>
      </w:pPr>
      <w:r>
        <w:t>);</w:t>
      </w:r>
    </w:p>
    <w:p w14:paraId="071C779B" w14:textId="6A253991" w:rsidR="009C2C13" w:rsidRDefault="009C2C13" w:rsidP="5A9BA8A4">
      <w:pPr>
        <w:widowControl/>
        <w:spacing w:line="240" w:lineRule="auto"/>
      </w:pPr>
    </w:p>
    <w:p w14:paraId="311E5BB9" w14:textId="74B19F32" w:rsidR="009C2C13" w:rsidRDefault="009C2C13" w:rsidP="5A9BA8A4">
      <w:pPr>
        <w:widowControl/>
        <w:spacing w:line="240" w:lineRule="auto"/>
      </w:pPr>
    </w:p>
    <w:p w14:paraId="5D353CF2" w14:textId="5E6FEC73" w:rsidR="009C2C13" w:rsidRDefault="009C2C13" w:rsidP="5A9BA8A4">
      <w:pPr>
        <w:widowControl/>
        <w:spacing w:line="240" w:lineRule="auto"/>
      </w:pPr>
    </w:p>
    <w:p w14:paraId="06CEDE22" w14:textId="492C7679" w:rsidR="009C2C13" w:rsidRDefault="009C2C13" w:rsidP="5A9BA8A4">
      <w:pPr>
        <w:widowControl/>
        <w:spacing w:line="240" w:lineRule="auto"/>
      </w:pPr>
    </w:p>
    <w:p w14:paraId="49C9DBAB" w14:textId="5FFD158C" w:rsidR="009C2C13" w:rsidRDefault="009C2C13" w:rsidP="5A9BA8A4">
      <w:pPr>
        <w:widowControl/>
        <w:spacing w:line="240" w:lineRule="auto"/>
      </w:pPr>
    </w:p>
    <w:p w14:paraId="0B308151" w14:textId="5EDDB1A7" w:rsidR="009C2C13" w:rsidRDefault="009C2C13" w:rsidP="5A9BA8A4">
      <w:pPr>
        <w:widowControl/>
        <w:spacing w:line="240" w:lineRule="auto"/>
      </w:pPr>
    </w:p>
    <w:p w14:paraId="79F53A77" w14:textId="4FD0EF86" w:rsidR="009C2C13" w:rsidRDefault="009C2C13" w:rsidP="5A9BA8A4">
      <w:pPr>
        <w:widowControl/>
        <w:spacing w:line="240" w:lineRule="auto"/>
      </w:pPr>
    </w:p>
    <w:p w14:paraId="1D81D11B" w14:textId="183FC217" w:rsidR="009C2C13" w:rsidRDefault="009C2C13" w:rsidP="5A9BA8A4">
      <w:pPr>
        <w:widowControl/>
        <w:spacing w:line="240" w:lineRule="auto"/>
      </w:pPr>
    </w:p>
    <w:p w14:paraId="6105B88E" w14:textId="33861560" w:rsidR="009C2C13" w:rsidRDefault="009C2C13" w:rsidP="5A9BA8A4">
      <w:pPr>
        <w:widowControl/>
        <w:spacing w:line="240" w:lineRule="auto"/>
      </w:pPr>
    </w:p>
    <w:p w14:paraId="39EECC08" w14:textId="191625AD" w:rsidR="009C2C13" w:rsidRDefault="009C2C13" w:rsidP="5A9BA8A4">
      <w:pPr>
        <w:widowControl/>
        <w:spacing w:line="240" w:lineRule="auto"/>
      </w:pPr>
    </w:p>
    <w:p w14:paraId="01B01E5D" w14:textId="5C899852" w:rsidR="009C2C13" w:rsidRDefault="009C2C13" w:rsidP="5A9BA8A4">
      <w:pPr>
        <w:widowControl/>
        <w:spacing w:line="240" w:lineRule="auto"/>
      </w:pPr>
    </w:p>
    <w:p w14:paraId="25A56705" w14:textId="556E0481" w:rsidR="009C2C13" w:rsidRDefault="009C2C13" w:rsidP="5A9BA8A4">
      <w:pPr>
        <w:widowControl/>
        <w:spacing w:line="240" w:lineRule="auto"/>
      </w:pPr>
    </w:p>
    <w:p w14:paraId="78AFB2F5" w14:textId="07716901" w:rsidR="009C2C13" w:rsidRDefault="009C2C13" w:rsidP="5A9BA8A4">
      <w:pPr>
        <w:widowControl/>
        <w:spacing w:line="240" w:lineRule="auto"/>
      </w:pPr>
    </w:p>
    <w:p w14:paraId="24D5F28E" w14:textId="3EC6E4FD" w:rsidR="009C2C13" w:rsidRDefault="009C2C13" w:rsidP="5A9BA8A4">
      <w:pPr>
        <w:widowControl/>
        <w:spacing w:line="240" w:lineRule="auto"/>
      </w:pPr>
    </w:p>
    <w:p w14:paraId="6F4B889C" w14:textId="3FC4CC8C" w:rsidR="009C2C13" w:rsidRDefault="009C2C13" w:rsidP="5A9BA8A4">
      <w:pPr>
        <w:widowControl/>
        <w:spacing w:line="240" w:lineRule="auto"/>
      </w:pPr>
    </w:p>
    <w:p w14:paraId="7BE7E4B5" w14:textId="0A3DE965" w:rsidR="009C2C13" w:rsidRDefault="009C2C13" w:rsidP="5A9BA8A4">
      <w:pPr>
        <w:widowControl/>
        <w:spacing w:line="240" w:lineRule="auto"/>
      </w:pPr>
    </w:p>
    <w:p w14:paraId="042F8211" w14:textId="2D9D6665" w:rsidR="009C2C13" w:rsidRDefault="009C2C13" w:rsidP="5A9BA8A4">
      <w:pPr>
        <w:widowControl/>
        <w:spacing w:line="240" w:lineRule="auto"/>
      </w:pPr>
    </w:p>
    <w:p w14:paraId="0A6E0E95" w14:textId="3B320E18" w:rsidR="009C2C13" w:rsidRDefault="009C2C13" w:rsidP="5A9BA8A4">
      <w:pPr>
        <w:widowControl/>
        <w:spacing w:line="240" w:lineRule="auto"/>
      </w:pPr>
    </w:p>
    <w:p w14:paraId="0A538FC1" w14:textId="42BE9B35" w:rsidR="009C2C13" w:rsidRDefault="009C2C13" w:rsidP="5A9BA8A4">
      <w:pPr>
        <w:widowControl/>
        <w:spacing w:line="240" w:lineRule="auto"/>
      </w:pPr>
    </w:p>
    <w:p w14:paraId="25550DA8" w14:textId="4AF9B1DC" w:rsidR="009C2C13" w:rsidRDefault="009C2C13" w:rsidP="5A9BA8A4">
      <w:pPr>
        <w:widowControl/>
        <w:spacing w:line="240" w:lineRule="auto"/>
      </w:pPr>
    </w:p>
    <w:p w14:paraId="682917DE" w14:textId="0B857C6A" w:rsidR="009C2C13" w:rsidRDefault="009C2C13" w:rsidP="5A9BA8A4">
      <w:pPr>
        <w:widowControl/>
        <w:spacing w:line="240" w:lineRule="auto"/>
      </w:pPr>
    </w:p>
    <w:p w14:paraId="1B029D0A" w14:textId="4E4F5AC1" w:rsidR="009C2C13" w:rsidRDefault="009C2C13" w:rsidP="5A9BA8A4">
      <w:pPr>
        <w:widowControl/>
        <w:spacing w:line="240" w:lineRule="auto"/>
      </w:pPr>
    </w:p>
    <w:p w14:paraId="55597AF3" w14:textId="64CE9823" w:rsidR="009C2C13" w:rsidRDefault="009C2C13" w:rsidP="5A9BA8A4">
      <w:pPr>
        <w:widowControl/>
        <w:spacing w:line="240" w:lineRule="auto"/>
      </w:pPr>
    </w:p>
    <w:p w14:paraId="64AF6B14" w14:textId="77777777" w:rsidR="009C2C13" w:rsidRDefault="009C2C13" w:rsidP="5A9BA8A4">
      <w:pPr>
        <w:widowControl/>
        <w:spacing w:line="240" w:lineRule="auto"/>
      </w:pPr>
    </w:p>
    <w:p w14:paraId="406AC277" w14:textId="4E5FDAE0" w:rsidR="00831F9F" w:rsidRDefault="00831F9F">
      <w:pPr>
        <w:widowControl/>
        <w:spacing w:line="240" w:lineRule="auto"/>
      </w:pPr>
    </w:p>
    <w:p w14:paraId="220A1152" w14:textId="355BA4BE" w:rsidR="00565C67" w:rsidRPr="00565C67" w:rsidRDefault="57F9399C" w:rsidP="00565C67">
      <w:pPr>
        <w:pStyle w:val="Ttulo1"/>
      </w:pPr>
      <w:bookmarkStart w:id="65" w:name="_Toc110341118"/>
      <w:r>
        <w:lastRenderedPageBreak/>
        <w:t>Implementação das Páginas Web</w:t>
      </w:r>
      <w:bookmarkEnd w:id="65"/>
      <w:r>
        <w:t xml:space="preserve"> </w:t>
      </w:r>
    </w:p>
    <w:p w14:paraId="1FA7D7F6" w14:textId="06DAB9D6" w:rsidR="009C2C13" w:rsidRDefault="6AF4D8ED" w:rsidP="6418ABFE">
      <w:pPr>
        <w:pStyle w:val="Ttulo2"/>
      </w:pPr>
      <w:bookmarkStart w:id="66" w:name="_Toc110341119"/>
      <w:r>
        <w:t>Implementação do Front-</w:t>
      </w:r>
      <w:proofErr w:type="spellStart"/>
      <w:r>
        <w:t>End</w:t>
      </w:r>
      <w:bookmarkEnd w:id="66"/>
      <w:proofErr w:type="spellEnd"/>
    </w:p>
    <w:p w14:paraId="1018022A" w14:textId="77777777" w:rsidR="009C2C13" w:rsidRPr="009C2C13" w:rsidRDefault="009C2C13" w:rsidP="009C2C13"/>
    <w:p w14:paraId="7A9C8B51" w14:textId="744A6933" w:rsidR="0869EF6F" w:rsidRDefault="0869EF6F" w:rsidP="6418ABFE">
      <w:pPr>
        <w:pStyle w:val="Ttulo2"/>
      </w:pPr>
      <w:r>
        <w:t>Design Digital</w:t>
      </w:r>
    </w:p>
    <w:p w14:paraId="50AB8EA5" w14:textId="6DA10D13" w:rsidR="6418ABFE" w:rsidRDefault="6418ABFE" w:rsidP="6418ABFE"/>
    <w:p w14:paraId="202D5D12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16 Homepage para um usuário que ainda não está logado</w:t>
      </w:r>
    </w:p>
    <w:p w14:paraId="7B1FD79A" w14:textId="1D533341" w:rsidR="6418ABFE" w:rsidRDefault="119699D5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  <w:r>
        <w:rPr>
          <w:noProof/>
        </w:rPr>
        <w:drawing>
          <wp:inline distT="0" distB="0" distL="0" distR="0" wp14:anchorId="21BF5433" wp14:editId="6E5C1879">
            <wp:extent cx="3942000" cy="3967200"/>
            <wp:effectExtent l="0" t="0" r="1905" b="0"/>
            <wp:docPr id="214616738" name="Picture 72658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5820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1431" w14:textId="4B2D4B88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23B76EEF" w14:textId="4F278816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3A9C95D9" w14:textId="242D8837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01CF6C6B" w14:textId="0D7EEE76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598ED113" w14:textId="56F7BD30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7921BADE" w14:textId="1E0ACE16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1F90EA27" w14:textId="15738A93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0C97E9EB" w14:textId="3AF59EE8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7BDE0F82" w14:textId="77777777" w:rsidR="009C2C13" w:rsidRDefault="009C2C13" w:rsidP="009C2C13">
      <w:pPr>
        <w:tabs>
          <w:tab w:val="center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/>
        </w:rPr>
      </w:pPr>
    </w:p>
    <w:p w14:paraId="7030F9C8" w14:textId="61C51C77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7DEDADBD" w14:textId="142ED3D3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17 Tela de login</w:t>
      </w:r>
    </w:p>
    <w:p w14:paraId="24AA99B0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E5D7B6E" wp14:editId="3A3F06AC">
            <wp:extent cx="4572000" cy="3028950"/>
            <wp:effectExtent l="0" t="0" r="0" b="0"/>
            <wp:docPr id="1209855159" name="Picture 164554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5426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C94F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18 Tela de cadastro, com a opção de inclusão caso seja um funcionário FATEC</w:t>
      </w:r>
    </w:p>
    <w:p w14:paraId="71902CDF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15A7A7C" wp14:editId="2E06940C">
            <wp:extent cx="4572000" cy="3000375"/>
            <wp:effectExtent l="0" t="0" r="0" b="0"/>
            <wp:docPr id="1272054287" name="Picture 180158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58507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D345" w14:textId="1105D747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8208BBF" w14:textId="039DE6C5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BAAD8E0" w14:textId="444EE3E3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189657E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F048CED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19 Homepage de usuário logado</w:t>
      </w:r>
    </w:p>
    <w:p w14:paraId="3BB4EB2E" w14:textId="24FE9938" w:rsidR="119699D5" w:rsidRDefault="119699D5" w:rsidP="6418ABFE">
      <w:pPr>
        <w:tabs>
          <w:tab w:val="center" w:pos="2339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3FE3CEB2" wp14:editId="06D366B3">
            <wp:extent cx="3553420" cy="3629025"/>
            <wp:effectExtent l="0" t="0" r="9525" b="0"/>
            <wp:docPr id="650496743" name="Picture 83986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8622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11" cy="36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9B3F" w14:textId="62D2772A" w:rsidR="6418ABFE" w:rsidRDefault="6418ABFE" w:rsidP="6418ABFE">
      <w:pPr>
        <w:tabs>
          <w:tab w:val="center" w:pos="2339"/>
        </w:tabs>
        <w:spacing w:after="160" w:line="259" w:lineRule="auto"/>
        <w:jc w:val="center"/>
      </w:pPr>
    </w:p>
    <w:p w14:paraId="3621C7BB" w14:textId="77777777" w:rsidR="009C2C13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20 Tela exibida ao clicar em um evento</w:t>
      </w:r>
    </w:p>
    <w:p w14:paraId="011CBD7D" w14:textId="69FD5138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7193665" wp14:editId="5EE0ED53">
            <wp:extent cx="3562350" cy="3406498"/>
            <wp:effectExtent l="0" t="0" r="0" b="3810"/>
            <wp:docPr id="19383142" name="Picture 12369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9347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76" cy="34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6510" w14:textId="25DE0265" w:rsidR="6418ABFE" w:rsidRDefault="6418ABFE" w:rsidP="009C2C13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57A5012C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21 Perfil do usuário</w:t>
      </w:r>
    </w:p>
    <w:p w14:paraId="139655FA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E2F3EC5" wp14:editId="5E5F9518">
            <wp:extent cx="4032052" cy="4962525"/>
            <wp:effectExtent l="0" t="0" r="6985" b="0"/>
            <wp:docPr id="1324297342" name="Picture 131103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0392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153" cy="49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7B7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598D4E8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95A6100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EF26C6A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72F94B1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A27164A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A53A7B9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C8B9831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CF82A05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D831083" w14:textId="0C044D2C" w:rsidR="6418ABFE" w:rsidRDefault="6418ABFE" w:rsidP="009C2C13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4E6B986A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22 Tela exibida ao selecionar a opção de criar evento (Funcionário)</w:t>
      </w:r>
    </w:p>
    <w:p w14:paraId="76A6B15C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AF7E5E9" wp14:editId="0923188C">
            <wp:extent cx="4362450" cy="5057913"/>
            <wp:effectExtent l="0" t="0" r="0" b="9525"/>
            <wp:docPr id="1315899289" name="Picture 100001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0113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14" cy="5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E11E" w14:textId="1256B500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0AE46255" w14:textId="1256B500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60DF06F5" w14:textId="58FDB630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3EF60095" w14:textId="1FABB62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743BD9BB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6563A9AD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004F68FC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6E2B1200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148F7B44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30CFB095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23F10F93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02E1DE55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344AF0EB" w14:textId="71EF42C8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23 Tela de confirmação de evento criado</w:t>
      </w:r>
    </w:p>
    <w:p w14:paraId="194D5A9E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CB2E073" wp14:editId="624E05FC">
            <wp:extent cx="4229100" cy="4572000"/>
            <wp:effectExtent l="0" t="0" r="0" b="0"/>
            <wp:docPr id="1550478585" name="Picture 78732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32719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4906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CFCE46D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3A6A47F" w14:textId="0B8AA6EF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7063D9F" w14:textId="102E5E1D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8C14D5D" w14:textId="7DF64A52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0523170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3B9A5DB4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06374691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7FCE1560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2E29A342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692C02A0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0072D14F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23E1770D" w14:textId="77777777" w:rsidR="009C2C13" w:rsidRDefault="009C2C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7401EED5" w14:textId="4FD47035" w:rsidR="7EA08A13" w:rsidRDefault="7EA08A13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24 Tela de eventos onde o usuário está cadastrado</w:t>
      </w:r>
    </w:p>
    <w:p w14:paraId="42DEAFB2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EBEB362" wp14:editId="2EE53419">
            <wp:extent cx="4572000" cy="4343400"/>
            <wp:effectExtent l="0" t="0" r="0" b="0"/>
            <wp:docPr id="1965160974" name="Picture 213889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89730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1E4F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64E4D4F" w14:textId="7AC4894A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E6C5B03" w14:textId="790281CF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387B65E" w14:textId="6108D524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56329D6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67AB693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17EEA83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0B22CF0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EF2A082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230CF9D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D6C77E9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89CDAEE" w14:textId="27F0E5F6" w:rsidR="6418ABFE" w:rsidRDefault="6418ABFE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8D6FA3F" w14:textId="27F0E5F6" w:rsidR="6418ABFE" w:rsidRDefault="6418ABFE" w:rsidP="6418ABFE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72C1095D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25 Tela onde o funcionário pode verificar seus eventos criados, e finalizá-los, além de liberar os certificados</w:t>
      </w:r>
    </w:p>
    <w:p w14:paraId="176B0CAC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36E776C" wp14:editId="4CD46D24">
            <wp:extent cx="4886325" cy="4572000"/>
            <wp:effectExtent l="0" t="0" r="0" b="0"/>
            <wp:docPr id="163281746" name="Picture 123469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6982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DDA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BE96CE5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847BF2E" w14:textId="4C9D2F6E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38E4086" w14:textId="4C9D2F6E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960F227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F606BAC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C7F91F8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4A2532C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831363D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562DB62" w14:textId="27F0E5F6" w:rsidR="6418ABFE" w:rsidRDefault="6418ABFE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B7DEAA3" w14:textId="27F0E5F6" w:rsidR="6418ABFE" w:rsidRDefault="6418ABFE" w:rsidP="6418ABFE">
      <w:pPr>
        <w:tabs>
          <w:tab w:val="center" w:pos="2339"/>
        </w:tabs>
        <w:spacing w:after="160" w:line="259" w:lineRule="auto"/>
        <w:rPr>
          <w:rFonts w:eastAsia="Calibri" w:cs="Arial"/>
          <w:i/>
          <w:iCs/>
          <w:color w:val="44546A" w:themeColor="text2"/>
          <w:sz w:val="18"/>
          <w:szCs w:val="18"/>
        </w:rPr>
      </w:pPr>
    </w:p>
    <w:p w14:paraId="6AFF9651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lastRenderedPageBreak/>
        <w:t>Figura 26 Tela onde o usuário pode verificar seus certificados</w:t>
      </w:r>
    </w:p>
    <w:p w14:paraId="06C87BCE" w14:textId="27F0E5F6" w:rsidR="119699D5" w:rsidRDefault="119699D5" w:rsidP="6418ABFE">
      <w:pPr>
        <w:tabs>
          <w:tab w:val="center" w:pos="2339"/>
        </w:tabs>
        <w:spacing w:after="160" w:line="259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6D41554" wp14:editId="6DFFD7D8">
            <wp:extent cx="4572000" cy="4286250"/>
            <wp:effectExtent l="0" t="0" r="0" b="0"/>
            <wp:docPr id="324581247" name="Picture 6025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50047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936" w14:textId="1BA0EBD7" w:rsidR="6418ABFE" w:rsidRDefault="6418ABFE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78460D7" w14:textId="7C83C163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59EF663" w14:textId="1E5F24E2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316C1AD" w14:textId="5B10DFF0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16BEF14" w14:textId="14BF9388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48B83E7" w14:textId="474FF0EF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0DAED9E" w14:textId="49DABCB6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78664B0" w14:textId="29D19439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83011D7" w14:textId="17295BB8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8B069ED" w14:textId="12DC78E6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F16D431" w14:textId="19D71DF7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CA54F1D" w14:textId="77777777" w:rsidR="009C2C13" w:rsidRDefault="009C2C13" w:rsidP="6418ABFE">
      <w:pPr>
        <w:tabs>
          <w:tab w:val="center" w:pos="2339"/>
        </w:tabs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A3AF8C6" w14:textId="16E85775" w:rsidR="046A355B" w:rsidRDefault="046A355B" w:rsidP="6418ABFE">
      <w:pPr>
        <w:pStyle w:val="Ttulo2"/>
      </w:pPr>
      <w:r>
        <w:lastRenderedPageBreak/>
        <w:t>Diagrama de Navegação</w:t>
      </w:r>
    </w:p>
    <w:p w14:paraId="56785DAE" w14:textId="68F966AC" w:rsidR="6418ABFE" w:rsidRDefault="6418ABFE" w:rsidP="6418ABFE"/>
    <w:p w14:paraId="7751F1E9" w14:textId="7A5E613B" w:rsidR="046A355B" w:rsidRDefault="046A355B" w:rsidP="6418ABFE">
      <w:pPr>
        <w:tabs>
          <w:tab w:val="center" w:pos="2339"/>
        </w:tabs>
        <w:spacing w:after="160" w:line="259" w:lineRule="auto"/>
        <w:jc w:val="center"/>
        <w:rPr>
          <w:rFonts w:eastAsia="Calibri" w:cs="Arial"/>
          <w:i/>
          <w:iCs/>
          <w:color w:val="44546A" w:themeColor="text2"/>
          <w:sz w:val="18"/>
          <w:szCs w:val="18"/>
          <w:u w:val="single"/>
        </w:rPr>
      </w:pPr>
      <w:r w:rsidRPr="6418ABFE">
        <w:rPr>
          <w:rFonts w:eastAsia="Calibri" w:cs="Arial"/>
          <w:i/>
          <w:iCs/>
          <w:color w:val="44546A" w:themeColor="text2"/>
          <w:sz w:val="18"/>
          <w:szCs w:val="18"/>
        </w:rPr>
        <w:t>Figura 27 Diagrama de Navegação</w:t>
      </w:r>
    </w:p>
    <w:p w14:paraId="0F556AFD" w14:textId="2ACCEDDA" w:rsidR="046A355B" w:rsidRDefault="046A355B" w:rsidP="6418ABFE">
      <w:pPr>
        <w:widowControl/>
        <w:spacing w:line="240" w:lineRule="auto"/>
        <w:ind w:left="-288"/>
      </w:pPr>
      <w:r>
        <w:rPr>
          <w:noProof/>
        </w:rPr>
        <w:drawing>
          <wp:inline distT="0" distB="0" distL="0" distR="0" wp14:anchorId="229EA6EB" wp14:editId="0E814DCE">
            <wp:extent cx="5943600" cy="2893557"/>
            <wp:effectExtent l="0" t="0" r="0" b="0"/>
            <wp:docPr id="178386401" name="Imagem 169206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920611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DAB5" w14:textId="52A13243" w:rsidR="6418ABFE" w:rsidRDefault="6418ABFE" w:rsidP="6418ABFE"/>
    <w:p w14:paraId="17A0E6F8" w14:textId="39998185" w:rsidR="00831F9F" w:rsidRPr="00EE4D52" w:rsidRDefault="081308FF" w:rsidP="00145E9A">
      <w:pPr>
        <w:pStyle w:val="Ttulo2"/>
      </w:pPr>
      <w:bookmarkStart w:id="67" w:name="_Toc110341122"/>
      <w:r>
        <w:t>Implementação do Back-</w:t>
      </w:r>
      <w:proofErr w:type="spellStart"/>
      <w:r>
        <w:t>End</w:t>
      </w:r>
      <w:bookmarkEnd w:id="67"/>
      <w:proofErr w:type="spellEnd"/>
    </w:p>
    <w:p w14:paraId="1D06B56A" w14:textId="77777777" w:rsidR="00831F9F" w:rsidRDefault="00831F9F">
      <w:pPr>
        <w:widowControl/>
        <w:spacing w:line="240" w:lineRule="auto"/>
        <w:rPr>
          <w:rFonts w:cs="Arial"/>
        </w:rPr>
      </w:pPr>
    </w:p>
    <w:p w14:paraId="74515A99" w14:textId="7D10EE2A" w:rsidR="004E0CF4" w:rsidRDefault="004E0CF4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0D8DB541" w14:textId="77777777" w:rsidR="006B21D5" w:rsidRDefault="006B21D5">
      <w:pPr>
        <w:widowControl/>
        <w:spacing w:line="240" w:lineRule="auto"/>
        <w:rPr>
          <w:rFonts w:cs="Arial"/>
        </w:rPr>
      </w:pPr>
    </w:p>
    <w:p w14:paraId="7B371404" w14:textId="76F0EF4E" w:rsidR="005177E8" w:rsidRDefault="00EB1AAD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Referência Bibliográfica</w:t>
      </w:r>
    </w:p>
    <w:p w14:paraId="14198BB5" w14:textId="03C1C3F3" w:rsidR="00837328" w:rsidRDefault="00837328">
      <w:pPr>
        <w:widowControl/>
        <w:spacing w:line="240" w:lineRule="auto"/>
        <w:rPr>
          <w:rFonts w:cs="Arial"/>
          <w:sz w:val="28"/>
          <w:szCs w:val="28"/>
        </w:rPr>
      </w:pPr>
    </w:p>
    <w:p w14:paraId="5CA2AEBC" w14:textId="6177D9D8" w:rsidR="00A660B3" w:rsidRPr="00C51F77" w:rsidRDefault="00837328" w:rsidP="08D3EB3A">
      <w:pPr>
        <w:widowControl/>
        <w:spacing w:line="240" w:lineRule="auto"/>
        <w:rPr>
          <w:rFonts w:eastAsia="Arial" w:cs="Arial"/>
        </w:rPr>
      </w:pPr>
      <w:r w:rsidRPr="08D3EB3A">
        <w:rPr>
          <w:color w:val="000000" w:themeColor="text1"/>
        </w:rPr>
        <w:t xml:space="preserve">BEZERRA, Eduardo. </w:t>
      </w:r>
      <w:r w:rsidRPr="08D3EB3A">
        <w:rPr>
          <w:b/>
          <w:bCs/>
          <w:color w:val="000000" w:themeColor="text1"/>
        </w:rPr>
        <w:t>Princípios de Análise e Projeto de Sistemas com UML</w:t>
      </w:r>
      <w:r w:rsidRPr="08D3EB3A">
        <w:rPr>
          <w:color w:val="000000" w:themeColor="text1"/>
        </w:rPr>
        <w:t>. 3 ed. Rio de Janeiro: Elsevier, 2015.</w:t>
      </w:r>
      <w:r w:rsidR="00A660B3">
        <w:br/>
      </w:r>
      <w:r w:rsidR="5EAE66C3" w:rsidRPr="08D3EB3A">
        <w:rPr>
          <w:rFonts w:eastAsia="Arial" w:cs="Arial"/>
          <w:color w:val="242424"/>
        </w:rPr>
        <w:t>CAMPELLO, Bernadete Santos.</w:t>
      </w:r>
      <w:r w:rsidR="5EAE66C3" w:rsidRPr="08D3EB3A">
        <w:rPr>
          <w:rFonts w:eastAsia="Arial" w:cs="Arial"/>
          <w:b/>
          <w:bCs/>
          <w:color w:val="242424"/>
        </w:rPr>
        <w:t xml:space="preserve"> Encontros científicos</w:t>
      </w:r>
      <w:r w:rsidR="5EAE66C3" w:rsidRPr="08D3EB3A">
        <w:rPr>
          <w:rFonts w:eastAsia="Arial" w:cs="Arial"/>
          <w:color w:val="242424"/>
        </w:rPr>
        <w:t xml:space="preserve">. In: CAMPELLO, Bernadete Santos; CENDÓN, Beatriz Valadares; KREMER, </w:t>
      </w:r>
      <w:proofErr w:type="spellStart"/>
      <w:r w:rsidR="5EAE66C3" w:rsidRPr="08D3EB3A">
        <w:rPr>
          <w:rFonts w:eastAsia="Arial" w:cs="Arial"/>
          <w:color w:val="242424"/>
        </w:rPr>
        <w:t>Jeannette</w:t>
      </w:r>
      <w:proofErr w:type="spellEnd"/>
      <w:r w:rsidR="5EAE66C3" w:rsidRPr="08D3EB3A">
        <w:rPr>
          <w:rFonts w:eastAsia="Arial" w:cs="Arial"/>
          <w:color w:val="242424"/>
        </w:rPr>
        <w:t xml:space="preserve"> </w:t>
      </w:r>
      <w:proofErr w:type="spellStart"/>
      <w:r w:rsidR="5EAE66C3" w:rsidRPr="08D3EB3A">
        <w:rPr>
          <w:rFonts w:eastAsia="Arial" w:cs="Arial"/>
          <w:color w:val="242424"/>
        </w:rPr>
        <w:t>Marquerite</w:t>
      </w:r>
      <w:proofErr w:type="spellEnd"/>
      <w:r w:rsidR="5EAE66C3" w:rsidRPr="08D3EB3A">
        <w:rPr>
          <w:rFonts w:eastAsia="Arial" w:cs="Arial"/>
          <w:color w:val="242424"/>
        </w:rPr>
        <w:t xml:space="preserve"> (Org.). Fontes de informação para pesquisadores e profissionais. Belo Horizonte: Ed. da UFMG, 2000.</w:t>
      </w:r>
      <w:r w:rsidR="00A660B3">
        <w:br/>
      </w:r>
      <w:r w:rsidR="5EAE66C3" w:rsidRPr="08D3EB3A">
        <w:rPr>
          <w:rFonts w:eastAsia="Arial" w:cs="Arial"/>
          <w:color w:val="242424"/>
        </w:rPr>
        <w:t xml:space="preserve">BIANCHI, Eduardo. </w:t>
      </w:r>
      <w:r w:rsidR="5EAE66C3" w:rsidRPr="08D3EB3A">
        <w:rPr>
          <w:rFonts w:eastAsia="Arial" w:cs="Arial"/>
          <w:b/>
          <w:bCs/>
          <w:color w:val="242424"/>
        </w:rPr>
        <w:t>Motivação Pessoal e Profissional.</w:t>
      </w:r>
      <w:r w:rsidR="5EAE66C3" w:rsidRPr="08D3EB3A">
        <w:rPr>
          <w:rFonts w:eastAsia="Arial" w:cs="Arial"/>
          <w:color w:val="242424"/>
        </w:rPr>
        <w:t xml:space="preserve"> </w:t>
      </w:r>
      <w:proofErr w:type="gramStart"/>
      <w:r w:rsidR="5EAE66C3" w:rsidRPr="08D3EB3A">
        <w:rPr>
          <w:rFonts w:eastAsia="Arial" w:cs="Arial"/>
          <w:color w:val="242424"/>
        </w:rPr>
        <w:t>1º ed.</w:t>
      </w:r>
      <w:proofErr w:type="gramEnd"/>
      <w:r w:rsidR="5EAE66C3" w:rsidRPr="08D3EB3A">
        <w:rPr>
          <w:rFonts w:eastAsia="Arial" w:cs="Arial"/>
          <w:color w:val="242424"/>
        </w:rPr>
        <w:t xml:space="preserve"> São Paulo:</w:t>
      </w:r>
      <w:r w:rsidR="00A660B3">
        <w:br/>
      </w:r>
      <w:r w:rsidR="5EAE66C3" w:rsidRPr="08D3EB3A">
        <w:rPr>
          <w:rFonts w:eastAsia="Arial" w:cs="Arial"/>
          <w:color w:val="242424"/>
        </w:rPr>
        <w:t>Editora Fundação Perseu Abramo, 2012.</w:t>
      </w:r>
    </w:p>
    <w:p w14:paraId="040D882D" w14:textId="77777777" w:rsidR="00A660B3" w:rsidRDefault="00A660B3">
      <w:pPr>
        <w:widowControl/>
        <w:spacing w:line="240" w:lineRule="auto"/>
        <w:rPr>
          <w:rFonts w:cs="Arial"/>
          <w:sz w:val="28"/>
          <w:szCs w:val="28"/>
        </w:rPr>
      </w:pPr>
    </w:p>
    <w:p w14:paraId="2D9CFFD2" w14:textId="77777777" w:rsidR="00821593" w:rsidRDefault="00821593">
      <w:pPr>
        <w:widowControl/>
        <w:spacing w:line="240" w:lineRule="auto"/>
        <w:rPr>
          <w:rFonts w:cs="Arial"/>
          <w:sz w:val="28"/>
          <w:szCs w:val="28"/>
        </w:rPr>
      </w:pPr>
    </w:p>
    <w:p w14:paraId="1A0FBE36" w14:textId="7B0ED4C1" w:rsidR="00821593" w:rsidRDefault="00821593">
      <w:pPr>
        <w:widowControl/>
        <w:spacing w:line="240" w:lineRule="auto"/>
        <w:rPr>
          <w:rFonts w:cs="Arial"/>
          <w:sz w:val="28"/>
          <w:szCs w:val="28"/>
        </w:rPr>
        <w:sectPr w:rsidR="00821593" w:rsidSect="00353E3C">
          <w:headerReference w:type="default" r:id="rId52"/>
          <w:footerReference w:type="default" r:id="rId53"/>
          <w:footerReference w:type="first" r:id="rId54"/>
          <w:pgSz w:w="12240" w:h="15840" w:code="1"/>
          <w:pgMar w:top="1417" w:right="1440" w:bottom="1417" w:left="1440" w:header="720" w:footer="720" w:gutter="0"/>
          <w:cols w:space="720"/>
          <w:docGrid w:linePitch="326"/>
        </w:sectPr>
      </w:pPr>
      <w:r w:rsidRPr="121FAF94">
        <w:rPr>
          <w:rFonts w:cs="Arial"/>
          <w:sz w:val="28"/>
          <w:szCs w:val="28"/>
        </w:rPr>
        <w:br w:type="page"/>
      </w:r>
    </w:p>
    <w:p w14:paraId="3AA2FEA4" w14:textId="78BD84A8" w:rsidR="00A660B3" w:rsidRDefault="00A660B3">
      <w:pPr>
        <w:widowControl/>
        <w:spacing w:line="240" w:lineRule="auto"/>
        <w:rPr>
          <w:rFonts w:cs="Arial"/>
          <w:sz w:val="28"/>
          <w:szCs w:val="28"/>
        </w:rPr>
      </w:pPr>
    </w:p>
    <w:p w14:paraId="199725F5" w14:textId="48E05254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0C33555" w14:textId="3BE1EF6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5A9D6A6" w14:textId="3F9C79CB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70F93244" w14:textId="230A4C8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D2660DB" w14:textId="245EA9E5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EA88517" w14:textId="0206A777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5453271E" w14:textId="15108E28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72A605C" w14:textId="6FBF7C5D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2012FEE9" w14:textId="13CA05B1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484910FF" w14:textId="361DDB3B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270430C" w14:textId="17C8EA5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1D1FFCB" w14:textId="439E00AD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F8CC27E" w14:textId="760E26D9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17F55330" w14:textId="398511C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41071798" w14:textId="4820ED12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233B6FD" w14:textId="04FFCD86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47C3757" w14:textId="0C63DE26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6E4E0D9A" w14:textId="77777777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28D41280" w14:textId="6AD68958" w:rsidR="00B9064A" w:rsidRDefault="00B9064A">
      <w:pPr>
        <w:widowControl/>
        <w:spacing w:line="240" w:lineRule="auto"/>
        <w:rPr>
          <w:rFonts w:cs="Arial"/>
          <w:sz w:val="28"/>
          <w:szCs w:val="28"/>
        </w:rPr>
      </w:pPr>
    </w:p>
    <w:p w14:paraId="34A736B6" w14:textId="31491B8C" w:rsidR="00B9064A" w:rsidRDefault="008539BD" w:rsidP="00B9064A">
      <w:pPr>
        <w:widowControl/>
        <w:spacing w:line="240" w:lineRule="auto"/>
        <w:jc w:val="center"/>
        <w:rPr>
          <w:rFonts w:cs="Arial"/>
          <w:sz w:val="40"/>
          <w:szCs w:val="40"/>
        </w:rPr>
      </w:pPr>
      <w:r w:rsidRPr="3E44591A">
        <w:rPr>
          <w:rFonts w:cs="Arial"/>
          <w:sz w:val="40"/>
          <w:szCs w:val="40"/>
        </w:rPr>
        <w:t xml:space="preserve">Parte III - </w:t>
      </w:r>
      <w:r w:rsidR="00B9064A" w:rsidRPr="3E44591A">
        <w:rPr>
          <w:rFonts w:cs="Arial"/>
          <w:sz w:val="40"/>
          <w:szCs w:val="40"/>
        </w:rPr>
        <w:t>Rubrica de Avaliação</w:t>
      </w:r>
    </w:p>
    <w:p w14:paraId="3CAE6317" w14:textId="15DF097A" w:rsidR="00B9064A" w:rsidRDefault="00B9064A" w:rsidP="3E44591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287B4751" w14:textId="192B0434" w:rsidR="005209E6" w:rsidRPr="00410E94" w:rsidRDefault="005209E6" w:rsidP="3E44591A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lastRenderedPageBreak/>
        <w:t>Entregas Parciais</w:t>
      </w:r>
    </w:p>
    <w:p w14:paraId="6B930588" w14:textId="617FD277" w:rsidR="005209E6" w:rsidRDefault="005209E6" w:rsidP="3E44591A">
      <w:pPr>
        <w:widowControl/>
        <w:spacing w:line="240" w:lineRule="auto"/>
        <w:rPr>
          <w:rFonts w:cs="Arial"/>
        </w:rPr>
      </w:pPr>
    </w:p>
    <w:p w14:paraId="1FC8345B" w14:textId="2F471094" w:rsidR="00AA305A" w:rsidRDefault="00AA305A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Para cada item (linha) da tabela, será atribuído ao estudante os conceitos e pontuação </w:t>
      </w:r>
      <w:r w:rsidR="00DF17B2" w:rsidRPr="3E44591A">
        <w:rPr>
          <w:rFonts w:cs="Arial"/>
        </w:rPr>
        <w:t xml:space="preserve">(entre parênteses) </w:t>
      </w:r>
      <w:r w:rsidRPr="3E44591A">
        <w:rPr>
          <w:rFonts w:cs="Arial"/>
        </w:rPr>
        <w:t xml:space="preserve">definidos na linha de título. </w:t>
      </w:r>
      <w:r w:rsidR="00985AA5" w:rsidRPr="3E44591A">
        <w:rPr>
          <w:rFonts w:cs="Arial"/>
        </w:rPr>
        <w:t>Esta nota será individual, p</w:t>
      </w:r>
      <w:r w:rsidRPr="3E44591A">
        <w:rPr>
          <w:rFonts w:cs="Arial"/>
        </w:rPr>
        <w:t>ortanto, cada estudante deverá preencher o formulário com o conteúdo solicitado nas entregas parciais.</w:t>
      </w:r>
      <w:r w:rsidR="005D6C85" w:rsidRPr="3E44591A">
        <w:rPr>
          <w:rFonts w:cs="Arial"/>
        </w:rPr>
        <w:t xml:space="preserve"> A nota de entrega parcial avaliará o rendimento do estudante por todas as entregas parciais que ocorreram.</w:t>
      </w:r>
    </w:p>
    <w:p w14:paraId="7FBA0E6C" w14:textId="77777777" w:rsidR="00AA305A" w:rsidRDefault="00AA305A" w:rsidP="3E44591A">
      <w:pPr>
        <w:widowControl/>
        <w:spacing w:line="240" w:lineRule="auto"/>
        <w:rPr>
          <w:rFonts w:cs="Arial"/>
        </w:rPr>
      </w:pPr>
    </w:p>
    <w:p w14:paraId="1C2C2F6B" w14:textId="05846F61" w:rsidR="00985AA5" w:rsidRPr="000310A9" w:rsidRDefault="00985AA5" w:rsidP="00985AA5">
      <w:pPr>
        <w:pStyle w:val="Legenda"/>
        <w:keepNext/>
        <w:jc w:val="center"/>
      </w:pPr>
      <w:bookmarkStart w:id="68" w:name="_Toc106704266"/>
      <w:bookmarkStart w:id="69" w:name="_Toc106704499"/>
      <w:bookmarkStart w:id="70" w:name="_Toc106706783"/>
      <w:bookmarkStart w:id="71" w:name="_Toc110341020"/>
      <w:r>
        <w:t xml:space="preserve">Quadro </w:t>
      </w:r>
      <w:r w:rsidR="00262278">
        <w:t>17</w:t>
      </w:r>
      <w:r>
        <w:t xml:space="preserve"> Rubrica para </w:t>
      </w:r>
      <w:r w:rsidR="008C496D">
        <w:t>avaliação individual d</w:t>
      </w:r>
      <w:r>
        <w:t>a entrega parcial</w:t>
      </w:r>
      <w:bookmarkEnd w:id="68"/>
      <w:bookmarkEnd w:id="69"/>
      <w:bookmarkEnd w:id="70"/>
      <w:bookmarkEnd w:id="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RPr="000310A9" w14:paraId="6BD85C23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7EED2CB0" w14:textId="51CCB8D1" w:rsidR="00367205" w:rsidRDefault="65ADD6C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Entrega</w:t>
            </w:r>
            <w:r w:rsidR="005D6C85" w:rsidRPr="3E44591A">
              <w:rPr>
                <w:rFonts w:cs="Arial"/>
              </w:rPr>
              <w:t>l</w:t>
            </w:r>
            <w:proofErr w:type="spellEnd"/>
            <w:r w:rsidRPr="3E44591A">
              <w:rPr>
                <w:rFonts w:cs="Arial"/>
              </w:rPr>
              <w:t xml:space="preserve"> Parcia</w:t>
            </w:r>
            <w:r w:rsidR="005D6C85" w:rsidRPr="3E44591A">
              <w:rPr>
                <w:rFonts w:cs="Arial"/>
              </w:rPr>
              <w:t>l</w:t>
            </w:r>
            <w:r w:rsidR="00985AA5" w:rsidRPr="3E44591A">
              <w:rPr>
                <w:rFonts w:cs="Arial"/>
              </w:rPr>
              <w:t xml:space="preserve"> para Cada Estudante</w:t>
            </w:r>
          </w:p>
        </w:tc>
      </w:tr>
      <w:tr w:rsidR="001E6548" w14:paraId="6E57928B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73A737E" w14:textId="2C0F186D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686D5401" w14:textId="6A89EADA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</w:t>
            </w:r>
            <w:r w:rsidR="00DF17B2" w:rsidRPr="3E44591A">
              <w:rPr>
                <w:rFonts w:cs="Arial"/>
              </w:rPr>
              <w:t xml:space="preserve"> (</w:t>
            </w:r>
            <w:r w:rsidR="18C477F5" w:rsidRPr="3E44591A">
              <w:rPr>
                <w:rFonts w:cs="Arial"/>
              </w:rPr>
              <w:t>0</w:t>
            </w:r>
            <w:r w:rsidR="3811409E" w:rsidRPr="3E44591A">
              <w:rPr>
                <w:rFonts w:cs="Arial"/>
              </w:rPr>
              <w:t>,</w:t>
            </w:r>
            <w:r w:rsidR="18C477F5" w:rsidRPr="3E44591A">
              <w:rPr>
                <w:rFonts w:cs="Arial"/>
              </w:rPr>
              <w:t>5</w:t>
            </w:r>
            <w:r w:rsidR="008539BD"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53CA326" w14:textId="7ABF62BC" w:rsidR="001E6548" w:rsidRDefault="5C687390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</w:t>
            </w:r>
            <w:r w:rsidR="00DF17B2" w:rsidRPr="3E44591A">
              <w:rPr>
                <w:rFonts w:cs="Arial"/>
              </w:rPr>
              <w:t xml:space="preserve"> (</w:t>
            </w:r>
            <w:r w:rsidR="407F5D28" w:rsidRPr="3E44591A">
              <w:rPr>
                <w:rFonts w:cs="Arial"/>
              </w:rPr>
              <w:t>0</w:t>
            </w:r>
            <w:r w:rsidR="3811409E" w:rsidRPr="3E44591A">
              <w:rPr>
                <w:rFonts w:cs="Arial"/>
              </w:rPr>
              <w:t>,</w:t>
            </w:r>
            <w:r w:rsidR="18C477F5" w:rsidRPr="3E44591A">
              <w:rPr>
                <w:rFonts w:cs="Arial"/>
              </w:rPr>
              <w:t>2</w:t>
            </w:r>
            <w:r w:rsidR="407F5D28" w:rsidRPr="3E44591A">
              <w:rPr>
                <w:rFonts w:cs="Arial"/>
              </w:rPr>
              <w:t>5</w:t>
            </w:r>
            <w:r w:rsidR="008539BD"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24BBB27" w14:textId="435D90FB" w:rsidR="001E6548" w:rsidRDefault="00DF17B2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1</w:t>
            </w:r>
            <w:r w:rsidR="7624564F" w:rsidRPr="3E44591A">
              <w:rPr>
                <w:rFonts w:cs="Arial"/>
              </w:rPr>
              <w:t>Ruim</w:t>
            </w:r>
            <w:r w:rsidR="008539BD" w:rsidRPr="3E44591A">
              <w:rPr>
                <w:rFonts w:cs="Arial"/>
              </w:rPr>
              <w:t xml:space="preserve"> (0)</w:t>
            </w:r>
          </w:p>
        </w:tc>
      </w:tr>
      <w:tr w:rsidR="001E6548" w:rsidRPr="000310A9" w14:paraId="3E495B1E" w14:textId="77777777" w:rsidTr="3E44591A">
        <w:trPr>
          <w:cantSplit/>
        </w:trPr>
        <w:tc>
          <w:tcPr>
            <w:tcW w:w="2337" w:type="dxa"/>
          </w:tcPr>
          <w:p w14:paraId="309DD45C" w14:textId="005F214A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Pontualidade </w:t>
            </w:r>
            <w:r w:rsidR="5C687390" w:rsidRPr="3E44591A">
              <w:rPr>
                <w:rFonts w:cs="Arial"/>
              </w:rPr>
              <w:t>e Completude d</w:t>
            </w:r>
            <w:r w:rsidRPr="3E44591A">
              <w:rPr>
                <w:rFonts w:cs="Arial"/>
              </w:rPr>
              <w:t>a</w:t>
            </w:r>
            <w:r w:rsidR="008539BD" w:rsidRPr="3E44591A">
              <w:rPr>
                <w:rFonts w:cs="Arial"/>
              </w:rPr>
              <w:t xml:space="preserve"> Tarefa</w:t>
            </w:r>
          </w:p>
        </w:tc>
        <w:tc>
          <w:tcPr>
            <w:tcW w:w="2337" w:type="dxa"/>
          </w:tcPr>
          <w:p w14:paraId="31E89C9F" w14:textId="5D0337F7" w:rsidR="001E6548" w:rsidRDefault="7624564F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</w:t>
            </w:r>
            <w:r w:rsidR="005209E6" w:rsidRPr="3E44591A">
              <w:rPr>
                <w:rFonts w:cs="Arial"/>
              </w:rPr>
              <w:t xml:space="preserve"> a tarefa no prazo</w:t>
            </w:r>
            <w:r w:rsidR="5C687390" w:rsidRPr="3E44591A">
              <w:rPr>
                <w:rFonts w:cs="Arial"/>
              </w:rPr>
              <w:t xml:space="preserve"> e completa.</w:t>
            </w:r>
          </w:p>
        </w:tc>
        <w:tc>
          <w:tcPr>
            <w:tcW w:w="2338" w:type="dxa"/>
          </w:tcPr>
          <w:p w14:paraId="43CD5960" w14:textId="2D93646E" w:rsidR="001E6548" w:rsidRDefault="005209E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 a tarefa incompleta</w:t>
            </w:r>
          </w:p>
        </w:tc>
        <w:tc>
          <w:tcPr>
            <w:tcW w:w="2338" w:type="dxa"/>
          </w:tcPr>
          <w:p w14:paraId="37EA9B02" w14:textId="598F4298" w:rsidR="001E6548" w:rsidRDefault="005209E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não entregou a tarefa no prazo</w:t>
            </w:r>
          </w:p>
        </w:tc>
      </w:tr>
    </w:tbl>
    <w:p w14:paraId="1F262E41" w14:textId="35AA2298" w:rsidR="00DD1AE4" w:rsidRDefault="4EECD7BC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12B62897" w14:textId="61A8F46A" w:rsidR="00DD1AE4" w:rsidRDefault="00DD1AE4" w:rsidP="3E44591A">
      <w:pPr>
        <w:widowControl/>
        <w:spacing w:line="240" w:lineRule="auto"/>
        <w:jc w:val="center"/>
        <w:rPr>
          <w:rFonts w:cs="Arial"/>
        </w:rPr>
      </w:pPr>
    </w:p>
    <w:p w14:paraId="39DA9BB7" w14:textId="5933939C" w:rsidR="00DD1AE4" w:rsidRPr="00410E94" w:rsidRDefault="00DD1AE4" w:rsidP="3E44591A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 Final</w:t>
      </w:r>
    </w:p>
    <w:p w14:paraId="2AB29E84" w14:textId="77777777" w:rsidR="006B08E1" w:rsidRDefault="006B08E1" w:rsidP="3E44591A">
      <w:pPr>
        <w:widowControl/>
        <w:spacing w:line="240" w:lineRule="auto"/>
        <w:rPr>
          <w:rFonts w:cs="Arial"/>
        </w:rPr>
      </w:pPr>
    </w:p>
    <w:p w14:paraId="718D6AC7" w14:textId="73A85202" w:rsidR="005F699B" w:rsidRPr="00410E94" w:rsidRDefault="005F699B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em Grupo</w:t>
      </w:r>
    </w:p>
    <w:p w14:paraId="28AD459F" w14:textId="7C14704B" w:rsidR="00DD1AE4" w:rsidRDefault="00DD1AE4" w:rsidP="3E44591A">
      <w:pPr>
        <w:widowControl/>
        <w:spacing w:line="240" w:lineRule="auto"/>
        <w:rPr>
          <w:rFonts w:cs="Arial"/>
        </w:rPr>
      </w:pPr>
    </w:p>
    <w:p w14:paraId="3724F278" w14:textId="1AD24E50" w:rsidR="00AA305A" w:rsidRDefault="00AA305A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Para cada item (linha) da tabela, será atribuído ao grupo os conceitos e pontuação definidos na linha de título.</w:t>
      </w:r>
    </w:p>
    <w:p w14:paraId="31BA142E" w14:textId="65C8EE3F" w:rsidR="008C496D" w:rsidRPr="000310A9" w:rsidRDefault="008C496D" w:rsidP="008C496D">
      <w:pPr>
        <w:pStyle w:val="Legenda"/>
        <w:keepNext/>
        <w:jc w:val="center"/>
      </w:pPr>
      <w:bookmarkStart w:id="72" w:name="_Toc106704267"/>
      <w:bookmarkStart w:id="73" w:name="_Toc106704500"/>
      <w:bookmarkStart w:id="74" w:name="_Toc106706784"/>
      <w:bookmarkStart w:id="75" w:name="_Toc110341021"/>
      <w:r>
        <w:t xml:space="preserve">Quadro </w:t>
      </w:r>
      <w:r w:rsidR="00262278">
        <w:t>18</w:t>
      </w:r>
      <w:r>
        <w:t xml:space="preserve"> Rubrica da avaliação em grupo da solução proposta</w:t>
      </w:r>
      <w:bookmarkEnd w:id="72"/>
      <w:bookmarkEnd w:id="73"/>
      <w:bookmarkEnd w:id="74"/>
      <w:bookmarkEnd w:id="75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="00BB2EAF" w:rsidRPr="005919BE" w14:paraId="0917A71E" w14:textId="77777777" w:rsidTr="3E44591A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3A19C141" w14:textId="7777777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F852B4" w:rsidRPr="005919BE" w14:paraId="70E49C48" w14:textId="77777777" w:rsidTr="3E44591A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14:paraId="6B72EED5" w14:textId="7777777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14:paraId="33413F6A" w14:textId="633ECA41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="230AD52A" w:rsidRPr="3E44591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="230AD52A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692A9DD9" w14:textId="2EBB26FF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="230AD52A" w:rsidRPr="3E44591A">
              <w:rPr>
                <w:rFonts w:cs="Arial"/>
                <w:sz w:val="22"/>
                <w:szCs w:val="22"/>
              </w:rPr>
              <w:t>3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22F66D98" w14:textId="29B70AD7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="230AD52A" w:rsidRPr="3E44591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62D718F0" w14:textId="446710B1" w:rsidR="00BB2EAF" w:rsidRPr="005919BE" w:rsidRDefault="37715BF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464ED8" w:rsidRPr="005919BE" w14:paraId="5404D238" w14:textId="77777777" w:rsidTr="3E44591A">
        <w:trPr>
          <w:cantSplit/>
        </w:trPr>
        <w:tc>
          <w:tcPr>
            <w:tcW w:w="1980" w:type="dxa"/>
          </w:tcPr>
          <w:p w14:paraId="11FFDFFE" w14:textId="3F4CA6E1" w:rsidR="00464ED8" w:rsidRPr="005919BE" w:rsidRDefault="230AD52A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Propor um projeto para Stakeholders reais</w:t>
            </w:r>
          </w:p>
        </w:tc>
        <w:tc>
          <w:tcPr>
            <w:tcW w:w="1984" w:type="dxa"/>
          </w:tcPr>
          <w:p w14:paraId="2040CE3F" w14:textId="7A23842B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14:paraId="7134F87D" w14:textId="3F9252A4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14:paraId="182DB6B1" w14:textId="6B794281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14:paraId="2CC671B4" w14:textId="25F94268" w:rsidR="00464ED8" w:rsidRPr="005919BE" w:rsidRDefault="230AD52A" w:rsidP="00464ED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="00464ED8" w:rsidRPr="005919BE" w14:paraId="3C92D8FF" w14:textId="77777777" w:rsidTr="3E44591A">
        <w:trPr>
          <w:cantSplit/>
        </w:trPr>
        <w:tc>
          <w:tcPr>
            <w:tcW w:w="1980" w:type="dxa"/>
          </w:tcPr>
          <w:p w14:paraId="0D4C61FB" w14:textId="77777777" w:rsidR="00464ED8" w:rsidRPr="005919BE" w:rsidRDefault="230AD52A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bookmarkStart w:id="76" w:name="_Hlk106702292"/>
            <w:r w:rsidRPr="3E44591A">
              <w:rPr>
                <w:color w:val="000000" w:themeColor="text1"/>
                <w:sz w:val="22"/>
                <w:szCs w:val="22"/>
              </w:rPr>
              <w:t>Propor soluções de TI a fim de aumentar a</w:t>
            </w:r>
            <w:r w:rsidR="00464ED8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competitividade das organizações</w:t>
            </w:r>
          </w:p>
        </w:tc>
        <w:tc>
          <w:tcPr>
            <w:tcW w:w="1984" w:type="dxa"/>
          </w:tcPr>
          <w:p w14:paraId="46579C58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14:paraId="2A15C4B8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14:paraId="20289E23" w14:textId="77777777" w:rsidR="00464ED8" w:rsidRPr="005919BE" w:rsidRDefault="230AD52A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14:paraId="51476FA4" w14:textId="77777777" w:rsidR="00464ED8" w:rsidRPr="005919BE" w:rsidRDefault="230AD52A" w:rsidP="00464ED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="005919BE" w:rsidRPr="000310A9" w14:paraId="08BCB096" w14:textId="77777777" w:rsidTr="3E44591A">
        <w:trPr>
          <w:cantSplit/>
        </w:trPr>
        <w:tc>
          <w:tcPr>
            <w:tcW w:w="1980" w:type="dxa"/>
          </w:tcPr>
          <w:p w14:paraId="7A649D5E" w14:textId="6993C6A7" w:rsidR="005919BE" w:rsidRPr="005919BE" w:rsidRDefault="37A2A3CD" w:rsidP="00F852B4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lastRenderedPageBreak/>
              <w:t>Resolver o problema e propor solução criativa e inovadora.</w:t>
            </w:r>
          </w:p>
        </w:tc>
        <w:tc>
          <w:tcPr>
            <w:tcW w:w="1984" w:type="dxa"/>
          </w:tcPr>
          <w:p w14:paraId="00F619BC" w14:textId="25869DE0" w:rsidR="005919BE" w:rsidRPr="005919BE" w:rsidRDefault="37A2A3CD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14:paraId="382D8CAF" w14:textId="77777777" w:rsidR="005919BE" w:rsidRPr="005919BE" w:rsidRDefault="37A2A3CD" w:rsidP="005919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14:paraId="467AEAB1" w14:textId="4ABB0583" w:rsidR="005919BE" w:rsidRPr="00F852B4" w:rsidRDefault="054249BE" w:rsidP="005919BE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14:paraId="7C45FB10" w14:textId="7B83178E" w:rsidR="005919BE" w:rsidRPr="005919BE" w:rsidRDefault="37A2A3CD" w:rsidP="005919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solução foi </w:t>
            </w:r>
            <w:r w:rsidR="054249BE" w:rsidRPr="3E44591A">
              <w:rPr>
                <w:rFonts w:cs="Arial"/>
                <w:sz w:val="22"/>
                <w:szCs w:val="22"/>
              </w:rPr>
              <w:t xml:space="preserve">parcialmente </w:t>
            </w:r>
            <w:r w:rsidRPr="3E44591A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14:paraId="4FD42044" w14:textId="597EB2B6" w:rsidR="00F852B4" w:rsidRPr="005919BE" w:rsidRDefault="054249BE" w:rsidP="00F852B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14:paraId="23BD96BE" w14:textId="61565177" w:rsidR="005919BE" w:rsidRPr="005919BE" w:rsidRDefault="005919BE" w:rsidP="00F852B4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14:paraId="3B4CB4B1" w14:textId="20C654BF" w:rsidR="005919BE" w:rsidRPr="005919BE" w:rsidRDefault="37A2A3CD" w:rsidP="00F852B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76"/>
    <w:p w14:paraId="7EC8A02B" w14:textId="08DB7A3B" w:rsidR="00BB2EAF" w:rsidRDefault="60495448" w:rsidP="35968EE3">
      <w:pPr>
        <w:widowControl/>
        <w:spacing w:before="120" w:line="36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21EABA3C" w14:textId="618A95A8" w:rsidR="00BB2EAF" w:rsidRDefault="00BB2EAF" w:rsidP="3E44591A">
      <w:pPr>
        <w:widowControl/>
        <w:spacing w:before="120" w:line="360" w:lineRule="auto"/>
        <w:jc w:val="both"/>
        <w:rPr>
          <w:rFonts w:cs="Arial"/>
        </w:rPr>
      </w:pPr>
    </w:p>
    <w:p w14:paraId="1B712F38" w14:textId="6D4CAC33" w:rsidR="008C496D" w:rsidRPr="000310A9" w:rsidRDefault="008C496D" w:rsidP="008C496D">
      <w:pPr>
        <w:pStyle w:val="Legenda"/>
        <w:keepNext/>
        <w:jc w:val="center"/>
      </w:pPr>
      <w:bookmarkStart w:id="77" w:name="_Toc106704268"/>
      <w:bookmarkStart w:id="78" w:name="_Toc106704501"/>
      <w:bookmarkStart w:id="79" w:name="_Toc106706785"/>
      <w:bookmarkStart w:id="80" w:name="_Toc110341022"/>
      <w:r>
        <w:t xml:space="preserve">Quadro </w:t>
      </w:r>
      <w:r w:rsidR="00262278">
        <w:t>19</w:t>
      </w:r>
      <w:r>
        <w:t xml:space="preserve"> Rubrica de avaliação em grupo da documentação entregue</w:t>
      </w:r>
      <w:bookmarkEnd w:id="77"/>
      <w:bookmarkEnd w:id="78"/>
      <w:bookmarkEnd w:id="79"/>
      <w:bookmarkEnd w:id="80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="00367205" w:rsidRPr="00CF345B" w14:paraId="39B1CECC" w14:textId="77777777" w:rsidTr="3E44591A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0AD21D11" w14:textId="5184521E" w:rsidR="00367205" w:rsidRPr="00CF345B" w:rsidRDefault="65ADD6C9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id="81" w:name="_Hlk106702172"/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A53B99" w:rsidRPr="00CF345B" w14:paraId="3DAA58B8" w14:textId="77777777" w:rsidTr="3E44591A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62F73DE7" w14:textId="6DFA9B7A" w:rsidR="003246A0" w:rsidRPr="00CF345B" w:rsidRDefault="667B1F86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14:paraId="420EA434" w14:textId="3CADE28B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</w:t>
            </w:r>
            <w:r w:rsidR="00334DA7" w:rsidRPr="3E44591A">
              <w:rPr>
                <w:rFonts w:cs="Arial"/>
                <w:sz w:val="22"/>
                <w:szCs w:val="22"/>
              </w:rPr>
              <w:t>elente (</w:t>
            </w:r>
            <w:r w:rsidR="00EC7185" w:rsidRPr="3E44591A">
              <w:rPr>
                <w:rFonts w:cs="Arial"/>
                <w:sz w:val="22"/>
                <w:szCs w:val="22"/>
              </w:rPr>
              <w:t>3</w:t>
            </w:r>
            <w:r w:rsidR="6D49FE9E" w:rsidRPr="3E44591A">
              <w:rPr>
                <w:rFonts w:cs="Arial"/>
                <w:sz w:val="22"/>
                <w:szCs w:val="22"/>
              </w:rPr>
              <w:t>,</w:t>
            </w:r>
            <w:r w:rsidR="00EC7185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005F45D9" w14:textId="737ABA41" w:rsidR="003246A0" w:rsidRPr="00CF345B" w:rsidRDefault="1C3CA2CA" w:rsidP="00EC5F7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</w:t>
            </w:r>
            <w:r w:rsidR="00EC7185" w:rsidRPr="3E44591A">
              <w:rPr>
                <w:rFonts w:cs="Arial"/>
                <w:sz w:val="22"/>
                <w:szCs w:val="22"/>
              </w:rPr>
              <w:t>2,0</w:t>
            </w:r>
            <w:r w:rsidR="6558FF14"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46BE3E33" w14:textId="2688EC51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</w:t>
            </w:r>
            <w:r w:rsidR="00EC7185" w:rsidRPr="3E44591A">
              <w:rPr>
                <w:rFonts w:cs="Arial"/>
                <w:sz w:val="22"/>
                <w:szCs w:val="22"/>
              </w:rPr>
              <w:t>1,0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0B65062B" w14:textId="028514E2" w:rsidR="003246A0" w:rsidRPr="00CF345B" w:rsidRDefault="6558FF14" w:rsidP="008920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A53B99" w:rsidRPr="000310A9" w14:paraId="06432EA1" w14:textId="77777777" w:rsidTr="3E44591A">
        <w:trPr>
          <w:cantSplit/>
        </w:trPr>
        <w:tc>
          <w:tcPr>
            <w:tcW w:w="1881" w:type="dxa"/>
          </w:tcPr>
          <w:p w14:paraId="3C0AC146" w14:textId="1D89B25C" w:rsidR="003246A0" w:rsidRPr="00CF345B" w:rsidRDefault="3B2CBFE5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D</w:t>
            </w:r>
            <w:r w:rsidR="6558FF14" w:rsidRPr="3E44591A">
              <w:rPr>
                <w:color w:val="000000" w:themeColor="text1"/>
                <w:sz w:val="22"/>
                <w:szCs w:val="22"/>
              </w:rPr>
              <w:t>ocumentar o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 processo de levantamento e especificação de </w:t>
            </w:r>
            <w:r w:rsidR="6558FF14" w:rsidRPr="3E44591A">
              <w:rPr>
                <w:color w:val="000000" w:themeColor="text1"/>
                <w:sz w:val="22"/>
                <w:szCs w:val="22"/>
              </w:rPr>
              <w:t>requisitos de software aplicando</w:t>
            </w:r>
            <w:r w:rsidR="00CF345B">
              <w:br/>
            </w:r>
            <w:r w:rsidR="6558FF14" w:rsidRPr="3E44591A">
              <w:rPr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="00CF345B">
              <w:br/>
            </w:r>
            <w:r w:rsidR="6558FF14" w:rsidRPr="3E44591A">
              <w:rPr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14:paraId="0D609044" w14:textId="77777777" w:rsidR="005D6C85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>
              <w:rPr>
                <w:color w:val="000000" w:themeColor="text1"/>
                <w:sz w:val="22"/>
                <w:szCs w:val="22"/>
              </w:rPr>
              <w:t>aplicou</w:t>
            </w:r>
            <w:r w:rsidR="003246A0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  <w:r w:rsidR="3B2CBFE5" w:rsidRPr="3E44591A">
              <w:rPr>
                <w:rFonts w:cs="Arial"/>
                <w:sz w:val="22"/>
                <w:szCs w:val="22"/>
              </w:rPr>
              <w:t xml:space="preserve"> </w:t>
            </w:r>
          </w:p>
          <w:p w14:paraId="12832437" w14:textId="77777777" w:rsidR="005D6C85" w:rsidRPr="005D6C85" w:rsidRDefault="3B2CBFE5" w:rsidP="003246A0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14:paraId="03A55EB2" w14:textId="1E54EF3E" w:rsidR="003246A0" w:rsidRPr="00CF345B" w:rsidRDefault="005D6C85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="3B2CBFE5" w:rsidRPr="3E44591A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14:paraId="69095C62" w14:textId="4E8220BC" w:rsidR="003246A0" w:rsidRDefault="667B1F86" w:rsidP="006F159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3E44591A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3E44591A">
              <w:rPr>
                <w:rFonts w:cs="Arial"/>
                <w:sz w:val="22"/>
                <w:szCs w:val="22"/>
              </w:rPr>
              <w:t xml:space="preserve"> porém houveram algumas falhas na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s teorias, </w:t>
            </w:r>
            <w:r w:rsidR="1E224866" w:rsidRPr="3E44591A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os modelos ou </w:t>
            </w:r>
            <w:r w:rsidR="1E224866" w:rsidRPr="3E44591A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técnicas, </w:t>
            </w:r>
            <w:r w:rsidR="008C496D" w:rsidRPr="3E44591A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14:paraId="5D73ECCC" w14:textId="77777777" w:rsidR="00CF345B" w:rsidRPr="00CF345B" w:rsidRDefault="3B2CBFE5" w:rsidP="006F159B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4E6E7C64" w14:textId="22BE4EBE" w:rsidR="00CF345B" w:rsidRPr="00CF345B" w:rsidRDefault="3B2CBFE5" w:rsidP="006F159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="005D6C85" w:rsidRPr="3E44591A">
              <w:rPr>
                <w:rFonts w:cs="Arial"/>
                <w:sz w:val="22"/>
                <w:szCs w:val="22"/>
              </w:rPr>
              <w:t>poucos</w:t>
            </w:r>
            <w:r w:rsidRPr="3E44591A">
              <w:rPr>
                <w:rFonts w:cs="Arial"/>
                <w:sz w:val="22"/>
                <w:szCs w:val="22"/>
              </w:rPr>
              <w:t xml:space="preserve"> ite</w:t>
            </w:r>
            <w:r w:rsidR="005D6C85" w:rsidRPr="3E44591A">
              <w:rPr>
                <w:rFonts w:cs="Arial"/>
                <w:sz w:val="22"/>
                <w:szCs w:val="22"/>
              </w:rPr>
              <w:t>ns</w:t>
            </w:r>
            <w:r w:rsidRPr="3E44591A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14:paraId="131CE013" w14:textId="2F980C4D" w:rsidR="003246A0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3E44591A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3E44591A">
              <w:rPr>
                <w:rFonts w:cs="Arial"/>
                <w:sz w:val="22"/>
                <w:szCs w:val="22"/>
              </w:rPr>
              <w:t xml:space="preserve"> porém </w:t>
            </w:r>
            <w:r w:rsidR="008C496D" w:rsidRPr="3E44591A">
              <w:rPr>
                <w:rFonts w:cs="Arial"/>
                <w:sz w:val="22"/>
                <w:szCs w:val="22"/>
              </w:rPr>
              <w:t>houveram várias falhas 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teorias, modelos ou técnicas, </w:t>
            </w:r>
            <w:r w:rsidR="008C496D" w:rsidRPr="3E44591A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14:paraId="55CCE6C3" w14:textId="77777777" w:rsidR="005579B8" w:rsidRPr="00CF345B" w:rsidRDefault="3296785E" w:rsidP="005579B8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7A2E71FB" w14:textId="2E93AA7F" w:rsidR="005579B8" w:rsidRPr="00CF345B" w:rsidRDefault="3296785E" w:rsidP="005579B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14:paraId="62D7A789" w14:textId="0BCC1E1B" w:rsidR="003246A0" w:rsidRPr="00CF345B" w:rsidRDefault="6558FF14" w:rsidP="003246A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não </w:t>
            </w:r>
            <w:r w:rsidR="3296785E" w:rsidRPr="3E44591A">
              <w:rPr>
                <w:rFonts w:cs="Arial"/>
                <w:sz w:val="22"/>
                <w:szCs w:val="22"/>
              </w:rPr>
              <w:t>realizou a entrega final d</w:t>
            </w:r>
            <w:r w:rsidRPr="3E44591A">
              <w:rPr>
                <w:rFonts w:cs="Arial"/>
                <w:sz w:val="22"/>
                <w:szCs w:val="22"/>
              </w:rPr>
              <w:t>a documentaçã</w:t>
            </w:r>
            <w:r w:rsidR="3296785E" w:rsidRPr="3E44591A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81"/>
    <w:p w14:paraId="387975B2" w14:textId="2A044683" w:rsidR="009C6119" w:rsidRDefault="62749043" w:rsidP="35968EE3">
      <w:pPr>
        <w:keepNext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5A3AD5C3" w14:textId="7273E4F5" w:rsidR="009C6119" w:rsidRDefault="009C6119" w:rsidP="35968EE3">
      <w:pPr>
        <w:keepNext/>
      </w:pPr>
    </w:p>
    <w:p w14:paraId="56F1D1ED" w14:textId="1697C9CD" w:rsidR="00DE0AAC" w:rsidRPr="000310A9" w:rsidRDefault="00DE0AAC" w:rsidP="00DE0AAC">
      <w:pPr>
        <w:pStyle w:val="Legenda"/>
        <w:keepNext/>
        <w:jc w:val="center"/>
      </w:pPr>
      <w:bookmarkStart w:id="82" w:name="_Toc106704269"/>
      <w:bookmarkStart w:id="83" w:name="_Toc106704502"/>
      <w:bookmarkStart w:id="84" w:name="_Toc106706786"/>
      <w:bookmarkStart w:id="85" w:name="_Toc110341023"/>
      <w:r>
        <w:t xml:space="preserve">Quadro </w:t>
      </w:r>
      <w:r w:rsidR="00262278">
        <w:t>20</w:t>
      </w:r>
      <w:r>
        <w:t xml:space="preserve"> Rubrica da avaliação em grupo para a apresentação do projeto</w:t>
      </w:r>
      <w:bookmarkEnd w:id="82"/>
      <w:bookmarkEnd w:id="83"/>
      <w:bookmarkEnd w:id="84"/>
      <w:bookmarkEnd w:id="85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="00382BEE" w:rsidRPr="00CF345B" w14:paraId="1869436B" w14:textId="77777777" w:rsidTr="3E44591A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14:paraId="0ECE38E4" w14:textId="3A4D52F0" w:rsidR="00382BEE" w:rsidRPr="00CF345B" w:rsidRDefault="2478A3A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9F1685" w:rsidRPr="00CF345B" w14:paraId="606096B6" w14:textId="77777777" w:rsidTr="3E44591A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1B2343E2" w14:textId="77777777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14:paraId="32EFE282" w14:textId="722E2279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="005D6C85" w:rsidRPr="3E44591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="005D6C85" w:rsidRPr="3E44591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14:paraId="37D171EA" w14:textId="2368949E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="005D6C85" w:rsidRPr="3E44591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14:paraId="59670611" w14:textId="55D210A9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9F1685" w:rsidRPr="000310A9" w14:paraId="75D01279" w14:textId="77777777" w:rsidTr="3E44591A">
        <w:trPr>
          <w:cantSplit/>
        </w:trPr>
        <w:tc>
          <w:tcPr>
            <w:tcW w:w="1881" w:type="dxa"/>
            <w:vMerge w:val="restart"/>
            <w:vAlign w:val="center"/>
          </w:tcPr>
          <w:p w14:paraId="7482AA77" w14:textId="063A4D97" w:rsidR="009F1685" w:rsidRPr="00CF345B" w:rsidRDefault="2B28B9F1" w:rsidP="009F1685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14:paraId="53D29C14" w14:textId="517BEC4C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14:paraId="51BA870D" w14:textId="32D3F9B3" w:rsidR="009F1685" w:rsidRPr="00CF345B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14:paraId="5FE643F3" w14:textId="77777777" w:rsidR="009F1685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14:paraId="3A7B833E" w14:textId="12263C5C" w:rsidR="009F1685" w:rsidRPr="009F1685" w:rsidRDefault="2B28B9F1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3ED7BF3B" w14:textId="2F66B478" w:rsidR="009F1685" w:rsidRPr="00CF345B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="009F1685" w:rsidRPr="00CF345B" w14:paraId="5E94708D" w14:textId="77777777" w:rsidTr="3E44591A">
        <w:trPr>
          <w:cantSplit/>
        </w:trPr>
        <w:tc>
          <w:tcPr>
            <w:tcW w:w="1881" w:type="dxa"/>
            <w:vMerge/>
          </w:tcPr>
          <w:p w14:paraId="0E817A7F" w14:textId="77777777" w:rsidR="009F1685" w:rsidRDefault="009F1685" w:rsidP="003178DF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14:paraId="18450513" w14:textId="61812EE6" w:rsidR="009F1685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14:paraId="2AE06074" w14:textId="2FFD8FBA" w:rsidR="009F1685" w:rsidRDefault="2B28B9F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14:paraId="6F59F1F2" w14:textId="77777777" w:rsidR="009F1685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14:paraId="37A21211" w14:textId="77777777" w:rsidR="009F1685" w:rsidRPr="009F1685" w:rsidRDefault="2B28B9F1" w:rsidP="009F1685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7CE0FE9B" w14:textId="7E1A3A73" w:rsidR="009F1685" w:rsidRPr="00CF345B" w:rsidRDefault="2B28B9F1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14:paraId="2387FEF9" w14:textId="7C46996A" w:rsidR="00DD1AE4" w:rsidRDefault="0BDCA30F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402C6B1A" w14:textId="6F1DD991" w:rsidR="00DD1AE4" w:rsidRDefault="00DD1AE4" w:rsidP="3E44591A">
      <w:pPr>
        <w:widowControl/>
        <w:spacing w:line="240" w:lineRule="auto"/>
        <w:rPr>
          <w:rFonts w:cs="Arial"/>
        </w:rPr>
      </w:pPr>
    </w:p>
    <w:p w14:paraId="670A853F" w14:textId="543BBCAB" w:rsidR="00410E94" w:rsidRPr="00410E94" w:rsidRDefault="00410E94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Individual</w:t>
      </w:r>
    </w:p>
    <w:p w14:paraId="19A6A35F" w14:textId="77777777" w:rsidR="00410E94" w:rsidRDefault="00410E94" w:rsidP="3E44591A">
      <w:pPr>
        <w:widowControl/>
        <w:spacing w:line="240" w:lineRule="auto"/>
        <w:rPr>
          <w:rFonts w:cs="Arial"/>
        </w:rPr>
      </w:pPr>
    </w:p>
    <w:p w14:paraId="2A4C7D20" w14:textId="10777674" w:rsidR="00DE0AAC" w:rsidRPr="000310A9" w:rsidRDefault="00DE0AAC" w:rsidP="00DE0AAC">
      <w:pPr>
        <w:pStyle w:val="Legenda"/>
        <w:keepNext/>
        <w:jc w:val="center"/>
      </w:pPr>
      <w:bookmarkStart w:id="86" w:name="_Toc106704270"/>
      <w:bookmarkStart w:id="87" w:name="_Toc106704503"/>
      <w:bookmarkStart w:id="88" w:name="_Toc106706787"/>
      <w:bookmarkStart w:id="89" w:name="_Toc110341024"/>
      <w:r>
        <w:t xml:space="preserve">Quadro </w:t>
      </w:r>
      <w:r w:rsidR="00262278">
        <w:t>21</w:t>
      </w:r>
      <w:r>
        <w:t xml:space="preserve"> Rubrica da avaliação individual para portfólio, </w:t>
      </w:r>
      <w:proofErr w:type="spellStart"/>
      <w:r>
        <w:t>pitch</w:t>
      </w:r>
      <w:proofErr w:type="spellEnd"/>
      <w:r>
        <w:t xml:space="preserve"> e apresentação do projeto</w:t>
      </w:r>
      <w:bookmarkEnd w:id="86"/>
      <w:bookmarkEnd w:id="87"/>
      <w:bookmarkEnd w:id="88"/>
      <w:bookmarkEnd w:id="8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14:paraId="659668D0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061EC5C9" w14:textId="37EF1CE6" w:rsidR="00367205" w:rsidRDefault="65ADD6C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Avaliação Individual</w:t>
            </w:r>
          </w:p>
        </w:tc>
      </w:tr>
      <w:tr w:rsidR="00410E94" w14:paraId="622160A8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28D6330D" w14:textId="77777777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3C7154C3" w14:textId="5ADEE392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 (</w:t>
            </w:r>
            <w:r w:rsidR="00EC7185" w:rsidRPr="3E44591A">
              <w:rPr>
                <w:rFonts w:cs="Arial"/>
              </w:rPr>
              <w:t>0</w:t>
            </w:r>
            <w:r w:rsidR="407F5D28" w:rsidRPr="3E44591A">
              <w:rPr>
                <w:rFonts w:cs="Arial"/>
              </w:rPr>
              <w:t>,</w:t>
            </w:r>
            <w:r w:rsidR="00EC7185" w:rsidRPr="3E44591A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62CD8AEA" w14:textId="251BE7D0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 (0,</w:t>
            </w:r>
            <w:r w:rsidR="00EC7185" w:rsidRPr="3E44591A">
              <w:rPr>
                <w:rFonts w:cs="Arial"/>
              </w:rPr>
              <w:t>2</w:t>
            </w:r>
            <w:r w:rsidR="407F5D28" w:rsidRPr="3E44591A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02571731" w14:textId="4F0F7C3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Ruim (0)</w:t>
            </w:r>
          </w:p>
        </w:tc>
      </w:tr>
      <w:tr w:rsidR="00410E94" w:rsidRPr="000310A9" w14:paraId="07345D01" w14:textId="77777777" w:rsidTr="3E44591A">
        <w:trPr>
          <w:cantSplit/>
        </w:trPr>
        <w:tc>
          <w:tcPr>
            <w:tcW w:w="2337" w:type="dxa"/>
          </w:tcPr>
          <w:p w14:paraId="3585ED2B" w14:textId="5E82141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Portfólio</w:t>
            </w:r>
          </w:p>
        </w:tc>
        <w:tc>
          <w:tcPr>
            <w:tcW w:w="2337" w:type="dxa"/>
          </w:tcPr>
          <w:p w14:paraId="6DE856D2" w14:textId="170917D8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não possuem erros.</w:t>
            </w:r>
          </w:p>
        </w:tc>
        <w:tc>
          <w:tcPr>
            <w:tcW w:w="2338" w:type="dxa"/>
          </w:tcPr>
          <w:p w14:paraId="0557AC15" w14:textId="4C5637AF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possuem erros.</w:t>
            </w:r>
          </w:p>
        </w:tc>
        <w:tc>
          <w:tcPr>
            <w:tcW w:w="2338" w:type="dxa"/>
          </w:tcPr>
          <w:p w14:paraId="0F71436D" w14:textId="635989D1" w:rsidR="00410E94" w:rsidRDefault="00410E9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não entregou o portfólio no prazo </w:t>
            </w:r>
            <w:r w:rsidR="1E224866" w:rsidRPr="3E44591A">
              <w:rPr>
                <w:rFonts w:cs="Arial"/>
                <w:b/>
                <w:bCs/>
              </w:rPr>
              <w:t>ou</w:t>
            </w:r>
            <w:r w:rsidRPr="3E44591A">
              <w:rPr>
                <w:rFonts w:cs="Arial"/>
              </w:rPr>
              <w:t xml:space="preserve"> </w:t>
            </w:r>
            <w:r w:rsidR="1E224866" w:rsidRPr="3E44591A">
              <w:rPr>
                <w:rFonts w:cs="Arial"/>
              </w:rPr>
              <w:t xml:space="preserve">está incompleto </w:t>
            </w:r>
            <w:r w:rsidR="1E224866" w:rsidRPr="3E44591A">
              <w:rPr>
                <w:rFonts w:cs="Arial"/>
                <w:b/>
                <w:bCs/>
              </w:rPr>
              <w:t>ou</w:t>
            </w:r>
            <w:r w:rsidR="1E224866" w:rsidRPr="3E44591A">
              <w:rPr>
                <w:rFonts w:cs="Arial"/>
              </w:rPr>
              <w:t xml:space="preserve"> está totalmente incorreto</w:t>
            </w:r>
            <w:r w:rsidRPr="3E44591A">
              <w:rPr>
                <w:rFonts w:cs="Arial"/>
              </w:rPr>
              <w:t>.</w:t>
            </w:r>
          </w:p>
        </w:tc>
      </w:tr>
      <w:tr w:rsidR="00410E94" w:rsidRPr="000310A9" w14:paraId="06F02396" w14:textId="77777777" w:rsidTr="3E44591A">
        <w:trPr>
          <w:cantSplit/>
        </w:trPr>
        <w:tc>
          <w:tcPr>
            <w:tcW w:w="2337" w:type="dxa"/>
          </w:tcPr>
          <w:p w14:paraId="7EE0AFDF" w14:textId="11641B2D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Pitch</w:t>
            </w:r>
            <w:proofErr w:type="spellEnd"/>
            <w:r w:rsidR="00410E94"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14:paraId="0CC80D47" w14:textId="0B3EA783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a todos os requisitos desta tarefa.</w:t>
            </w:r>
          </w:p>
        </w:tc>
        <w:tc>
          <w:tcPr>
            <w:tcW w:w="2338" w:type="dxa"/>
          </w:tcPr>
          <w:p w14:paraId="71B21BA8" w14:textId="130EFF5F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parcialmente os requisitos desta tarefa</w:t>
            </w:r>
            <w:r w:rsidR="00410E94" w:rsidRPr="3E44591A">
              <w:rPr>
                <w:rFonts w:cs="Arial"/>
              </w:rPr>
              <w:t>.</w:t>
            </w:r>
          </w:p>
        </w:tc>
        <w:tc>
          <w:tcPr>
            <w:tcW w:w="2338" w:type="dxa"/>
          </w:tcPr>
          <w:p w14:paraId="58DBE514" w14:textId="0747CFE5" w:rsidR="00410E94" w:rsidRDefault="1E224866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não atendeu os requisitos desta tarefa.</w:t>
            </w:r>
          </w:p>
        </w:tc>
      </w:tr>
      <w:tr w:rsidR="008F53B7" w:rsidRPr="000310A9" w14:paraId="2FBF2FA2" w14:textId="77777777" w:rsidTr="3E44591A">
        <w:trPr>
          <w:cantSplit/>
        </w:trPr>
        <w:tc>
          <w:tcPr>
            <w:tcW w:w="2337" w:type="dxa"/>
          </w:tcPr>
          <w:p w14:paraId="249F2BAB" w14:textId="1CC0ED57" w:rsidR="008F53B7" w:rsidRDefault="305BF7E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Apresentação do Projeto</w:t>
            </w:r>
          </w:p>
        </w:tc>
        <w:tc>
          <w:tcPr>
            <w:tcW w:w="2337" w:type="dxa"/>
          </w:tcPr>
          <w:p w14:paraId="095B03FC" w14:textId="4255FD43" w:rsidR="008F53B7" w:rsidRDefault="305BF7E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Demonstrou segurança</w:t>
            </w:r>
            <w:r w:rsidR="3F495529" w:rsidRPr="3E44591A">
              <w:rPr>
                <w:rFonts w:cs="Arial"/>
              </w:rPr>
              <w:t>, apresentou de forma clara e sintética, não leu anotações ou slides, e</w:t>
            </w:r>
            <w:r w:rsidRPr="3E44591A">
              <w:rPr>
                <w:rFonts w:cs="Arial"/>
              </w:rPr>
              <w:t xml:space="preserve"> utilizou adequadamente a</w:t>
            </w:r>
            <w:r w:rsidR="3F495529" w:rsidRPr="3E44591A">
              <w:rPr>
                <w:rFonts w:cs="Arial"/>
              </w:rPr>
              <w:t xml:space="preserve"> Língua Portuguesa sem gírias.</w:t>
            </w: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8" w:type="dxa"/>
          </w:tcPr>
          <w:p w14:paraId="03B48B41" w14:textId="4FD2092E" w:rsidR="008F53B7" w:rsidRDefault="3F49552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demonstrou segurança,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14:paraId="404EF2A3" w14:textId="14830453" w:rsidR="008F53B7" w:rsidRDefault="3F49552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não demonstrou segurança, não apresentou de forma clara e sintética, leu anotações ou slides e não utilizou adequadamente a</w:t>
            </w:r>
          </w:p>
        </w:tc>
      </w:tr>
    </w:tbl>
    <w:p w14:paraId="4B55A1C7" w14:textId="4A7E7D98" w:rsidR="00410E94" w:rsidRDefault="78A3B5DF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6D8D7691" w14:textId="2724B0B8" w:rsidR="00410E94" w:rsidRDefault="00410E94" w:rsidP="3E44591A">
      <w:pPr>
        <w:widowControl/>
        <w:spacing w:line="240" w:lineRule="auto"/>
        <w:rPr>
          <w:rFonts w:cs="Arial"/>
        </w:rPr>
      </w:pPr>
    </w:p>
    <w:p w14:paraId="0E6A17AC" w14:textId="171AD663" w:rsidR="009C6119" w:rsidRDefault="009C6119" w:rsidP="3E44591A">
      <w:pPr>
        <w:widowControl/>
        <w:spacing w:line="240" w:lineRule="auto"/>
        <w:rPr>
          <w:rFonts w:cs="Arial"/>
        </w:rPr>
      </w:pPr>
    </w:p>
    <w:p w14:paraId="7B9F5094" w14:textId="29E33BF2" w:rsidR="009C6119" w:rsidRDefault="009C6119" w:rsidP="3E44591A">
      <w:pPr>
        <w:widowControl/>
        <w:spacing w:line="240" w:lineRule="auto"/>
        <w:rPr>
          <w:rFonts w:cs="Arial"/>
        </w:rPr>
      </w:pPr>
    </w:p>
    <w:p w14:paraId="0D7F8843" w14:textId="77777777" w:rsidR="009C6119" w:rsidRDefault="009C6119" w:rsidP="3E44591A">
      <w:pPr>
        <w:widowControl/>
        <w:spacing w:line="240" w:lineRule="auto"/>
        <w:rPr>
          <w:rFonts w:cs="Arial"/>
        </w:rPr>
      </w:pPr>
    </w:p>
    <w:p w14:paraId="4F781689" w14:textId="38475EF1" w:rsidR="00F6711F" w:rsidRPr="00410E94" w:rsidRDefault="00F6711F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>Avaliação 360</w:t>
      </w:r>
      <w:r w:rsidRPr="3E44591A">
        <w:rPr>
          <w:rFonts w:cs="Arial"/>
          <w:b/>
          <w:bCs/>
          <w:vertAlign w:val="superscript"/>
        </w:rPr>
        <w:t>o</w:t>
      </w:r>
    </w:p>
    <w:p w14:paraId="2E2A5253" w14:textId="7B0F149B" w:rsidR="009243AC" w:rsidRPr="009243AC" w:rsidRDefault="009243AC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Pinte o quadrado com a opção em que você melhor </w:t>
      </w:r>
      <w:r w:rsidR="00BC7A0B" w:rsidRPr="3E44591A">
        <w:rPr>
          <w:rFonts w:cs="Arial"/>
        </w:rPr>
        <w:t xml:space="preserve">descreve as competências </w:t>
      </w:r>
      <w:r w:rsidRPr="3E44591A">
        <w:rPr>
          <w:rFonts w:cs="Arial"/>
        </w:rPr>
        <w:t>do seu colega de grupo.</w:t>
      </w:r>
      <w:r w:rsidR="00331872" w:rsidRPr="3E44591A">
        <w:rPr>
          <w:rFonts w:cs="Arial"/>
        </w:rPr>
        <w:t xml:space="preserve"> </w:t>
      </w:r>
      <w:r w:rsidRPr="3E44591A">
        <w:rPr>
          <w:rFonts w:cs="Arial"/>
        </w:rPr>
        <w:t xml:space="preserve">Preencha uma tabela para cada colega de equipe. </w:t>
      </w:r>
      <w:r w:rsidR="00892EB5" w:rsidRPr="3E44591A">
        <w:rPr>
          <w:rFonts w:cs="Arial"/>
        </w:rPr>
        <w:t>Será mantido o sigilo</w:t>
      </w:r>
      <w:r w:rsidR="00331872" w:rsidRPr="3E44591A">
        <w:rPr>
          <w:rFonts w:cs="Arial"/>
        </w:rPr>
        <w:t xml:space="preserve"> sobre quem atribuiu cada nota a determinado membro do grupo.</w:t>
      </w:r>
      <w:r w:rsidR="008061DA" w:rsidRPr="3E44591A">
        <w:rPr>
          <w:rFonts w:cs="Arial"/>
        </w:rPr>
        <w:t xml:space="preserve"> A este item não cabe solicitação de revisão de nota.</w:t>
      </w:r>
      <w:r w:rsidR="006D6FE0" w:rsidRPr="3E44591A">
        <w:rPr>
          <w:rFonts w:cs="Arial"/>
        </w:rPr>
        <w:t xml:space="preserve"> </w:t>
      </w:r>
      <w:r w:rsidR="006D6FE0" w:rsidRPr="3E44591A">
        <w:rPr>
          <w:rFonts w:cs="Arial"/>
          <w:b/>
          <w:bCs/>
        </w:rPr>
        <w:t xml:space="preserve">O aluno que entregar esta avaliação sobre todos os colegas de equipe recebe nota </w:t>
      </w:r>
      <w:r w:rsidR="00EC7185" w:rsidRPr="3E44591A">
        <w:rPr>
          <w:rFonts w:cs="Arial"/>
          <w:b/>
          <w:bCs/>
        </w:rPr>
        <w:t>0,7</w:t>
      </w:r>
      <w:r w:rsidR="003178DF" w:rsidRPr="3E44591A">
        <w:rPr>
          <w:rFonts w:cs="Arial"/>
          <w:b/>
          <w:bCs/>
        </w:rPr>
        <w:t>5</w:t>
      </w:r>
      <w:r w:rsidR="006D6FE0" w:rsidRPr="3E44591A">
        <w:rPr>
          <w:rFonts w:cs="Arial"/>
          <w:b/>
          <w:bCs/>
        </w:rPr>
        <w:t>, caso não entregue ou falte a avaliação de algum colega de equipe, a nota será 0,0 (zero).</w:t>
      </w:r>
    </w:p>
    <w:p w14:paraId="2543F6F3" w14:textId="7FEE7FC7" w:rsidR="006547F8" w:rsidRPr="000310A9" w:rsidRDefault="006547F8" w:rsidP="006547F8">
      <w:pPr>
        <w:pStyle w:val="Legenda"/>
        <w:keepNext/>
        <w:jc w:val="center"/>
      </w:pPr>
      <w:bookmarkStart w:id="90" w:name="_Toc106704271"/>
      <w:bookmarkStart w:id="91" w:name="_Toc106704504"/>
      <w:bookmarkStart w:id="92" w:name="_Toc106706788"/>
      <w:bookmarkStart w:id="93" w:name="_Toc110341025"/>
      <w:r>
        <w:t xml:space="preserve">Quadro </w:t>
      </w:r>
      <w:r w:rsidR="00262278">
        <w:t>22</w:t>
      </w:r>
      <w:r>
        <w:t xml:space="preserve"> Rubrica da avaliação 360o.</w:t>
      </w:r>
      <w:bookmarkEnd w:id="90"/>
      <w:bookmarkEnd w:id="91"/>
      <w:bookmarkEnd w:id="92"/>
      <w:bookmarkEnd w:id="9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52A12" w:rsidRPr="008F7B45" w14:paraId="3F28593A" w14:textId="77777777" w:rsidTr="3E44591A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791F41B3" w14:textId="2096DE3F" w:rsidR="00F52A12" w:rsidRPr="008F7B45" w:rsidRDefault="37F3E933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360</w:t>
            </w:r>
            <w:r w:rsidRPr="3E44591A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3E44591A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="00F52A12" w:rsidRPr="008F7B45" w14:paraId="78B1D34A" w14:textId="77777777" w:rsidTr="3E44591A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9F3E0D0" w14:textId="1F567A3E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6C043DC3" w14:textId="08AA65A2" w:rsidR="00F52A12" w:rsidRPr="008F7B45" w:rsidRDefault="3A39ABC2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(0,</w:t>
            </w:r>
            <w:r w:rsidR="230AD52A" w:rsidRPr="3E44591A">
              <w:rPr>
                <w:rFonts w:cs="Arial"/>
                <w:sz w:val="22"/>
                <w:szCs w:val="22"/>
              </w:rPr>
              <w:t>2</w:t>
            </w:r>
            <w:r w:rsidR="2DAF2CB3" w:rsidRPr="3E44591A">
              <w:rPr>
                <w:rFonts w:cs="Arial"/>
                <w:sz w:val="22"/>
                <w:szCs w:val="22"/>
              </w:rPr>
              <w:t>5</w:t>
            </w:r>
            <w:r w:rsidR="37F3E933"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79C25680" w14:textId="5C1DBD2E" w:rsidR="00F52A12" w:rsidRPr="008F7B45" w:rsidRDefault="37F3E933" w:rsidP="00464ED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="230AD52A" w:rsidRPr="3E44591A">
              <w:rPr>
                <w:rFonts w:cs="Arial"/>
                <w:sz w:val="22"/>
                <w:szCs w:val="22"/>
              </w:rPr>
              <w:t>1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2F7D65A9" w14:textId="01251CB7" w:rsidR="00F52A12" w:rsidRPr="008F7B45" w:rsidRDefault="37F3E933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F52A12" w:rsidRPr="000310A9" w14:paraId="37B0A5AD" w14:textId="77777777" w:rsidTr="3E44591A">
        <w:trPr>
          <w:cantSplit/>
        </w:trPr>
        <w:tc>
          <w:tcPr>
            <w:tcW w:w="2337" w:type="dxa"/>
          </w:tcPr>
          <w:p w14:paraId="5903C859" w14:textId="4F3AF298" w:rsidR="00F52A12" w:rsidRPr="008F7B45" w:rsidRDefault="18C1E2FA" w:rsidP="008F7B45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Demostrar capacidade de resolver problemas e propor soluções criativas e inovadoras.</w:t>
            </w:r>
          </w:p>
        </w:tc>
        <w:tc>
          <w:tcPr>
            <w:tcW w:w="2337" w:type="dxa"/>
          </w:tcPr>
          <w:p w14:paraId="0129F1F3" w14:textId="7FC25EF5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4133B52B" w14:textId="498E796A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="37F3E933" w:rsidRPr="3E44591A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77BA0DCF" w14:textId="45D49C1D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F52A12" w:rsidRPr="000310A9" w14:paraId="7BA3568C" w14:textId="77777777" w:rsidTr="3E44591A">
        <w:trPr>
          <w:cantSplit/>
        </w:trPr>
        <w:tc>
          <w:tcPr>
            <w:tcW w:w="2337" w:type="dxa"/>
          </w:tcPr>
          <w:p w14:paraId="0ED0B1D8" w14:textId="5F487862" w:rsidR="00F52A12" w:rsidRPr="008F7B45" w:rsidRDefault="54D26DF4" w:rsidP="008F7B45">
            <w:pPr>
              <w:widowControl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="37F3E933" w:rsidRPr="3E44591A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14:paraId="774376B2" w14:textId="064971F2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</w:t>
            </w:r>
            <w:r w:rsidR="37F3E933" w:rsidRPr="3E44591A">
              <w:rPr>
                <w:rFonts w:cs="Arial"/>
                <w:sz w:val="22"/>
                <w:szCs w:val="22"/>
              </w:rPr>
              <w:t xml:space="preserve"> </w:t>
            </w:r>
            <w:r w:rsidRPr="3E44591A">
              <w:rPr>
                <w:rFonts w:cs="Arial"/>
                <w:sz w:val="22"/>
                <w:szCs w:val="22"/>
              </w:rPr>
              <w:t>plenamente esta competência</w:t>
            </w:r>
            <w:r w:rsidR="37F3E933" w:rsidRPr="3E44591A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722D7296" w14:textId="6F07FD65" w:rsidR="00F52A12" w:rsidRPr="008F7B45" w:rsidRDefault="18C1E2FA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5491E24C" w14:textId="29F329DC" w:rsidR="00F52A12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E76E93" w:rsidRPr="000310A9" w14:paraId="7ADDD880" w14:textId="77777777" w:rsidTr="3E44591A">
        <w:trPr>
          <w:cantSplit/>
        </w:trPr>
        <w:tc>
          <w:tcPr>
            <w:tcW w:w="2337" w:type="dxa"/>
          </w:tcPr>
          <w:p w14:paraId="59A8742E" w14:textId="0D2A7A73" w:rsidR="00E76E93" w:rsidRPr="008F7B45" w:rsidRDefault="41579D2D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Atuar de forma autônoma na execução</w:t>
            </w:r>
            <w:r w:rsidR="54D26DF4" w:rsidRPr="3E44591A">
              <w:rPr>
                <w:rFonts w:cs="Arial"/>
                <w:color w:val="000000" w:themeColor="text1"/>
                <w:sz w:val="22"/>
                <w:szCs w:val="22"/>
              </w:rPr>
              <w:t xml:space="preserve"> da tarefa</w:t>
            </w:r>
            <w:r w:rsidR="1EC44377" w:rsidRPr="3E44591A">
              <w:rPr>
                <w:rFonts w:cs="Arial"/>
                <w:color w:val="000000" w:themeColor="text1"/>
                <w:sz w:val="22"/>
                <w:szCs w:val="22"/>
              </w:rPr>
              <w:t xml:space="preserve"> que lhe foi destinada no projeto</w:t>
            </w: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14:paraId="2E7DF163" w14:textId="13884347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30A2334A" w14:textId="6D89A905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59966CEE" w14:textId="552627CA" w:rsidR="00E76E93" w:rsidRPr="008F7B45" w:rsidRDefault="4A3D1FE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0310A9" w14:paraId="4386B37F" w14:textId="77777777" w:rsidTr="3E44591A">
        <w:trPr>
          <w:cantSplit/>
        </w:trPr>
        <w:tc>
          <w:tcPr>
            <w:tcW w:w="2337" w:type="dxa"/>
          </w:tcPr>
          <w:p w14:paraId="2EB03052" w14:textId="5C0DF1B3" w:rsidR="00762501" w:rsidRPr="008F7B45" w:rsidRDefault="5130B8C5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14:paraId="383A8CE3" w14:textId="6B674454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393BA4CD" w14:textId="73B52819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02E1920" w14:textId="07D04258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0310A9" w14:paraId="01D60D4B" w14:textId="77777777" w:rsidTr="3E44591A">
        <w:trPr>
          <w:cantSplit/>
        </w:trPr>
        <w:tc>
          <w:tcPr>
            <w:tcW w:w="2337" w:type="dxa"/>
          </w:tcPr>
          <w:p w14:paraId="666C0713" w14:textId="0B05EC18" w:rsidR="00762501" w:rsidRPr="008F7B45" w:rsidRDefault="5130B8C5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14:paraId="595850D9" w14:textId="22BC52E4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2C227E2F" w14:textId="2DC4A742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24F9363" w14:textId="6C514BD1" w:rsidR="00762501" w:rsidRPr="008F7B45" w:rsidRDefault="5130B8C5" w:rsidP="008F7B4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14:paraId="42F9C242" w14:textId="4F02DE14" w:rsidR="00C238AC" w:rsidRDefault="66A32E28" w:rsidP="35968EE3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14:paraId="71D64685" w14:textId="3FEB9D44" w:rsidR="00C238AC" w:rsidRDefault="00C238AC" w:rsidP="3E44591A">
      <w:pPr>
        <w:widowControl/>
        <w:spacing w:line="240" w:lineRule="auto"/>
        <w:rPr>
          <w:rFonts w:cs="Arial"/>
        </w:rPr>
      </w:pPr>
    </w:p>
    <w:p w14:paraId="7E279FEE" w14:textId="74F775A1" w:rsidR="009C6119" w:rsidRDefault="009C6119" w:rsidP="3E44591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14:paraId="20DA23C0" w14:textId="445C63B6" w:rsidR="009B0BEA" w:rsidRDefault="009B0BEA" w:rsidP="3E44591A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 xml:space="preserve">Avaliação Autoavaliação </w:t>
      </w:r>
    </w:p>
    <w:p w14:paraId="6D224167" w14:textId="7F81B9DD" w:rsidR="009243AC" w:rsidRDefault="009243AC" w:rsidP="3E44591A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Pinte o quadrado com a opção</w:t>
      </w:r>
      <w:r w:rsidR="0025660B" w:rsidRPr="3E44591A">
        <w:rPr>
          <w:rFonts w:cs="Arial"/>
        </w:rPr>
        <w:t xml:space="preserve"> (</w:t>
      </w:r>
      <w:r w:rsidR="0025660B">
        <w:t>Preciso melhorar</w:t>
      </w:r>
      <w:r w:rsidR="0025660B" w:rsidRPr="3E44591A">
        <w:rPr>
          <w:rFonts w:cs="Arial"/>
        </w:rPr>
        <w:t>,</w:t>
      </w:r>
      <w:r w:rsidRPr="3E44591A">
        <w:rPr>
          <w:rFonts w:cs="Arial"/>
        </w:rPr>
        <w:t xml:space="preserve"> </w:t>
      </w:r>
      <w:r w:rsidR="0025660B">
        <w:t>Estou em desenvolvimento</w:t>
      </w:r>
      <w:r w:rsidR="0025660B" w:rsidRPr="3E44591A">
        <w:rPr>
          <w:rFonts w:cs="Arial"/>
        </w:rPr>
        <w:t xml:space="preserve">, </w:t>
      </w:r>
      <w:r w:rsidR="0025660B">
        <w:t xml:space="preserve">Dentro das expectativas </w:t>
      </w:r>
      <w:proofErr w:type="gramStart"/>
      <w:r w:rsidR="0025660B">
        <w:t xml:space="preserve">ou </w:t>
      </w:r>
      <w:r w:rsidR="0025660B" w:rsidRPr="3E44591A">
        <w:rPr>
          <w:rFonts w:cs="Arial"/>
        </w:rPr>
        <w:t xml:space="preserve"> </w:t>
      </w:r>
      <w:r w:rsidR="0025660B">
        <w:t>Exemplar</w:t>
      </w:r>
      <w:proofErr w:type="gramEnd"/>
      <w:r w:rsidR="0025660B">
        <w:t xml:space="preserve">) </w:t>
      </w:r>
      <w:r w:rsidRPr="3E44591A">
        <w:rPr>
          <w:rFonts w:cs="Arial"/>
        </w:rPr>
        <w:t xml:space="preserve">em que você melhor se encaixa. </w:t>
      </w:r>
      <w:r w:rsidR="00334DA7" w:rsidRPr="3E44591A">
        <w:rPr>
          <w:rFonts w:cs="Arial"/>
        </w:rPr>
        <w:t>Esta avaliação é opcional, preencha pelo menos para refletir sobre os aspectos abordados</w:t>
      </w:r>
      <w:r w:rsidRPr="3E44591A">
        <w:rPr>
          <w:rFonts w:cs="Arial"/>
        </w:rPr>
        <w:t>.</w:t>
      </w:r>
    </w:p>
    <w:p w14:paraId="4363AB80" w14:textId="571B80CA" w:rsidR="009C6119" w:rsidRDefault="009C6119" w:rsidP="009C6119">
      <w:pPr>
        <w:pStyle w:val="Legenda"/>
        <w:keepNext/>
        <w:jc w:val="center"/>
      </w:pPr>
      <w:bookmarkStart w:id="94" w:name="_Toc106704272"/>
      <w:bookmarkStart w:id="95" w:name="_Toc106704505"/>
      <w:bookmarkStart w:id="96" w:name="_Toc106706789"/>
      <w:bookmarkStart w:id="97" w:name="_Toc110341026"/>
      <w:r>
        <w:t xml:space="preserve">Quadro </w:t>
      </w:r>
      <w:r w:rsidR="00262278">
        <w:t>23</w:t>
      </w:r>
      <w:r>
        <w:t xml:space="preserve"> Rubrica de autoavaliação</w:t>
      </w:r>
      <w:bookmarkEnd w:id="94"/>
      <w:bookmarkEnd w:id="95"/>
      <w:bookmarkEnd w:id="96"/>
      <w:bookmarkEnd w:id="9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238AC" w:rsidRPr="009243AC" w14:paraId="5E0AAEE7" w14:textId="77777777" w:rsidTr="3E44591A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14:paraId="2F1BF174" w14:textId="73F4036C" w:rsidR="00C238AC" w:rsidRPr="009243AC" w:rsidRDefault="53C6C884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Autoavaliação</w:t>
            </w:r>
            <w:r w:rsidR="5026ACE9" w:rsidRPr="3E44591A">
              <w:rPr>
                <w:rFonts w:cs="Arial"/>
              </w:rPr>
              <w:t>/Organização</w:t>
            </w:r>
            <w:r w:rsidRPr="3E44591A">
              <w:rPr>
                <w:rFonts w:cs="Arial"/>
              </w:rPr>
              <w:t xml:space="preserve"> (</w:t>
            </w:r>
            <w:r w:rsidR="00BC7A0B" w:rsidRPr="3E44591A">
              <w:rPr>
                <w:rFonts w:cs="Arial"/>
              </w:rPr>
              <w:t>entrega opcional)</w:t>
            </w:r>
          </w:p>
        </w:tc>
      </w:tr>
      <w:tr w:rsidR="00C238AC" w:rsidRPr="000310A9" w14:paraId="438765EF" w14:textId="77777777" w:rsidTr="3E44591A">
        <w:tc>
          <w:tcPr>
            <w:tcW w:w="2337" w:type="dxa"/>
          </w:tcPr>
          <w:p w14:paraId="7501B0F1" w14:textId="66599165" w:rsidR="00C238AC" w:rsidRPr="009243AC" w:rsidRDefault="53C6C884" w:rsidP="3E44591A">
            <w:pPr>
              <w:widowControl/>
              <w:spacing w:line="240" w:lineRule="auto"/>
            </w:pPr>
            <w:r>
              <w:t xml:space="preserve">Preciso melhorar  </w:t>
            </w:r>
          </w:p>
          <w:p w14:paraId="2F8D6529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5AE4C3DC" w14:textId="5E6EA16C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Ainda não consigo me organizar para os estudos.</w:t>
            </w:r>
          </w:p>
        </w:tc>
        <w:tc>
          <w:tcPr>
            <w:tcW w:w="2337" w:type="dxa"/>
          </w:tcPr>
          <w:p w14:paraId="1B9B941B" w14:textId="1D19AD4E" w:rsidR="00C238AC" w:rsidRPr="009243AC" w:rsidRDefault="53C6C884" w:rsidP="3E44591A">
            <w:pPr>
              <w:widowControl/>
              <w:spacing w:line="240" w:lineRule="auto"/>
            </w:pPr>
            <w:r>
              <w:t>Estou em desenvolvimento</w:t>
            </w:r>
          </w:p>
          <w:p w14:paraId="64FA7645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153AB700" w14:textId="779834AB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Tenho conseguido melhorar minha organização.</w:t>
            </w:r>
          </w:p>
        </w:tc>
        <w:tc>
          <w:tcPr>
            <w:tcW w:w="2338" w:type="dxa"/>
          </w:tcPr>
          <w:p w14:paraId="59B07B09" w14:textId="344C0BAA" w:rsidR="00C238AC" w:rsidRPr="009243AC" w:rsidRDefault="53C6C884" w:rsidP="3E44591A">
            <w:pPr>
              <w:widowControl/>
              <w:spacing w:line="240" w:lineRule="auto"/>
            </w:pPr>
            <w:r>
              <w:t>Dentro das expectativas</w:t>
            </w:r>
          </w:p>
          <w:p w14:paraId="09ABF57F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088B39F2" w14:textId="24F5CEBF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>
              <w:t>Tenho conseguido organizar bem meus estudos.</w:t>
            </w:r>
          </w:p>
        </w:tc>
        <w:tc>
          <w:tcPr>
            <w:tcW w:w="2338" w:type="dxa"/>
          </w:tcPr>
          <w:p w14:paraId="4FB8A6AF" w14:textId="77456EA0" w:rsidR="00B77255" w:rsidRPr="009243AC" w:rsidRDefault="53C6C884" w:rsidP="3E44591A">
            <w:pPr>
              <w:widowControl/>
              <w:spacing w:line="240" w:lineRule="auto"/>
            </w:pPr>
            <w:r>
              <w:t>Exemplar</w:t>
            </w:r>
          </w:p>
          <w:p w14:paraId="0A020D2D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0DE4FA92" w14:textId="77777777" w:rsidR="00B77255" w:rsidRPr="009243AC" w:rsidRDefault="00B77255" w:rsidP="3E44591A">
            <w:pPr>
              <w:widowControl/>
              <w:spacing w:line="240" w:lineRule="auto"/>
            </w:pPr>
          </w:p>
          <w:p w14:paraId="603A9C34" w14:textId="644388D3" w:rsidR="00C238AC" w:rsidRPr="009243AC" w:rsidRDefault="53C6C884" w:rsidP="3E44591A">
            <w:pPr>
              <w:widowControl/>
              <w:spacing w:line="240" w:lineRule="auto"/>
              <w:rPr>
                <w:rFonts w:cs="Arial"/>
              </w:rPr>
            </w:pPr>
            <w:r>
              <w:t>Sou muito organizado(a). Recebo elogios por isso e sou exemplo para os(as) meus(minhas) colegas.</w:t>
            </w:r>
          </w:p>
        </w:tc>
      </w:tr>
      <w:tr w:rsidR="00C238AC" w:rsidRPr="009243AC" w14:paraId="2410FCA7" w14:textId="77777777" w:rsidTr="3E44591A">
        <w:tc>
          <w:tcPr>
            <w:tcW w:w="2337" w:type="dxa"/>
          </w:tcPr>
          <w:p w14:paraId="3BA2D29A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Exemplos de comportamentos: 1.1 - Poucas vezes estou preparado(a) para as minhas aulas. </w:t>
            </w:r>
          </w:p>
          <w:p w14:paraId="001944C9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1.2 - Meu espaço de estudo está frequentemente desorganizado e os materiais de estudo necessários não estão devidamente separados.</w:t>
            </w:r>
          </w:p>
          <w:p w14:paraId="310690D9" w14:textId="77777777" w:rsid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14:paraId="3C5E6302" w14:textId="4AE79331" w:rsidR="00C238AC" w:rsidRPr="009243AC" w:rsidRDefault="53C6C88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14:paraId="67C5555F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4E432032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2.1 - Consigo me preparar para algumas aulas. </w:t>
            </w:r>
          </w:p>
          <w:p w14:paraId="63496A36" w14:textId="127C8691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2.2 - Meu espaço de estudo está mais organizado e poucas vezes preciso pegar meus materiais de aula após seu início. </w:t>
            </w:r>
          </w:p>
          <w:p w14:paraId="7C747502" w14:textId="1AB9C1B8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14:paraId="0C090DC2" w14:textId="63EFAAB3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2.4 - Tenho melhorado a priorização das atividades passadas pelos(as) professores(as) mas, algumas vezes, ainda atraso os prazos de entrega ou deixo de fazê</w:t>
            </w:r>
            <w:r w:rsidR="009243AC" w:rsidRPr="3E44591A">
              <w:rPr>
                <w:sz w:val="20"/>
                <w:szCs w:val="20"/>
              </w:rPr>
              <w:t>-</w:t>
            </w:r>
            <w:r w:rsidRPr="3E44591A">
              <w:rPr>
                <w:sz w:val="20"/>
                <w:szCs w:val="20"/>
              </w:rPr>
              <w:t>las.</w:t>
            </w:r>
          </w:p>
        </w:tc>
        <w:tc>
          <w:tcPr>
            <w:tcW w:w="2338" w:type="dxa"/>
          </w:tcPr>
          <w:p w14:paraId="39B51FC8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5B41C897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3.1 - Estou preparado(a) para as minhas aulas na maioria das vezes. </w:t>
            </w:r>
          </w:p>
          <w:p w14:paraId="2BBF77D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3.2 - Meu espaço de estudo está quase sempre organizado e os materiais necessários devidamente separados. </w:t>
            </w:r>
          </w:p>
          <w:p w14:paraId="36B36B67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14:paraId="526190A2" w14:textId="6B65AD3A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14:paraId="04F6C08E" w14:textId="77777777" w:rsidR="00C238AC" w:rsidRPr="009243AC" w:rsidRDefault="53C6C884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14:paraId="64CC40C0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4.1 - Eu me preparo para praticamente todas as minhas aulas do dia. </w:t>
            </w:r>
          </w:p>
          <w:p w14:paraId="59BC1006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4.2 - Meu espaço de estudo é organizado diariamente e os materiais necessários são separados antecipadamente. </w:t>
            </w:r>
          </w:p>
          <w:p w14:paraId="35136C5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14:paraId="7383A2AA" w14:textId="77777777" w:rsidR="009243AC" w:rsidRDefault="5026ACE9" w:rsidP="3E44591A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 5 - Sei priorizar as atividades passadas pelos(as) professores(as) e nunca atraso ou deixo de fazer uma entrega. </w:t>
            </w:r>
          </w:p>
          <w:p w14:paraId="03F689CC" w14:textId="453092FC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14:paraId="4B562A20" w14:textId="77777777" w:rsidR="006A714A" w:rsidRPr="00E868FC" w:rsidRDefault="006A714A" w:rsidP="3E44591A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>
        <w:rPr>
          <w:sz w:val="22"/>
          <w:szCs w:val="22"/>
        </w:rPr>
        <w:t xml:space="preserve">CONTIN (2020) apud </w:t>
      </w:r>
      <w:proofErr w:type="gramStart"/>
      <w:r w:rsidRPr="3E44591A">
        <w:rPr>
          <w:sz w:val="22"/>
          <w:szCs w:val="22"/>
        </w:rPr>
        <w:t>CESU(</w:t>
      </w:r>
      <w:proofErr w:type="gramEnd"/>
      <w:r w:rsidRPr="3E44591A">
        <w:rPr>
          <w:sz w:val="22"/>
          <w:szCs w:val="22"/>
        </w:rPr>
        <w:t>2021)</w:t>
      </w:r>
    </w:p>
    <w:p w14:paraId="7CC66F8D" w14:textId="050DB4A0" w:rsidR="00C238AC" w:rsidRDefault="00C238AC" w:rsidP="3E44591A">
      <w:pPr>
        <w:widowControl/>
        <w:spacing w:line="240" w:lineRule="auto"/>
        <w:rPr>
          <w:rFonts w:cs="Arial"/>
        </w:rPr>
      </w:pPr>
    </w:p>
    <w:p w14:paraId="79D700BD" w14:textId="48444FB7" w:rsidR="00A03616" w:rsidRDefault="00A03616" w:rsidP="3E44591A">
      <w:pPr>
        <w:widowControl/>
        <w:spacing w:line="240" w:lineRule="auto"/>
        <w:rPr>
          <w:rFonts w:cs="Arial"/>
        </w:rPr>
      </w:pPr>
    </w:p>
    <w:p w14:paraId="096F0EBD" w14:textId="4BD549AD" w:rsidR="006A714A" w:rsidRDefault="006A714A" w:rsidP="006A714A">
      <w:pPr>
        <w:pStyle w:val="Legenda"/>
        <w:keepNext/>
        <w:jc w:val="center"/>
      </w:pPr>
      <w:bookmarkStart w:id="98" w:name="_Toc106706790"/>
      <w:bookmarkStart w:id="99" w:name="_Toc110341027"/>
      <w:r>
        <w:t xml:space="preserve">Quadro </w:t>
      </w:r>
      <w:r w:rsidR="00262278">
        <w:t>24</w:t>
      </w:r>
      <w:r>
        <w:t xml:space="preserve"> Rubrica de autoavaliação - Comprometimento</w:t>
      </w:r>
      <w:bookmarkEnd w:id="98"/>
      <w:bookmarkEnd w:id="9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03616" w:rsidRPr="009243AC" w14:paraId="4A81AC08" w14:textId="77777777" w:rsidTr="3E44591A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14:paraId="5CE7FA7E" w14:textId="0D944435" w:rsidR="00A03616" w:rsidRPr="009243AC" w:rsidRDefault="5026ACE9" w:rsidP="3E44591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</w:t>
            </w:r>
            <w:r w:rsidR="00BC7A0B" w:rsidRPr="3E44591A">
              <w:rPr>
                <w:rFonts w:cs="Arial"/>
              </w:rPr>
              <w:t>toavaliação/Comprometimento (entrega opcional</w:t>
            </w:r>
            <w:r w:rsidRPr="3E44591A">
              <w:rPr>
                <w:rFonts w:cs="Arial"/>
              </w:rPr>
              <w:t>)</w:t>
            </w:r>
          </w:p>
        </w:tc>
      </w:tr>
      <w:tr w:rsidR="00A03616" w:rsidRPr="000310A9" w14:paraId="5975E142" w14:textId="77777777" w:rsidTr="3E44591A">
        <w:tc>
          <w:tcPr>
            <w:tcW w:w="2337" w:type="dxa"/>
          </w:tcPr>
          <w:p w14:paraId="3F3AF312" w14:textId="2BD7CE7E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Preciso melhorar</w:t>
            </w:r>
          </w:p>
          <w:p w14:paraId="20CAB996" w14:textId="77777777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ou me dedicado pouco aos estudos.</w:t>
            </w:r>
          </w:p>
          <w:p w14:paraId="211704E2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6BB19D33" w14:textId="1C3E678B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14:paraId="623107D6" w14:textId="1A97461F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Estou em desenvolvimento</w:t>
            </w:r>
          </w:p>
          <w:p w14:paraId="17E895C1" w14:textId="0B8DB5DC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14:paraId="11CCBFE2" w14:textId="0677E1AA" w:rsidR="00A03616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Dentro das expectativas</w:t>
            </w:r>
          </w:p>
          <w:p w14:paraId="50C5DA10" w14:textId="7F13313A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Eu me esforço e me dedico aos estudos.</w:t>
            </w:r>
          </w:p>
        </w:tc>
        <w:tc>
          <w:tcPr>
            <w:tcW w:w="2338" w:type="dxa"/>
          </w:tcPr>
          <w:p w14:paraId="212117AC" w14:textId="2CBCDC85" w:rsidR="00B77255" w:rsidRPr="009243AC" w:rsidRDefault="5026ACE9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Exemplar </w:t>
            </w:r>
          </w:p>
          <w:p w14:paraId="483191E0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54EB663B" w14:textId="69D836CA" w:rsidR="00B77255" w:rsidRPr="009243AC" w:rsidRDefault="32A37A34" w:rsidP="3E44591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Sou exemplo de esforço e dedicação aos estudos.</w:t>
            </w:r>
          </w:p>
          <w:p w14:paraId="26BAC4F1" w14:textId="77777777" w:rsidR="00B77255" w:rsidRPr="009243AC" w:rsidRDefault="00B77255" w:rsidP="3E44591A">
            <w:pPr>
              <w:widowControl/>
              <w:spacing w:line="240" w:lineRule="auto"/>
              <w:rPr>
                <w:rFonts w:cs="Arial"/>
              </w:rPr>
            </w:pPr>
          </w:p>
          <w:p w14:paraId="514B868E" w14:textId="13FFC7C2" w:rsidR="00A03616" w:rsidRPr="009243AC" w:rsidRDefault="00A03616" w:rsidP="3E44591A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243AC" w:rsidRPr="009243AC" w14:paraId="1BAA8299" w14:textId="77777777" w:rsidTr="3E44591A">
        <w:tc>
          <w:tcPr>
            <w:tcW w:w="2337" w:type="dxa"/>
          </w:tcPr>
          <w:p w14:paraId="02A35E8E" w14:textId="77777777" w:rsidR="009243AC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14:paraId="53B5C494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1.1 - Raramente me esforço para encarar minhas dificuldades no aprendizado. </w:t>
            </w:r>
          </w:p>
          <w:p w14:paraId="537A6226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 2 - Tenho dificuldades de dizer que não compreendi um conteúdo e raramente tento buscar ajuda. </w:t>
            </w:r>
          </w:p>
          <w:p w14:paraId="3711644D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1.3 - Diversas vezes não presto atenção durante as aulas online. </w:t>
            </w:r>
          </w:p>
          <w:p w14:paraId="4004C5F1" w14:textId="77777777" w:rsidR="009243AC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1.4 - Em casa, dou preferência a outras atividades em relação aos meus estudos. </w:t>
            </w:r>
          </w:p>
          <w:p w14:paraId="1A4F7B7E" w14:textId="3141AFDF" w:rsidR="00A03616" w:rsidRPr="009243AC" w:rsidRDefault="32A37A34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14:paraId="100D2DCF" w14:textId="77777777" w:rsidR="009243AC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14:paraId="435100FD" w14:textId="22862A30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2.1 - Tenho me esforçado mais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nos estudos, tentando encarar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2.2 - Tenho tentado comunicar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buscar ajuda quando não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compreendo um conteúdo.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2.3 - Tenho buscado prestar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mais atenção durante as aulas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on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line</w:t>
            </w:r>
            <w:r w:rsidRPr="3E44591A">
              <w:rPr>
                <w:rFonts w:cs="Arial"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2.4 - Em casa, às vezes dou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preferência a outras atividades,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mas muitas vezes consigo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retomar meus estudos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completar a maioria das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da escola.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2.5 - Diante de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difícil, tento resolver por um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tempo, mas frequentemente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ainda desisto e passo para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próxima atividade.</w:t>
            </w:r>
          </w:p>
        </w:tc>
        <w:tc>
          <w:tcPr>
            <w:tcW w:w="2338" w:type="dxa"/>
          </w:tcPr>
          <w:p w14:paraId="159FBBA9" w14:textId="77777777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14:paraId="2BEEFC64" w14:textId="2C30C0AC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3.1 - Geralmente me esforço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encarar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dificuldades no 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3.2 - Quando não compreendo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algo, uso estratégias como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troca com outras pessoas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pesquisas individuais.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3.3 - Permaneço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frequentemente focado(a)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durante 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 xml:space="preserve">online </w:t>
            </w:r>
            <w:r w:rsidRPr="3E44591A">
              <w:rPr>
                <w:rFonts w:cs="Arial"/>
                <w:sz w:val="20"/>
                <w:szCs w:val="20"/>
              </w:rPr>
              <w:t>e busco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participar da aula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3.4 - Em casa, geralmente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completo primeiro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antes de realizar outras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atividades, conseguindo quase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3.5 - Quando tenho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que considero difícil,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diferentes maneiras de </w:t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resolvê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-</w:t>
            </w:r>
            <w:r>
              <w:br/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la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38" w:type="dxa"/>
          </w:tcPr>
          <w:p w14:paraId="0A555270" w14:textId="77777777" w:rsidR="00A03616" w:rsidRPr="009243AC" w:rsidRDefault="5026ACE9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14:paraId="06483875" w14:textId="639D722B" w:rsidR="00A03616" w:rsidRPr="009243AC" w:rsidRDefault="009243AC" w:rsidP="3E44591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4.1 - Eu me esforço bastante para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encarar 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4.2 - Converso com colegas,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professores(as) ou outras pessoas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me ajudar sempre que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necessário, e também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pesquisar sozinho(a) para superar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desafios semanalmente.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-4.3 - Estou sempre muito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focado(a) e participo ativamente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online.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4.4 - Em casa, finalizo primeiro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tarefas antes de realizar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outras atividades, conseguindo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 e manter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uma rotina de estudos saudável.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4.5 - Diante de tarefas difíceis,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me sinto motivado a buscar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soluções, independente do tempo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dedicado. Gosto de </w:t>
            </w:r>
            <w:r w:rsidRPr="3E44591A">
              <w:rPr>
                <w:rFonts w:cs="Arial"/>
                <w:sz w:val="20"/>
                <w:szCs w:val="20"/>
              </w:rPr>
              <w:lastRenderedPageBreak/>
              <w:t>sentir que fui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desafiado.</w:t>
            </w:r>
          </w:p>
        </w:tc>
      </w:tr>
    </w:tbl>
    <w:p w14:paraId="49D5BC9F" w14:textId="796196D3" w:rsidR="009C6119" w:rsidRPr="00E868FC" w:rsidRDefault="009C6119" w:rsidP="3E44591A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lastRenderedPageBreak/>
        <w:t xml:space="preserve">Fonte: </w:t>
      </w:r>
      <w:r w:rsidR="006A714A" w:rsidRPr="3E44591A">
        <w:rPr>
          <w:sz w:val="22"/>
          <w:szCs w:val="22"/>
        </w:rPr>
        <w:t xml:space="preserve">CONTIN (2020) apud </w:t>
      </w:r>
      <w:proofErr w:type="gramStart"/>
      <w:r w:rsidR="006A714A" w:rsidRPr="3E44591A">
        <w:rPr>
          <w:sz w:val="22"/>
          <w:szCs w:val="22"/>
        </w:rPr>
        <w:t>CESU(</w:t>
      </w:r>
      <w:proofErr w:type="gramEnd"/>
      <w:r w:rsidR="006A714A" w:rsidRPr="3E44591A">
        <w:rPr>
          <w:sz w:val="22"/>
          <w:szCs w:val="22"/>
        </w:rPr>
        <w:t>2021)</w:t>
      </w:r>
    </w:p>
    <w:p w14:paraId="206CAEDA" w14:textId="77777777" w:rsidR="00C46F93" w:rsidRDefault="00C46F93" w:rsidP="3E44591A">
      <w:pPr>
        <w:widowControl/>
        <w:spacing w:line="240" w:lineRule="auto"/>
        <w:rPr>
          <w:b/>
          <w:bCs/>
          <w:sz w:val="28"/>
          <w:szCs w:val="28"/>
        </w:rPr>
      </w:pPr>
      <w:r>
        <w:br w:type="page"/>
      </w:r>
    </w:p>
    <w:p w14:paraId="2BCC34D3" w14:textId="7CFD6731" w:rsidR="008066CB" w:rsidRDefault="008066CB" w:rsidP="008066CB">
      <w:pPr>
        <w:pStyle w:val="Ttulo2"/>
        <w:numPr>
          <w:ilvl w:val="0"/>
          <w:numId w:val="0"/>
        </w:numPr>
      </w:pPr>
      <w:bookmarkStart w:id="100" w:name="_Toc110341123"/>
      <w:r>
        <w:lastRenderedPageBreak/>
        <w:t>Referência Bibliográfica</w:t>
      </w:r>
      <w:bookmarkEnd w:id="100"/>
    </w:p>
    <w:p w14:paraId="5209F999" w14:textId="63B93F6B" w:rsidR="008066CB" w:rsidRDefault="008066CB" w:rsidP="3E44591A">
      <w:pPr>
        <w:widowControl/>
        <w:spacing w:line="240" w:lineRule="auto"/>
        <w:rPr>
          <w:rFonts w:cs="Arial"/>
        </w:rPr>
      </w:pPr>
    </w:p>
    <w:p w14:paraId="54C2C7BB" w14:textId="13FCC1F4" w:rsidR="008066CB" w:rsidRDefault="008066CB" w:rsidP="3E44591A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Júnior, José F. </w:t>
      </w:r>
      <w:r w:rsidRPr="3E44591A">
        <w:rPr>
          <w:rFonts w:cs="Arial"/>
          <w:i/>
          <w:iCs/>
        </w:rPr>
        <w:t>PM Canvas 2ED</w:t>
      </w:r>
      <w:r w:rsidRPr="3E44591A">
        <w:rPr>
          <w:rFonts w:cs="Arial"/>
        </w:rPr>
        <w:t>. Disponível em: Minha Biblioteca, (2nd edição). Editora Saraiva, 2020.</w:t>
      </w:r>
    </w:p>
    <w:p w14:paraId="62A97199" w14:textId="16A47D21" w:rsidR="006A714A" w:rsidRPr="009B0BEA" w:rsidRDefault="006A714A" w:rsidP="3E44591A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Unidade do Ensino Superior de Graduação (CESU). </w:t>
      </w:r>
      <w:r w:rsidRPr="3E44591A">
        <w:rPr>
          <w:rFonts w:cs="Arial"/>
          <w:b/>
          <w:bCs/>
        </w:rPr>
        <w:t>Manual de Projetos Interdisciplinares para o CST em Desenvolvimento de Software Multiplataforma</w:t>
      </w:r>
      <w:r w:rsidRPr="3E44591A">
        <w:rPr>
          <w:rFonts w:cs="Arial"/>
        </w:rPr>
        <w:t xml:space="preserve">. </w:t>
      </w:r>
      <w:r w:rsidR="00C46F93" w:rsidRPr="3E44591A">
        <w:rPr>
          <w:rFonts w:cs="Arial"/>
        </w:rPr>
        <w:t xml:space="preserve">São Paulo: Centro Paula Souza, </w:t>
      </w:r>
      <w:r w:rsidRPr="3E44591A">
        <w:rPr>
          <w:rFonts w:cs="Arial"/>
        </w:rPr>
        <w:t>2021.</w:t>
      </w:r>
    </w:p>
    <w:sectPr w:rsidR="006A714A" w:rsidRPr="009B0BEA" w:rsidSect="00656325">
      <w:headerReference w:type="first" r:id="rId55"/>
      <w:footerReference w:type="first" r:id="rId56"/>
      <w:pgSz w:w="12240" w:h="15840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4C1F2" w14:textId="77777777" w:rsidR="00181B09" w:rsidRDefault="00181B09">
      <w:pPr>
        <w:spacing w:line="240" w:lineRule="auto"/>
      </w:pPr>
      <w:r>
        <w:separator/>
      </w:r>
    </w:p>
  </w:endnote>
  <w:endnote w:type="continuationSeparator" w:id="0">
    <w:p w14:paraId="238AE9D2" w14:textId="77777777" w:rsidR="00181B09" w:rsidRDefault="00181B09">
      <w:pPr>
        <w:spacing w:line="240" w:lineRule="auto"/>
      </w:pPr>
      <w:r>
        <w:continuationSeparator/>
      </w:r>
    </w:p>
  </w:endnote>
  <w:endnote w:type="continuationNotice" w:id="1">
    <w:p w14:paraId="5AB586F0" w14:textId="77777777" w:rsidR="00181B09" w:rsidRDefault="00181B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D78E" w14:textId="77777777" w:rsidR="00477276" w:rsidRDefault="00477276" w:rsidP="00477276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14:paraId="014DD714" w14:textId="77777777" w:rsidTr="6418ABFE">
      <w:tc>
        <w:tcPr>
          <w:tcW w:w="3120" w:type="dxa"/>
        </w:tcPr>
        <w:p w14:paraId="422016BC" w14:textId="111182A5" w:rsidR="6418ABFE" w:rsidRDefault="6418ABFE" w:rsidP="6418ABFE">
          <w:pPr>
            <w:pStyle w:val="Cabealho"/>
            <w:ind w:left="-115"/>
          </w:pPr>
        </w:p>
      </w:tc>
      <w:tc>
        <w:tcPr>
          <w:tcW w:w="3120" w:type="dxa"/>
        </w:tcPr>
        <w:p w14:paraId="0BF3F9A3" w14:textId="68194951" w:rsidR="6418ABFE" w:rsidRDefault="6418ABFE" w:rsidP="6418ABFE">
          <w:pPr>
            <w:pStyle w:val="Cabealho"/>
            <w:jc w:val="center"/>
          </w:pPr>
        </w:p>
      </w:tc>
      <w:tc>
        <w:tcPr>
          <w:tcW w:w="3120" w:type="dxa"/>
        </w:tcPr>
        <w:p w14:paraId="2EA990BD" w14:textId="595252DF" w:rsidR="6418ABFE" w:rsidRDefault="6418ABFE" w:rsidP="6418ABFE">
          <w:pPr>
            <w:pStyle w:val="Cabealho"/>
            <w:ind w:right="-115"/>
            <w:jc w:val="right"/>
          </w:pPr>
        </w:p>
      </w:tc>
    </w:tr>
  </w:tbl>
  <w:p w14:paraId="6EA7B1C8" w14:textId="3AB05D00" w:rsidR="6418ABFE" w:rsidRDefault="6418ABFE" w:rsidP="6418ABF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14:paraId="3303D951" w14:textId="77777777" w:rsidTr="6418ABFE">
      <w:tc>
        <w:tcPr>
          <w:tcW w:w="3120" w:type="dxa"/>
        </w:tcPr>
        <w:p w14:paraId="21663868" w14:textId="6FB5EDFB" w:rsidR="6418ABFE" w:rsidRDefault="6418ABFE" w:rsidP="6418ABFE">
          <w:pPr>
            <w:pStyle w:val="Cabealho"/>
            <w:ind w:left="-115"/>
          </w:pPr>
        </w:p>
      </w:tc>
      <w:tc>
        <w:tcPr>
          <w:tcW w:w="3120" w:type="dxa"/>
        </w:tcPr>
        <w:p w14:paraId="35055481" w14:textId="6D662484" w:rsidR="6418ABFE" w:rsidRDefault="6418ABFE" w:rsidP="6418ABFE">
          <w:pPr>
            <w:pStyle w:val="Cabealho"/>
            <w:jc w:val="center"/>
          </w:pPr>
        </w:p>
      </w:tc>
      <w:tc>
        <w:tcPr>
          <w:tcW w:w="3120" w:type="dxa"/>
        </w:tcPr>
        <w:p w14:paraId="651A37E7" w14:textId="2FCFDA62" w:rsidR="6418ABFE" w:rsidRDefault="6418ABFE" w:rsidP="6418ABFE">
          <w:pPr>
            <w:pStyle w:val="Cabealho"/>
            <w:ind w:right="-115"/>
            <w:jc w:val="right"/>
          </w:pPr>
        </w:p>
      </w:tc>
    </w:tr>
  </w:tbl>
  <w:p w14:paraId="72E9E449" w14:textId="05C6D81E" w:rsidR="6418ABFE" w:rsidRDefault="6418ABFE" w:rsidP="6418ABF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BC93" w14:textId="77777777" w:rsidR="00011868" w:rsidRDefault="00011868" w:rsidP="00477276">
    <w:pPr>
      <w:pStyle w:val="Rodap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14:paraId="2CEB632C" w14:textId="77777777" w:rsidTr="6418ABFE">
      <w:tc>
        <w:tcPr>
          <w:tcW w:w="3120" w:type="dxa"/>
        </w:tcPr>
        <w:p w14:paraId="3ECB275D" w14:textId="0BE55834" w:rsidR="6418ABFE" w:rsidRDefault="6418ABFE" w:rsidP="6418ABFE">
          <w:pPr>
            <w:pStyle w:val="Cabealho"/>
            <w:ind w:left="-115"/>
          </w:pPr>
        </w:p>
      </w:tc>
      <w:tc>
        <w:tcPr>
          <w:tcW w:w="3120" w:type="dxa"/>
        </w:tcPr>
        <w:p w14:paraId="4C4A965E" w14:textId="53411BED" w:rsidR="6418ABFE" w:rsidRDefault="6418ABFE" w:rsidP="6418ABFE">
          <w:pPr>
            <w:pStyle w:val="Cabealho"/>
            <w:jc w:val="center"/>
          </w:pPr>
        </w:p>
      </w:tc>
      <w:tc>
        <w:tcPr>
          <w:tcW w:w="3120" w:type="dxa"/>
        </w:tcPr>
        <w:p w14:paraId="3BC64FA5" w14:textId="6A626ED7" w:rsidR="6418ABFE" w:rsidRDefault="6418ABFE" w:rsidP="6418ABFE">
          <w:pPr>
            <w:pStyle w:val="Cabealho"/>
            <w:ind w:right="-115"/>
            <w:jc w:val="right"/>
          </w:pPr>
        </w:p>
      </w:tc>
    </w:tr>
  </w:tbl>
  <w:p w14:paraId="2403FE91" w14:textId="7D65E5BF" w:rsidR="6418ABFE" w:rsidRDefault="6418ABFE" w:rsidP="6418ABFE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0535A" w14:textId="77777777" w:rsidR="00353E3C" w:rsidRDefault="00353E3C" w:rsidP="00477276">
    <w:pPr>
      <w:pStyle w:val="Rodap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14:paraId="1D4F6C85" w14:textId="77777777" w:rsidTr="6418ABFE">
      <w:tc>
        <w:tcPr>
          <w:tcW w:w="3120" w:type="dxa"/>
        </w:tcPr>
        <w:p w14:paraId="279B3C32" w14:textId="1F7E164C" w:rsidR="6418ABFE" w:rsidRDefault="6418ABFE" w:rsidP="6418ABFE">
          <w:pPr>
            <w:pStyle w:val="Cabealho"/>
            <w:ind w:left="-115"/>
          </w:pPr>
        </w:p>
      </w:tc>
      <w:tc>
        <w:tcPr>
          <w:tcW w:w="3120" w:type="dxa"/>
        </w:tcPr>
        <w:p w14:paraId="547C4CB1" w14:textId="5112232D" w:rsidR="6418ABFE" w:rsidRDefault="6418ABFE" w:rsidP="6418ABFE">
          <w:pPr>
            <w:pStyle w:val="Cabealho"/>
            <w:jc w:val="center"/>
          </w:pPr>
        </w:p>
      </w:tc>
      <w:tc>
        <w:tcPr>
          <w:tcW w:w="3120" w:type="dxa"/>
        </w:tcPr>
        <w:p w14:paraId="7A1E891A" w14:textId="4E5BA724" w:rsidR="6418ABFE" w:rsidRDefault="6418ABFE" w:rsidP="6418ABFE">
          <w:pPr>
            <w:pStyle w:val="Cabealho"/>
            <w:ind w:right="-115"/>
            <w:jc w:val="right"/>
          </w:pPr>
        </w:p>
      </w:tc>
    </w:tr>
  </w:tbl>
  <w:p w14:paraId="35EFDAA9" w14:textId="61AA4428" w:rsidR="6418ABFE" w:rsidRDefault="6418ABFE" w:rsidP="6418ABF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8ABFE" w14:paraId="6A28D668" w14:textId="77777777" w:rsidTr="6418ABFE">
      <w:tc>
        <w:tcPr>
          <w:tcW w:w="3120" w:type="dxa"/>
        </w:tcPr>
        <w:p w14:paraId="681C727B" w14:textId="0F14DC1B" w:rsidR="6418ABFE" w:rsidRDefault="6418ABFE" w:rsidP="6418ABFE">
          <w:pPr>
            <w:pStyle w:val="Cabealho"/>
            <w:ind w:left="-115"/>
          </w:pPr>
        </w:p>
      </w:tc>
      <w:tc>
        <w:tcPr>
          <w:tcW w:w="3120" w:type="dxa"/>
        </w:tcPr>
        <w:p w14:paraId="67CA51D1" w14:textId="692D821E" w:rsidR="6418ABFE" w:rsidRDefault="6418ABFE" w:rsidP="6418ABFE">
          <w:pPr>
            <w:pStyle w:val="Cabealho"/>
            <w:jc w:val="center"/>
          </w:pPr>
        </w:p>
      </w:tc>
      <w:tc>
        <w:tcPr>
          <w:tcW w:w="3120" w:type="dxa"/>
        </w:tcPr>
        <w:p w14:paraId="18868E1D" w14:textId="072890C2" w:rsidR="6418ABFE" w:rsidRDefault="6418ABFE" w:rsidP="6418ABFE">
          <w:pPr>
            <w:pStyle w:val="Cabealho"/>
            <w:ind w:right="-115"/>
            <w:jc w:val="right"/>
          </w:pPr>
        </w:p>
      </w:tc>
    </w:tr>
  </w:tbl>
  <w:p w14:paraId="6E0D965D" w14:textId="0FC1214D" w:rsidR="6418ABFE" w:rsidRDefault="6418ABFE" w:rsidP="6418AB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6D133" w14:textId="77777777" w:rsidR="00181B09" w:rsidRDefault="00181B09">
      <w:pPr>
        <w:spacing w:line="240" w:lineRule="auto"/>
      </w:pPr>
      <w:r>
        <w:separator/>
      </w:r>
    </w:p>
  </w:footnote>
  <w:footnote w:type="continuationSeparator" w:id="0">
    <w:p w14:paraId="51D9B22F" w14:textId="77777777" w:rsidR="00181B09" w:rsidRDefault="00181B09">
      <w:pPr>
        <w:spacing w:line="240" w:lineRule="auto"/>
      </w:pPr>
      <w:r>
        <w:continuationSeparator/>
      </w:r>
    </w:p>
  </w:footnote>
  <w:footnote w:type="continuationNotice" w:id="1">
    <w:p w14:paraId="312246F7" w14:textId="77777777" w:rsidR="00181B09" w:rsidRDefault="00181B0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14:paraId="375A9912" w14:textId="77777777" w:rsidTr="71594F4A">
      <w:tc>
        <w:tcPr>
          <w:tcW w:w="3120" w:type="dxa"/>
        </w:tcPr>
        <w:p w14:paraId="7DE7A695" w14:textId="533A4833" w:rsidR="71594F4A" w:rsidRDefault="71594F4A" w:rsidP="71594F4A">
          <w:pPr>
            <w:pStyle w:val="Cabealho"/>
            <w:ind w:left="-115"/>
          </w:pPr>
        </w:p>
      </w:tc>
      <w:tc>
        <w:tcPr>
          <w:tcW w:w="3120" w:type="dxa"/>
        </w:tcPr>
        <w:p w14:paraId="02AF6715" w14:textId="55372B18" w:rsidR="71594F4A" w:rsidRDefault="71594F4A" w:rsidP="71594F4A">
          <w:pPr>
            <w:pStyle w:val="Cabealho"/>
            <w:jc w:val="center"/>
          </w:pPr>
        </w:p>
      </w:tc>
      <w:tc>
        <w:tcPr>
          <w:tcW w:w="3120" w:type="dxa"/>
        </w:tcPr>
        <w:p w14:paraId="7685AFF0" w14:textId="597741E8" w:rsidR="71594F4A" w:rsidRDefault="71594F4A" w:rsidP="71594F4A">
          <w:pPr>
            <w:pStyle w:val="Cabealho"/>
            <w:ind w:right="-115"/>
            <w:jc w:val="right"/>
          </w:pPr>
        </w:p>
      </w:tc>
    </w:tr>
  </w:tbl>
  <w:p w14:paraId="3394888B" w14:textId="77ACCFD7" w:rsidR="00145E9A" w:rsidRDefault="00145E9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FB490" w14:textId="2B0ACBCF" w:rsidR="00353E3C" w:rsidRDefault="00353E3C">
    <w:pPr>
      <w:pStyle w:val="Cabealho"/>
    </w:pPr>
    <w:r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83982EA" wp14:editId="3160261F">
          <wp:simplePos x="0" y="0"/>
          <wp:positionH relativeFrom="margin">
            <wp:posOffset>2284095</wp:posOffset>
          </wp:positionH>
          <wp:positionV relativeFrom="paragraph">
            <wp:posOffset>0</wp:posOffset>
          </wp:positionV>
          <wp:extent cx="3487113" cy="1432383"/>
          <wp:effectExtent l="0" t="0" r="0" b="0"/>
          <wp:wrapNone/>
          <wp:docPr id="17" name="Imagem 1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11427" cy="1442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0A3484E" wp14:editId="2319B865">
          <wp:simplePos x="0" y="0"/>
          <wp:positionH relativeFrom="column">
            <wp:posOffset>0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14:paraId="10FCFDB3" w14:textId="77777777" w:rsidTr="71594F4A">
      <w:tc>
        <w:tcPr>
          <w:tcW w:w="3120" w:type="dxa"/>
        </w:tcPr>
        <w:p w14:paraId="07D9B453" w14:textId="0F71E031" w:rsidR="71594F4A" w:rsidRDefault="71594F4A" w:rsidP="71594F4A">
          <w:pPr>
            <w:pStyle w:val="Cabealho"/>
            <w:ind w:left="-115"/>
          </w:pPr>
        </w:p>
      </w:tc>
      <w:tc>
        <w:tcPr>
          <w:tcW w:w="3120" w:type="dxa"/>
        </w:tcPr>
        <w:p w14:paraId="0F65D34B" w14:textId="3B182823" w:rsidR="71594F4A" w:rsidRDefault="71594F4A" w:rsidP="71594F4A">
          <w:pPr>
            <w:pStyle w:val="Cabealho"/>
            <w:jc w:val="center"/>
          </w:pPr>
        </w:p>
      </w:tc>
      <w:tc>
        <w:tcPr>
          <w:tcW w:w="3120" w:type="dxa"/>
        </w:tcPr>
        <w:p w14:paraId="2427DF22" w14:textId="6947CE85" w:rsidR="71594F4A" w:rsidRDefault="71594F4A" w:rsidP="71594F4A">
          <w:pPr>
            <w:pStyle w:val="Cabealho"/>
            <w:ind w:right="-115"/>
            <w:jc w:val="right"/>
          </w:pPr>
        </w:p>
      </w:tc>
    </w:tr>
  </w:tbl>
  <w:p w14:paraId="474A0F97" w14:textId="533D86E4" w:rsidR="00145E9A" w:rsidRDefault="00145E9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2172F" w14:textId="0FFD8C50" w:rsidR="00011868" w:rsidRDefault="00011868">
    <w:pPr>
      <w:pStyle w:val="Cabealho"/>
      <w:jc w:val="right"/>
    </w:pPr>
  </w:p>
  <w:p w14:paraId="60D03A84" w14:textId="77777777" w:rsidR="00011868" w:rsidRDefault="0001186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313593"/>
      <w:docPartObj>
        <w:docPartGallery w:val="Page Numbers (Top of Page)"/>
        <w:docPartUnique/>
      </w:docPartObj>
    </w:sdtPr>
    <w:sdtContent>
      <w:p w14:paraId="235711CB" w14:textId="77777777" w:rsidR="00353E3C" w:rsidRDefault="00353E3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3E44591A">
          <w:t>2</w:t>
        </w:r>
        <w:r>
          <w:fldChar w:fldCharType="end"/>
        </w:r>
      </w:p>
    </w:sdtContent>
  </w:sdt>
  <w:p w14:paraId="5E524D32" w14:textId="77777777" w:rsidR="00353E3C" w:rsidRDefault="00353E3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65AFC" w14:textId="77777777" w:rsidR="00656325" w:rsidRDefault="0065632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3E44591A">
      <w:t>2</w:t>
    </w:r>
    <w:r>
      <w:fldChar w:fldCharType="end"/>
    </w:r>
  </w:p>
  <w:p w14:paraId="2FCD3490" w14:textId="77777777" w:rsidR="00656325" w:rsidRPr="007407B4" w:rsidRDefault="00656325" w:rsidP="003A41B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jGIeWnr4aRlK" int2:id="HsOrLD7A">
      <int2:state int2:value="Rejected" int2:type="AugLoop_Text_Critique"/>
    </int2:textHash>
    <int2:textHash int2:hashCode="pVB55rimjtOdbp" int2:id="xYdyBDqR">
      <int2:state int2:value="Rejected" int2:type="AugLoop_Text_Critique"/>
    </int2:textHash>
    <int2:bookmark int2:bookmarkName="_Int_8g0SQBUT" int2:invalidationBookmarkName="" int2:hashCode="ZFz/NMGZAe45Iy" int2:id="3ZxpRHvf"/>
    <int2:bookmark int2:bookmarkName="_Int_7umIBSDb" int2:invalidationBookmarkName="" int2:hashCode="K60NkcFxUXwxD3" int2:id="csp0ftjc"/>
    <int2:bookmark int2:bookmarkName="_Int_KtFY1aE1" int2:invalidationBookmarkName="" int2:hashCode="WrCfYIMHh28n5S" int2:id="0T3zyvL1"/>
    <int2:bookmark int2:bookmarkName="_Int_DuCkKvP0" int2:invalidationBookmarkName="" int2:hashCode="T8e+CQoW/leCjf" int2:id="YeuegsWe"/>
    <int2:bookmark int2:bookmarkName="_Int_ljqynQ7i" int2:invalidationBookmarkName="" int2:hashCode="2zeTKRyhF1UZYA" int2:id="Yz4fJacV"/>
    <int2:bookmark int2:bookmarkName="_Int_z3sJzWZp" int2:invalidationBookmarkName="" int2:hashCode="cdsf/5MteIBFdg" int2:id="C6gN7vBS"/>
    <int2:bookmark int2:bookmarkName="_Int_5SlprnN4" int2:invalidationBookmarkName="" int2:hashCode="1BxaLWygCMPCxY" int2:id="9JYe7HpE"/>
    <int2:bookmark int2:bookmarkName="_Int_ikhiuzgr" int2:invalidationBookmarkName="" int2:hashCode="PmmVYbo/pWo/Hp" int2:id="hcYZ3DdR"/>
    <int2:bookmark int2:bookmarkName="_Int_iNz5GbkQ" int2:invalidationBookmarkName="" int2:hashCode="Y/ENCIN+/Hib32" int2:id="0VEP1mUg"/>
    <int2:bookmark int2:bookmarkName="_Int_FW19RKoM" int2:invalidationBookmarkName="" int2:hashCode="2kf5fgo+6vT3k1" int2:id="PGcKfrfa"/>
    <int2:bookmark int2:bookmarkName="_Int_4EtgqiaD" int2:invalidationBookmarkName="" int2:hashCode="2kf5fgo+6vT3k1" int2:id="QxGOvrLT"/>
    <int2:bookmark int2:bookmarkName="_Int_qb1BfcWd" int2:invalidationBookmarkName="" int2:hashCode="2kf5fgo+6vT3k1" int2:id="RyhzEcRT"/>
    <int2:bookmark int2:bookmarkName="_Int_AlXVcZwb" int2:invalidationBookmarkName="" int2:hashCode="2kf5fgo+6vT3k1" int2:id="rNnJejtO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0DB0875"/>
    <w:multiLevelType w:val="hybridMultilevel"/>
    <w:tmpl w:val="FFFFFFFF"/>
    <w:lvl w:ilvl="0" w:tplc="24ECB75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5F70E5C2">
      <w:start w:val="1"/>
      <w:numFmt w:val="lowerLetter"/>
      <w:lvlText w:val="%2."/>
      <w:lvlJc w:val="left"/>
      <w:pPr>
        <w:ind w:left="1440" w:hanging="360"/>
      </w:pPr>
    </w:lvl>
    <w:lvl w:ilvl="2" w:tplc="03FE7378">
      <w:start w:val="1"/>
      <w:numFmt w:val="lowerRoman"/>
      <w:lvlText w:val="%3."/>
      <w:lvlJc w:val="right"/>
      <w:pPr>
        <w:ind w:left="2160" w:hanging="180"/>
      </w:pPr>
    </w:lvl>
    <w:lvl w:ilvl="3" w:tplc="64A23636">
      <w:start w:val="1"/>
      <w:numFmt w:val="decimal"/>
      <w:lvlText w:val="%4."/>
      <w:lvlJc w:val="left"/>
      <w:pPr>
        <w:ind w:left="2880" w:hanging="360"/>
      </w:pPr>
    </w:lvl>
    <w:lvl w:ilvl="4" w:tplc="347CF9FC">
      <w:start w:val="1"/>
      <w:numFmt w:val="lowerLetter"/>
      <w:lvlText w:val="%5."/>
      <w:lvlJc w:val="left"/>
      <w:pPr>
        <w:ind w:left="3600" w:hanging="360"/>
      </w:pPr>
    </w:lvl>
    <w:lvl w:ilvl="5" w:tplc="F594E2EE">
      <w:start w:val="1"/>
      <w:numFmt w:val="lowerRoman"/>
      <w:lvlText w:val="%6."/>
      <w:lvlJc w:val="right"/>
      <w:pPr>
        <w:ind w:left="4320" w:hanging="180"/>
      </w:pPr>
    </w:lvl>
    <w:lvl w:ilvl="6" w:tplc="763C6BB4">
      <w:start w:val="1"/>
      <w:numFmt w:val="decimal"/>
      <w:lvlText w:val="%7."/>
      <w:lvlJc w:val="left"/>
      <w:pPr>
        <w:ind w:left="5040" w:hanging="360"/>
      </w:pPr>
    </w:lvl>
    <w:lvl w:ilvl="7" w:tplc="3B881C42">
      <w:start w:val="1"/>
      <w:numFmt w:val="lowerLetter"/>
      <w:lvlText w:val="%8."/>
      <w:lvlJc w:val="left"/>
      <w:pPr>
        <w:ind w:left="5760" w:hanging="360"/>
      </w:pPr>
    </w:lvl>
    <w:lvl w:ilvl="8" w:tplc="63A882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012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A4F1D"/>
    <w:multiLevelType w:val="hybridMultilevel"/>
    <w:tmpl w:val="AF700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38CFB"/>
    <w:multiLevelType w:val="hybridMultilevel"/>
    <w:tmpl w:val="FFFFFFFF"/>
    <w:lvl w:ilvl="0" w:tplc="D5F25298">
      <w:start w:val="1"/>
      <w:numFmt w:val="decimal"/>
      <w:lvlText w:val="%1."/>
      <w:lvlJc w:val="left"/>
      <w:pPr>
        <w:ind w:left="720" w:hanging="360"/>
      </w:pPr>
    </w:lvl>
    <w:lvl w:ilvl="1" w:tplc="F990AAB4">
      <w:start w:val="1"/>
      <w:numFmt w:val="lowerLetter"/>
      <w:lvlText w:val="%2."/>
      <w:lvlJc w:val="left"/>
      <w:pPr>
        <w:ind w:left="1440" w:hanging="360"/>
      </w:pPr>
    </w:lvl>
    <w:lvl w:ilvl="2" w:tplc="30AA3104">
      <w:start w:val="1"/>
      <w:numFmt w:val="lowerRoman"/>
      <w:lvlText w:val="%3."/>
      <w:lvlJc w:val="right"/>
      <w:pPr>
        <w:ind w:left="2160" w:hanging="180"/>
      </w:pPr>
    </w:lvl>
    <w:lvl w:ilvl="3" w:tplc="DC20627C">
      <w:start w:val="1"/>
      <w:numFmt w:val="decimal"/>
      <w:lvlText w:val="%4."/>
      <w:lvlJc w:val="left"/>
      <w:pPr>
        <w:ind w:left="2880" w:hanging="360"/>
      </w:pPr>
    </w:lvl>
    <w:lvl w:ilvl="4" w:tplc="C9D23794">
      <w:start w:val="1"/>
      <w:numFmt w:val="lowerLetter"/>
      <w:lvlText w:val="%5."/>
      <w:lvlJc w:val="left"/>
      <w:pPr>
        <w:ind w:left="3600" w:hanging="360"/>
      </w:pPr>
    </w:lvl>
    <w:lvl w:ilvl="5" w:tplc="A8C89572">
      <w:start w:val="1"/>
      <w:numFmt w:val="lowerRoman"/>
      <w:lvlText w:val="%6."/>
      <w:lvlJc w:val="right"/>
      <w:pPr>
        <w:ind w:left="4320" w:hanging="180"/>
      </w:pPr>
    </w:lvl>
    <w:lvl w:ilvl="6" w:tplc="C03683FE">
      <w:start w:val="1"/>
      <w:numFmt w:val="decimal"/>
      <w:lvlText w:val="%7."/>
      <w:lvlJc w:val="left"/>
      <w:pPr>
        <w:ind w:left="5040" w:hanging="360"/>
      </w:pPr>
    </w:lvl>
    <w:lvl w:ilvl="7" w:tplc="460A7388">
      <w:start w:val="1"/>
      <w:numFmt w:val="lowerLetter"/>
      <w:lvlText w:val="%8."/>
      <w:lvlJc w:val="left"/>
      <w:pPr>
        <w:ind w:left="5760" w:hanging="360"/>
      </w:pPr>
    </w:lvl>
    <w:lvl w:ilvl="8" w:tplc="CA8E3E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13D81"/>
    <w:multiLevelType w:val="hybridMultilevel"/>
    <w:tmpl w:val="FFFFFFFF"/>
    <w:lvl w:ilvl="0" w:tplc="109A5E10">
      <w:start w:val="1"/>
      <w:numFmt w:val="decimal"/>
      <w:lvlText w:val="%1."/>
      <w:lvlJc w:val="left"/>
      <w:pPr>
        <w:ind w:left="720" w:hanging="360"/>
      </w:pPr>
    </w:lvl>
    <w:lvl w:ilvl="1" w:tplc="FAF2B0DE">
      <w:start w:val="1"/>
      <w:numFmt w:val="lowerLetter"/>
      <w:lvlText w:val="%2."/>
      <w:lvlJc w:val="left"/>
      <w:pPr>
        <w:ind w:left="1440" w:hanging="360"/>
      </w:pPr>
    </w:lvl>
    <w:lvl w:ilvl="2" w:tplc="A0B48B02">
      <w:start w:val="1"/>
      <w:numFmt w:val="lowerRoman"/>
      <w:lvlText w:val="%3."/>
      <w:lvlJc w:val="right"/>
      <w:pPr>
        <w:ind w:left="2160" w:hanging="180"/>
      </w:pPr>
    </w:lvl>
    <w:lvl w:ilvl="3" w:tplc="65946A24">
      <w:start w:val="1"/>
      <w:numFmt w:val="decimal"/>
      <w:lvlText w:val="%4."/>
      <w:lvlJc w:val="left"/>
      <w:pPr>
        <w:ind w:left="2880" w:hanging="360"/>
      </w:pPr>
    </w:lvl>
    <w:lvl w:ilvl="4" w:tplc="51D4CCF6">
      <w:start w:val="1"/>
      <w:numFmt w:val="lowerLetter"/>
      <w:lvlText w:val="%5."/>
      <w:lvlJc w:val="left"/>
      <w:pPr>
        <w:ind w:left="3600" w:hanging="360"/>
      </w:pPr>
    </w:lvl>
    <w:lvl w:ilvl="5" w:tplc="84C2A9A2">
      <w:start w:val="1"/>
      <w:numFmt w:val="lowerRoman"/>
      <w:lvlText w:val="%6."/>
      <w:lvlJc w:val="right"/>
      <w:pPr>
        <w:ind w:left="4320" w:hanging="180"/>
      </w:pPr>
    </w:lvl>
    <w:lvl w:ilvl="6" w:tplc="52A0233C">
      <w:start w:val="1"/>
      <w:numFmt w:val="decimal"/>
      <w:lvlText w:val="%7."/>
      <w:lvlJc w:val="left"/>
      <w:pPr>
        <w:ind w:left="5040" w:hanging="360"/>
      </w:pPr>
    </w:lvl>
    <w:lvl w:ilvl="7" w:tplc="420AC512">
      <w:start w:val="1"/>
      <w:numFmt w:val="lowerLetter"/>
      <w:lvlText w:val="%8."/>
      <w:lvlJc w:val="left"/>
      <w:pPr>
        <w:ind w:left="5760" w:hanging="360"/>
      </w:pPr>
    </w:lvl>
    <w:lvl w:ilvl="8" w:tplc="BD3A051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7F83B"/>
    <w:multiLevelType w:val="hybridMultilevel"/>
    <w:tmpl w:val="FFFFFFFF"/>
    <w:lvl w:ilvl="0" w:tplc="CFA4511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B13614E6">
      <w:start w:val="1"/>
      <w:numFmt w:val="lowerLetter"/>
      <w:lvlText w:val="%2."/>
      <w:lvlJc w:val="left"/>
      <w:pPr>
        <w:ind w:left="1440" w:hanging="360"/>
      </w:pPr>
    </w:lvl>
    <w:lvl w:ilvl="2" w:tplc="261C5084">
      <w:start w:val="1"/>
      <w:numFmt w:val="lowerRoman"/>
      <w:lvlText w:val="%3."/>
      <w:lvlJc w:val="right"/>
      <w:pPr>
        <w:ind w:left="2160" w:hanging="180"/>
      </w:pPr>
    </w:lvl>
    <w:lvl w:ilvl="3" w:tplc="5FC0B13C">
      <w:start w:val="1"/>
      <w:numFmt w:val="decimal"/>
      <w:lvlText w:val="%4."/>
      <w:lvlJc w:val="left"/>
      <w:pPr>
        <w:ind w:left="2880" w:hanging="360"/>
      </w:pPr>
    </w:lvl>
    <w:lvl w:ilvl="4" w:tplc="C3BEF2B2">
      <w:start w:val="1"/>
      <w:numFmt w:val="lowerLetter"/>
      <w:lvlText w:val="%5."/>
      <w:lvlJc w:val="left"/>
      <w:pPr>
        <w:ind w:left="3600" w:hanging="360"/>
      </w:pPr>
    </w:lvl>
    <w:lvl w:ilvl="5" w:tplc="3A6E0FEE">
      <w:start w:val="1"/>
      <w:numFmt w:val="lowerRoman"/>
      <w:lvlText w:val="%6."/>
      <w:lvlJc w:val="right"/>
      <w:pPr>
        <w:ind w:left="4320" w:hanging="180"/>
      </w:pPr>
    </w:lvl>
    <w:lvl w:ilvl="6" w:tplc="8BFCAE94">
      <w:start w:val="1"/>
      <w:numFmt w:val="decimal"/>
      <w:lvlText w:val="%7."/>
      <w:lvlJc w:val="left"/>
      <w:pPr>
        <w:ind w:left="5040" w:hanging="360"/>
      </w:pPr>
    </w:lvl>
    <w:lvl w:ilvl="7" w:tplc="043AA218">
      <w:start w:val="1"/>
      <w:numFmt w:val="lowerLetter"/>
      <w:lvlText w:val="%8."/>
      <w:lvlJc w:val="left"/>
      <w:pPr>
        <w:ind w:left="5760" w:hanging="360"/>
      </w:pPr>
    </w:lvl>
    <w:lvl w:ilvl="8" w:tplc="044671F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49A02A"/>
    <w:multiLevelType w:val="hybridMultilevel"/>
    <w:tmpl w:val="FFFFFFFF"/>
    <w:lvl w:ilvl="0" w:tplc="BD00512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ACF259F4">
      <w:start w:val="1"/>
      <w:numFmt w:val="lowerLetter"/>
      <w:lvlText w:val="%2."/>
      <w:lvlJc w:val="left"/>
      <w:pPr>
        <w:ind w:left="1440" w:hanging="360"/>
      </w:pPr>
    </w:lvl>
    <w:lvl w:ilvl="2" w:tplc="41FCAF3A">
      <w:start w:val="1"/>
      <w:numFmt w:val="lowerRoman"/>
      <w:lvlText w:val="%3."/>
      <w:lvlJc w:val="right"/>
      <w:pPr>
        <w:ind w:left="2160" w:hanging="180"/>
      </w:pPr>
    </w:lvl>
    <w:lvl w:ilvl="3" w:tplc="E878E51E">
      <w:start w:val="1"/>
      <w:numFmt w:val="decimal"/>
      <w:lvlText w:val="%4."/>
      <w:lvlJc w:val="left"/>
      <w:pPr>
        <w:ind w:left="2880" w:hanging="360"/>
      </w:pPr>
    </w:lvl>
    <w:lvl w:ilvl="4" w:tplc="56BA84E6">
      <w:start w:val="1"/>
      <w:numFmt w:val="lowerLetter"/>
      <w:lvlText w:val="%5."/>
      <w:lvlJc w:val="left"/>
      <w:pPr>
        <w:ind w:left="3600" w:hanging="360"/>
      </w:pPr>
    </w:lvl>
    <w:lvl w:ilvl="5" w:tplc="D12ABEB8">
      <w:start w:val="1"/>
      <w:numFmt w:val="lowerRoman"/>
      <w:lvlText w:val="%6."/>
      <w:lvlJc w:val="right"/>
      <w:pPr>
        <w:ind w:left="4320" w:hanging="180"/>
      </w:pPr>
    </w:lvl>
    <w:lvl w:ilvl="6" w:tplc="4DB808C4">
      <w:start w:val="1"/>
      <w:numFmt w:val="decimal"/>
      <w:lvlText w:val="%7."/>
      <w:lvlJc w:val="left"/>
      <w:pPr>
        <w:ind w:left="5040" w:hanging="360"/>
      </w:pPr>
    </w:lvl>
    <w:lvl w:ilvl="7" w:tplc="B09A7848">
      <w:start w:val="1"/>
      <w:numFmt w:val="lowerLetter"/>
      <w:lvlText w:val="%8."/>
      <w:lvlJc w:val="left"/>
      <w:pPr>
        <w:ind w:left="5760" w:hanging="360"/>
      </w:pPr>
    </w:lvl>
    <w:lvl w:ilvl="8" w:tplc="07B273B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544C"/>
    <w:multiLevelType w:val="hybridMultilevel"/>
    <w:tmpl w:val="74C419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DB519"/>
    <w:multiLevelType w:val="hybridMultilevel"/>
    <w:tmpl w:val="FFFFFFFF"/>
    <w:lvl w:ilvl="0" w:tplc="0D4C6936">
      <w:start w:val="1"/>
      <w:numFmt w:val="decimal"/>
      <w:lvlText w:val="%1."/>
      <w:lvlJc w:val="left"/>
      <w:pPr>
        <w:ind w:left="720" w:hanging="360"/>
      </w:pPr>
    </w:lvl>
    <w:lvl w:ilvl="1" w:tplc="BD142856">
      <w:start w:val="1"/>
      <w:numFmt w:val="lowerLetter"/>
      <w:lvlText w:val="%2."/>
      <w:lvlJc w:val="left"/>
      <w:pPr>
        <w:ind w:left="1440" w:hanging="360"/>
      </w:pPr>
    </w:lvl>
    <w:lvl w:ilvl="2" w:tplc="BE62541A">
      <w:start w:val="1"/>
      <w:numFmt w:val="lowerRoman"/>
      <w:lvlText w:val="%3."/>
      <w:lvlJc w:val="right"/>
      <w:pPr>
        <w:ind w:left="2160" w:hanging="180"/>
      </w:pPr>
    </w:lvl>
    <w:lvl w:ilvl="3" w:tplc="EB78F4C4">
      <w:start w:val="1"/>
      <w:numFmt w:val="decimal"/>
      <w:lvlText w:val="%4."/>
      <w:lvlJc w:val="left"/>
      <w:pPr>
        <w:ind w:left="2880" w:hanging="360"/>
      </w:pPr>
    </w:lvl>
    <w:lvl w:ilvl="4" w:tplc="90B27F5C">
      <w:start w:val="1"/>
      <w:numFmt w:val="lowerLetter"/>
      <w:lvlText w:val="%5."/>
      <w:lvlJc w:val="left"/>
      <w:pPr>
        <w:ind w:left="3600" w:hanging="360"/>
      </w:pPr>
    </w:lvl>
    <w:lvl w:ilvl="5" w:tplc="8E6A23CE">
      <w:start w:val="1"/>
      <w:numFmt w:val="lowerRoman"/>
      <w:lvlText w:val="%6."/>
      <w:lvlJc w:val="right"/>
      <w:pPr>
        <w:ind w:left="4320" w:hanging="180"/>
      </w:pPr>
    </w:lvl>
    <w:lvl w:ilvl="6" w:tplc="FA6E0380">
      <w:start w:val="1"/>
      <w:numFmt w:val="decimal"/>
      <w:lvlText w:val="%7."/>
      <w:lvlJc w:val="left"/>
      <w:pPr>
        <w:ind w:left="5040" w:hanging="360"/>
      </w:pPr>
    </w:lvl>
    <w:lvl w:ilvl="7" w:tplc="B30EC3E4">
      <w:start w:val="1"/>
      <w:numFmt w:val="lowerLetter"/>
      <w:lvlText w:val="%8."/>
      <w:lvlJc w:val="left"/>
      <w:pPr>
        <w:ind w:left="5760" w:hanging="360"/>
      </w:pPr>
    </w:lvl>
    <w:lvl w:ilvl="8" w:tplc="86F617A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A9F56D"/>
    <w:multiLevelType w:val="hybridMultilevel"/>
    <w:tmpl w:val="FFFFFFFF"/>
    <w:lvl w:ilvl="0" w:tplc="7128AF5E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37E2687A">
      <w:start w:val="1"/>
      <w:numFmt w:val="lowerLetter"/>
      <w:lvlText w:val="%2."/>
      <w:lvlJc w:val="left"/>
      <w:pPr>
        <w:ind w:left="1440" w:hanging="360"/>
      </w:pPr>
    </w:lvl>
    <w:lvl w:ilvl="2" w:tplc="A188739E">
      <w:start w:val="1"/>
      <w:numFmt w:val="lowerRoman"/>
      <w:lvlText w:val="%3."/>
      <w:lvlJc w:val="right"/>
      <w:pPr>
        <w:ind w:left="2160" w:hanging="180"/>
      </w:pPr>
    </w:lvl>
    <w:lvl w:ilvl="3" w:tplc="DD942572">
      <w:start w:val="1"/>
      <w:numFmt w:val="decimal"/>
      <w:lvlText w:val="%4."/>
      <w:lvlJc w:val="left"/>
      <w:pPr>
        <w:ind w:left="2880" w:hanging="360"/>
      </w:pPr>
    </w:lvl>
    <w:lvl w:ilvl="4" w:tplc="FD2E6564">
      <w:start w:val="1"/>
      <w:numFmt w:val="lowerLetter"/>
      <w:lvlText w:val="%5."/>
      <w:lvlJc w:val="left"/>
      <w:pPr>
        <w:ind w:left="3600" w:hanging="360"/>
      </w:pPr>
    </w:lvl>
    <w:lvl w:ilvl="5" w:tplc="4B56B5E4">
      <w:start w:val="1"/>
      <w:numFmt w:val="lowerRoman"/>
      <w:lvlText w:val="%6."/>
      <w:lvlJc w:val="right"/>
      <w:pPr>
        <w:ind w:left="4320" w:hanging="180"/>
      </w:pPr>
    </w:lvl>
    <w:lvl w:ilvl="6" w:tplc="8368D432">
      <w:start w:val="1"/>
      <w:numFmt w:val="decimal"/>
      <w:lvlText w:val="%7."/>
      <w:lvlJc w:val="left"/>
      <w:pPr>
        <w:ind w:left="5040" w:hanging="360"/>
      </w:pPr>
    </w:lvl>
    <w:lvl w:ilvl="7" w:tplc="0A5E2BFE">
      <w:start w:val="1"/>
      <w:numFmt w:val="lowerLetter"/>
      <w:lvlText w:val="%8."/>
      <w:lvlJc w:val="left"/>
      <w:pPr>
        <w:ind w:left="5760" w:hanging="360"/>
      </w:pPr>
    </w:lvl>
    <w:lvl w:ilvl="8" w:tplc="1E143BB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BD9"/>
    <w:multiLevelType w:val="hybridMultilevel"/>
    <w:tmpl w:val="B50E693A"/>
    <w:lvl w:ilvl="0" w:tplc="B08C8A86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E66F4"/>
    <w:multiLevelType w:val="hybridMultilevel"/>
    <w:tmpl w:val="FFFFFFFF"/>
    <w:lvl w:ilvl="0" w:tplc="604E2D4A">
      <w:start w:val="1"/>
      <w:numFmt w:val="decimal"/>
      <w:lvlText w:val="%1."/>
      <w:lvlJc w:val="left"/>
      <w:pPr>
        <w:ind w:left="720" w:hanging="360"/>
      </w:pPr>
    </w:lvl>
    <w:lvl w:ilvl="1" w:tplc="C062257A">
      <w:start w:val="1"/>
      <w:numFmt w:val="lowerLetter"/>
      <w:lvlText w:val="%2."/>
      <w:lvlJc w:val="left"/>
      <w:pPr>
        <w:ind w:left="1440" w:hanging="360"/>
      </w:pPr>
    </w:lvl>
    <w:lvl w:ilvl="2" w:tplc="43D4AD12">
      <w:start w:val="1"/>
      <w:numFmt w:val="lowerRoman"/>
      <w:lvlText w:val="%3."/>
      <w:lvlJc w:val="right"/>
      <w:pPr>
        <w:ind w:left="2160" w:hanging="180"/>
      </w:pPr>
    </w:lvl>
    <w:lvl w:ilvl="3" w:tplc="1AE4F4E2">
      <w:start w:val="1"/>
      <w:numFmt w:val="decimal"/>
      <w:lvlText w:val="%4."/>
      <w:lvlJc w:val="left"/>
      <w:pPr>
        <w:ind w:left="2880" w:hanging="360"/>
      </w:pPr>
    </w:lvl>
    <w:lvl w:ilvl="4" w:tplc="0AF22B6C">
      <w:start w:val="1"/>
      <w:numFmt w:val="lowerLetter"/>
      <w:lvlText w:val="%5."/>
      <w:lvlJc w:val="left"/>
      <w:pPr>
        <w:ind w:left="3600" w:hanging="360"/>
      </w:pPr>
    </w:lvl>
    <w:lvl w:ilvl="5" w:tplc="51102D48">
      <w:start w:val="1"/>
      <w:numFmt w:val="lowerRoman"/>
      <w:lvlText w:val="%6."/>
      <w:lvlJc w:val="right"/>
      <w:pPr>
        <w:ind w:left="4320" w:hanging="180"/>
      </w:pPr>
    </w:lvl>
    <w:lvl w:ilvl="6" w:tplc="8CA2A1BE">
      <w:start w:val="1"/>
      <w:numFmt w:val="decimal"/>
      <w:lvlText w:val="%7."/>
      <w:lvlJc w:val="left"/>
      <w:pPr>
        <w:ind w:left="5040" w:hanging="360"/>
      </w:pPr>
    </w:lvl>
    <w:lvl w:ilvl="7" w:tplc="9BC2D15C">
      <w:start w:val="1"/>
      <w:numFmt w:val="lowerLetter"/>
      <w:lvlText w:val="%8."/>
      <w:lvlJc w:val="left"/>
      <w:pPr>
        <w:ind w:left="5760" w:hanging="360"/>
      </w:pPr>
    </w:lvl>
    <w:lvl w:ilvl="8" w:tplc="34B4625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C75BF"/>
    <w:multiLevelType w:val="hybridMultilevel"/>
    <w:tmpl w:val="FFFFFFFF"/>
    <w:lvl w:ilvl="0" w:tplc="BB34561E">
      <w:start w:val="1"/>
      <w:numFmt w:val="decimal"/>
      <w:lvlText w:val="%1."/>
      <w:lvlJc w:val="left"/>
      <w:pPr>
        <w:ind w:left="720" w:hanging="360"/>
      </w:pPr>
    </w:lvl>
    <w:lvl w:ilvl="1" w:tplc="222C7BC6">
      <w:start w:val="1"/>
      <w:numFmt w:val="lowerLetter"/>
      <w:lvlText w:val="%2."/>
      <w:lvlJc w:val="left"/>
      <w:pPr>
        <w:ind w:left="1440" w:hanging="360"/>
      </w:pPr>
    </w:lvl>
    <w:lvl w:ilvl="2" w:tplc="BAE0BDF2">
      <w:start w:val="1"/>
      <w:numFmt w:val="lowerRoman"/>
      <w:lvlText w:val="%3."/>
      <w:lvlJc w:val="right"/>
      <w:pPr>
        <w:ind w:left="2160" w:hanging="180"/>
      </w:pPr>
    </w:lvl>
    <w:lvl w:ilvl="3" w:tplc="735280EE">
      <w:start w:val="1"/>
      <w:numFmt w:val="decimal"/>
      <w:lvlText w:val="%4."/>
      <w:lvlJc w:val="left"/>
      <w:pPr>
        <w:ind w:left="2880" w:hanging="360"/>
      </w:pPr>
    </w:lvl>
    <w:lvl w:ilvl="4" w:tplc="94725E42">
      <w:start w:val="1"/>
      <w:numFmt w:val="lowerLetter"/>
      <w:lvlText w:val="%5."/>
      <w:lvlJc w:val="left"/>
      <w:pPr>
        <w:ind w:left="3600" w:hanging="360"/>
      </w:pPr>
    </w:lvl>
    <w:lvl w:ilvl="5" w:tplc="96E2E6D6">
      <w:start w:val="1"/>
      <w:numFmt w:val="lowerRoman"/>
      <w:lvlText w:val="%6."/>
      <w:lvlJc w:val="right"/>
      <w:pPr>
        <w:ind w:left="4320" w:hanging="180"/>
      </w:pPr>
    </w:lvl>
    <w:lvl w:ilvl="6" w:tplc="4CC0CFE8">
      <w:start w:val="1"/>
      <w:numFmt w:val="decimal"/>
      <w:lvlText w:val="%7."/>
      <w:lvlJc w:val="left"/>
      <w:pPr>
        <w:ind w:left="5040" w:hanging="360"/>
      </w:pPr>
    </w:lvl>
    <w:lvl w:ilvl="7" w:tplc="6CF45C38">
      <w:start w:val="1"/>
      <w:numFmt w:val="lowerLetter"/>
      <w:lvlText w:val="%8."/>
      <w:lvlJc w:val="left"/>
      <w:pPr>
        <w:ind w:left="5760" w:hanging="360"/>
      </w:pPr>
    </w:lvl>
    <w:lvl w:ilvl="8" w:tplc="43E65D5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A95B27"/>
    <w:multiLevelType w:val="hybridMultilevel"/>
    <w:tmpl w:val="B50E693A"/>
    <w:lvl w:ilvl="0" w:tplc="FFFFFFFF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07A086"/>
    <w:multiLevelType w:val="hybridMultilevel"/>
    <w:tmpl w:val="FFFFFFFF"/>
    <w:lvl w:ilvl="0" w:tplc="1F3A76E6">
      <w:start w:val="1"/>
      <w:numFmt w:val="decimal"/>
      <w:lvlText w:val="%1."/>
      <w:lvlJc w:val="left"/>
      <w:pPr>
        <w:ind w:left="720" w:hanging="360"/>
      </w:pPr>
    </w:lvl>
    <w:lvl w:ilvl="1" w:tplc="D0B8A09C">
      <w:start w:val="1"/>
      <w:numFmt w:val="lowerLetter"/>
      <w:lvlText w:val="%2."/>
      <w:lvlJc w:val="left"/>
      <w:pPr>
        <w:ind w:left="1440" w:hanging="360"/>
      </w:pPr>
    </w:lvl>
    <w:lvl w:ilvl="2" w:tplc="12FEFF08">
      <w:start w:val="1"/>
      <w:numFmt w:val="lowerRoman"/>
      <w:lvlText w:val="%3."/>
      <w:lvlJc w:val="right"/>
      <w:pPr>
        <w:ind w:left="2160" w:hanging="180"/>
      </w:pPr>
    </w:lvl>
    <w:lvl w:ilvl="3" w:tplc="8BB2D2A4">
      <w:start w:val="1"/>
      <w:numFmt w:val="decimal"/>
      <w:lvlText w:val="%4."/>
      <w:lvlJc w:val="left"/>
      <w:pPr>
        <w:ind w:left="2880" w:hanging="360"/>
      </w:pPr>
    </w:lvl>
    <w:lvl w:ilvl="4" w:tplc="5938320C">
      <w:start w:val="1"/>
      <w:numFmt w:val="lowerLetter"/>
      <w:lvlText w:val="%5."/>
      <w:lvlJc w:val="left"/>
      <w:pPr>
        <w:ind w:left="3600" w:hanging="360"/>
      </w:pPr>
    </w:lvl>
    <w:lvl w:ilvl="5" w:tplc="5EBA91BE">
      <w:start w:val="1"/>
      <w:numFmt w:val="lowerRoman"/>
      <w:lvlText w:val="%6."/>
      <w:lvlJc w:val="right"/>
      <w:pPr>
        <w:ind w:left="4320" w:hanging="180"/>
      </w:pPr>
    </w:lvl>
    <w:lvl w:ilvl="6" w:tplc="A8AA0C4C">
      <w:start w:val="1"/>
      <w:numFmt w:val="decimal"/>
      <w:lvlText w:val="%7."/>
      <w:lvlJc w:val="left"/>
      <w:pPr>
        <w:ind w:left="5040" w:hanging="360"/>
      </w:pPr>
    </w:lvl>
    <w:lvl w:ilvl="7" w:tplc="09D4818C">
      <w:start w:val="1"/>
      <w:numFmt w:val="lowerLetter"/>
      <w:lvlText w:val="%8."/>
      <w:lvlJc w:val="left"/>
      <w:pPr>
        <w:ind w:left="5760" w:hanging="360"/>
      </w:pPr>
    </w:lvl>
    <w:lvl w:ilvl="8" w:tplc="3A4E177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39FFD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B5C5E"/>
    <w:multiLevelType w:val="hybridMultilevel"/>
    <w:tmpl w:val="A7D056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2A6BC0"/>
    <w:multiLevelType w:val="hybridMultilevel"/>
    <w:tmpl w:val="F8A8EEAC"/>
    <w:lvl w:ilvl="0" w:tplc="FFFFFFFF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3E9F75"/>
    <w:multiLevelType w:val="hybridMultilevel"/>
    <w:tmpl w:val="FFFFFFFF"/>
    <w:lvl w:ilvl="0" w:tplc="D05AA836">
      <w:start w:val="1"/>
      <w:numFmt w:val="decimal"/>
      <w:lvlText w:val="%1."/>
      <w:lvlJc w:val="left"/>
      <w:pPr>
        <w:ind w:left="720" w:hanging="360"/>
      </w:pPr>
    </w:lvl>
    <w:lvl w:ilvl="1" w:tplc="ADD2E62E">
      <w:start w:val="1"/>
      <w:numFmt w:val="lowerLetter"/>
      <w:lvlText w:val="%2."/>
      <w:lvlJc w:val="left"/>
      <w:pPr>
        <w:ind w:left="1440" w:hanging="360"/>
      </w:pPr>
    </w:lvl>
    <w:lvl w:ilvl="2" w:tplc="336292A2">
      <w:start w:val="1"/>
      <w:numFmt w:val="lowerRoman"/>
      <w:lvlText w:val="%3."/>
      <w:lvlJc w:val="right"/>
      <w:pPr>
        <w:ind w:left="2160" w:hanging="180"/>
      </w:pPr>
    </w:lvl>
    <w:lvl w:ilvl="3" w:tplc="CC78B4A0">
      <w:start w:val="1"/>
      <w:numFmt w:val="decimal"/>
      <w:lvlText w:val="%4."/>
      <w:lvlJc w:val="left"/>
      <w:pPr>
        <w:ind w:left="2880" w:hanging="360"/>
      </w:pPr>
    </w:lvl>
    <w:lvl w:ilvl="4" w:tplc="E22A17BC">
      <w:start w:val="1"/>
      <w:numFmt w:val="lowerLetter"/>
      <w:lvlText w:val="%5."/>
      <w:lvlJc w:val="left"/>
      <w:pPr>
        <w:ind w:left="3600" w:hanging="360"/>
      </w:pPr>
    </w:lvl>
    <w:lvl w:ilvl="5" w:tplc="F014BBDE">
      <w:start w:val="1"/>
      <w:numFmt w:val="lowerRoman"/>
      <w:lvlText w:val="%6."/>
      <w:lvlJc w:val="right"/>
      <w:pPr>
        <w:ind w:left="4320" w:hanging="180"/>
      </w:pPr>
    </w:lvl>
    <w:lvl w:ilvl="6" w:tplc="C0D8A5D0">
      <w:start w:val="1"/>
      <w:numFmt w:val="decimal"/>
      <w:lvlText w:val="%7."/>
      <w:lvlJc w:val="left"/>
      <w:pPr>
        <w:ind w:left="5040" w:hanging="360"/>
      </w:pPr>
    </w:lvl>
    <w:lvl w:ilvl="7" w:tplc="96E457F6">
      <w:start w:val="1"/>
      <w:numFmt w:val="lowerLetter"/>
      <w:lvlText w:val="%8."/>
      <w:lvlJc w:val="left"/>
      <w:pPr>
        <w:ind w:left="5760" w:hanging="360"/>
      </w:pPr>
    </w:lvl>
    <w:lvl w:ilvl="8" w:tplc="FCF280F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0D6B5F"/>
    <w:multiLevelType w:val="hybridMultilevel"/>
    <w:tmpl w:val="8BEA3966"/>
    <w:lvl w:ilvl="0" w:tplc="51DE2F36">
      <w:start w:val="1"/>
      <w:numFmt w:val="decimal"/>
      <w:lvlText w:val="%1."/>
      <w:lvlJc w:val="left"/>
      <w:pPr>
        <w:ind w:left="720" w:hanging="360"/>
      </w:pPr>
    </w:lvl>
    <w:lvl w:ilvl="1" w:tplc="BA7A69C2">
      <w:start w:val="1"/>
      <w:numFmt w:val="lowerLetter"/>
      <w:lvlText w:val="%2."/>
      <w:lvlJc w:val="left"/>
      <w:pPr>
        <w:ind w:left="1440" w:hanging="360"/>
      </w:pPr>
    </w:lvl>
    <w:lvl w:ilvl="2" w:tplc="95509E00">
      <w:start w:val="1"/>
      <w:numFmt w:val="lowerRoman"/>
      <w:lvlText w:val="%3."/>
      <w:lvlJc w:val="right"/>
      <w:pPr>
        <w:ind w:left="2160" w:hanging="180"/>
      </w:pPr>
    </w:lvl>
    <w:lvl w:ilvl="3" w:tplc="F5729706">
      <w:start w:val="1"/>
      <w:numFmt w:val="decimal"/>
      <w:lvlText w:val="%4."/>
      <w:lvlJc w:val="left"/>
      <w:pPr>
        <w:ind w:left="2880" w:hanging="360"/>
      </w:pPr>
    </w:lvl>
    <w:lvl w:ilvl="4" w:tplc="36E68DFC">
      <w:start w:val="1"/>
      <w:numFmt w:val="lowerLetter"/>
      <w:lvlText w:val="%5."/>
      <w:lvlJc w:val="left"/>
      <w:pPr>
        <w:ind w:left="3600" w:hanging="360"/>
      </w:pPr>
    </w:lvl>
    <w:lvl w:ilvl="5" w:tplc="9982A434">
      <w:start w:val="1"/>
      <w:numFmt w:val="lowerRoman"/>
      <w:lvlText w:val="%6."/>
      <w:lvlJc w:val="right"/>
      <w:pPr>
        <w:ind w:left="4320" w:hanging="180"/>
      </w:pPr>
    </w:lvl>
    <w:lvl w:ilvl="6" w:tplc="D21C0312">
      <w:start w:val="1"/>
      <w:numFmt w:val="decimal"/>
      <w:lvlText w:val="%7."/>
      <w:lvlJc w:val="left"/>
      <w:pPr>
        <w:ind w:left="5040" w:hanging="360"/>
      </w:pPr>
    </w:lvl>
    <w:lvl w:ilvl="7" w:tplc="3F9CCAB8">
      <w:start w:val="1"/>
      <w:numFmt w:val="lowerLetter"/>
      <w:lvlText w:val="%8."/>
      <w:lvlJc w:val="left"/>
      <w:pPr>
        <w:ind w:left="5760" w:hanging="360"/>
      </w:pPr>
    </w:lvl>
    <w:lvl w:ilvl="8" w:tplc="A518F92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C3AB89"/>
    <w:multiLevelType w:val="hybridMultilevel"/>
    <w:tmpl w:val="A2FAF844"/>
    <w:lvl w:ilvl="0" w:tplc="0658DCDA">
      <w:start w:val="1"/>
      <w:numFmt w:val="decimal"/>
      <w:lvlText w:val="%1."/>
      <w:lvlJc w:val="left"/>
      <w:pPr>
        <w:ind w:left="720" w:hanging="360"/>
      </w:pPr>
    </w:lvl>
    <w:lvl w:ilvl="1" w:tplc="14E2755C">
      <w:start w:val="1"/>
      <w:numFmt w:val="lowerLetter"/>
      <w:lvlText w:val="%2."/>
      <w:lvlJc w:val="left"/>
      <w:pPr>
        <w:ind w:left="1440" w:hanging="360"/>
      </w:pPr>
    </w:lvl>
    <w:lvl w:ilvl="2" w:tplc="D6FACB14">
      <w:start w:val="1"/>
      <w:numFmt w:val="lowerRoman"/>
      <w:lvlText w:val="%3."/>
      <w:lvlJc w:val="right"/>
      <w:pPr>
        <w:ind w:left="2160" w:hanging="180"/>
      </w:pPr>
    </w:lvl>
    <w:lvl w:ilvl="3" w:tplc="513CD868">
      <w:start w:val="1"/>
      <w:numFmt w:val="decimal"/>
      <w:lvlText w:val="%4."/>
      <w:lvlJc w:val="left"/>
      <w:pPr>
        <w:ind w:left="2880" w:hanging="360"/>
      </w:pPr>
    </w:lvl>
    <w:lvl w:ilvl="4" w:tplc="C6E4B608">
      <w:start w:val="1"/>
      <w:numFmt w:val="lowerLetter"/>
      <w:lvlText w:val="%5."/>
      <w:lvlJc w:val="left"/>
      <w:pPr>
        <w:ind w:left="3600" w:hanging="360"/>
      </w:pPr>
    </w:lvl>
    <w:lvl w:ilvl="5" w:tplc="D9BA4DC6">
      <w:start w:val="1"/>
      <w:numFmt w:val="lowerRoman"/>
      <w:lvlText w:val="%6."/>
      <w:lvlJc w:val="right"/>
      <w:pPr>
        <w:ind w:left="4320" w:hanging="180"/>
      </w:pPr>
    </w:lvl>
    <w:lvl w:ilvl="6" w:tplc="0E7037C8">
      <w:start w:val="1"/>
      <w:numFmt w:val="decimal"/>
      <w:lvlText w:val="%7."/>
      <w:lvlJc w:val="left"/>
      <w:pPr>
        <w:ind w:left="5040" w:hanging="360"/>
      </w:pPr>
    </w:lvl>
    <w:lvl w:ilvl="7" w:tplc="5226CC76">
      <w:start w:val="1"/>
      <w:numFmt w:val="lowerLetter"/>
      <w:lvlText w:val="%8."/>
      <w:lvlJc w:val="left"/>
      <w:pPr>
        <w:ind w:left="5760" w:hanging="360"/>
      </w:pPr>
    </w:lvl>
    <w:lvl w:ilvl="8" w:tplc="56DCC40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A803D1"/>
    <w:multiLevelType w:val="hybridMultilevel"/>
    <w:tmpl w:val="FFFFFFFF"/>
    <w:lvl w:ilvl="0" w:tplc="BC9E7454">
      <w:start w:val="1"/>
      <w:numFmt w:val="decimal"/>
      <w:lvlText w:val="%1."/>
      <w:lvlJc w:val="left"/>
      <w:pPr>
        <w:ind w:left="720" w:hanging="360"/>
      </w:pPr>
    </w:lvl>
    <w:lvl w:ilvl="1" w:tplc="49FC9840">
      <w:start w:val="1"/>
      <w:numFmt w:val="lowerLetter"/>
      <w:lvlText w:val="%2."/>
      <w:lvlJc w:val="left"/>
      <w:pPr>
        <w:ind w:left="1440" w:hanging="360"/>
      </w:pPr>
    </w:lvl>
    <w:lvl w:ilvl="2" w:tplc="3F00510E">
      <w:start w:val="1"/>
      <w:numFmt w:val="lowerRoman"/>
      <w:lvlText w:val="%3."/>
      <w:lvlJc w:val="right"/>
      <w:pPr>
        <w:ind w:left="2160" w:hanging="180"/>
      </w:pPr>
    </w:lvl>
    <w:lvl w:ilvl="3" w:tplc="D7C67CAA">
      <w:start w:val="1"/>
      <w:numFmt w:val="decimal"/>
      <w:lvlText w:val="%4."/>
      <w:lvlJc w:val="left"/>
      <w:pPr>
        <w:ind w:left="2880" w:hanging="360"/>
      </w:pPr>
    </w:lvl>
    <w:lvl w:ilvl="4" w:tplc="1256A9A8">
      <w:start w:val="1"/>
      <w:numFmt w:val="lowerLetter"/>
      <w:lvlText w:val="%5."/>
      <w:lvlJc w:val="left"/>
      <w:pPr>
        <w:ind w:left="3600" w:hanging="360"/>
      </w:pPr>
    </w:lvl>
    <w:lvl w:ilvl="5" w:tplc="0F6034B6">
      <w:start w:val="1"/>
      <w:numFmt w:val="lowerRoman"/>
      <w:lvlText w:val="%6."/>
      <w:lvlJc w:val="right"/>
      <w:pPr>
        <w:ind w:left="4320" w:hanging="180"/>
      </w:pPr>
    </w:lvl>
    <w:lvl w:ilvl="6" w:tplc="8DE0567C">
      <w:start w:val="1"/>
      <w:numFmt w:val="decimal"/>
      <w:lvlText w:val="%7."/>
      <w:lvlJc w:val="left"/>
      <w:pPr>
        <w:ind w:left="5040" w:hanging="360"/>
      </w:pPr>
    </w:lvl>
    <w:lvl w:ilvl="7" w:tplc="52E6CBC2">
      <w:start w:val="1"/>
      <w:numFmt w:val="lowerLetter"/>
      <w:lvlText w:val="%8."/>
      <w:lvlJc w:val="left"/>
      <w:pPr>
        <w:ind w:left="5760" w:hanging="360"/>
      </w:pPr>
    </w:lvl>
    <w:lvl w:ilvl="8" w:tplc="5A0E3E0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CB8831"/>
    <w:multiLevelType w:val="hybridMultilevel"/>
    <w:tmpl w:val="FFFFFFFF"/>
    <w:lvl w:ilvl="0" w:tplc="D5B89D9C">
      <w:start w:val="1"/>
      <w:numFmt w:val="decimal"/>
      <w:lvlText w:val="%1."/>
      <w:lvlJc w:val="left"/>
      <w:pPr>
        <w:ind w:left="720" w:hanging="360"/>
      </w:pPr>
    </w:lvl>
    <w:lvl w:ilvl="1" w:tplc="F2E49840">
      <w:start w:val="1"/>
      <w:numFmt w:val="lowerLetter"/>
      <w:lvlText w:val="%2."/>
      <w:lvlJc w:val="left"/>
      <w:pPr>
        <w:ind w:left="1440" w:hanging="360"/>
      </w:pPr>
    </w:lvl>
    <w:lvl w:ilvl="2" w:tplc="79228CF6">
      <w:start w:val="1"/>
      <w:numFmt w:val="lowerRoman"/>
      <w:lvlText w:val="%3."/>
      <w:lvlJc w:val="right"/>
      <w:pPr>
        <w:ind w:left="2160" w:hanging="180"/>
      </w:pPr>
    </w:lvl>
    <w:lvl w:ilvl="3" w:tplc="25D4C26C">
      <w:start w:val="1"/>
      <w:numFmt w:val="decimal"/>
      <w:lvlText w:val="%4."/>
      <w:lvlJc w:val="left"/>
      <w:pPr>
        <w:ind w:left="2880" w:hanging="360"/>
      </w:pPr>
    </w:lvl>
    <w:lvl w:ilvl="4" w:tplc="27E83B40">
      <w:start w:val="1"/>
      <w:numFmt w:val="lowerLetter"/>
      <w:lvlText w:val="%5."/>
      <w:lvlJc w:val="left"/>
      <w:pPr>
        <w:ind w:left="3600" w:hanging="360"/>
      </w:pPr>
    </w:lvl>
    <w:lvl w:ilvl="5" w:tplc="7D967660">
      <w:start w:val="1"/>
      <w:numFmt w:val="lowerRoman"/>
      <w:lvlText w:val="%6."/>
      <w:lvlJc w:val="right"/>
      <w:pPr>
        <w:ind w:left="4320" w:hanging="180"/>
      </w:pPr>
    </w:lvl>
    <w:lvl w:ilvl="6" w:tplc="ADCE5446">
      <w:start w:val="1"/>
      <w:numFmt w:val="decimal"/>
      <w:lvlText w:val="%7."/>
      <w:lvlJc w:val="left"/>
      <w:pPr>
        <w:ind w:left="5040" w:hanging="360"/>
      </w:pPr>
    </w:lvl>
    <w:lvl w:ilvl="7" w:tplc="9962D898">
      <w:start w:val="1"/>
      <w:numFmt w:val="lowerLetter"/>
      <w:lvlText w:val="%8."/>
      <w:lvlJc w:val="left"/>
      <w:pPr>
        <w:ind w:left="5760" w:hanging="360"/>
      </w:pPr>
    </w:lvl>
    <w:lvl w:ilvl="8" w:tplc="CE423AE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CD91B7"/>
    <w:multiLevelType w:val="hybridMultilevel"/>
    <w:tmpl w:val="FFFFFFFF"/>
    <w:lvl w:ilvl="0" w:tplc="B08C8A86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B8ECA578">
      <w:start w:val="1"/>
      <w:numFmt w:val="lowerLetter"/>
      <w:lvlText w:val="%2."/>
      <w:lvlJc w:val="left"/>
      <w:pPr>
        <w:ind w:left="1440" w:hanging="360"/>
      </w:pPr>
    </w:lvl>
    <w:lvl w:ilvl="2" w:tplc="670C9FEA">
      <w:start w:val="1"/>
      <w:numFmt w:val="lowerRoman"/>
      <w:lvlText w:val="%3."/>
      <w:lvlJc w:val="right"/>
      <w:pPr>
        <w:ind w:left="2160" w:hanging="180"/>
      </w:pPr>
    </w:lvl>
    <w:lvl w:ilvl="3" w:tplc="865E6108">
      <w:start w:val="1"/>
      <w:numFmt w:val="decimal"/>
      <w:lvlText w:val="%4."/>
      <w:lvlJc w:val="left"/>
      <w:pPr>
        <w:ind w:left="2880" w:hanging="360"/>
      </w:pPr>
    </w:lvl>
    <w:lvl w:ilvl="4" w:tplc="F06E54B2">
      <w:start w:val="1"/>
      <w:numFmt w:val="lowerLetter"/>
      <w:lvlText w:val="%5."/>
      <w:lvlJc w:val="left"/>
      <w:pPr>
        <w:ind w:left="3600" w:hanging="360"/>
      </w:pPr>
    </w:lvl>
    <w:lvl w:ilvl="5" w:tplc="9316161C">
      <w:start w:val="1"/>
      <w:numFmt w:val="lowerRoman"/>
      <w:lvlText w:val="%6."/>
      <w:lvlJc w:val="right"/>
      <w:pPr>
        <w:ind w:left="4320" w:hanging="180"/>
      </w:pPr>
    </w:lvl>
    <w:lvl w:ilvl="6" w:tplc="B5308A8C">
      <w:start w:val="1"/>
      <w:numFmt w:val="decimal"/>
      <w:lvlText w:val="%7."/>
      <w:lvlJc w:val="left"/>
      <w:pPr>
        <w:ind w:left="5040" w:hanging="360"/>
      </w:pPr>
    </w:lvl>
    <w:lvl w:ilvl="7" w:tplc="966C253C">
      <w:start w:val="1"/>
      <w:numFmt w:val="lowerLetter"/>
      <w:lvlText w:val="%8."/>
      <w:lvlJc w:val="left"/>
      <w:pPr>
        <w:ind w:left="5760" w:hanging="360"/>
      </w:pPr>
    </w:lvl>
    <w:lvl w:ilvl="8" w:tplc="D79657C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65A83"/>
    <w:multiLevelType w:val="hybridMultilevel"/>
    <w:tmpl w:val="4E6E3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F87D0C"/>
    <w:multiLevelType w:val="hybridMultilevel"/>
    <w:tmpl w:val="D72419A0"/>
    <w:lvl w:ilvl="0" w:tplc="55B80D80">
      <w:start w:val="1"/>
      <w:numFmt w:val="decimal"/>
      <w:lvlText w:val="%1."/>
      <w:lvlJc w:val="left"/>
      <w:pPr>
        <w:ind w:left="720" w:hanging="360"/>
      </w:pPr>
    </w:lvl>
    <w:lvl w:ilvl="1" w:tplc="4794636E">
      <w:start w:val="1"/>
      <w:numFmt w:val="lowerLetter"/>
      <w:lvlText w:val="%2."/>
      <w:lvlJc w:val="left"/>
      <w:pPr>
        <w:ind w:left="1440" w:hanging="360"/>
      </w:pPr>
    </w:lvl>
    <w:lvl w:ilvl="2" w:tplc="01DEEA70">
      <w:start w:val="1"/>
      <w:numFmt w:val="lowerRoman"/>
      <w:lvlText w:val="%3."/>
      <w:lvlJc w:val="right"/>
      <w:pPr>
        <w:ind w:left="2160" w:hanging="180"/>
      </w:pPr>
    </w:lvl>
    <w:lvl w:ilvl="3" w:tplc="519EA404">
      <w:start w:val="1"/>
      <w:numFmt w:val="decimal"/>
      <w:lvlText w:val="%4."/>
      <w:lvlJc w:val="left"/>
      <w:pPr>
        <w:ind w:left="2880" w:hanging="360"/>
      </w:pPr>
    </w:lvl>
    <w:lvl w:ilvl="4" w:tplc="E0BE67DC">
      <w:start w:val="1"/>
      <w:numFmt w:val="lowerLetter"/>
      <w:lvlText w:val="%5."/>
      <w:lvlJc w:val="left"/>
      <w:pPr>
        <w:ind w:left="3600" w:hanging="360"/>
      </w:pPr>
    </w:lvl>
    <w:lvl w:ilvl="5" w:tplc="F0AE025C">
      <w:start w:val="1"/>
      <w:numFmt w:val="lowerRoman"/>
      <w:lvlText w:val="%6."/>
      <w:lvlJc w:val="right"/>
      <w:pPr>
        <w:ind w:left="4320" w:hanging="180"/>
      </w:pPr>
    </w:lvl>
    <w:lvl w:ilvl="6" w:tplc="D552638E">
      <w:start w:val="1"/>
      <w:numFmt w:val="decimal"/>
      <w:lvlText w:val="%7."/>
      <w:lvlJc w:val="left"/>
      <w:pPr>
        <w:ind w:left="5040" w:hanging="360"/>
      </w:pPr>
    </w:lvl>
    <w:lvl w:ilvl="7" w:tplc="A1583046">
      <w:start w:val="1"/>
      <w:numFmt w:val="lowerLetter"/>
      <w:lvlText w:val="%8."/>
      <w:lvlJc w:val="left"/>
      <w:pPr>
        <w:ind w:left="5760" w:hanging="360"/>
      </w:pPr>
    </w:lvl>
    <w:lvl w:ilvl="8" w:tplc="5A248E4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430EFC"/>
    <w:multiLevelType w:val="hybridMultilevel"/>
    <w:tmpl w:val="215890DA"/>
    <w:lvl w:ilvl="0" w:tplc="0416000F">
      <w:start w:val="1"/>
      <w:numFmt w:val="decimal"/>
      <w:lvlText w:val="%1."/>
      <w:lvlJc w:val="left"/>
      <w:pPr>
        <w:ind w:left="1121" w:hanging="360"/>
      </w:pPr>
    </w:lvl>
    <w:lvl w:ilvl="1" w:tplc="04160019" w:tentative="1">
      <w:start w:val="1"/>
      <w:numFmt w:val="lowerLetter"/>
      <w:lvlText w:val="%2."/>
      <w:lvlJc w:val="left"/>
      <w:pPr>
        <w:ind w:left="1841" w:hanging="360"/>
      </w:pPr>
    </w:lvl>
    <w:lvl w:ilvl="2" w:tplc="0416001B" w:tentative="1">
      <w:start w:val="1"/>
      <w:numFmt w:val="lowerRoman"/>
      <w:lvlText w:val="%3."/>
      <w:lvlJc w:val="right"/>
      <w:pPr>
        <w:ind w:left="2561" w:hanging="180"/>
      </w:pPr>
    </w:lvl>
    <w:lvl w:ilvl="3" w:tplc="0416000F" w:tentative="1">
      <w:start w:val="1"/>
      <w:numFmt w:val="decimal"/>
      <w:lvlText w:val="%4."/>
      <w:lvlJc w:val="left"/>
      <w:pPr>
        <w:ind w:left="3281" w:hanging="360"/>
      </w:pPr>
    </w:lvl>
    <w:lvl w:ilvl="4" w:tplc="04160019" w:tentative="1">
      <w:start w:val="1"/>
      <w:numFmt w:val="lowerLetter"/>
      <w:lvlText w:val="%5."/>
      <w:lvlJc w:val="left"/>
      <w:pPr>
        <w:ind w:left="4001" w:hanging="360"/>
      </w:pPr>
    </w:lvl>
    <w:lvl w:ilvl="5" w:tplc="0416001B" w:tentative="1">
      <w:start w:val="1"/>
      <w:numFmt w:val="lowerRoman"/>
      <w:lvlText w:val="%6."/>
      <w:lvlJc w:val="right"/>
      <w:pPr>
        <w:ind w:left="4721" w:hanging="180"/>
      </w:pPr>
    </w:lvl>
    <w:lvl w:ilvl="6" w:tplc="0416000F" w:tentative="1">
      <w:start w:val="1"/>
      <w:numFmt w:val="decimal"/>
      <w:lvlText w:val="%7."/>
      <w:lvlJc w:val="left"/>
      <w:pPr>
        <w:ind w:left="5441" w:hanging="360"/>
      </w:pPr>
    </w:lvl>
    <w:lvl w:ilvl="7" w:tplc="04160019" w:tentative="1">
      <w:start w:val="1"/>
      <w:numFmt w:val="lowerLetter"/>
      <w:lvlText w:val="%8."/>
      <w:lvlJc w:val="left"/>
      <w:pPr>
        <w:ind w:left="6161" w:hanging="360"/>
      </w:pPr>
    </w:lvl>
    <w:lvl w:ilvl="8" w:tplc="0416001B" w:tentative="1">
      <w:start w:val="1"/>
      <w:numFmt w:val="lowerRoman"/>
      <w:lvlText w:val="%9."/>
      <w:lvlJc w:val="right"/>
      <w:pPr>
        <w:ind w:left="6881" w:hanging="180"/>
      </w:pPr>
    </w:lvl>
  </w:abstractNum>
  <w:abstractNum w:abstractNumId="30" w15:restartNumberingAfterBreak="0">
    <w:nsid w:val="4B7818D1"/>
    <w:multiLevelType w:val="hybridMultilevel"/>
    <w:tmpl w:val="FFFFFFFF"/>
    <w:lvl w:ilvl="0" w:tplc="47B67A66">
      <w:start w:val="1"/>
      <w:numFmt w:val="decimal"/>
      <w:lvlText w:val="%1."/>
      <w:lvlJc w:val="left"/>
      <w:pPr>
        <w:ind w:left="720" w:hanging="360"/>
      </w:pPr>
    </w:lvl>
    <w:lvl w:ilvl="1" w:tplc="2F542C42">
      <w:start w:val="1"/>
      <w:numFmt w:val="lowerLetter"/>
      <w:lvlText w:val="%2."/>
      <w:lvlJc w:val="left"/>
      <w:pPr>
        <w:ind w:left="1440" w:hanging="360"/>
      </w:pPr>
    </w:lvl>
    <w:lvl w:ilvl="2" w:tplc="5888AAA6">
      <w:start w:val="1"/>
      <w:numFmt w:val="lowerRoman"/>
      <w:lvlText w:val="%3."/>
      <w:lvlJc w:val="right"/>
      <w:pPr>
        <w:ind w:left="2160" w:hanging="180"/>
      </w:pPr>
    </w:lvl>
    <w:lvl w:ilvl="3" w:tplc="502ACF94">
      <w:start w:val="1"/>
      <w:numFmt w:val="decimal"/>
      <w:lvlText w:val="%4."/>
      <w:lvlJc w:val="left"/>
      <w:pPr>
        <w:ind w:left="2880" w:hanging="360"/>
      </w:pPr>
    </w:lvl>
    <w:lvl w:ilvl="4" w:tplc="E7DEE93A">
      <w:start w:val="1"/>
      <w:numFmt w:val="lowerLetter"/>
      <w:lvlText w:val="%5."/>
      <w:lvlJc w:val="left"/>
      <w:pPr>
        <w:ind w:left="3600" w:hanging="360"/>
      </w:pPr>
    </w:lvl>
    <w:lvl w:ilvl="5" w:tplc="1EC031AE">
      <w:start w:val="1"/>
      <w:numFmt w:val="lowerRoman"/>
      <w:lvlText w:val="%6."/>
      <w:lvlJc w:val="right"/>
      <w:pPr>
        <w:ind w:left="4320" w:hanging="180"/>
      </w:pPr>
    </w:lvl>
    <w:lvl w:ilvl="6" w:tplc="4B7E8C4C">
      <w:start w:val="1"/>
      <w:numFmt w:val="decimal"/>
      <w:lvlText w:val="%7."/>
      <w:lvlJc w:val="left"/>
      <w:pPr>
        <w:ind w:left="5040" w:hanging="360"/>
      </w:pPr>
    </w:lvl>
    <w:lvl w:ilvl="7" w:tplc="AA54F41E">
      <w:start w:val="1"/>
      <w:numFmt w:val="lowerLetter"/>
      <w:lvlText w:val="%8."/>
      <w:lvlJc w:val="left"/>
      <w:pPr>
        <w:ind w:left="5760" w:hanging="360"/>
      </w:pPr>
    </w:lvl>
    <w:lvl w:ilvl="8" w:tplc="D5BC43F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E88111"/>
    <w:multiLevelType w:val="hybridMultilevel"/>
    <w:tmpl w:val="05CE128E"/>
    <w:lvl w:ilvl="0" w:tplc="3D00729C">
      <w:start w:val="1"/>
      <w:numFmt w:val="decimal"/>
      <w:lvlText w:val="%1."/>
      <w:lvlJc w:val="left"/>
      <w:pPr>
        <w:ind w:left="720" w:hanging="360"/>
      </w:pPr>
    </w:lvl>
    <w:lvl w:ilvl="1" w:tplc="363AB468">
      <w:start w:val="1"/>
      <w:numFmt w:val="lowerLetter"/>
      <w:lvlText w:val="%2."/>
      <w:lvlJc w:val="left"/>
      <w:pPr>
        <w:ind w:left="1440" w:hanging="360"/>
      </w:pPr>
    </w:lvl>
    <w:lvl w:ilvl="2" w:tplc="67B4DCCE">
      <w:start w:val="1"/>
      <w:numFmt w:val="lowerRoman"/>
      <w:lvlText w:val="%3."/>
      <w:lvlJc w:val="right"/>
      <w:pPr>
        <w:ind w:left="2160" w:hanging="180"/>
      </w:pPr>
    </w:lvl>
    <w:lvl w:ilvl="3" w:tplc="44CC9FBA">
      <w:start w:val="1"/>
      <w:numFmt w:val="decimal"/>
      <w:lvlText w:val="%4."/>
      <w:lvlJc w:val="left"/>
      <w:pPr>
        <w:ind w:left="2880" w:hanging="360"/>
      </w:pPr>
    </w:lvl>
    <w:lvl w:ilvl="4" w:tplc="5106C52C">
      <w:start w:val="1"/>
      <w:numFmt w:val="lowerLetter"/>
      <w:lvlText w:val="%5."/>
      <w:lvlJc w:val="left"/>
      <w:pPr>
        <w:ind w:left="3600" w:hanging="360"/>
      </w:pPr>
    </w:lvl>
    <w:lvl w:ilvl="5" w:tplc="B9D0EA6A">
      <w:start w:val="1"/>
      <w:numFmt w:val="lowerRoman"/>
      <w:lvlText w:val="%6."/>
      <w:lvlJc w:val="right"/>
      <w:pPr>
        <w:ind w:left="4320" w:hanging="180"/>
      </w:pPr>
    </w:lvl>
    <w:lvl w:ilvl="6" w:tplc="83B8C5DC">
      <w:start w:val="1"/>
      <w:numFmt w:val="decimal"/>
      <w:lvlText w:val="%7."/>
      <w:lvlJc w:val="left"/>
      <w:pPr>
        <w:ind w:left="5040" w:hanging="360"/>
      </w:pPr>
    </w:lvl>
    <w:lvl w:ilvl="7" w:tplc="1792996A">
      <w:start w:val="1"/>
      <w:numFmt w:val="lowerLetter"/>
      <w:lvlText w:val="%8."/>
      <w:lvlJc w:val="left"/>
      <w:pPr>
        <w:ind w:left="5760" w:hanging="360"/>
      </w:pPr>
    </w:lvl>
    <w:lvl w:ilvl="8" w:tplc="1ACEC67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EE790"/>
    <w:multiLevelType w:val="hybridMultilevel"/>
    <w:tmpl w:val="A3F6B544"/>
    <w:lvl w:ilvl="0" w:tplc="8F2AC56C">
      <w:start w:val="1"/>
      <w:numFmt w:val="decimal"/>
      <w:lvlText w:val="%1."/>
      <w:lvlJc w:val="left"/>
      <w:pPr>
        <w:ind w:left="765" w:hanging="360"/>
      </w:pPr>
    </w:lvl>
    <w:lvl w:ilvl="1" w:tplc="4C5A7EC6">
      <w:start w:val="1"/>
      <w:numFmt w:val="lowerLetter"/>
      <w:lvlText w:val="%2."/>
      <w:lvlJc w:val="left"/>
      <w:pPr>
        <w:ind w:left="1440" w:hanging="360"/>
      </w:pPr>
    </w:lvl>
    <w:lvl w:ilvl="2" w:tplc="0DB07E20">
      <w:start w:val="1"/>
      <w:numFmt w:val="lowerRoman"/>
      <w:lvlText w:val="%3."/>
      <w:lvlJc w:val="right"/>
      <w:pPr>
        <w:ind w:left="2160" w:hanging="180"/>
      </w:pPr>
    </w:lvl>
    <w:lvl w:ilvl="3" w:tplc="F9C80692">
      <w:start w:val="1"/>
      <w:numFmt w:val="decimal"/>
      <w:lvlText w:val="%4."/>
      <w:lvlJc w:val="left"/>
      <w:pPr>
        <w:ind w:left="2880" w:hanging="360"/>
      </w:pPr>
    </w:lvl>
    <w:lvl w:ilvl="4" w:tplc="66BEEAAC">
      <w:start w:val="1"/>
      <w:numFmt w:val="lowerLetter"/>
      <w:lvlText w:val="%5."/>
      <w:lvlJc w:val="left"/>
      <w:pPr>
        <w:ind w:left="3600" w:hanging="360"/>
      </w:pPr>
    </w:lvl>
    <w:lvl w:ilvl="5" w:tplc="519E9616">
      <w:start w:val="1"/>
      <w:numFmt w:val="lowerRoman"/>
      <w:lvlText w:val="%6."/>
      <w:lvlJc w:val="right"/>
      <w:pPr>
        <w:ind w:left="4320" w:hanging="180"/>
      </w:pPr>
    </w:lvl>
    <w:lvl w:ilvl="6" w:tplc="768EA8FE">
      <w:start w:val="1"/>
      <w:numFmt w:val="decimal"/>
      <w:lvlText w:val="%7."/>
      <w:lvlJc w:val="left"/>
      <w:pPr>
        <w:ind w:left="5040" w:hanging="360"/>
      </w:pPr>
    </w:lvl>
    <w:lvl w:ilvl="7" w:tplc="8684EF46">
      <w:start w:val="1"/>
      <w:numFmt w:val="lowerLetter"/>
      <w:lvlText w:val="%8."/>
      <w:lvlJc w:val="left"/>
      <w:pPr>
        <w:ind w:left="5760" w:hanging="360"/>
      </w:pPr>
    </w:lvl>
    <w:lvl w:ilvl="8" w:tplc="D132120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9989715"/>
    <w:multiLevelType w:val="hybridMultilevel"/>
    <w:tmpl w:val="34667BD0"/>
    <w:lvl w:ilvl="0" w:tplc="457AC3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B074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2DC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267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3CA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864D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84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0C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4A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87D982"/>
    <w:multiLevelType w:val="hybridMultilevel"/>
    <w:tmpl w:val="FFFFFFFF"/>
    <w:lvl w:ilvl="0" w:tplc="64BA975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8550B6B8">
      <w:start w:val="1"/>
      <w:numFmt w:val="lowerLetter"/>
      <w:lvlText w:val="%2."/>
      <w:lvlJc w:val="left"/>
      <w:pPr>
        <w:ind w:left="1440" w:hanging="360"/>
      </w:pPr>
    </w:lvl>
    <w:lvl w:ilvl="2" w:tplc="49409DF8">
      <w:start w:val="1"/>
      <w:numFmt w:val="lowerRoman"/>
      <w:lvlText w:val="%3."/>
      <w:lvlJc w:val="right"/>
      <w:pPr>
        <w:ind w:left="2160" w:hanging="180"/>
      </w:pPr>
    </w:lvl>
    <w:lvl w:ilvl="3" w:tplc="A97470FA">
      <w:start w:val="1"/>
      <w:numFmt w:val="decimal"/>
      <w:lvlText w:val="%4."/>
      <w:lvlJc w:val="left"/>
      <w:pPr>
        <w:ind w:left="2880" w:hanging="360"/>
      </w:pPr>
    </w:lvl>
    <w:lvl w:ilvl="4" w:tplc="88DE1ABA">
      <w:start w:val="1"/>
      <w:numFmt w:val="lowerLetter"/>
      <w:lvlText w:val="%5."/>
      <w:lvlJc w:val="left"/>
      <w:pPr>
        <w:ind w:left="3600" w:hanging="360"/>
      </w:pPr>
    </w:lvl>
    <w:lvl w:ilvl="5" w:tplc="9B3A8FA8">
      <w:start w:val="1"/>
      <w:numFmt w:val="lowerRoman"/>
      <w:lvlText w:val="%6."/>
      <w:lvlJc w:val="right"/>
      <w:pPr>
        <w:ind w:left="4320" w:hanging="180"/>
      </w:pPr>
    </w:lvl>
    <w:lvl w:ilvl="6" w:tplc="9428522C">
      <w:start w:val="1"/>
      <w:numFmt w:val="decimal"/>
      <w:lvlText w:val="%7."/>
      <w:lvlJc w:val="left"/>
      <w:pPr>
        <w:ind w:left="5040" w:hanging="360"/>
      </w:pPr>
    </w:lvl>
    <w:lvl w:ilvl="7" w:tplc="E8629AF4">
      <w:start w:val="1"/>
      <w:numFmt w:val="lowerLetter"/>
      <w:lvlText w:val="%8."/>
      <w:lvlJc w:val="left"/>
      <w:pPr>
        <w:ind w:left="5760" w:hanging="360"/>
      </w:pPr>
    </w:lvl>
    <w:lvl w:ilvl="8" w:tplc="18AA725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B3E435"/>
    <w:multiLevelType w:val="hybridMultilevel"/>
    <w:tmpl w:val="6BFAAE44"/>
    <w:lvl w:ilvl="0" w:tplc="00C0FCEE">
      <w:start w:val="1"/>
      <w:numFmt w:val="decimal"/>
      <w:lvlText w:val="%1."/>
      <w:lvlJc w:val="left"/>
      <w:pPr>
        <w:ind w:left="720" w:hanging="360"/>
      </w:pPr>
    </w:lvl>
    <w:lvl w:ilvl="1" w:tplc="C71E60EC">
      <w:start w:val="1"/>
      <w:numFmt w:val="lowerLetter"/>
      <w:lvlText w:val="%2."/>
      <w:lvlJc w:val="left"/>
      <w:pPr>
        <w:ind w:left="1440" w:hanging="360"/>
      </w:pPr>
    </w:lvl>
    <w:lvl w:ilvl="2" w:tplc="9872FD96">
      <w:start w:val="1"/>
      <w:numFmt w:val="lowerRoman"/>
      <w:lvlText w:val="%3."/>
      <w:lvlJc w:val="right"/>
      <w:pPr>
        <w:ind w:left="2160" w:hanging="180"/>
      </w:pPr>
    </w:lvl>
    <w:lvl w:ilvl="3" w:tplc="31503B78">
      <w:start w:val="1"/>
      <w:numFmt w:val="decimal"/>
      <w:lvlText w:val="%4."/>
      <w:lvlJc w:val="left"/>
      <w:pPr>
        <w:ind w:left="2880" w:hanging="360"/>
      </w:pPr>
    </w:lvl>
    <w:lvl w:ilvl="4" w:tplc="B99ACD74">
      <w:start w:val="1"/>
      <w:numFmt w:val="lowerLetter"/>
      <w:lvlText w:val="%5."/>
      <w:lvlJc w:val="left"/>
      <w:pPr>
        <w:ind w:left="3600" w:hanging="360"/>
      </w:pPr>
    </w:lvl>
    <w:lvl w:ilvl="5" w:tplc="5E08B8EC">
      <w:start w:val="1"/>
      <w:numFmt w:val="lowerRoman"/>
      <w:lvlText w:val="%6."/>
      <w:lvlJc w:val="right"/>
      <w:pPr>
        <w:ind w:left="4320" w:hanging="180"/>
      </w:pPr>
    </w:lvl>
    <w:lvl w:ilvl="6" w:tplc="CABAC568">
      <w:start w:val="1"/>
      <w:numFmt w:val="decimal"/>
      <w:lvlText w:val="%7."/>
      <w:lvlJc w:val="left"/>
      <w:pPr>
        <w:ind w:left="5040" w:hanging="360"/>
      </w:pPr>
    </w:lvl>
    <w:lvl w:ilvl="7" w:tplc="AD6EF644">
      <w:start w:val="1"/>
      <w:numFmt w:val="lowerLetter"/>
      <w:lvlText w:val="%8."/>
      <w:lvlJc w:val="left"/>
      <w:pPr>
        <w:ind w:left="5760" w:hanging="360"/>
      </w:pPr>
    </w:lvl>
    <w:lvl w:ilvl="8" w:tplc="167862F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F61831"/>
    <w:multiLevelType w:val="hybridMultilevel"/>
    <w:tmpl w:val="FFFFFFFF"/>
    <w:lvl w:ilvl="0" w:tplc="918E5722">
      <w:start w:val="1"/>
      <w:numFmt w:val="decimal"/>
      <w:lvlText w:val="%1."/>
      <w:lvlJc w:val="left"/>
      <w:pPr>
        <w:ind w:left="720" w:hanging="360"/>
      </w:pPr>
    </w:lvl>
    <w:lvl w:ilvl="1" w:tplc="1150AF16">
      <w:start w:val="1"/>
      <w:numFmt w:val="lowerLetter"/>
      <w:lvlText w:val="%2."/>
      <w:lvlJc w:val="left"/>
      <w:pPr>
        <w:ind w:left="1440" w:hanging="360"/>
      </w:pPr>
    </w:lvl>
    <w:lvl w:ilvl="2" w:tplc="5CC460E0">
      <w:start w:val="1"/>
      <w:numFmt w:val="lowerRoman"/>
      <w:lvlText w:val="%3."/>
      <w:lvlJc w:val="right"/>
      <w:pPr>
        <w:ind w:left="2160" w:hanging="180"/>
      </w:pPr>
    </w:lvl>
    <w:lvl w:ilvl="3" w:tplc="F88CCA7A">
      <w:start w:val="1"/>
      <w:numFmt w:val="decimal"/>
      <w:lvlText w:val="%4."/>
      <w:lvlJc w:val="left"/>
      <w:pPr>
        <w:ind w:left="2880" w:hanging="360"/>
      </w:pPr>
    </w:lvl>
    <w:lvl w:ilvl="4" w:tplc="609A7156">
      <w:start w:val="1"/>
      <w:numFmt w:val="lowerLetter"/>
      <w:lvlText w:val="%5."/>
      <w:lvlJc w:val="left"/>
      <w:pPr>
        <w:ind w:left="3600" w:hanging="360"/>
      </w:pPr>
    </w:lvl>
    <w:lvl w:ilvl="5" w:tplc="67DAB08E">
      <w:start w:val="1"/>
      <w:numFmt w:val="lowerRoman"/>
      <w:lvlText w:val="%6."/>
      <w:lvlJc w:val="right"/>
      <w:pPr>
        <w:ind w:left="4320" w:hanging="180"/>
      </w:pPr>
    </w:lvl>
    <w:lvl w:ilvl="6" w:tplc="B1B616AE">
      <w:start w:val="1"/>
      <w:numFmt w:val="decimal"/>
      <w:lvlText w:val="%7."/>
      <w:lvlJc w:val="left"/>
      <w:pPr>
        <w:ind w:left="5040" w:hanging="360"/>
      </w:pPr>
    </w:lvl>
    <w:lvl w:ilvl="7" w:tplc="6464DA0E">
      <w:start w:val="1"/>
      <w:numFmt w:val="lowerLetter"/>
      <w:lvlText w:val="%8."/>
      <w:lvlJc w:val="left"/>
      <w:pPr>
        <w:ind w:left="5760" w:hanging="360"/>
      </w:pPr>
    </w:lvl>
    <w:lvl w:ilvl="8" w:tplc="D3CE47F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AC45A0"/>
    <w:multiLevelType w:val="hybridMultilevel"/>
    <w:tmpl w:val="FFFFFFFF"/>
    <w:lvl w:ilvl="0" w:tplc="37A29DD0">
      <w:start w:val="1"/>
      <w:numFmt w:val="decimal"/>
      <w:lvlText w:val="%1."/>
      <w:lvlJc w:val="left"/>
      <w:pPr>
        <w:ind w:left="420" w:hanging="360"/>
      </w:pPr>
      <w:rPr>
        <w:rFonts w:ascii="Arial" w:hAnsi="Arial" w:hint="default"/>
      </w:rPr>
    </w:lvl>
    <w:lvl w:ilvl="1" w:tplc="CC60010A">
      <w:start w:val="1"/>
      <w:numFmt w:val="lowerLetter"/>
      <w:lvlText w:val="%2."/>
      <w:lvlJc w:val="left"/>
      <w:pPr>
        <w:ind w:left="1440" w:hanging="360"/>
      </w:pPr>
    </w:lvl>
    <w:lvl w:ilvl="2" w:tplc="262CB9A2">
      <w:start w:val="1"/>
      <w:numFmt w:val="lowerRoman"/>
      <w:lvlText w:val="%3."/>
      <w:lvlJc w:val="right"/>
      <w:pPr>
        <w:ind w:left="2160" w:hanging="180"/>
      </w:pPr>
    </w:lvl>
    <w:lvl w:ilvl="3" w:tplc="EF124726">
      <w:start w:val="1"/>
      <w:numFmt w:val="decimal"/>
      <w:lvlText w:val="%4."/>
      <w:lvlJc w:val="left"/>
      <w:pPr>
        <w:ind w:left="2880" w:hanging="360"/>
      </w:pPr>
    </w:lvl>
    <w:lvl w:ilvl="4" w:tplc="0F02FB0E">
      <w:start w:val="1"/>
      <w:numFmt w:val="lowerLetter"/>
      <w:lvlText w:val="%5."/>
      <w:lvlJc w:val="left"/>
      <w:pPr>
        <w:ind w:left="3600" w:hanging="360"/>
      </w:pPr>
    </w:lvl>
    <w:lvl w:ilvl="5" w:tplc="DD0A44CA">
      <w:start w:val="1"/>
      <w:numFmt w:val="lowerRoman"/>
      <w:lvlText w:val="%6."/>
      <w:lvlJc w:val="right"/>
      <w:pPr>
        <w:ind w:left="4320" w:hanging="180"/>
      </w:pPr>
    </w:lvl>
    <w:lvl w:ilvl="6" w:tplc="7A8483DA">
      <w:start w:val="1"/>
      <w:numFmt w:val="decimal"/>
      <w:lvlText w:val="%7."/>
      <w:lvlJc w:val="left"/>
      <w:pPr>
        <w:ind w:left="5040" w:hanging="360"/>
      </w:pPr>
    </w:lvl>
    <w:lvl w:ilvl="7" w:tplc="D7509AFC">
      <w:start w:val="1"/>
      <w:numFmt w:val="lowerLetter"/>
      <w:lvlText w:val="%8."/>
      <w:lvlJc w:val="left"/>
      <w:pPr>
        <w:ind w:left="5760" w:hanging="360"/>
      </w:pPr>
    </w:lvl>
    <w:lvl w:ilvl="8" w:tplc="51A6E1E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7C0F2"/>
    <w:multiLevelType w:val="hybridMultilevel"/>
    <w:tmpl w:val="FFFFFFFF"/>
    <w:lvl w:ilvl="0" w:tplc="36E2CBBE">
      <w:start w:val="1"/>
      <w:numFmt w:val="decimal"/>
      <w:lvlText w:val="%1."/>
      <w:lvlJc w:val="left"/>
      <w:pPr>
        <w:ind w:left="720" w:hanging="360"/>
      </w:pPr>
    </w:lvl>
    <w:lvl w:ilvl="1" w:tplc="C0949558">
      <w:start w:val="1"/>
      <w:numFmt w:val="lowerLetter"/>
      <w:lvlText w:val="%2."/>
      <w:lvlJc w:val="left"/>
      <w:pPr>
        <w:ind w:left="1440" w:hanging="360"/>
      </w:pPr>
    </w:lvl>
    <w:lvl w:ilvl="2" w:tplc="FC7A8836">
      <w:start w:val="1"/>
      <w:numFmt w:val="lowerRoman"/>
      <w:lvlText w:val="%3."/>
      <w:lvlJc w:val="right"/>
      <w:pPr>
        <w:ind w:left="2160" w:hanging="180"/>
      </w:pPr>
    </w:lvl>
    <w:lvl w:ilvl="3" w:tplc="FACCFE98">
      <w:start w:val="1"/>
      <w:numFmt w:val="decimal"/>
      <w:lvlText w:val="%4."/>
      <w:lvlJc w:val="left"/>
      <w:pPr>
        <w:ind w:left="2880" w:hanging="360"/>
      </w:pPr>
    </w:lvl>
    <w:lvl w:ilvl="4" w:tplc="980455C0">
      <w:start w:val="1"/>
      <w:numFmt w:val="lowerLetter"/>
      <w:lvlText w:val="%5."/>
      <w:lvlJc w:val="left"/>
      <w:pPr>
        <w:ind w:left="3600" w:hanging="360"/>
      </w:pPr>
    </w:lvl>
    <w:lvl w:ilvl="5" w:tplc="1D34BE02">
      <w:start w:val="1"/>
      <w:numFmt w:val="lowerRoman"/>
      <w:lvlText w:val="%6."/>
      <w:lvlJc w:val="right"/>
      <w:pPr>
        <w:ind w:left="4320" w:hanging="180"/>
      </w:pPr>
    </w:lvl>
    <w:lvl w:ilvl="6" w:tplc="D8F0E918">
      <w:start w:val="1"/>
      <w:numFmt w:val="decimal"/>
      <w:lvlText w:val="%7."/>
      <w:lvlJc w:val="left"/>
      <w:pPr>
        <w:ind w:left="5040" w:hanging="360"/>
      </w:pPr>
    </w:lvl>
    <w:lvl w:ilvl="7" w:tplc="C8B43A7A">
      <w:start w:val="1"/>
      <w:numFmt w:val="lowerLetter"/>
      <w:lvlText w:val="%8."/>
      <w:lvlJc w:val="left"/>
      <w:pPr>
        <w:ind w:left="5760" w:hanging="360"/>
      </w:pPr>
    </w:lvl>
    <w:lvl w:ilvl="8" w:tplc="B2BC579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E53ACE"/>
    <w:multiLevelType w:val="hybridMultilevel"/>
    <w:tmpl w:val="FFFFFFFF"/>
    <w:lvl w:ilvl="0" w:tplc="A2E48C6E">
      <w:start w:val="1"/>
      <w:numFmt w:val="decimal"/>
      <w:lvlText w:val="%1."/>
      <w:lvlJc w:val="left"/>
      <w:pPr>
        <w:ind w:left="720" w:hanging="360"/>
      </w:pPr>
    </w:lvl>
    <w:lvl w:ilvl="1" w:tplc="CBB8CC6C">
      <w:start w:val="1"/>
      <w:numFmt w:val="lowerLetter"/>
      <w:lvlText w:val="%2."/>
      <w:lvlJc w:val="left"/>
      <w:pPr>
        <w:ind w:left="1440" w:hanging="360"/>
      </w:pPr>
    </w:lvl>
    <w:lvl w:ilvl="2" w:tplc="EC24E5F6">
      <w:start w:val="1"/>
      <w:numFmt w:val="lowerRoman"/>
      <w:lvlText w:val="%3."/>
      <w:lvlJc w:val="right"/>
      <w:pPr>
        <w:ind w:left="2160" w:hanging="180"/>
      </w:pPr>
    </w:lvl>
    <w:lvl w:ilvl="3" w:tplc="8CE0123E">
      <w:start w:val="1"/>
      <w:numFmt w:val="decimal"/>
      <w:lvlText w:val="%4."/>
      <w:lvlJc w:val="left"/>
      <w:pPr>
        <w:ind w:left="2880" w:hanging="360"/>
      </w:pPr>
    </w:lvl>
    <w:lvl w:ilvl="4" w:tplc="4B96285A">
      <w:start w:val="1"/>
      <w:numFmt w:val="lowerLetter"/>
      <w:lvlText w:val="%5."/>
      <w:lvlJc w:val="left"/>
      <w:pPr>
        <w:ind w:left="3600" w:hanging="360"/>
      </w:pPr>
    </w:lvl>
    <w:lvl w:ilvl="5" w:tplc="8C1C8B70">
      <w:start w:val="1"/>
      <w:numFmt w:val="lowerRoman"/>
      <w:lvlText w:val="%6."/>
      <w:lvlJc w:val="right"/>
      <w:pPr>
        <w:ind w:left="4320" w:hanging="180"/>
      </w:pPr>
    </w:lvl>
    <w:lvl w:ilvl="6" w:tplc="C8CA76AA">
      <w:start w:val="1"/>
      <w:numFmt w:val="decimal"/>
      <w:lvlText w:val="%7."/>
      <w:lvlJc w:val="left"/>
      <w:pPr>
        <w:ind w:left="5040" w:hanging="360"/>
      </w:pPr>
    </w:lvl>
    <w:lvl w:ilvl="7" w:tplc="DF4CF1C2">
      <w:start w:val="1"/>
      <w:numFmt w:val="lowerLetter"/>
      <w:lvlText w:val="%8."/>
      <w:lvlJc w:val="left"/>
      <w:pPr>
        <w:ind w:left="5760" w:hanging="360"/>
      </w:pPr>
    </w:lvl>
    <w:lvl w:ilvl="8" w:tplc="4C720E30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789B1E"/>
    <w:multiLevelType w:val="hybridMultilevel"/>
    <w:tmpl w:val="5C4E87E8"/>
    <w:lvl w:ilvl="0" w:tplc="5CEEB0C8">
      <w:start w:val="1"/>
      <w:numFmt w:val="decimal"/>
      <w:lvlText w:val="%1."/>
      <w:lvlJc w:val="left"/>
      <w:pPr>
        <w:ind w:left="720" w:hanging="360"/>
      </w:pPr>
    </w:lvl>
    <w:lvl w:ilvl="1" w:tplc="86B0AA36">
      <w:start w:val="1"/>
      <w:numFmt w:val="lowerLetter"/>
      <w:lvlText w:val="%2."/>
      <w:lvlJc w:val="left"/>
      <w:pPr>
        <w:ind w:left="1440" w:hanging="360"/>
      </w:pPr>
    </w:lvl>
    <w:lvl w:ilvl="2" w:tplc="8E329CCE">
      <w:start w:val="1"/>
      <w:numFmt w:val="lowerRoman"/>
      <w:lvlText w:val="%3."/>
      <w:lvlJc w:val="right"/>
      <w:pPr>
        <w:ind w:left="2160" w:hanging="180"/>
      </w:pPr>
    </w:lvl>
    <w:lvl w:ilvl="3" w:tplc="F0569870">
      <w:start w:val="1"/>
      <w:numFmt w:val="decimal"/>
      <w:lvlText w:val="%4."/>
      <w:lvlJc w:val="left"/>
      <w:pPr>
        <w:ind w:left="2880" w:hanging="360"/>
      </w:pPr>
    </w:lvl>
    <w:lvl w:ilvl="4" w:tplc="8132F7DC">
      <w:start w:val="1"/>
      <w:numFmt w:val="lowerLetter"/>
      <w:lvlText w:val="%5."/>
      <w:lvlJc w:val="left"/>
      <w:pPr>
        <w:ind w:left="3600" w:hanging="360"/>
      </w:pPr>
    </w:lvl>
    <w:lvl w:ilvl="5" w:tplc="56624A9E">
      <w:start w:val="1"/>
      <w:numFmt w:val="lowerRoman"/>
      <w:lvlText w:val="%6."/>
      <w:lvlJc w:val="right"/>
      <w:pPr>
        <w:ind w:left="4320" w:hanging="180"/>
      </w:pPr>
    </w:lvl>
    <w:lvl w:ilvl="6" w:tplc="EC423A70">
      <w:start w:val="1"/>
      <w:numFmt w:val="decimal"/>
      <w:lvlText w:val="%7."/>
      <w:lvlJc w:val="left"/>
      <w:pPr>
        <w:ind w:left="5040" w:hanging="360"/>
      </w:pPr>
    </w:lvl>
    <w:lvl w:ilvl="7" w:tplc="62ACEDAC">
      <w:start w:val="1"/>
      <w:numFmt w:val="lowerLetter"/>
      <w:lvlText w:val="%8."/>
      <w:lvlJc w:val="left"/>
      <w:pPr>
        <w:ind w:left="5760" w:hanging="360"/>
      </w:pPr>
    </w:lvl>
    <w:lvl w:ilvl="8" w:tplc="886ACC2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EEEAD12"/>
    <w:multiLevelType w:val="hybridMultilevel"/>
    <w:tmpl w:val="FFFFFFFF"/>
    <w:lvl w:ilvl="0" w:tplc="0F0CB37E">
      <w:start w:val="1"/>
      <w:numFmt w:val="decimal"/>
      <w:lvlText w:val="%1."/>
      <w:lvlJc w:val="left"/>
      <w:pPr>
        <w:ind w:left="720" w:hanging="360"/>
      </w:pPr>
    </w:lvl>
    <w:lvl w:ilvl="1" w:tplc="9348BAFA">
      <w:start w:val="1"/>
      <w:numFmt w:val="lowerLetter"/>
      <w:lvlText w:val="%2."/>
      <w:lvlJc w:val="left"/>
      <w:pPr>
        <w:ind w:left="1440" w:hanging="360"/>
      </w:pPr>
    </w:lvl>
    <w:lvl w:ilvl="2" w:tplc="B3DA58CE">
      <w:start w:val="1"/>
      <w:numFmt w:val="lowerRoman"/>
      <w:lvlText w:val="%3."/>
      <w:lvlJc w:val="right"/>
      <w:pPr>
        <w:ind w:left="2160" w:hanging="180"/>
      </w:pPr>
    </w:lvl>
    <w:lvl w:ilvl="3" w:tplc="58809E26">
      <w:start w:val="1"/>
      <w:numFmt w:val="decimal"/>
      <w:lvlText w:val="%4."/>
      <w:lvlJc w:val="left"/>
      <w:pPr>
        <w:ind w:left="2880" w:hanging="360"/>
      </w:pPr>
    </w:lvl>
    <w:lvl w:ilvl="4" w:tplc="95C29B1E">
      <w:start w:val="1"/>
      <w:numFmt w:val="lowerLetter"/>
      <w:lvlText w:val="%5."/>
      <w:lvlJc w:val="left"/>
      <w:pPr>
        <w:ind w:left="3600" w:hanging="360"/>
      </w:pPr>
    </w:lvl>
    <w:lvl w:ilvl="5" w:tplc="489E5ABE">
      <w:start w:val="1"/>
      <w:numFmt w:val="lowerRoman"/>
      <w:lvlText w:val="%6."/>
      <w:lvlJc w:val="right"/>
      <w:pPr>
        <w:ind w:left="4320" w:hanging="180"/>
      </w:pPr>
    </w:lvl>
    <w:lvl w:ilvl="6" w:tplc="8A6CE092">
      <w:start w:val="1"/>
      <w:numFmt w:val="decimal"/>
      <w:lvlText w:val="%7."/>
      <w:lvlJc w:val="left"/>
      <w:pPr>
        <w:ind w:left="5040" w:hanging="360"/>
      </w:pPr>
    </w:lvl>
    <w:lvl w:ilvl="7" w:tplc="068A177E">
      <w:start w:val="1"/>
      <w:numFmt w:val="lowerLetter"/>
      <w:lvlText w:val="%8."/>
      <w:lvlJc w:val="left"/>
      <w:pPr>
        <w:ind w:left="5760" w:hanging="360"/>
      </w:pPr>
    </w:lvl>
    <w:lvl w:ilvl="8" w:tplc="97668F9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733CD3"/>
    <w:multiLevelType w:val="hybridMultilevel"/>
    <w:tmpl w:val="3C0CE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5179D5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ascii="Arial" w:hAnsi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1B122"/>
    <w:multiLevelType w:val="multilevel"/>
    <w:tmpl w:val="E0E40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48" w15:restartNumberingAfterBreak="0">
    <w:nsid w:val="7D7CBA5E"/>
    <w:multiLevelType w:val="hybridMultilevel"/>
    <w:tmpl w:val="FFFFFFFF"/>
    <w:lvl w:ilvl="0" w:tplc="B944E1B0">
      <w:start w:val="1"/>
      <w:numFmt w:val="decimal"/>
      <w:lvlText w:val="%1."/>
      <w:lvlJc w:val="left"/>
      <w:pPr>
        <w:ind w:left="720" w:hanging="360"/>
      </w:pPr>
    </w:lvl>
    <w:lvl w:ilvl="1" w:tplc="D630A2EC">
      <w:start w:val="1"/>
      <w:numFmt w:val="lowerLetter"/>
      <w:lvlText w:val="%2."/>
      <w:lvlJc w:val="left"/>
      <w:pPr>
        <w:ind w:left="1440" w:hanging="360"/>
      </w:pPr>
    </w:lvl>
    <w:lvl w:ilvl="2" w:tplc="C4DCE11C">
      <w:start w:val="1"/>
      <w:numFmt w:val="lowerRoman"/>
      <w:lvlText w:val="%3."/>
      <w:lvlJc w:val="right"/>
      <w:pPr>
        <w:ind w:left="2160" w:hanging="180"/>
      </w:pPr>
    </w:lvl>
    <w:lvl w:ilvl="3" w:tplc="69B6E8C0">
      <w:start w:val="1"/>
      <w:numFmt w:val="decimal"/>
      <w:lvlText w:val="%4."/>
      <w:lvlJc w:val="left"/>
      <w:pPr>
        <w:ind w:left="2880" w:hanging="360"/>
      </w:pPr>
    </w:lvl>
    <w:lvl w:ilvl="4" w:tplc="9340769A">
      <w:start w:val="1"/>
      <w:numFmt w:val="lowerLetter"/>
      <w:lvlText w:val="%5."/>
      <w:lvlJc w:val="left"/>
      <w:pPr>
        <w:ind w:left="3600" w:hanging="360"/>
      </w:pPr>
    </w:lvl>
    <w:lvl w:ilvl="5" w:tplc="5E4ABC0A">
      <w:start w:val="1"/>
      <w:numFmt w:val="lowerRoman"/>
      <w:lvlText w:val="%6."/>
      <w:lvlJc w:val="right"/>
      <w:pPr>
        <w:ind w:left="4320" w:hanging="180"/>
      </w:pPr>
    </w:lvl>
    <w:lvl w:ilvl="6" w:tplc="4F2241DA">
      <w:start w:val="1"/>
      <w:numFmt w:val="decimal"/>
      <w:lvlText w:val="%7."/>
      <w:lvlJc w:val="left"/>
      <w:pPr>
        <w:ind w:left="5040" w:hanging="360"/>
      </w:pPr>
    </w:lvl>
    <w:lvl w:ilvl="7" w:tplc="D2F45058">
      <w:start w:val="1"/>
      <w:numFmt w:val="lowerLetter"/>
      <w:lvlText w:val="%8."/>
      <w:lvlJc w:val="left"/>
      <w:pPr>
        <w:ind w:left="5760" w:hanging="360"/>
      </w:pPr>
    </w:lvl>
    <w:lvl w:ilvl="8" w:tplc="966E6DF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5AF9F4"/>
    <w:multiLevelType w:val="hybridMultilevel"/>
    <w:tmpl w:val="FFFFFFFF"/>
    <w:lvl w:ilvl="0" w:tplc="F25E8564">
      <w:start w:val="1"/>
      <w:numFmt w:val="decimal"/>
      <w:lvlText w:val="%1."/>
      <w:lvlJc w:val="left"/>
      <w:pPr>
        <w:ind w:left="720" w:hanging="360"/>
      </w:pPr>
    </w:lvl>
    <w:lvl w:ilvl="1" w:tplc="D9F8B842">
      <w:start w:val="1"/>
      <w:numFmt w:val="lowerLetter"/>
      <w:lvlText w:val="%2."/>
      <w:lvlJc w:val="left"/>
      <w:pPr>
        <w:ind w:left="1440" w:hanging="360"/>
      </w:pPr>
    </w:lvl>
    <w:lvl w:ilvl="2" w:tplc="56E8925A">
      <w:start w:val="1"/>
      <w:numFmt w:val="lowerRoman"/>
      <w:lvlText w:val="%3."/>
      <w:lvlJc w:val="right"/>
      <w:pPr>
        <w:ind w:left="2160" w:hanging="180"/>
      </w:pPr>
    </w:lvl>
    <w:lvl w:ilvl="3" w:tplc="0156809E">
      <w:start w:val="1"/>
      <w:numFmt w:val="decimal"/>
      <w:lvlText w:val="%4."/>
      <w:lvlJc w:val="left"/>
      <w:pPr>
        <w:ind w:left="2880" w:hanging="360"/>
      </w:pPr>
    </w:lvl>
    <w:lvl w:ilvl="4" w:tplc="AE4665F4">
      <w:start w:val="1"/>
      <w:numFmt w:val="lowerLetter"/>
      <w:lvlText w:val="%5."/>
      <w:lvlJc w:val="left"/>
      <w:pPr>
        <w:ind w:left="3600" w:hanging="360"/>
      </w:pPr>
    </w:lvl>
    <w:lvl w:ilvl="5" w:tplc="B986C73E">
      <w:start w:val="1"/>
      <w:numFmt w:val="lowerRoman"/>
      <w:lvlText w:val="%6."/>
      <w:lvlJc w:val="right"/>
      <w:pPr>
        <w:ind w:left="4320" w:hanging="180"/>
      </w:pPr>
    </w:lvl>
    <w:lvl w:ilvl="6" w:tplc="51DA8140">
      <w:start w:val="1"/>
      <w:numFmt w:val="decimal"/>
      <w:lvlText w:val="%7."/>
      <w:lvlJc w:val="left"/>
      <w:pPr>
        <w:ind w:left="5040" w:hanging="360"/>
      </w:pPr>
    </w:lvl>
    <w:lvl w:ilvl="7" w:tplc="D1F07C8C">
      <w:start w:val="1"/>
      <w:numFmt w:val="lowerLetter"/>
      <w:lvlText w:val="%8."/>
      <w:lvlJc w:val="left"/>
      <w:pPr>
        <w:ind w:left="5760" w:hanging="360"/>
      </w:pPr>
    </w:lvl>
    <w:lvl w:ilvl="8" w:tplc="82B4D8CA">
      <w:start w:val="1"/>
      <w:numFmt w:val="lowerRoman"/>
      <w:lvlText w:val="%9."/>
      <w:lvlJc w:val="right"/>
      <w:pPr>
        <w:ind w:left="6480" w:hanging="180"/>
      </w:pPr>
    </w:lvl>
  </w:abstractNum>
  <w:num w:numId="1" w16cid:durableId="787360526">
    <w:abstractNumId w:val="32"/>
  </w:num>
  <w:num w:numId="2" w16cid:durableId="1432552321">
    <w:abstractNumId w:val="41"/>
  </w:num>
  <w:num w:numId="3" w16cid:durableId="2121872421">
    <w:abstractNumId w:val="23"/>
  </w:num>
  <w:num w:numId="4" w16cid:durableId="1066685302">
    <w:abstractNumId w:val="36"/>
  </w:num>
  <w:num w:numId="5" w16cid:durableId="126511018">
    <w:abstractNumId w:val="31"/>
  </w:num>
  <w:num w:numId="6" w16cid:durableId="529415828">
    <w:abstractNumId w:val="22"/>
  </w:num>
  <w:num w:numId="7" w16cid:durableId="1216116822">
    <w:abstractNumId w:val="47"/>
  </w:num>
  <w:num w:numId="8" w16cid:durableId="660044154">
    <w:abstractNumId w:val="34"/>
  </w:num>
  <w:num w:numId="9" w16cid:durableId="1064839332">
    <w:abstractNumId w:val="40"/>
  </w:num>
  <w:num w:numId="10" w16cid:durableId="1563908638">
    <w:abstractNumId w:val="10"/>
  </w:num>
  <w:num w:numId="11" w16cid:durableId="145629772">
    <w:abstractNumId w:val="39"/>
  </w:num>
  <w:num w:numId="12" w16cid:durableId="1371879129">
    <w:abstractNumId w:val="21"/>
  </w:num>
  <w:num w:numId="13" w16cid:durableId="1826387541">
    <w:abstractNumId w:val="24"/>
  </w:num>
  <w:num w:numId="14" w16cid:durableId="385566690">
    <w:abstractNumId w:val="30"/>
  </w:num>
  <w:num w:numId="15" w16cid:durableId="1407532247">
    <w:abstractNumId w:val="13"/>
  </w:num>
  <w:num w:numId="16" w16cid:durableId="1094059180">
    <w:abstractNumId w:val="18"/>
  </w:num>
  <w:num w:numId="17" w16cid:durableId="1522621579">
    <w:abstractNumId w:val="49"/>
  </w:num>
  <w:num w:numId="18" w16cid:durableId="1533297875">
    <w:abstractNumId w:val="46"/>
  </w:num>
  <w:num w:numId="19" w16cid:durableId="1918511759">
    <w:abstractNumId w:val="14"/>
  </w:num>
  <w:num w:numId="20" w16cid:durableId="241183829">
    <w:abstractNumId w:val="5"/>
  </w:num>
  <w:num w:numId="21" w16cid:durableId="876238848">
    <w:abstractNumId w:val="25"/>
  </w:num>
  <w:num w:numId="22" w16cid:durableId="320499148">
    <w:abstractNumId w:val="16"/>
  </w:num>
  <w:num w:numId="23" w16cid:durableId="382946596">
    <w:abstractNumId w:val="48"/>
  </w:num>
  <w:num w:numId="24" w16cid:durableId="1301110496">
    <w:abstractNumId w:val="37"/>
  </w:num>
  <w:num w:numId="25" w16cid:durableId="640887718">
    <w:abstractNumId w:val="35"/>
  </w:num>
  <w:num w:numId="26" w16cid:durableId="2057852415">
    <w:abstractNumId w:val="6"/>
  </w:num>
  <w:num w:numId="27" w16cid:durableId="1278871492">
    <w:abstractNumId w:val="43"/>
  </w:num>
  <w:num w:numId="28" w16cid:durableId="604651042">
    <w:abstractNumId w:val="11"/>
  </w:num>
  <w:num w:numId="29" w16cid:durableId="403065091">
    <w:abstractNumId w:val="1"/>
  </w:num>
  <w:num w:numId="30" w16cid:durableId="971520726">
    <w:abstractNumId w:val="7"/>
  </w:num>
  <w:num w:numId="31" w16cid:durableId="104929957">
    <w:abstractNumId w:val="38"/>
  </w:num>
  <w:num w:numId="32" w16cid:durableId="588732891">
    <w:abstractNumId w:val="8"/>
  </w:num>
  <w:num w:numId="33" w16cid:durableId="1887519604">
    <w:abstractNumId w:val="26"/>
  </w:num>
  <w:num w:numId="34" w16cid:durableId="2128310288">
    <w:abstractNumId w:val="0"/>
  </w:num>
  <w:num w:numId="35" w16cid:durableId="99766928">
    <w:abstractNumId w:val="33"/>
  </w:num>
  <w:num w:numId="36" w16cid:durableId="1937593041">
    <w:abstractNumId w:val="45"/>
  </w:num>
  <w:num w:numId="37" w16cid:durableId="196434654">
    <w:abstractNumId w:val="42"/>
  </w:num>
  <w:num w:numId="38" w16cid:durableId="1863200038">
    <w:abstractNumId w:val="17"/>
  </w:num>
  <w:num w:numId="39" w16cid:durableId="2077626604">
    <w:abstractNumId w:val="3"/>
  </w:num>
  <w:num w:numId="40" w16cid:durableId="1842044003">
    <w:abstractNumId w:val="28"/>
  </w:num>
  <w:num w:numId="41" w16cid:durableId="2133212182">
    <w:abstractNumId w:val="27"/>
  </w:num>
  <w:num w:numId="42" w16cid:durableId="440496951">
    <w:abstractNumId w:val="29"/>
  </w:num>
  <w:num w:numId="43" w16cid:durableId="1674188670">
    <w:abstractNumId w:val="44"/>
  </w:num>
  <w:num w:numId="44" w16cid:durableId="1461798016">
    <w:abstractNumId w:val="12"/>
  </w:num>
  <w:num w:numId="45" w16cid:durableId="652569241">
    <w:abstractNumId w:val="15"/>
  </w:num>
  <w:num w:numId="46" w16cid:durableId="974330992">
    <w:abstractNumId w:val="2"/>
  </w:num>
  <w:num w:numId="47" w16cid:durableId="1034305774">
    <w:abstractNumId w:val="20"/>
  </w:num>
  <w:num w:numId="48" w16cid:durableId="1677153952">
    <w:abstractNumId w:val="4"/>
  </w:num>
  <w:num w:numId="49" w16cid:durableId="1588150580">
    <w:abstractNumId w:val="9"/>
  </w:num>
  <w:num w:numId="50" w16cid:durableId="1481581063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01C2B"/>
    <w:rsid w:val="00001F4B"/>
    <w:rsid w:val="00006828"/>
    <w:rsid w:val="00011868"/>
    <w:rsid w:val="000124A6"/>
    <w:rsid w:val="00016981"/>
    <w:rsid w:val="00017B11"/>
    <w:rsid w:val="00017C9C"/>
    <w:rsid w:val="000310A9"/>
    <w:rsid w:val="000338C6"/>
    <w:rsid w:val="00036A05"/>
    <w:rsid w:val="00037846"/>
    <w:rsid w:val="00040E04"/>
    <w:rsid w:val="00041704"/>
    <w:rsid w:val="000421C1"/>
    <w:rsid w:val="000466FF"/>
    <w:rsid w:val="000467F7"/>
    <w:rsid w:val="0005027F"/>
    <w:rsid w:val="000522FC"/>
    <w:rsid w:val="000540D0"/>
    <w:rsid w:val="00070B85"/>
    <w:rsid w:val="00071D33"/>
    <w:rsid w:val="00072BD8"/>
    <w:rsid w:val="000765CA"/>
    <w:rsid w:val="0007688E"/>
    <w:rsid w:val="00080F9B"/>
    <w:rsid w:val="00083E55"/>
    <w:rsid w:val="0008410F"/>
    <w:rsid w:val="00086381"/>
    <w:rsid w:val="00087436"/>
    <w:rsid w:val="0009160C"/>
    <w:rsid w:val="0009294A"/>
    <w:rsid w:val="00092D6D"/>
    <w:rsid w:val="00093B85"/>
    <w:rsid w:val="000A2076"/>
    <w:rsid w:val="000A4424"/>
    <w:rsid w:val="000A4F74"/>
    <w:rsid w:val="000A7E4A"/>
    <w:rsid w:val="000B033B"/>
    <w:rsid w:val="000B5631"/>
    <w:rsid w:val="000B74A4"/>
    <w:rsid w:val="000B81D6"/>
    <w:rsid w:val="000C1884"/>
    <w:rsid w:val="000C2091"/>
    <w:rsid w:val="000C3467"/>
    <w:rsid w:val="000D065F"/>
    <w:rsid w:val="000D07B0"/>
    <w:rsid w:val="000D4B6D"/>
    <w:rsid w:val="000D683B"/>
    <w:rsid w:val="000D6B46"/>
    <w:rsid w:val="000E200C"/>
    <w:rsid w:val="000E2BCF"/>
    <w:rsid w:val="000E4A5E"/>
    <w:rsid w:val="000E5D86"/>
    <w:rsid w:val="000E70E8"/>
    <w:rsid w:val="000F3B0C"/>
    <w:rsid w:val="000F691E"/>
    <w:rsid w:val="00104809"/>
    <w:rsid w:val="00111B71"/>
    <w:rsid w:val="001126C1"/>
    <w:rsid w:val="0011409D"/>
    <w:rsid w:val="00116F78"/>
    <w:rsid w:val="001236A1"/>
    <w:rsid w:val="00145BB6"/>
    <w:rsid w:val="00145E9A"/>
    <w:rsid w:val="00150036"/>
    <w:rsid w:val="00151C2D"/>
    <w:rsid w:val="00154BD0"/>
    <w:rsid w:val="001559C1"/>
    <w:rsid w:val="001563BC"/>
    <w:rsid w:val="00164BB4"/>
    <w:rsid w:val="00170C19"/>
    <w:rsid w:val="001719A2"/>
    <w:rsid w:val="00171BB6"/>
    <w:rsid w:val="00171FEE"/>
    <w:rsid w:val="00172A10"/>
    <w:rsid w:val="00174B2B"/>
    <w:rsid w:val="00174EF2"/>
    <w:rsid w:val="00176899"/>
    <w:rsid w:val="00181B09"/>
    <w:rsid w:val="00191349"/>
    <w:rsid w:val="0019200B"/>
    <w:rsid w:val="001944F5"/>
    <w:rsid w:val="00194C30"/>
    <w:rsid w:val="001A0AAC"/>
    <w:rsid w:val="001A40E3"/>
    <w:rsid w:val="001A5EFA"/>
    <w:rsid w:val="001A6860"/>
    <w:rsid w:val="001B0C6E"/>
    <w:rsid w:val="001B19F8"/>
    <w:rsid w:val="001B3107"/>
    <w:rsid w:val="001B436A"/>
    <w:rsid w:val="001C01B5"/>
    <w:rsid w:val="001D2952"/>
    <w:rsid w:val="001E2CD4"/>
    <w:rsid w:val="001E6548"/>
    <w:rsid w:val="001F2BD9"/>
    <w:rsid w:val="001F3AF3"/>
    <w:rsid w:val="001F7240"/>
    <w:rsid w:val="002033F9"/>
    <w:rsid w:val="002066DE"/>
    <w:rsid w:val="0021093E"/>
    <w:rsid w:val="00210FDD"/>
    <w:rsid w:val="0021149E"/>
    <w:rsid w:val="00213F01"/>
    <w:rsid w:val="002166F3"/>
    <w:rsid w:val="002226CC"/>
    <w:rsid w:val="0022301A"/>
    <w:rsid w:val="00225BED"/>
    <w:rsid w:val="00227EAA"/>
    <w:rsid w:val="002309FE"/>
    <w:rsid w:val="002315BB"/>
    <w:rsid w:val="0023756E"/>
    <w:rsid w:val="00240B64"/>
    <w:rsid w:val="00241F70"/>
    <w:rsid w:val="00247C42"/>
    <w:rsid w:val="00255091"/>
    <w:rsid w:val="0025660B"/>
    <w:rsid w:val="0025755A"/>
    <w:rsid w:val="00262278"/>
    <w:rsid w:val="00263F8E"/>
    <w:rsid w:val="00267187"/>
    <w:rsid w:val="00270742"/>
    <w:rsid w:val="00274F17"/>
    <w:rsid w:val="00280303"/>
    <w:rsid w:val="00281C7A"/>
    <w:rsid w:val="0028451D"/>
    <w:rsid w:val="00286483"/>
    <w:rsid w:val="00286756"/>
    <w:rsid w:val="00286A6A"/>
    <w:rsid w:val="00287C01"/>
    <w:rsid w:val="0029210D"/>
    <w:rsid w:val="002B4561"/>
    <w:rsid w:val="002B482B"/>
    <w:rsid w:val="002B6F7C"/>
    <w:rsid w:val="002B798C"/>
    <w:rsid w:val="002C1E8B"/>
    <w:rsid w:val="002C2A0D"/>
    <w:rsid w:val="002C37C9"/>
    <w:rsid w:val="002C4285"/>
    <w:rsid w:val="002C5086"/>
    <w:rsid w:val="002C5C15"/>
    <w:rsid w:val="002C7E43"/>
    <w:rsid w:val="002D1C9F"/>
    <w:rsid w:val="002D5EF8"/>
    <w:rsid w:val="002E0634"/>
    <w:rsid w:val="002E482D"/>
    <w:rsid w:val="002E56FD"/>
    <w:rsid w:val="002E5DAF"/>
    <w:rsid w:val="002F440D"/>
    <w:rsid w:val="002F668B"/>
    <w:rsid w:val="002F75C7"/>
    <w:rsid w:val="003052A2"/>
    <w:rsid w:val="00306969"/>
    <w:rsid w:val="003114DA"/>
    <w:rsid w:val="0031288E"/>
    <w:rsid w:val="003178DF"/>
    <w:rsid w:val="003222F2"/>
    <w:rsid w:val="003246A0"/>
    <w:rsid w:val="00326D7C"/>
    <w:rsid w:val="00331872"/>
    <w:rsid w:val="00332CB6"/>
    <w:rsid w:val="00334DA7"/>
    <w:rsid w:val="003353E4"/>
    <w:rsid w:val="00335973"/>
    <w:rsid w:val="0033665E"/>
    <w:rsid w:val="00336EC2"/>
    <w:rsid w:val="0034142A"/>
    <w:rsid w:val="003436AF"/>
    <w:rsid w:val="00345A40"/>
    <w:rsid w:val="003478F1"/>
    <w:rsid w:val="00351BDD"/>
    <w:rsid w:val="00352FB6"/>
    <w:rsid w:val="00353E3C"/>
    <w:rsid w:val="003540BA"/>
    <w:rsid w:val="00354883"/>
    <w:rsid w:val="0035585C"/>
    <w:rsid w:val="00356D06"/>
    <w:rsid w:val="00362584"/>
    <w:rsid w:val="00362E7E"/>
    <w:rsid w:val="00363614"/>
    <w:rsid w:val="0036663E"/>
    <w:rsid w:val="00367205"/>
    <w:rsid w:val="00372464"/>
    <w:rsid w:val="00382BEE"/>
    <w:rsid w:val="00385BF4"/>
    <w:rsid w:val="00386B0D"/>
    <w:rsid w:val="0038719D"/>
    <w:rsid w:val="00395BA5"/>
    <w:rsid w:val="003A25FF"/>
    <w:rsid w:val="003A41B7"/>
    <w:rsid w:val="003A5D4D"/>
    <w:rsid w:val="003A7AC1"/>
    <w:rsid w:val="003AF9DD"/>
    <w:rsid w:val="003B04A5"/>
    <w:rsid w:val="003B631D"/>
    <w:rsid w:val="003C2D98"/>
    <w:rsid w:val="003C3852"/>
    <w:rsid w:val="003C6A8F"/>
    <w:rsid w:val="003D2D63"/>
    <w:rsid w:val="003D7978"/>
    <w:rsid w:val="003E1083"/>
    <w:rsid w:val="003E1D72"/>
    <w:rsid w:val="003E39EF"/>
    <w:rsid w:val="003E63FD"/>
    <w:rsid w:val="003F2FEB"/>
    <w:rsid w:val="003F3A52"/>
    <w:rsid w:val="003F509D"/>
    <w:rsid w:val="0040147A"/>
    <w:rsid w:val="004031CF"/>
    <w:rsid w:val="00403CF1"/>
    <w:rsid w:val="00410E94"/>
    <w:rsid w:val="00412BF7"/>
    <w:rsid w:val="00412C58"/>
    <w:rsid w:val="00413B92"/>
    <w:rsid w:val="00423CA7"/>
    <w:rsid w:val="00425C1C"/>
    <w:rsid w:val="00430BC5"/>
    <w:rsid w:val="004375EE"/>
    <w:rsid w:val="004420F5"/>
    <w:rsid w:val="004439D8"/>
    <w:rsid w:val="00444DD1"/>
    <w:rsid w:val="00446000"/>
    <w:rsid w:val="00451B4E"/>
    <w:rsid w:val="0045549F"/>
    <w:rsid w:val="004566AB"/>
    <w:rsid w:val="00461891"/>
    <w:rsid w:val="0046231E"/>
    <w:rsid w:val="004643CE"/>
    <w:rsid w:val="00464ED8"/>
    <w:rsid w:val="0047143D"/>
    <w:rsid w:val="00471AD2"/>
    <w:rsid w:val="00473466"/>
    <w:rsid w:val="00473C10"/>
    <w:rsid w:val="00477276"/>
    <w:rsid w:val="00481B29"/>
    <w:rsid w:val="00483ECE"/>
    <w:rsid w:val="00484832"/>
    <w:rsid w:val="0049005D"/>
    <w:rsid w:val="00493F8A"/>
    <w:rsid w:val="00494A72"/>
    <w:rsid w:val="00494E2E"/>
    <w:rsid w:val="004A364C"/>
    <w:rsid w:val="004A3B70"/>
    <w:rsid w:val="004A993B"/>
    <w:rsid w:val="004B2005"/>
    <w:rsid w:val="004C347C"/>
    <w:rsid w:val="004C6A9D"/>
    <w:rsid w:val="004D00BF"/>
    <w:rsid w:val="004D1B5B"/>
    <w:rsid w:val="004D3DA0"/>
    <w:rsid w:val="004E0CF4"/>
    <w:rsid w:val="004E1DD5"/>
    <w:rsid w:val="004E48A2"/>
    <w:rsid w:val="004F0D63"/>
    <w:rsid w:val="004F12DC"/>
    <w:rsid w:val="004F33EB"/>
    <w:rsid w:val="004F595F"/>
    <w:rsid w:val="005039EB"/>
    <w:rsid w:val="00511827"/>
    <w:rsid w:val="005165B8"/>
    <w:rsid w:val="005177E8"/>
    <w:rsid w:val="005209E6"/>
    <w:rsid w:val="00520CDB"/>
    <w:rsid w:val="00523B22"/>
    <w:rsid w:val="00524601"/>
    <w:rsid w:val="005306D0"/>
    <w:rsid w:val="00534010"/>
    <w:rsid w:val="005358A8"/>
    <w:rsid w:val="00545E22"/>
    <w:rsid w:val="005461D3"/>
    <w:rsid w:val="005464F2"/>
    <w:rsid w:val="00550C09"/>
    <w:rsid w:val="00556384"/>
    <w:rsid w:val="005579B8"/>
    <w:rsid w:val="00557A92"/>
    <w:rsid w:val="005605BA"/>
    <w:rsid w:val="00563D3B"/>
    <w:rsid w:val="0056547F"/>
    <w:rsid w:val="00565C67"/>
    <w:rsid w:val="00566207"/>
    <w:rsid w:val="005672F3"/>
    <w:rsid w:val="00573252"/>
    <w:rsid w:val="00576D42"/>
    <w:rsid w:val="00577E30"/>
    <w:rsid w:val="00583A0F"/>
    <w:rsid w:val="00584653"/>
    <w:rsid w:val="00584AE1"/>
    <w:rsid w:val="0059003F"/>
    <w:rsid w:val="005919BE"/>
    <w:rsid w:val="00592BB9"/>
    <w:rsid w:val="00593665"/>
    <w:rsid w:val="005A4395"/>
    <w:rsid w:val="005A599C"/>
    <w:rsid w:val="005B5F75"/>
    <w:rsid w:val="005C112A"/>
    <w:rsid w:val="005C125F"/>
    <w:rsid w:val="005C2E4B"/>
    <w:rsid w:val="005C3202"/>
    <w:rsid w:val="005C56D7"/>
    <w:rsid w:val="005C5B5A"/>
    <w:rsid w:val="005D10D3"/>
    <w:rsid w:val="005D23ED"/>
    <w:rsid w:val="005D252A"/>
    <w:rsid w:val="005D4BE8"/>
    <w:rsid w:val="005D4FA9"/>
    <w:rsid w:val="005D6C85"/>
    <w:rsid w:val="005E07A2"/>
    <w:rsid w:val="005E1147"/>
    <w:rsid w:val="005E7413"/>
    <w:rsid w:val="005F09B6"/>
    <w:rsid w:val="005F1723"/>
    <w:rsid w:val="005F34F2"/>
    <w:rsid w:val="005F4800"/>
    <w:rsid w:val="005F4B46"/>
    <w:rsid w:val="005F699B"/>
    <w:rsid w:val="00600BB7"/>
    <w:rsid w:val="006030B3"/>
    <w:rsid w:val="0060488D"/>
    <w:rsid w:val="00605CAE"/>
    <w:rsid w:val="00610BD7"/>
    <w:rsid w:val="00610D91"/>
    <w:rsid w:val="006128C4"/>
    <w:rsid w:val="006128E6"/>
    <w:rsid w:val="006165C0"/>
    <w:rsid w:val="00617AD3"/>
    <w:rsid w:val="00620411"/>
    <w:rsid w:val="00620487"/>
    <w:rsid w:val="00620A29"/>
    <w:rsid w:val="00620C4F"/>
    <w:rsid w:val="00622E07"/>
    <w:rsid w:val="0064702C"/>
    <w:rsid w:val="00650AE2"/>
    <w:rsid w:val="00652C78"/>
    <w:rsid w:val="006547F8"/>
    <w:rsid w:val="00656325"/>
    <w:rsid w:val="006568AD"/>
    <w:rsid w:val="006575F6"/>
    <w:rsid w:val="00660784"/>
    <w:rsid w:val="00666DB1"/>
    <w:rsid w:val="006748F8"/>
    <w:rsid w:val="00676108"/>
    <w:rsid w:val="00687E92"/>
    <w:rsid w:val="00690713"/>
    <w:rsid w:val="006957BB"/>
    <w:rsid w:val="006A6A4B"/>
    <w:rsid w:val="006A714A"/>
    <w:rsid w:val="006B08E1"/>
    <w:rsid w:val="006B2001"/>
    <w:rsid w:val="006B21D5"/>
    <w:rsid w:val="006B299A"/>
    <w:rsid w:val="006B6516"/>
    <w:rsid w:val="006C2AE0"/>
    <w:rsid w:val="006C7663"/>
    <w:rsid w:val="006D0164"/>
    <w:rsid w:val="006D14FE"/>
    <w:rsid w:val="006D5B82"/>
    <w:rsid w:val="006D6FE0"/>
    <w:rsid w:val="006DFB39"/>
    <w:rsid w:val="006E1C16"/>
    <w:rsid w:val="006E393C"/>
    <w:rsid w:val="006F159B"/>
    <w:rsid w:val="006F1718"/>
    <w:rsid w:val="006F3A2E"/>
    <w:rsid w:val="006F7194"/>
    <w:rsid w:val="007041CE"/>
    <w:rsid w:val="007053FE"/>
    <w:rsid w:val="0070740D"/>
    <w:rsid w:val="0071366E"/>
    <w:rsid w:val="00714ECB"/>
    <w:rsid w:val="007235E9"/>
    <w:rsid w:val="007238A5"/>
    <w:rsid w:val="007241D3"/>
    <w:rsid w:val="00730995"/>
    <w:rsid w:val="00740302"/>
    <w:rsid w:val="007407B4"/>
    <w:rsid w:val="00741379"/>
    <w:rsid w:val="007465AF"/>
    <w:rsid w:val="007466C4"/>
    <w:rsid w:val="0074742F"/>
    <w:rsid w:val="0074C12F"/>
    <w:rsid w:val="00750CBE"/>
    <w:rsid w:val="00751550"/>
    <w:rsid w:val="007515F4"/>
    <w:rsid w:val="00751A68"/>
    <w:rsid w:val="00751F9E"/>
    <w:rsid w:val="007576D3"/>
    <w:rsid w:val="00762501"/>
    <w:rsid w:val="00765021"/>
    <w:rsid w:val="00766E7A"/>
    <w:rsid w:val="00767790"/>
    <w:rsid w:val="007679A6"/>
    <w:rsid w:val="00772F57"/>
    <w:rsid w:val="00772FFC"/>
    <w:rsid w:val="007754B6"/>
    <w:rsid w:val="00777492"/>
    <w:rsid w:val="00781832"/>
    <w:rsid w:val="007874C7"/>
    <w:rsid w:val="00792E18"/>
    <w:rsid w:val="00794A94"/>
    <w:rsid w:val="007954BF"/>
    <w:rsid w:val="00795F60"/>
    <w:rsid w:val="0079630C"/>
    <w:rsid w:val="00796F9D"/>
    <w:rsid w:val="007A2DB7"/>
    <w:rsid w:val="007A5784"/>
    <w:rsid w:val="007A57CB"/>
    <w:rsid w:val="007B0049"/>
    <w:rsid w:val="007C176D"/>
    <w:rsid w:val="007C4575"/>
    <w:rsid w:val="007D1BDC"/>
    <w:rsid w:val="007D1CDE"/>
    <w:rsid w:val="007D568E"/>
    <w:rsid w:val="007E2535"/>
    <w:rsid w:val="007E4764"/>
    <w:rsid w:val="007E7AB5"/>
    <w:rsid w:val="007F1E20"/>
    <w:rsid w:val="007F2218"/>
    <w:rsid w:val="007F4D8B"/>
    <w:rsid w:val="007F5C67"/>
    <w:rsid w:val="008059A6"/>
    <w:rsid w:val="008061DA"/>
    <w:rsid w:val="008066CB"/>
    <w:rsid w:val="00816D4F"/>
    <w:rsid w:val="00821593"/>
    <w:rsid w:val="00823361"/>
    <w:rsid w:val="00823DFD"/>
    <w:rsid w:val="00825966"/>
    <w:rsid w:val="00831F9F"/>
    <w:rsid w:val="00833B2B"/>
    <w:rsid w:val="00837328"/>
    <w:rsid w:val="008405D3"/>
    <w:rsid w:val="00844033"/>
    <w:rsid w:val="008539BD"/>
    <w:rsid w:val="0086444F"/>
    <w:rsid w:val="00880201"/>
    <w:rsid w:val="00880B83"/>
    <w:rsid w:val="008811D8"/>
    <w:rsid w:val="0088458F"/>
    <w:rsid w:val="0089201D"/>
    <w:rsid w:val="00892EB5"/>
    <w:rsid w:val="008937B8"/>
    <w:rsid w:val="008962AF"/>
    <w:rsid w:val="008A4642"/>
    <w:rsid w:val="008A5083"/>
    <w:rsid w:val="008B2C83"/>
    <w:rsid w:val="008B4393"/>
    <w:rsid w:val="008B55FB"/>
    <w:rsid w:val="008B6879"/>
    <w:rsid w:val="008B6AE8"/>
    <w:rsid w:val="008B745D"/>
    <w:rsid w:val="008C154A"/>
    <w:rsid w:val="008C28DA"/>
    <w:rsid w:val="008C42CD"/>
    <w:rsid w:val="008C496D"/>
    <w:rsid w:val="008D0680"/>
    <w:rsid w:val="008D2461"/>
    <w:rsid w:val="008D456C"/>
    <w:rsid w:val="008D66B0"/>
    <w:rsid w:val="008E0063"/>
    <w:rsid w:val="008F0EAF"/>
    <w:rsid w:val="008F1673"/>
    <w:rsid w:val="008F2BEC"/>
    <w:rsid w:val="008F4A95"/>
    <w:rsid w:val="008F53B7"/>
    <w:rsid w:val="008F578F"/>
    <w:rsid w:val="008F7B45"/>
    <w:rsid w:val="009002D6"/>
    <w:rsid w:val="00905D91"/>
    <w:rsid w:val="00912000"/>
    <w:rsid w:val="009122A3"/>
    <w:rsid w:val="009125BD"/>
    <w:rsid w:val="00913F94"/>
    <w:rsid w:val="00921768"/>
    <w:rsid w:val="00921830"/>
    <w:rsid w:val="009243AC"/>
    <w:rsid w:val="0093251A"/>
    <w:rsid w:val="00933072"/>
    <w:rsid w:val="00935556"/>
    <w:rsid w:val="00937719"/>
    <w:rsid w:val="009426C5"/>
    <w:rsid w:val="009449A4"/>
    <w:rsid w:val="00946799"/>
    <w:rsid w:val="00953B01"/>
    <w:rsid w:val="009549D2"/>
    <w:rsid w:val="009577EB"/>
    <w:rsid w:val="0096017E"/>
    <w:rsid w:val="00964C59"/>
    <w:rsid w:val="009656B4"/>
    <w:rsid w:val="00970A30"/>
    <w:rsid w:val="009723C5"/>
    <w:rsid w:val="00972F89"/>
    <w:rsid w:val="00973D7D"/>
    <w:rsid w:val="00973F4C"/>
    <w:rsid w:val="0098008E"/>
    <w:rsid w:val="00981E92"/>
    <w:rsid w:val="0098257F"/>
    <w:rsid w:val="0098407A"/>
    <w:rsid w:val="009847A3"/>
    <w:rsid w:val="00985AA5"/>
    <w:rsid w:val="00987366"/>
    <w:rsid w:val="0099367A"/>
    <w:rsid w:val="0099723C"/>
    <w:rsid w:val="009A3BFF"/>
    <w:rsid w:val="009A3E50"/>
    <w:rsid w:val="009A41C9"/>
    <w:rsid w:val="009A5F68"/>
    <w:rsid w:val="009A7E11"/>
    <w:rsid w:val="009B0BEA"/>
    <w:rsid w:val="009B264E"/>
    <w:rsid w:val="009B464B"/>
    <w:rsid w:val="009B63F2"/>
    <w:rsid w:val="009C0663"/>
    <w:rsid w:val="009C08C4"/>
    <w:rsid w:val="009C2C13"/>
    <w:rsid w:val="009C6119"/>
    <w:rsid w:val="009D0A33"/>
    <w:rsid w:val="009D142A"/>
    <w:rsid w:val="009D4214"/>
    <w:rsid w:val="009D44B8"/>
    <w:rsid w:val="009D63AE"/>
    <w:rsid w:val="009E3225"/>
    <w:rsid w:val="009E34FB"/>
    <w:rsid w:val="009E4A1B"/>
    <w:rsid w:val="009E6255"/>
    <w:rsid w:val="009F1685"/>
    <w:rsid w:val="009F6AAE"/>
    <w:rsid w:val="009F745A"/>
    <w:rsid w:val="00A00F6B"/>
    <w:rsid w:val="00A02F86"/>
    <w:rsid w:val="00A03616"/>
    <w:rsid w:val="00A05CE3"/>
    <w:rsid w:val="00A07D14"/>
    <w:rsid w:val="00A11C04"/>
    <w:rsid w:val="00A15A17"/>
    <w:rsid w:val="00A16620"/>
    <w:rsid w:val="00A205E8"/>
    <w:rsid w:val="00A21F96"/>
    <w:rsid w:val="00A22F68"/>
    <w:rsid w:val="00A25C44"/>
    <w:rsid w:val="00A335CE"/>
    <w:rsid w:val="00A400FB"/>
    <w:rsid w:val="00A4568B"/>
    <w:rsid w:val="00A463D9"/>
    <w:rsid w:val="00A4765C"/>
    <w:rsid w:val="00A52A49"/>
    <w:rsid w:val="00A53B99"/>
    <w:rsid w:val="00A5669C"/>
    <w:rsid w:val="00A63439"/>
    <w:rsid w:val="00A64A3B"/>
    <w:rsid w:val="00A660B3"/>
    <w:rsid w:val="00A67707"/>
    <w:rsid w:val="00A7078E"/>
    <w:rsid w:val="00A70FE2"/>
    <w:rsid w:val="00A7254E"/>
    <w:rsid w:val="00A75CDF"/>
    <w:rsid w:val="00A826B6"/>
    <w:rsid w:val="00A84333"/>
    <w:rsid w:val="00A85448"/>
    <w:rsid w:val="00A89736"/>
    <w:rsid w:val="00A95E97"/>
    <w:rsid w:val="00A971BA"/>
    <w:rsid w:val="00A97CBB"/>
    <w:rsid w:val="00AA0279"/>
    <w:rsid w:val="00AA2967"/>
    <w:rsid w:val="00AA305A"/>
    <w:rsid w:val="00AA76CA"/>
    <w:rsid w:val="00AC13A7"/>
    <w:rsid w:val="00AC5624"/>
    <w:rsid w:val="00AC68CA"/>
    <w:rsid w:val="00AD221E"/>
    <w:rsid w:val="00AE248F"/>
    <w:rsid w:val="00AE276C"/>
    <w:rsid w:val="00AE2CCE"/>
    <w:rsid w:val="00AE47AA"/>
    <w:rsid w:val="00AE65D9"/>
    <w:rsid w:val="00AF04DF"/>
    <w:rsid w:val="00AF0852"/>
    <w:rsid w:val="00AF5428"/>
    <w:rsid w:val="00B00C72"/>
    <w:rsid w:val="00B06BE7"/>
    <w:rsid w:val="00B078B9"/>
    <w:rsid w:val="00B148C6"/>
    <w:rsid w:val="00B174FA"/>
    <w:rsid w:val="00B21C1C"/>
    <w:rsid w:val="00B2622D"/>
    <w:rsid w:val="00B27A1A"/>
    <w:rsid w:val="00B33BC2"/>
    <w:rsid w:val="00B33F24"/>
    <w:rsid w:val="00B40E13"/>
    <w:rsid w:val="00B46DF2"/>
    <w:rsid w:val="00B47D27"/>
    <w:rsid w:val="00B47EE7"/>
    <w:rsid w:val="00B50133"/>
    <w:rsid w:val="00B60861"/>
    <w:rsid w:val="00B67350"/>
    <w:rsid w:val="00B70869"/>
    <w:rsid w:val="00B70F24"/>
    <w:rsid w:val="00B71EB0"/>
    <w:rsid w:val="00B77255"/>
    <w:rsid w:val="00B8370D"/>
    <w:rsid w:val="00B9064A"/>
    <w:rsid w:val="00B912FD"/>
    <w:rsid w:val="00B91383"/>
    <w:rsid w:val="00B95309"/>
    <w:rsid w:val="00B96A9D"/>
    <w:rsid w:val="00B97CFF"/>
    <w:rsid w:val="00BA278A"/>
    <w:rsid w:val="00BA69D9"/>
    <w:rsid w:val="00BB2EAF"/>
    <w:rsid w:val="00BB63B1"/>
    <w:rsid w:val="00BB692E"/>
    <w:rsid w:val="00BC0AD9"/>
    <w:rsid w:val="00BC1D03"/>
    <w:rsid w:val="00BC4A76"/>
    <w:rsid w:val="00BC7A0B"/>
    <w:rsid w:val="00BC8DAC"/>
    <w:rsid w:val="00BCAB02"/>
    <w:rsid w:val="00BD188D"/>
    <w:rsid w:val="00BD2249"/>
    <w:rsid w:val="00BD3FDA"/>
    <w:rsid w:val="00BE2964"/>
    <w:rsid w:val="00BE356F"/>
    <w:rsid w:val="00BE4EC7"/>
    <w:rsid w:val="00BE72CF"/>
    <w:rsid w:val="00BF1E1E"/>
    <w:rsid w:val="00BF3442"/>
    <w:rsid w:val="00BF63D1"/>
    <w:rsid w:val="00BF7EAF"/>
    <w:rsid w:val="00C00596"/>
    <w:rsid w:val="00C00F8E"/>
    <w:rsid w:val="00C02482"/>
    <w:rsid w:val="00C03157"/>
    <w:rsid w:val="00C06C83"/>
    <w:rsid w:val="00C10A1D"/>
    <w:rsid w:val="00C14CB0"/>
    <w:rsid w:val="00C16EB2"/>
    <w:rsid w:val="00C20276"/>
    <w:rsid w:val="00C21E0D"/>
    <w:rsid w:val="00C21FCD"/>
    <w:rsid w:val="00C238AC"/>
    <w:rsid w:val="00C248F9"/>
    <w:rsid w:val="00C2797F"/>
    <w:rsid w:val="00C30EAE"/>
    <w:rsid w:val="00C340B7"/>
    <w:rsid w:val="00C364BD"/>
    <w:rsid w:val="00C46F93"/>
    <w:rsid w:val="00C472E5"/>
    <w:rsid w:val="00C4D4F6"/>
    <w:rsid w:val="00C50C0C"/>
    <w:rsid w:val="00C51DAF"/>
    <w:rsid w:val="00C51F77"/>
    <w:rsid w:val="00C57877"/>
    <w:rsid w:val="00C57917"/>
    <w:rsid w:val="00C61E58"/>
    <w:rsid w:val="00C75EC6"/>
    <w:rsid w:val="00C812D4"/>
    <w:rsid w:val="00C86E2A"/>
    <w:rsid w:val="00C91516"/>
    <w:rsid w:val="00C941CB"/>
    <w:rsid w:val="00C964FD"/>
    <w:rsid w:val="00C97783"/>
    <w:rsid w:val="00CA08FC"/>
    <w:rsid w:val="00CA2949"/>
    <w:rsid w:val="00CB1652"/>
    <w:rsid w:val="00CB256B"/>
    <w:rsid w:val="00CB38C3"/>
    <w:rsid w:val="00CC270B"/>
    <w:rsid w:val="00CC76F3"/>
    <w:rsid w:val="00CD79AE"/>
    <w:rsid w:val="00CE0219"/>
    <w:rsid w:val="00CE39FD"/>
    <w:rsid w:val="00CE55F9"/>
    <w:rsid w:val="00CF345B"/>
    <w:rsid w:val="00CF3AB8"/>
    <w:rsid w:val="00CF4281"/>
    <w:rsid w:val="00CF4AB3"/>
    <w:rsid w:val="00CF4B5C"/>
    <w:rsid w:val="00CF5276"/>
    <w:rsid w:val="00CF76C8"/>
    <w:rsid w:val="00D021A1"/>
    <w:rsid w:val="00D12FAA"/>
    <w:rsid w:val="00D14E72"/>
    <w:rsid w:val="00D15ACB"/>
    <w:rsid w:val="00D17AF4"/>
    <w:rsid w:val="00D20234"/>
    <w:rsid w:val="00D20C1F"/>
    <w:rsid w:val="00D304B5"/>
    <w:rsid w:val="00D34912"/>
    <w:rsid w:val="00D378A1"/>
    <w:rsid w:val="00D41664"/>
    <w:rsid w:val="00D421F5"/>
    <w:rsid w:val="00D4439C"/>
    <w:rsid w:val="00D456A3"/>
    <w:rsid w:val="00D502B3"/>
    <w:rsid w:val="00D511FF"/>
    <w:rsid w:val="00D53111"/>
    <w:rsid w:val="00D54B58"/>
    <w:rsid w:val="00D56CEF"/>
    <w:rsid w:val="00D5751B"/>
    <w:rsid w:val="00D57FCF"/>
    <w:rsid w:val="00D65CD4"/>
    <w:rsid w:val="00D67CEC"/>
    <w:rsid w:val="00D702FC"/>
    <w:rsid w:val="00D7110C"/>
    <w:rsid w:val="00D74A95"/>
    <w:rsid w:val="00D80ADA"/>
    <w:rsid w:val="00D81C3D"/>
    <w:rsid w:val="00D83BEB"/>
    <w:rsid w:val="00D87139"/>
    <w:rsid w:val="00D95C52"/>
    <w:rsid w:val="00D966BE"/>
    <w:rsid w:val="00DA5749"/>
    <w:rsid w:val="00DA5767"/>
    <w:rsid w:val="00DB2FE2"/>
    <w:rsid w:val="00DB37D5"/>
    <w:rsid w:val="00DB7314"/>
    <w:rsid w:val="00DC1A11"/>
    <w:rsid w:val="00DC3C5F"/>
    <w:rsid w:val="00DC6C49"/>
    <w:rsid w:val="00DC7219"/>
    <w:rsid w:val="00DD0256"/>
    <w:rsid w:val="00DD02A9"/>
    <w:rsid w:val="00DD0400"/>
    <w:rsid w:val="00DD1018"/>
    <w:rsid w:val="00DD1AE4"/>
    <w:rsid w:val="00DD306C"/>
    <w:rsid w:val="00DD48EF"/>
    <w:rsid w:val="00DD5E3D"/>
    <w:rsid w:val="00DD5EE8"/>
    <w:rsid w:val="00DD646A"/>
    <w:rsid w:val="00DD7344"/>
    <w:rsid w:val="00DE0AAC"/>
    <w:rsid w:val="00DE1176"/>
    <w:rsid w:val="00DE2999"/>
    <w:rsid w:val="00DE4626"/>
    <w:rsid w:val="00DE5FEE"/>
    <w:rsid w:val="00DE63E3"/>
    <w:rsid w:val="00DF17B2"/>
    <w:rsid w:val="00DF29B0"/>
    <w:rsid w:val="00DF513C"/>
    <w:rsid w:val="00DF5B8B"/>
    <w:rsid w:val="00E059A9"/>
    <w:rsid w:val="00E12232"/>
    <w:rsid w:val="00E12480"/>
    <w:rsid w:val="00E132F5"/>
    <w:rsid w:val="00E14CC3"/>
    <w:rsid w:val="00E2270F"/>
    <w:rsid w:val="00E23086"/>
    <w:rsid w:val="00E25F93"/>
    <w:rsid w:val="00E266F2"/>
    <w:rsid w:val="00E26B3D"/>
    <w:rsid w:val="00E2702D"/>
    <w:rsid w:val="00E2798E"/>
    <w:rsid w:val="00E344B5"/>
    <w:rsid w:val="00E369CC"/>
    <w:rsid w:val="00E37863"/>
    <w:rsid w:val="00E37A5E"/>
    <w:rsid w:val="00E452A5"/>
    <w:rsid w:val="00E54820"/>
    <w:rsid w:val="00E54D87"/>
    <w:rsid w:val="00E56E87"/>
    <w:rsid w:val="00E60941"/>
    <w:rsid w:val="00E64E23"/>
    <w:rsid w:val="00E65C3C"/>
    <w:rsid w:val="00E670D3"/>
    <w:rsid w:val="00E72C53"/>
    <w:rsid w:val="00E72D8D"/>
    <w:rsid w:val="00E7359F"/>
    <w:rsid w:val="00E76E93"/>
    <w:rsid w:val="00E868FC"/>
    <w:rsid w:val="00E8AAB1"/>
    <w:rsid w:val="00E90503"/>
    <w:rsid w:val="00E90911"/>
    <w:rsid w:val="00E948C5"/>
    <w:rsid w:val="00EA1C5D"/>
    <w:rsid w:val="00EA1F86"/>
    <w:rsid w:val="00EA3233"/>
    <w:rsid w:val="00EA5476"/>
    <w:rsid w:val="00EB1AAD"/>
    <w:rsid w:val="00EB7D7E"/>
    <w:rsid w:val="00EC23E9"/>
    <w:rsid w:val="00EC5F7B"/>
    <w:rsid w:val="00EC7185"/>
    <w:rsid w:val="00EC74A4"/>
    <w:rsid w:val="00ED0F79"/>
    <w:rsid w:val="00ED3640"/>
    <w:rsid w:val="00ED6333"/>
    <w:rsid w:val="00EE2546"/>
    <w:rsid w:val="00EE2599"/>
    <w:rsid w:val="00EE3D0D"/>
    <w:rsid w:val="00EE4D52"/>
    <w:rsid w:val="00EF0CB9"/>
    <w:rsid w:val="00EF0D62"/>
    <w:rsid w:val="00EF5D9A"/>
    <w:rsid w:val="00EF6024"/>
    <w:rsid w:val="00EF7E07"/>
    <w:rsid w:val="00F01F8A"/>
    <w:rsid w:val="00F02000"/>
    <w:rsid w:val="00F02444"/>
    <w:rsid w:val="00F026D9"/>
    <w:rsid w:val="00F03318"/>
    <w:rsid w:val="00F05CEB"/>
    <w:rsid w:val="00F11AF2"/>
    <w:rsid w:val="00F2188F"/>
    <w:rsid w:val="00F234E0"/>
    <w:rsid w:val="00F24CA9"/>
    <w:rsid w:val="00F31E7E"/>
    <w:rsid w:val="00F33684"/>
    <w:rsid w:val="00F3468E"/>
    <w:rsid w:val="00F346EC"/>
    <w:rsid w:val="00F362AB"/>
    <w:rsid w:val="00F3720D"/>
    <w:rsid w:val="00F40771"/>
    <w:rsid w:val="00F45EB2"/>
    <w:rsid w:val="00F4726E"/>
    <w:rsid w:val="00F50928"/>
    <w:rsid w:val="00F50D79"/>
    <w:rsid w:val="00F525F3"/>
    <w:rsid w:val="00F52A12"/>
    <w:rsid w:val="00F52CE4"/>
    <w:rsid w:val="00F55266"/>
    <w:rsid w:val="00F5551E"/>
    <w:rsid w:val="00F562E4"/>
    <w:rsid w:val="00F6216E"/>
    <w:rsid w:val="00F625A7"/>
    <w:rsid w:val="00F6711F"/>
    <w:rsid w:val="00F676A0"/>
    <w:rsid w:val="00F70163"/>
    <w:rsid w:val="00F83DE7"/>
    <w:rsid w:val="00F852B4"/>
    <w:rsid w:val="00F85FD6"/>
    <w:rsid w:val="00F93B08"/>
    <w:rsid w:val="00F9630E"/>
    <w:rsid w:val="00FA2BBF"/>
    <w:rsid w:val="00FA6C34"/>
    <w:rsid w:val="00FC58C0"/>
    <w:rsid w:val="00FC7B3D"/>
    <w:rsid w:val="00FD11BD"/>
    <w:rsid w:val="00FD1604"/>
    <w:rsid w:val="00FD37F1"/>
    <w:rsid w:val="00FE5A89"/>
    <w:rsid w:val="00FE5D39"/>
    <w:rsid w:val="00FF00A0"/>
    <w:rsid w:val="00FF0C57"/>
    <w:rsid w:val="00FF2DA4"/>
    <w:rsid w:val="00FF6432"/>
    <w:rsid w:val="00FF66B2"/>
    <w:rsid w:val="00FF761D"/>
    <w:rsid w:val="00FF79A6"/>
    <w:rsid w:val="011B7D2E"/>
    <w:rsid w:val="011CAF78"/>
    <w:rsid w:val="01274560"/>
    <w:rsid w:val="012CE0B0"/>
    <w:rsid w:val="012F0E9A"/>
    <w:rsid w:val="01314B65"/>
    <w:rsid w:val="013B80DF"/>
    <w:rsid w:val="014618E6"/>
    <w:rsid w:val="01613F64"/>
    <w:rsid w:val="01625B48"/>
    <w:rsid w:val="0165F485"/>
    <w:rsid w:val="0180ADEC"/>
    <w:rsid w:val="0182F55E"/>
    <w:rsid w:val="01B9F5DB"/>
    <w:rsid w:val="01BE8BB0"/>
    <w:rsid w:val="01E4CDE7"/>
    <w:rsid w:val="01F00271"/>
    <w:rsid w:val="01FF695B"/>
    <w:rsid w:val="02109190"/>
    <w:rsid w:val="0211DA6F"/>
    <w:rsid w:val="021C72D0"/>
    <w:rsid w:val="02877897"/>
    <w:rsid w:val="029E5CE1"/>
    <w:rsid w:val="02A67A9A"/>
    <w:rsid w:val="02B2911B"/>
    <w:rsid w:val="02CBE952"/>
    <w:rsid w:val="02DA62E6"/>
    <w:rsid w:val="02E062BE"/>
    <w:rsid w:val="02EBC19F"/>
    <w:rsid w:val="02FB158E"/>
    <w:rsid w:val="0335E055"/>
    <w:rsid w:val="03398695"/>
    <w:rsid w:val="033CC757"/>
    <w:rsid w:val="038B1FC8"/>
    <w:rsid w:val="03977867"/>
    <w:rsid w:val="03B1E293"/>
    <w:rsid w:val="03D9CEFD"/>
    <w:rsid w:val="03DB0851"/>
    <w:rsid w:val="03DFA584"/>
    <w:rsid w:val="03EB94AD"/>
    <w:rsid w:val="044015C9"/>
    <w:rsid w:val="04645C77"/>
    <w:rsid w:val="046A355B"/>
    <w:rsid w:val="046E6F66"/>
    <w:rsid w:val="04879200"/>
    <w:rsid w:val="04A16DC3"/>
    <w:rsid w:val="04B20A3A"/>
    <w:rsid w:val="04C55494"/>
    <w:rsid w:val="04DA519A"/>
    <w:rsid w:val="04F62C72"/>
    <w:rsid w:val="04FF4485"/>
    <w:rsid w:val="05037843"/>
    <w:rsid w:val="05110713"/>
    <w:rsid w:val="0516C2E1"/>
    <w:rsid w:val="05198D29"/>
    <w:rsid w:val="054249BE"/>
    <w:rsid w:val="055CB8DF"/>
    <w:rsid w:val="0571135E"/>
    <w:rsid w:val="0587650E"/>
    <w:rsid w:val="058992D4"/>
    <w:rsid w:val="0596E094"/>
    <w:rsid w:val="05A4D013"/>
    <w:rsid w:val="05C8D125"/>
    <w:rsid w:val="05E6DBB0"/>
    <w:rsid w:val="05E9C702"/>
    <w:rsid w:val="05FE843B"/>
    <w:rsid w:val="062191ED"/>
    <w:rsid w:val="0633D9FE"/>
    <w:rsid w:val="063CC340"/>
    <w:rsid w:val="064D2C1B"/>
    <w:rsid w:val="06637628"/>
    <w:rsid w:val="067621FB"/>
    <w:rsid w:val="068C32BE"/>
    <w:rsid w:val="069355FB"/>
    <w:rsid w:val="069EE945"/>
    <w:rsid w:val="06B6BC5C"/>
    <w:rsid w:val="06C171DA"/>
    <w:rsid w:val="06ED3918"/>
    <w:rsid w:val="06F258FF"/>
    <w:rsid w:val="07003E07"/>
    <w:rsid w:val="0707E0F9"/>
    <w:rsid w:val="071CE73B"/>
    <w:rsid w:val="072BB385"/>
    <w:rsid w:val="072E0528"/>
    <w:rsid w:val="0760A2E0"/>
    <w:rsid w:val="0782FC4D"/>
    <w:rsid w:val="07B53357"/>
    <w:rsid w:val="07BBD046"/>
    <w:rsid w:val="07DDD49A"/>
    <w:rsid w:val="07EE8C7B"/>
    <w:rsid w:val="0803D4CC"/>
    <w:rsid w:val="081308FF"/>
    <w:rsid w:val="08132A7E"/>
    <w:rsid w:val="0813FDE9"/>
    <w:rsid w:val="083792C9"/>
    <w:rsid w:val="084A1EA7"/>
    <w:rsid w:val="085A769C"/>
    <w:rsid w:val="0869EF6F"/>
    <w:rsid w:val="0880E35F"/>
    <w:rsid w:val="08832A9F"/>
    <w:rsid w:val="08935AD1"/>
    <w:rsid w:val="089D114D"/>
    <w:rsid w:val="08A786C8"/>
    <w:rsid w:val="08D3EB3A"/>
    <w:rsid w:val="0901294C"/>
    <w:rsid w:val="09035D4F"/>
    <w:rsid w:val="0938FC8A"/>
    <w:rsid w:val="0957C38A"/>
    <w:rsid w:val="09589F68"/>
    <w:rsid w:val="09A4F986"/>
    <w:rsid w:val="09AFFD7C"/>
    <w:rsid w:val="09D2B5A8"/>
    <w:rsid w:val="09D30EFF"/>
    <w:rsid w:val="09E8F2CC"/>
    <w:rsid w:val="0A139F03"/>
    <w:rsid w:val="0A21FDB3"/>
    <w:rsid w:val="0A2F2B32"/>
    <w:rsid w:val="0A3D1F04"/>
    <w:rsid w:val="0A418707"/>
    <w:rsid w:val="0A82B09C"/>
    <w:rsid w:val="0A8AFF4D"/>
    <w:rsid w:val="0A8CA742"/>
    <w:rsid w:val="0A90AB0C"/>
    <w:rsid w:val="0A9933B1"/>
    <w:rsid w:val="0AABE88B"/>
    <w:rsid w:val="0AB4EB4B"/>
    <w:rsid w:val="0ABF1A4E"/>
    <w:rsid w:val="0AC5309C"/>
    <w:rsid w:val="0AD94899"/>
    <w:rsid w:val="0AF2232D"/>
    <w:rsid w:val="0B01C611"/>
    <w:rsid w:val="0B27A4B2"/>
    <w:rsid w:val="0B332CC7"/>
    <w:rsid w:val="0B63E4CD"/>
    <w:rsid w:val="0B65040D"/>
    <w:rsid w:val="0B939C83"/>
    <w:rsid w:val="0BA69195"/>
    <w:rsid w:val="0BB77C25"/>
    <w:rsid w:val="0BDA5DCA"/>
    <w:rsid w:val="0BDCA30F"/>
    <w:rsid w:val="0BE9039B"/>
    <w:rsid w:val="0BF67C64"/>
    <w:rsid w:val="0C07879D"/>
    <w:rsid w:val="0C0B199E"/>
    <w:rsid w:val="0C2B0EE5"/>
    <w:rsid w:val="0C388F57"/>
    <w:rsid w:val="0C3C8012"/>
    <w:rsid w:val="0C4788D2"/>
    <w:rsid w:val="0C7A4575"/>
    <w:rsid w:val="0C8F8725"/>
    <w:rsid w:val="0C9B44D1"/>
    <w:rsid w:val="0CA443A6"/>
    <w:rsid w:val="0CAFA01D"/>
    <w:rsid w:val="0CB7DC5D"/>
    <w:rsid w:val="0CD417D5"/>
    <w:rsid w:val="0CFACA4C"/>
    <w:rsid w:val="0CFD03A3"/>
    <w:rsid w:val="0D017B96"/>
    <w:rsid w:val="0D25C244"/>
    <w:rsid w:val="0D2784B6"/>
    <w:rsid w:val="0D37690E"/>
    <w:rsid w:val="0D4256BC"/>
    <w:rsid w:val="0D5C7A9C"/>
    <w:rsid w:val="0D737007"/>
    <w:rsid w:val="0D8C7AC3"/>
    <w:rsid w:val="0D8CC052"/>
    <w:rsid w:val="0DAA2156"/>
    <w:rsid w:val="0DD9002F"/>
    <w:rsid w:val="0DDE740C"/>
    <w:rsid w:val="0DE943FA"/>
    <w:rsid w:val="0DEFE657"/>
    <w:rsid w:val="0DF23B5B"/>
    <w:rsid w:val="0DF27C2C"/>
    <w:rsid w:val="0E34F28E"/>
    <w:rsid w:val="0E3E2365"/>
    <w:rsid w:val="0E4CA4B0"/>
    <w:rsid w:val="0E544A28"/>
    <w:rsid w:val="0E5E6157"/>
    <w:rsid w:val="0EA7411A"/>
    <w:rsid w:val="0EA9FB2A"/>
    <w:rsid w:val="0EBED4A0"/>
    <w:rsid w:val="0ECD5022"/>
    <w:rsid w:val="0EE05AA9"/>
    <w:rsid w:val="0EE38D8E"/>
    <w:rsid w:val="0EE9368F"/>
    <w:rsid w:val="0EECB0C3"/>
    <w:rsid w:val="0EECF98F"/>
    <w:rsid w:val="0F07CF74"/>
    <w:rsid w:val="0F15BFAA"/>
    <w:rsid w:val="0F2EA923"/>
    <w:rsid w:val="0F4F4266"/>
    <w:rsid w:val="0F5565AB"/>
    <w:rsid w:val="0F63B6F0"/>
    <w:rsid w:val="0F64BDFC"/>
    <w:rsid w:val="0F8C3E24"/>
    <w:rsid w:val="0F9A42E3"/>
    <w:rsid w:val="0FA2D778"/>
    <w:rsid w:val="0FAE9702"/>
    <w:rsid w:val="0FBFA6A5"/>
    <w:rsid w:val="0FDBEB63"/>
    <w:rsid w:val="0FE1D8F8"/>
    <w:rsid w:val="102675A3"/>
    <w:rsid w:val="10327D38"/>
    <w:rsid w:val="103A9564"/>
    <w:rsid w:val="10403F95"/>
    <w:rsid w:val="10662177"/>
    <w:rsid w:val="10748780"/>
    <w:rsid w:val="1076BE21"/>
    <w:rsid w:val="1083DF33"/>
    <w:rsid w:val="108506F0"/>
    <w:rsid w:val="109028AC"/>
    <w:rsid w:val="1095C6DC"/>
    <w:rsid w:val="10982826"/>
    <w:rsid w:val="10A4DF3D"/>
    <w:rsid w:val="10A99006"/>
    <w:rsid w:val="10BFA9E4"/>
    <w:rsid w:val="10C4DABC"/>
    <w:rsid w:val="10D40AE1"/>
    <w:rsid w:val="10DF7B3B"/>
    <w:rsid w:val="10FC0B9C"/>
    <w:rsid w:val="111E8451"/>
    <w:rsid w:val="111F0B88"/>
    <w:rsid w:val="112368BC"/>
    <w:rsid w:val="114AF179"/>
    <w:rsid w:val="1154DA31"/>
    <w:rsid w:val="115745BC"/>
    <w:rsid w:val="1175A0FE"/>
    <w:rsid w:val="117DD5ED"/>
    <w:rsid w:val="11857CC6"/>
    <w:rsid w:val="11945851"/>
    <w:rsid w:val="119699D5"/>
    <w:rsid w:val="11A1C008"/>
    <w:rsid w:val="11AEB4D7"/>
    <w:rsid w:val="11C2E781"/>
    <w:rsid w:val="11CF959E"/>
    <w:rsid w:val="11D9451C"/>
    <w:rsid w:val="11DC3979"/>
    <w:rsid w:val="11F394F0"/>
    <w:rsid w:val="11FA6257"/>
    <w:rsid w:val="121FAF94"/>
    <w:rsid w:val="1222DABB"/>
    <w:rsid w:val="122DA44D"/>
    <w:rsid w:val="124ABF9A"/>
    <w:rsid w:val="1254F82E"/>
    <w:rsid w:val="128767CC"/>
    <w:rsid w:val="12894010"/>
    <w:rsid w:val="12D0CF08"/>
    <w:rsid w:val="12DCAB40"/>
    <w:rsid w:val="13129DCE"/>
    <w:rsid w:val="13216740"/>
    <w:rsid w:val="132609C0"/>
    <w:rsid w:val="1344B85D"/>
    <w:rsid w:val="1356A277"/>
    <w:rsid w:val="136C5C1C"/>
    <w:rsid w:val="13892B20"/>
    <w:rsid w:val="139F1635"/>
    <w:rsid w:val="139F9D39"/>
    <w:rsid w:val="13AAE97C"/>
    <w:rsid w:val="13BB10DE"/>
    <w:rsid w:val="13C2288B"/>
    <w:rsid w:val="13CB40A9"/>
    <w:rsid w:val="13CB8267"/>
    <w:rsid w:val="13CD679E"/>
    <w:rsid w:val="13CE6D57"/>
    <w:rsid w:val="13D3819C"/>
    <w:rsid w:val="13E29D0B"/>
    <w:rsid w:val="13E4D80D"/>
    <w:rsid w:val="1404C02B"/>
    <w:rsid w:val="1405D69B"/>
    <w:rsid w:val="140BCFB0"/>
    <w:rsid w:val="141B8199"/>
    <w:rsid w:val="142EC2A1"/>
    <w:rsid w:val="143ADFFF"/>
    <w:rsid w:val="144AA38A"/>
    <w:rsid w:val="14527252"/>
    <w:rsid w:val="14553A99"/>
    <w:rsid w:val="145806E3"/>
    <w:rsid w:val="1462E67B"/>
    <w:rsid w:val="14744A68"/>
    <w:rsid w:val="149ED999"/>
    <w:rsid w:val="14A83E1D"/>
    <w:rsid w:val="14CE7278"/>
    <w:rsid w:val="14D12936"/>
    <w:rsid w:val="14D6488A"/>
    <w:rsid w:val="155220CF"/>
    <w:rsid w:val="156256D0"/>
    <w:rsid w:val="156937FF"/>
    <w:rsid w:val="157213F6"/>
    <w:rsid w:val="15777732"/>
    <w:rsid w:val="157956C2"/>
    <w:rsid w:val="1588F5B3"/>
    <w:rsid w:val="15A90D0E"/>
    <w:rsid w:val="15BDB54B"/>
    <w:rsid w:val="15CBCE77"/>
    <w:rsid w:val="15E9E15C"/>
    <w:rsid w:val="15F3BF9E"/>
    <w:rsid w:val="15FD4D40"/>
    <w:rsid w:val="1626DF81"/>
    <w:rsid w:val="163BA3D7"/>
    <w:rsid w:val="163C15E1"/>
    <w:rsid w:val="164B0D47"/>
    <w:rsid w:val="166B2FD1"/>
    <w:rsid w:val="166E0217"/>
    <w:rsid w:val="16886D76"/>
    <w:rsid w:val="169A0FE0"/>
    <w:rsid w:val="16D9CA2C"/>
    <w:rsid w:val="16DD0336"/>
    <w:rsid w:val="16E2D78F"/>
    <w:rsid w:val="16F44874"/>
    <w:rsid w:val="16F485DD"/>
    <w:rsid w:val="16FF670C"/>
    <w:rsid w:val="170009F7"/>
    <w:rsid w:val="17062E65"/>
    <w:rsid w:val="170CA00D"/>
    <w:rsid w:val="171420C1"/>
    <w:rsid w:val="17395939"/>
    <w:rsid w:val="1741BCA0"/>
    <w:rsid w:val="174B3F5D"/>
    <w:rsid w:val="17896601"/>
    <w:rsid w:val="178D4B86"/>
    <w:rsid w:val="179538D4"/>
    <w:rsid w:val="17993C73"/>
    <w:rsid w:val="1799901E"/>
    <w:rsid w:val="179A4631"/>
    <w:rsid w:val="179B2AE4"/>
    <w:rsid w:val="179F14D5"/>
    <w:rsid w:val="17AE7466"/>
    <w:rsid w:val="17C327C9"/>
    <w:rsid w:val="17D87082"/>
    <w:rsid w:val="17DCE5A0"/>
    <w:rsid w:val="1806133A"/>
    <w:rsid w:val="1806509A"/>
    <w:rsid w:val="1814A84A"/>
    <w:rsid w:val="18202EA3"/>
    <w:rsid w:val="1821A03F"/>
    <w:rsid w:val="1829D7BE"/>
    <w:rsid w:val="1853C7A7"/>
    <w:rsid w:val="1858302A"/>
    <w:rsid w:val="18765297"/>
    <w:rsid w:val="187D5545"/>
    <w:rsid w:val="18873CEF"/>
    <w:rsid w:val="1897300E"/>
    <w:rsid w:val="18AC9561"/>
    <w:rsid w:val="18C1E2FA"/>
    <w:rsid w:val="18C477F5"/>
    <w:rsid w:val="18C9197F"/>
    <w:rsid w:val="18D4CAE5"/>
    <w:rsid w:val="18EC1313"/>
    <w:rsid w:val="1917764D"/>
    <w:rsid w:val="191CA147"/>
    <w:rsid w:val="192B7806"/>
    <w:rsid w:val="1930B92B"/>
    <w:rsid w:val="194FC5E7"/>
    <w:rsid w:val="19524317"/>
    <w:rsid w:val="1952B6C1"/>
    <w:rsid w:val="196BBCDC"/>
    <w:rsid w:val="1974A81D"/>
    <w:rsid w:val="19D05CA6"/>
    <w:rsid w:val="19D4E9EA"/>
    <w:rsid w:val="1A07063B"/>
    <w:rsid w:val="1A0E0022"/>
    <w:rsid w:val="1A270855"/>
    <w:rsid w:val="1A3CA922"/>
    <w:rsid w:val="1A53D572"/>
    <w:rsid w:val="1A53F893"/>
    <w:rsid w:val="1A5D7AC1"/>
    <w:rsid w:val="1A71DAB3"/>
    <w:rsid w:val="1A899A75"/>
    <w:rsid w:val="1A902A3D"/>
    <w:rsid w:val="1A91574B"/>
    <w:rsid w:val="1A9D2E46"/>
    <w:rsid w:val="1AE070C4"/>
    <w:rsid w:val="1AE9811E"/>
    <w:rsid w:val="1B0FF616"/>
    <w:rsid w:val="1B2AE4E1"/>
    <w:rsid w:val="1B31F94A"/>
    <w:rsid w:val="1B45B7A8"/>
    <w:rsid w:val="1B577FFE"/>
    <w:rsid w:val="1B66FF05"/>
    <w:rsid w:val="1B9043F1"/>
    <w:rsid w:val="1BAEC0CE"/>
    <w:rsid w:val="1BFB8BB3"/>
    <w:rsid w:val="1C125A02"/>
    <w:rsid w:val="1C184E92"/>
    <w:rsid w:val="1C192146"/>
    <w:rsid w:val="1C1C05DF"/>
    <w:rsid w:val="1C1C6286"/>
    <w:rsid w:val="1C31A0F7"/>
    <w:rsid w:val="1C348AC8"/>
    <w:rsid w:val="1C3A6548"/>
    <w:rsid w:val="1C3CA2CA"/>
    <w:rsid w:val="1C47F145"/>
    <w:rsid w:val="1C4E587F"/>
    <w:rsid w:val="1C50A819"/>
    <w:rsid w:val="1C649729"/>
    <w:rsid w:val="1CA472EC"/>
    <w:rsid w:val="1CB1689B"/>
    <w:rsid w:val="1CB72C9A"/>
    <w:rsid w:val="1CC04DF9"/>
    <w:rsid w:val="1CD434AD"/>
    <w:rsid w:val="1CD4B962"/>
    <w:rsid w:val="1CDA7EEF"/>
    <w:rsid w:val="1CE41F19"/>
    <w:rsid w:val="1CE456B6"/>
    <w:rsid w:val="1CF2E5FC"/>
    <w:rsid w:val="1D0137C8"/>
    <w:rsid w:val="1D2A4E2E"/>
    <w:rsid w:val="1D32A752"/>
    <w:rsid w:val="1D48D9AA"/>
    <w:rsid w:val="1D4AB992"/>
    <w:rsid w:val="1D4B5B78"/>
    <w:rsid w:val="1D4EEE35"/>
    <w:rsid w:val="1D6B777E"/>
    <w:rsid w:val="1D779D16"/>
    <w:rsid w:val="1D7BE191"/>
    <w:rsid w:val="1D8B4FCB"/>
    <w:rsid w:val="1D8C0331"/>
    <w:rsid w:val="1D8D6D45"/>
    <w:rsid w:val="1D9BF32A"/>
    <w:rsid w:val="1DB71E5D"/>
    <w:rsid w:val="1DC1C31A"/>
    <w:rsid w:val="1DCBF2B7"/>
    <w:rsid w:val="1DCEAC23"/>
    <w:rsid w:val="1E10D2DB"/>
    <w:rsid w:val="1E224866"/>
    <w:rsid w:val="1E2B0273"/>
    <w:rsid w:val="1E2DDB3E"/>
    <w:rsid w:val="1E43B97F"/>
    <w:rsid w:val="1E47039B"/>
    <w:rsid w:val="1E51419C"/>
    <w:rsid w:val="1E7554BE"/>
    <w:rsid w:val="1E7B905C"/>
    <w:rsid w:val="1E99700F"/>
    <w:rsid w:val="1E9CDCB8"/>
    <w:rsid w:val="1EB91F6A"/>
    <w:rsid w:val="1EC44377"/>
    <w:rsid w:val="1EDDDD1C"/>
    <w:rsid w:val="1EEB2ED5"/>
    <w:rsid w:val="1F038B75"/>
    <w:rsid w:val="1F09C925"/>
    <w:rsid w:val="1F17410F"/>
    <w:rsid w:val="1F2EC0F0"/>
    <w:rsid w:val="1F369ECA"/>
    <w:rsid w:val="1F397ED2"/>
    <w:rsid w:val="1F3A03A0"/>
    <w:rsid w:val="1F42BA74"/>
    <w:rsid w:val="1F61C99F"/>
    <w:rsid w:val="1F6A7BDB"/>
    <w:rsid w:val="1F787588"/>
    <w:rsid w:val="1F936AAC"/>
    <w:rsid w:val="1FBEB2D0"/>
    <w:rsid w:val="1FD89CCE"/>
    <w:rsid w:val="1FE9017A"/>
    <w:rsid w:val="1FFFFEC8"/>
    <w:rsid w:val="2000AF9E"/>
    <w:rsid w:val="201BF1AA"/>
    <w:rsid w:val="203D6DD3"/>
    <w:rsid w:val="203DC80C"/>
    <w:rsid w:val="2041E2DC"/>
    <w:rsid w:val="20430D7A"/>
    <w:rsid w:val="2052EB22"/>
    <w:rsid w:val="2058B8D0"/>
    <w:rsid w:val="208E7C7D"/>
    <w:rsid w:val="2095C6C3"/>
    <w:rsid w:val="209E0411"/>
    <w:rsid w:val="20A246E0"/>
    <w:rsid w:val="20B38253"/>
    <w:rsid w:val="20E82905"/>
    <w:rsid w:val="2113DA84"/>
    <w:rsid w:val="2127FDDD"/>
    <w:rsid w:val="2128ABC8"/>
    <w:rsid w:val="2140FC06"/>
    <w:rsid w:val="217B3289"/>
    <w:rsid w:val="2184D9BE"/>
    <w:rsid w:val="21B4EDED"/>
    <w:rsid w:val="21C2D85E"/>
    <w:rsid w:val="21D3835A"/>
    <w:rsid w:val="220C1E17"/>
    <w:rsid w:val="220F6D5C"/>
    <w:rsid w:val="223AB333"/>
    <w:rsid w:val="22544E20"/>
    <w:rsid w:val="2256D368"/>
    <w:rsid w:val="228A8F80"/>
    <w:rsid w:val="22918217"/>
    <w:rsid w:val="22A9A6CC"/>
    <w:rsid w:val="22B9C9B0"/>
    <w:rsid w:val="22BF4644"/>
    <w:rsid w:val="22D25A4C"/>
    <w:rsid w:val="22E1AAE1"/>
    <w:rsid w:val="230AD52A"/>
    <w:rsid w:val="230D6BC9"/>
    <w:rsid w:val="230EDE08"/>
    <w:rsid w:val="231E8AE6"/>
    <w:rsid w:val="232281A2"/>
    <w:rsid w:val="232F802E"/>
    <w:rsid w:val="23370812"/>
    <w:rsid w:val="236AA824"/>
    <w:rsid w:val="237D2DF1"/>
    <w:rsid w:val="238273FE"/>
    <w:rsid w:val="2387F04D"/>
    <w:rsid w:val="239CAF42"/>
    <w:rsid w:val="23B0949D"/>
    <w:rsid w:val="23F077A9"/>
    <w:rsid w:val="23F8AA67"/>
    <w:rsid w:val="240EA3B3"/>
    <w:rsid w:val="24349AE8"/>
    <w:rsid w:val="24424B79"/>
    <w:rsid w:val="24436FF4"/>
    <w:rsid w:val="246A564E"/>
    <w:rsid w:val="2470269B"/>
    <w:rsid w:val="2478A3A5"/>
    <w:rsid w:val="24AC1E11"/>
    <w:rsid w:val="24C65986"/>
    <w:rsid w:val="24CD3E5F"/>
    <w:rsid w:val="24DAD83B"/>
    <w:rsid w:val="2539CDC6"/>
    <w:rsid w:val="25434C6D"/>
    <w:rsid w:val="2546607B"/>
    <w:rsid w:val="2548C543"/>
    <w:rsid w:val="25649F13"/>
    <w:rsid w:val="25863B81"/>
    <w:rsid w:val="258D0857"/>
    <w:rsid w:val="25999376"/>
    <w:rsid w:val="25B37A9B"/>
    <w:rsid w:val="25B854EC"/>
    <w:rsid w:val="25B95F21"/>
    <w:rsid w:val="25FB5438"/>
    <w:rsid w:val="26050690"/>
    <w:rsid w:val="260652C9"/>
    <w:rsid w:val="261689F8"/>
    <w:rsid w:val="261D7D94"/>
    <w:rsid w:val="262CF801"/>
    <w:rsid w:val="2638ED23"/>
    <w:rsid w:val="2661CDEC"/>
    <w:rsid w:val="266246D5"/>
    <w:rsid w:val="266EC121"/>
    <w:rsid w:val="26781F50"/>
    <w:rsid w:val="267F865A"/>
    <w:rsid w:val="269B0EDE"/>
    <w:rsid w:val="26A23A9A"/>
    <w:rsid w:val="26BECFD5"/>
    <w:rsid w:val="26BF67C1"/>
    <w:rsid w:val="26D5A877"/>
    <w:rsid w:val="26F7FF3A"/>
    <w:rsid w:val="26FB1BC7"/>
    <w:rsid w:val="26FC8BD8"/>
    <w:rsid w:val="2700A4EB"/>
    <w:rsid w:val="2708867E"/>
    <w:rsid w:val="27161327"/>
    <w:rsid w:val="275F10CF"/>
    <w:rsid w:val="276238F6"/>
    <w:rsid w:val="2763EA9B"/>
    <w:rsid w:val="27922BD0"/>
    <w:rsid w:val="279D6E90"/>
    <w:rsid w:val="27B84B90"/>
    <w:rsid w:val="27BF2562"/>
    <w:rsid w:val="27C70D8A"/>
    <w:rsid w:val="27C965F8"/>
    <w:rsid w:val="27D1EE20"/>
    <w:rsid w:val="27DA5762"/>
    <w:rsid w:val="27E24F2B"/>
    <w:rsid w:val="27F48BAB"/>
    <w:rsid w:val="28370EAD"/>
    <w:rsid w:val="2840B178"/>
    <w:rsid w:val="2851F204"/>
    <w:rsid w:val="285A37E9"/>
    <w:rsid w:val="28624DEF"/>
    <w:rsid w:val="28856FFB"/>
    <w:rsid w:val="28881769"/>
    <w:rsid w:val="2889DC01"/>
    <w:rsid w:val="288CDF2F"/>
    <w:rsid w:val="28AE2A25"/>
    <w:rsid w:val="28B16233"/>
    <w:rsid w:val="28B9DCB1"/>
    <w:rsid w:val="28BC8866"/>
    <w:rsid w:val="28C07BE3"/>
    <w:rsid w:val="28CE0272"/>
    <w:rsid w:val="28E10490"/>
    <w:rsid w:val="28F624C8"/>
    <w:rsid w:val="28F6E61A"/>
    <w:rsid w:val="28FA651B"/>
    <w:rsid w:val="28FBFDD5"/>
    <w:rsid w:val="2901A8D1"/>
    <w:rsid w:val="291C5BB8"/>
    <w:rsid w:val="2935BBF7"/>
    <w:rsid w:val="2939139D"/>
    <w:rsid w:val="293BDD09"/>
    <w:rsid w:val="2941C7EF"/>
    <w:rsid w:val="2943A8BA"/>
    <w:rsid w:val="298230D3"/>
    <w:rsid w:val="299BF279"/>
    <w:rsid w:val="29ADD17A"/>
    <w:rsid w:val="29B0110B"/>
    <w:rsid w:val="29BF0357"/>
    <w:rsid w:val="29D2D737"/>
    <w:rsid w:val="2A209371"/>
    <w:rsid w:val="2A28B2CD"/>
    <w:rsid w:val="2A49FA86"/>
    <w:rsid w:val="2A4D439D"/>
    <w:rsid w:val="2A8F0B4B"/>
    <w:rsid w:val="2A9703F8"/>
    <w:rsid w:val="2AA884D9"/>
    <w:rsid w:val="2B100FF1"/>
    <w:rsid w:val="2B26DC8F"/>
    <w:rsid w:val="2B2730D0"/>
    <w:rsid w:val="2B28B9F1"/>
    <w:rsid w:val="2B39FA9B"/>
    <w:rsid w:val="2B3C7FE3"/>
    <w:rsid w:val="2B6797D0"/>
    <w:rsid w:val="2B7FFEA5"/>
    <w:rsid w:val="2B87A85E"/>
    <w:rsid w:val="2B880A0A"/>
    <w:rsid w:val="2BA272B0"/>
    <w:rsid w:val="2BA4BC98"/>
    <w:rsid w:val="2BA54D2E"/>
    <w:rsid w:val="2BC17CC3"/>
    <w:rsid w:val="2BC5F60F"/>
    <w:rsid w:val="2BDBA13F"/>
    <w:rsid w:val="2BFC49DB"/>
    <w:rsid w:val="2C106356"/>
    <w:rsid w:val="2C1D9E01"/>
    <w:rsid w:val="2C362117"/>
    <w:rsid w:val="2C473B55"/>
    <w:rsid w:val="2C77463A"/>
    <w:rsid w:val="2CCDDC66"/>
    <w:rsid w:val="2CF489BF"/>
    <w:rsid w:val="2D20E0B6"/>
    <w:rsid w:val="2D256327"/>
    <w:rsid w:val="2D37A31E"/>
    <w:rsid w:val="2D4A79A1"/>
    <w:rsid w:val="2D5D4D24"/>
    <w:rsid w:val="2D617F42"/>
    <w:rsid w:val="2D9B7C4F"/>
    <w:rsid w:val="2DA245B9"/>
    <w:rsid w:val="2DAF2CB3"/>
    <w:rsid w:val="2DB776DC"/>
    <w:rsid w:val="2DE8C7EF"/>
    <w:rsid w:val="2DF3FFB1"/>
    <w:rsid w:val="2E459C93"/>
    <w:rsid w:val="2E7420A5"/>
    <w:rsid w:val="2E8073C4"/>
    <w:rsid w:val="2E9E0167"/>
    <w:rsid w:val="2EB48964"/>
    <w:rsid w:val="2EB5FAD4"/>
    <w:rsid w:val="2ECF0826"/>
    <w:rsid w:val="2EDB821D"/>
    <w:rsid w:val="2EDECAF9"/>
    <w:rsid w:val="2EE2400B"/>
    <w:rsid w:val="2EEA6845"/>
    <w:rsid w:val="2EEBAF2A"/>
    <w:rsid w:val="2F067753"/>
    <w:rsid w:val="2F180D8E"/>
    <w:rsid w:val="2F1B21ED"/>
    <w:rsid w:val="2F1B672E"/>
    <w:rsid w:val="2F1D6BA9"/>
    <w:rsid w:val="2F2A1201"/>
    <w:rsid w:val="2F45452B"/>
    <w:rsid w:val="2F4E0B22"/>
    <w:rsid w:val="2F5A8EE8"/>
    <w:rsid w:val="2F6187A8"/>
    <w:rsid w:val="2F7D24EC"/>
    <w:rsid w:val="2F88FB5C"/>
    <w:rsid w:val="2FA419F8"/>
    <w:rsid w:val="2FAD0D9E"/>
    <w:rsid w:val="2FB0DD54"/>
    <w:rsid w:val="2FCB333D"/>
    <w:rsid w:val="3000D8A5"/>
    <w:rsid w:val="30160E12"/>
    <w:rsid w:val="30230E65"/>
    <w:rsid w:val="303E69F2"/>
    <w:rsid w:val="305BF7E4"/>
    <w:rsid w:val="3077D84B"/>
    <w:rsid w:val="308B77EA"/>
    <w:rsid w:val="30936570"/>
    <w:rsid w:val="30B0244B"/>
    <w:rsid w:val="30BE8027"/>
    <w:rsid w:val="30C25785"/>
    <w:rsid w:val="30C5860E"/>
    <w:rsid w:val="30D1905E"/>
    <w:rsid w:val="30D7D66C"/>
    <w:rsid w:val="30D9C7BD"/>
    <w:rsid w:val="30E08EB3"/>
    <w:rsid w:val="30E5075F"/>
    <w:rsid w:val="30E52472"/>
    <w:rsid w:val="30E996F0"/>
    <w:rsid w:val="30F49030"/>
    <w:rsid w:val="30FC0D67"/>
    <w:rsid w:val="3105AF31"/>
    <w:rsid w:val="3128AF06"/>
    <w:rsid w:val="312E866C"/>
    <w:rsid w:val="3163C9DE"/>
    <w:rsid w:val="316636CF"/>
    <w:rsid w:val="317C4FAF"/>
    <w:rsid w:val="31AF1F80"/>
    <w:rsid w:val="31B830E5"/>
    <w:rsid w:val="31B93CF2"/>
    <w:rsid w:val="31C84551"/>
    <w:rsid w:val="31C8F041"/>
    <w:rsid w:val="31E80B26"/>
    <w:rsid w:val="322AD210"/>
    <w:rsid w:val="3234EC9C"/>
    <w:rsid w:val="32388322"/>
    <w:rsid w:val="32558A57"/>
    <w:rsid w:val="32668073"/>
    <w:rsid w:val="3296785E"/>
    <w:rsid w:val="32A37A34"/>
    <w:rsid w:val="32AE6FB4"/>
    <w:rsid w:val="32B16454"/>
    <w:rsid w:val="32B77FE2"/>
    <w:rsid w:val="32C1E802"/>
    <w:rsid w:val="32DD63BD"/>
    <w:rsid w:val="32EF6C12"/>
    <w:rsid w:val="3345C8AC"/>
    <w:rsid w:val="337B07FA"/>
    <w:rsid w:val="33884D3D"/>
    <w:rsid w:val="33B6A8B7"/>
    <w:rsid w:val="33C10074"/>
    <w:rsid w:val="33E2E98A"/>
    <w:rsid w:val="34093465"/>
    <w:rsid w:val="34394D58"/>
    <w:rsid w:val="343C7BBF"/>
    <w:rsid w:val="344D34B5"/>
    <w:rsid w:val="346D3102"/>
    <w:rsid w:val="347C7CBF"/>
    <w:rsid w:val="34A638AF"/>
    <w:rsid w:val="34C2711E"/>
    <w:rsid w:val="34CB7762"/>
    <w:rsid w:val="34ED6D29"/>
    <w:rsid w:val="34F6AB1F"/>
    <w:rsid w:val="35089AA1"/>
    <w:rsid w:val="350A0EDE"/>
    <w:rsid w:val="352A6D4A"/>
    <w:rsid w:val="3539AE4F"/>
    <w:rsid w:val="3566D693"/>
    <w:rsid w:val="357023E4"/>
    <w:rsid w:val="3574791D"/>
    <w:rsid w:val="35968EE3"/>
    <w:rsid w:val="35A2158D"/>
    <w:rsid w:val="35C999F0"/>
    <w:rsid w:val="35CFCED0"/>
    <w:rsid w:val="35D8D1F1"/>
    <w:rsid w:val="35D9DD91"/>
    <w:rsid w:val="35DB9350"/>
    <w:rsid w:val="35F8A57A"/>
    <w:rsid w:val="360289A6"/>
    <w:rsid w:val="3602A7B3"/>
    <w:rsid w:val="3622E50F"/>
    <w:rsid w:val="3664901A"/>
    <w:rsid w:val="36785E3E"/>
    <w:rsid w:val="367BD00E"/>
    <w:rsid w:val="368299DF"/>
    <w:rsid w:val="36A46B02"/>
    <w:rsid w:val="36EACF14"/>
    <w:rsid w:val="36EF2624"/>
    <w:rsid w:val="36FAB96E"/>
    <w:rsid w:val="3702A6F4"/>
    <w:rsid w:val="371D986E"/>
    <w:rsid w:val="372F9538"/>
    <w:rsid w:val="373E49FE"/>
    <w:rsid w:val="37484BC8"/>
    <w:rsid w:val="37715BFC"/>
    <w:rsid w:val="377B8282"/>
    <w:rsid w:val="37803F77"/>
    <w:rsid w:val="3785681D"/>
    <w:rsid w:val="37873C96"/>
    <w:rsid w:val="3790EE30"/>
    <w:rsid w:val="37A2A3CD"/>
    <w:rsid w:val="37A4A392"/>
    <w:rsid w:val="37A54836"/>
    <w:rsid w:val="37ACB310"/>
    <w:rsid w:val="37E51EDA"/>
    <w:rsid w:val="37EE7C61"/>
    <w:rsid w:val="37F3E933"/>
    <w:rsid w:val="37F69D30"/>
    <w:rsid w:val="37FC674D"/>
    <w:rsid w:val="3801C23C"/>
    <w:rsid w:val="380FBFCD"/>
    <w:rsid w:val="3811409E"/>
    <w:rsid w:val="382FABDF"/>
    <w:rsid w:val="383754ED"/>
    <w:rsid w:val="38403B63"/>
    <w:rsid w:val="384EBF03"/>
    <w:rsid w:val="3861D980"/>
    <w:rsid w:val="386A8288"/>
    <w:rsid w:val="3871ADC1"/>
    <w:rsid w:val="389B2D27"/>
    <w:rsid w:val="38A0FBEA"/>
    <w:rsid w:val="38B72D2F"/>
    <w:rsid w:val="38C7BDC5"/>
    <w:rsid w:val="38E297C7"/>
    <w:rsid w:val="38EFFF23"/>
    <w:rsid w:val="38F53AFE"/>
    <w:rsid w:val="38F8EFFB"/>
    <w:rsid w:val="3923DFFE"/>
    <w:rsid w:val="39268D2A"/>
    <w:rsid w:val="3968BD7A"/>
    <w:rsid w:val="396FBCA5"/>
    <w:rsid w:val="39892816"/>
    <w:rsid w:val="398E9F35"/>
    <w:rsid w:val="399667F8"/>
    <w:rsid w:val="39980909"/>
    <w:rsid w:val="39A66D2C"/>
    <w:rsid w:val="39B2CCF2"/>
    <w:rsid w:val="39CAD0ED"/>
    <w:rsid w:val="39EA8F64"/>
    <w:rsid w:val="39F360DE"/>
    <w:rsid w:val="39FDA9E1"/>
    <w:rsid w:val="3A0CDD20"/>
    <w:rsid w:val="3A15707D"/>
    <w:rsid w:val="3A1D76DE"/>
    <w:rsid w:val="3A227831"/>
    <w:rsid w:val="3A350BA4"/>
    <w:rsid w:val="3A39ABC2"/>
    <w:rsid w:val="3A6E7BC9"/>
    <w:rsid w:val="3A7D8411"/>
    <w:rsid w:val="3A805C49"/>
    <w:rsid w:val="3A8A8319"/>
    <w:rsid w:val="3AA0318C"/>
    <w:rsid w:val="3AB8D420"/>
    <w:rsid w:val="3AD3EE59"/>
    <w:rsid w:val="3AFBB9EF"/>
    <w:rsid w:val="3B0F58E5"/>
    <w:rsid w:val="3B11FEBC"/>
    <w:rsid w:val="3B20B825"/>
    <w:rsid w:val="3B2CBFE5"/>
    <w:rsid w:val="3B3AB8E6"/>
    <w:rsid w:val="3B5CA5AF"/>
    <w:rsid w:val="3B611296"/>
    <w:rsid w:val="3B9535B3"/>
    <w:rsid w:val="3B954825"/>
    <w:rsid w:val="3BD0DC05"/>
    <w:rsid w:val="3BD61817"/>
    <w:rsid w:val="3BEC41AA"/>
    <w:rsid w:val="3BFF3C25"/>
    <w:rsid w:val="3C0839D7"/>
    <w:rsid w:val="3C1C7A64"/>
    <w:rsid w:val="3C3680E1"/>
    <w:rsid w:val="3C61973F"/>
    <w:rsid w:val="3C699754"/>
    <w:rsid w:val="3CA4CCC8"/>
    <w:rsid w:val="3CADCF1D"/>
    <w:rsid w:val="3CEB755C"/>
    <w:rsid w:val="3CF01154"/>
    <w:rsid w:val="3CF02432"/>
    <w:rsid w:val="3CF51E3C"/>
    <w:rsid w:val="3D1B9A0C"/>
    <w:rsid w:val="3D1E8CEA"/>
    <w:rsid w:val="3D281A1E"/>
    <w:rsid w:val="3D290545"/>
    <w:rsid w:val="3D335BC7"/>
    <w:rsid w:val="3D3CAAA7"/>
    <w:rsid w:val="3D746D0D"/>
    <w:rsid w:val="3D7AA5D6"/>
    <w:rsid w:val="3D83746C"/>
    <w:rsid w:val="3D8DD3D2"/>
    <w:rsid w:val="3D9D1F9F"/>
    <w:rsid w:val="3DA31B12"/>
    <w:rsid w:val="3DC93720"/>
    <w:rsid w:val="3DDDEC8E"/>
    <w:rsid w:val="3DEB5175"/>
    <w:rsid w:val="3E134DAA"/>
    <w:rsid w:val="3E252A7D"/>
    <w:rsid w:val="3E2C635D"/>
    <w:rsid w:val="3E35A85B"/>
    <w:rsid w:val="3E44591A"/>
    <w:rsid w:val="3E4500A9"/>
    <w:rsid w:val="3E48F293"/>
    <w:rsid w:val="3E499F7E"/>
    <w:rsid w:val="3E590EC4"/>
    <w:rsid w:val="3EB5F745"/>
    <w:rsid w:val="3EC3EA7F"/>
    <w:rsid w:val="3EF09D50"/>
    <w:rsid w:val="3F14C12C"/>
    <w:rsid w:val="3F14C23D"/>
    <w:rsid w:val="3F184B74"/>
    <w:rsid w:val="3F36DCE7"/>
    <w:rsid w:val="3F424F0F"/>
    <w:rsid w:val="3F42E04F"/>
    <w:rsid w:val="3F459AF3"/>
    <w:rsid w:val="3F495529"/>
    <w:rsid w:val="3F4BDF24"/>
    <w:rsid w:val="3F6AFC11"/>
    <w:rsid w:val="3FB0C587"/>
    <w:rsid w:val="3FB78F64"/>
    <w:rsid w:val="3FC9D409"/>
    <w:rsid w:val="3FCF2B12"/>
    <w:rsid w:val="3FE4C2F4"/>
    <w:rsid w:val="3FF528ED"/>
    <w:rsid w:val="40046B86"/>
    <w:rsid w:val="400F6BD8"/>
    <w:rsid w:val="403594B6"/>
    <w:rsid w:val="40454CEF"/>
    <w:rsid w:val="40490526"/>
    <w:rsid w:val="404C3810"/>
    <w:rsid w:val="4052BFB6"/>
    <w:rsid w:val="40543D07"/>
    <w:rsid w:val="406450B3"/>
    <w:rsid w:val="407F5D28"/>
    <w:rsid w:val="409C9CC8"/>
    <w:rsid w:val="40AE3D05"/>
    <w:rsid w:val="40B242C3"/>
    <w:rsid w:val="40BAF997"/>
    <w:rsid w:val="40CC975E"/>
    <w:rsid w:val="40D56F6B"/>
    <w:rsid w:val="40F7AF55"/>
    <w:rsid w:val="410F3563"/>
    <w:rsid w:val="4113FFCE"/>
    <w:rsid w:val="412278AF"/>
    <w:rsid w:val="41236B0B"/>
    <w:rsid w:val="412666E6"/>
    <w:rsid w:val="41326F27"/>
    <w:rsid w:val="4146E383"/>
    <w:rsid w:val="415090FD"/>
    <w:rsid w:val="41579D2D"/>
    <w:rsid w:val="41690428"/>
    <w:rsid w:val="41916648"/>
    <w:rsid w:val="4197569F"/>
    <w:rsid w:val="41AD9FF7"/>
    <w:rsid w:val="41C3964D"/>
    <w:rsid w:val="41E7A90A"/>
    <w:rsid w:val="4201253C"/>
    <w:rsid w:val="42114E98"/>
    <w:rsid w:val="42228E98"/>
    <w:rsid w:val="42284B0A"/>
    <w:rsid w:val="4234322E"/>
    <w:rsid w:val="424B2C52"/>
    <w:rsid w:val="42557239"/>
    <w:rsid w:val="425966E7"/>
    <w:rsid w:val="4263C680"/>
    <w:rsid w:val="4268F97A"/>
    <w:rsid w:val="426B20F0"/>
    <w:rsid w:val="426F8C16"/>
    <w:rsid w:val="42AB8635"/>
    <w:rsid w:val="42AFBA36"/>
    <w:rsid w:val="42CF75A4"/>
    <w:rsid w:val="42D14886"/>
    <w:rsid w:val="42DE0F98"/>
    <w:rsid w:val="42FD7E24"/>
    <w:rsid w:val="42FE3896"/>
    <w:rsid w:val="4319025A"/>
    <w:rsid w:val="433B1781"/>
    <w:rsid w:val="4342D236"/>
    <w:rsid w:val="434BDE91"/>
    <w:rsid w:val="43520A61"/>
    <w:rsid w:val="435B9281"/>
    <w:rsid w:val="435BB4A0"/>
    <w:rsid w:val="436A6299"/>
    <w:rsid w:val="436B3D2C"/>
    <w:rsid w:val="4371B333"/>
    <w:rsid w:val="4383796B"/>
    <w:rsid w:val="439FECDE"/>
    <w:rsid w:val="43AF5223"/>
    <w:rsid w:val="43DE0E53"/>
    <w:rsid w:val="43F264D3"/>
    <w:rsid w:val="4415C7D9"/>
    <w:rsid w:val="4420F99C"/>
    <w:rsid w:val="442A70BC"/>
    <w:rsid w:val="4434CB31"/>
    <w:rsid w:val="444DF71E"/>
    <w:rsid w:val="4465F08B"/>
    <w:rsid w:val="448A8FB0"/>
    <w:rsid w:val="4491C3C0"/>
    <w:rsid w:val="44994E85"/>
    <w:rsid w:val="44C84413"/>
    <w:rsid w:val="44EBFF9C"/>
    <w:rsid w:val="4503679A"/>
    <w:rsid w:val="452C3B97"/>
    <w:rsid w:val="45317709"/>
    <w:rsid w:val="4538A7C3"/>
    <w:rsid w:val="4539F660"/>
    <w:rsid w:val="45534CE2"/>
    <w:rsid w:val="4596D143"/>
    <w:rsid w:val="45AA89B9"/>
    <w:rsid w:val="45B1C0B7"/>
    <w:rsid w:val="45BE4AA6"/>
    <w:rsid w:val="45EA8959"/>
    <w:rsid w:val="45FA309C"/>
    <w:rsid w:val="4602DEE1"/>
    <w:rsid w:val="460754CC"/>
    <w:rsid w:val="460AD61E"/>
    <w:rsid w:val="4611EA3D"/>
    <w:rsid w:val="46189D16"/>
    <w:rsid w:val="461B7A4E"/>
    <w:rsid w:val="46330503"/>
    <w:rsid w:val="464DA868"/>
    <w:rsid w:val="46734333"/>
    <w:rsid w:val="467D6B8D"/>
    <w:rsid w:val="467DA8F6"/>
    <w:rsid w:val="46819635"/>
    <w:rsid w:val="46888F5B"/>
    <w:rsid w:val="469D43DA"/>
    <w:rsid w:val="46A8B9FD"/>
    <w:rsid w:val="46A953F5"/>
    <w:rsid w:val="46C9DEB4"/>
    <w:rsid w:val="46CF43F8"/>
    <w:rsid w:val="46D7C925"/>
    <w:rsid w:val="46EEC549"/>
    <w:rsid w:val="46F4A875"/>
    <w:rsid w:val="47000B37"/>
    <w:rsid w:val="4704AC57"/>
    <w:rsid w:val="470809F6"/>
    <w:rsid w:val="470D8D4D"/>
    <w:rsid w:val="474A8986"/>
    <w:rsid w:val="475C4299"/>
    <w:rsid w:val="4760EFC8"/>
    <w:rsid w:val="47676B25"/>
    <w:rsid w:val="47B7EF86"/>
    <w:rsid w:val="47B8815C"/>
    <w:rsid w:val="47E47692"/>
    <w:rsid w:val="47EEF52E"/>
    <w:rsid w:val="4807CE35"/>
    <w:rsid w:val="4810D37D"/>
    <w:rsid w:val="481FEBDE"/>
    <w:rsid w:val="4820BEFD"/>
    <w:rsid w:val="48233137"/>
    <w:rsid w:val="48285435"/>
    <w:rsid w:val="4839143B"/>
    <w:rsid w:val="483F6DB5"/>
    <w:rsid w:val="484996D4"/>
    <w:rsid w:val="48565B91"/>
    <w:rsid w:val="48588D2D"/>
    <w:rsid w:val="48728FA5"/>
    <w:rsid w:val="48A5F2B3"/>
    <w:rsid w:val="48A95DAE"/>
    <w:rsid w:val="48AC240E"/>
    <w:rsid w:val="48EC0ABC"/>
    <w:rsid w:val="49021055"/>
    <w:rsid w:val="490A6AF3"/>
    <w:rsid w:val="4957A9A1"/>
    <w:rsid w:val="495E00D3"/>
    <w:rsid w:val="49770A9C"/>
    <w:rsid w:val="497CC995"/>
    <w:rsid w:val="49B0F911"/>
    <w:rsid w:val="49D21F7C"/>
    <w:rsid w:val="49D94B26"/>
    <w:rsid w:val="49EBE2FA"/>
    <w:rsid w:val="4A177FC6"/>
    <w:rsid w:val="4A224A12"/>
    <w:rsid w:val="4A3D1FE5"/>
    <w:rsid w:val="4A487DFA"/>
    <w:rsid w:val="4A5ADD9B"/>
    <w:rsid w:val="4A6440F7"/>
    <w:rsid w:val="4A7F5D95"/>
    <w:rsid w:val="4A84082E"/>
    <w:rsid w:val="4A98729D"/>
    <w:rsid w:val="4AAA16B6"/>
    <w:rsid w:val="4ACC486A"/>
    <w:rsid w:val="4AD5C252"/>
    <w:rsid w:val="4AE441D7"/>
    <w:rsid w:val="4AE761FD"/>
    <w:rsid w:val="4AF9D134"/>
    <w:rsid w:val="4B0D2DD3"/>
    <w:rsid w:val="4B30B462"/>
    <w:rsid w:val="4B37B453"/>
    <w:rsid w:val="4B50DCB0"/>
    <w:rsid w:val="4B563648"/>
    <w:rsid w:val="4B5F2866"/>
    <w:rsid w:val="4B77B6B6"/>
    <w:rsid w:val="4B7A266A"/>
    <w:rsid w:val="4B86B844"/>
    <w:rsid w:val="4B9036D4"/>
    <w:rsid w:val="4B90748C"/>
    <w:rsid w:val="4BE01543"/>
    <w:rsid w:val="4C173727"/>
    <w:rsid w:val="4C2950DD"/>
    <w:rsid w:val="4C2F750C"/>
    <w:rsid w:val="4C31FBD8"/>
    <w:rsid w:val="4C6E71BF"/>
    <w:rsid w:val="4C88B391"/>
    <w:rsid w:val="4C8E25E1"/>
    <w:rsid w:val="4C8EE6DC"/>
    <w:rsid w:val="4CCA509C"/>
    <w:rsid w:val="4CD15D7B"/>
    <w:rsid w:val="4CECAD11"/>
    <w:rsid w:val="4D01135F"/>
    <w:rsid w:val="4D11EAE5"/>
    <w:rsid w:val="4D14579E"/>
    <w:rsid w:val="4D2BA92B"/>
    <w:rsid w:val="4D4FA3EC"/>
    <w:rsid w:val="4D5E8B57"/>
    <w:rsid w:val="4D69A910"/>
    <w:rsid w:val="4D753A4F"/>
    <w:rsid w:val="4DA6B46E"/>
    <w:rsid w:val="4DB3BC98"/>
    <w:rsid w:val="4DB814D9"/>
    <w:rsid w:val="4DCDCC39"/>
    <w:rsid w:val="4DFE4F3A"/>
    <w:rsid w:val="4E04DD1D"/>
    <w:rsid w:val="4E153E12"/>
    <w:rsid w:val="4E3BE56A"/>
    <w:rsid w:val="4E5D3EC1"/>
    <w:rsid w:val="4E650518"/>
    <w:rsid w:val="4E887D72"/>
    <w:rsid w:val="4E912183"/>
    <w:rsid w:val="4EA06D36"/>
    <w:rsid w:val="4EA2D3C4"/>
    <w:rsid w:val="4EE16CEA"/>
    <w:rsid w:val="4EEAF0E9"/>
    <w:rsid w:val="4EECD7BC"/>
    <w:rsid w:val="4EFB2923"/>
    <w:rsid w:val="4F04D1A8"/>
    <w:rsid w:val="4F05EB3E"/>
    <w:rsid w:val="4F09F884"/>
    <w:rsid w:val="4F40D893"/>
    <w:rsid w:val="4F4476ED"/>
    <w:rsid w:val="4F8B8255"/>
    <w:rsid w:val="4F97F5AC"/>
    <w:rsid w:val="4FAA8CE7"/>
    <w:rsid w:val="4FD00338"/>
    <w:rsid w:val="4FD471C4"/>
    <w:rsid w:val="4FD5B3BA"/>
    <w:rsid w:val="4FDD2898"/>
    <w:rsid w:val="4FEAB060"/>
    <w:rsid w:val="4FF700AE"/>
    <w:rsid w:val="4FFC3CEC"/>
    <w:rsid w:val="5012329F"/>
    <w:rsid w:val="501C27CE"/>
    <w:rsid w:val="502266A1"/>
    <w:rsid w:val="50241DE7"/>
    <w:rsid w:val="5026ACE9"/>
    <w:rsid w:val="5043B958"/>
    <w:rsid w:val="505823C1"/>
    <w:rsid w:val="505B2524"/>
    <w:rsid w:val="5094EEFB"/>
    <w:rsid w:val="50981DDC"/>
    <w:rsid w:val="5099B077"/>
    <w:rsid w:val="50B39549"/>
    <w:rsid w:val="50B7BF7E"/>
    <w:rsid w:val="50CAD75B"/>
    <w:rsid w:val="50E21899"/>
    <w:rsid w:val="50EE9F19"/>
    <w:rsid w:val="50F933B6"/>
    <w:rsid w:val="511F1510"/>
    <w:rsid w:val="51298B53"/>
    <w:rsid w:val="5130B8C5"/>
    <w:rsid w:val="5143E048"/>
    <w:rsid w:val="515CA673"/>
    <w:rsid w:val="51757318"/>
    <w:rsid w:val="518B5A6D"/>
    <w:rsid w:val="51980D4D"/>
    <w:rsid w:val="5198A0A1"/>
    <w:rsid w:val="51C01E34"/>
    <w:rsid w:val="51C8FFF8"/>
    <w:rsid w:val="51CBD0C0"/>
    <w:rsid w:val="51CF6F10"/>
    <w:rsid w:val="51DBF03F"/>
    <w:rsid w:val="51E4A477"/>
    <w:rsid w:val="51EC069C"/>
    <w:rsid w:val="520999EF"/>
    <w:rsid w:val="5222B1C1"/>
    <w:rsid w:val="5233EE3D"/>
    <w:rsid w:val="523BAF82"/>
    <w:rsid w:val="523DC531"/>
    <w:rsid w:val="524ED269"/>
    <w:rsid w:val="526BE513"/>
    <w:rsid w:val="527EE765"/>
    <w:rsid w:val="527F92F7"/>
    <w:rsid w:val="5283623A"/>
    <w:rsid w:val="52B04F82"/>
    <w:rsid w:val="52E2C919"/>
    <w:rsid w:val="52FC3875"/>
    <w:rsid w:val="53093DD1"/>
    <w:rsid w:val="531F18AE"/>
    <w:rsid w:val="5326D6EE"/>
    <w:rsid w:val="534E6024"/>
    <w:rsid w:val="535B1DD1"/>
    <w:rsid w:val="535BEE95"/>
    <w:rsid w:val="5360B0B5"/>
    <w:rsid w:val="536E1866"/>
    <w:rsid w:val="538074D8"/>
    <w:rsid w:val="5387D6FD"/>
    <w:rsid w:val="538E88AB"/>
    <w:rsid w:val="53900C17"/>
    <w:rsid w:val="53A0A58E"/>
    <w:rsid w:val="53AEE061"/>
    <w:rsid w:val="53C6C884"/>
    <w:rsid w:val="53D4F972"/>
    <w:rsid w:val="53D95C61"/>
    <w:rsid w:val="53E30334"/>
    <w:rsid w:val="53EBB44C"/>
    <w:rsid w:val="54179C15"/>
    <w:rsid w:val="5435616E"/>
    <w:rsid w:val="54503809"/>
    <w:rsid w:val="545AA4D0"/>
    <w:rsid w:val="546646C6"/>
    <w:rsid w:val="5469EAA9"/>
    <w:rsid w:val="5483CEF8"/>
    <w:rsid w:val="54D26DF4"/>
    <w:rsid w:val="54D94A6F"/>
    <w:rsid w:val="54EF5685"/>
    <w:rsid w:val="54F6EE32"/>
    <w:rsid w:val="54FD486A"/>
    <w:rsid w:val="5516FFCB"/>
    <w:rsid w:val="551C4539"/>
    <w:rsid w:val="553CCFBB"/>
    <w:rsid w:val="55558F8A"/>
    <w:rsid w:val="5569BA0B"/>
    <w:rsid w:val="556B8EFF"/>
    <w:rsid w:val="5595C528"/>
    <w:rsid w:val="55B164D4"/>
    <w:rsid w:val="55B8967A"/>
    <w:rsid w:val="55BE32E4"/>
    <w:rsid w:val="55C14D4E"/>
    <w:rsid w:val="55F0F014"/>
    <w:rsid w:val="5611982F"/>
    <w:rsid w:val="5652A382"/>
    <w:rsid w:val="565C5FEE"/>
    <w:rsid w:val="566DB8BD"/>
    <w:rsid w:val="567215C8"/>
    <w:rsid w:val="5674C110"/>
    <w:rsid w:val="5685CAFF"/>
    <w:rsid w:val="568ADE4F"/>
    <w:rsid w:val="56938F57"/>
    <w:rsid w:val="56A3DEDF"/>
    <w:rsid w:val="56BE6E34"/>
    <w:rsid w:val="56C1AEA4"/>
    <w:rsid w:val="56D201C0"/>
    <w:rsid w:val="56D2E97B"/>
    <w:rsid w:val="56F7D4C6"/>
    <w:rsid w:val="57024EEF"/>
    <w:rsid w:val="575DAA4E"/>
    <w:rsid w:val="576415FE"/>
    <w:rsid w:val="578CF9EF"/>
    <w:rsid w:val="579DC5AA"/>
    <w:rsid w:val="57EAEEC4"/>
    <w:rsid w:val="57F9399C"/>
    <w:rsid w:val="581E24E1"/>
    <w:rsid w:val="58361E4A"/>
    <w:rsid w:val="58483FCF"/>
    <w:rsid w:val="584F3805"/>
    <w:rsid w:val="5861E5AD"/>
    <w:rsid w:val="588AED10"/>
    <w:rsid w:val="58BBDBE5"/>
    <w:rsid w:val="58C5BFFD"/>
    <w:rsid w:val="5916BFE4"/>
    <w:rsid w:val="5920C8AC"/>
    <w:rsid w:val="59239631"/>
    <w:rsid w:val="5959B134"/>
    <w:rsid w:val="597571BA"/>
    <w:rsid w:val="59913B18"/>
    <w:rsid w:val="599941C4"/>
    <w:rsid w:val="59A98D26"/>
    <w:rsid w:val="59AA4F20"/>
    <w:rsid w:val="59B13B31"/>
    <w:rsid w:val="59C5C7FD"/>
    <w:rsid w:val="59EB0866"/>
    <w:rsid w:val="5A08F933"/>
    <w:rsid w:val="5A0E4BEB"/>
    <w:rsid w:val="5A19DA32"/>
    <w:rsid w:val="5A3DB378"/>
    <w:rsid w:val="5A5F3CEC"/>
    <w:rsid w:val="5A611E6A"/>
    <w:rsid w:val="5A6FAE75"/>
    <w:rsid w:val="5A8262D3"/>
    <w:rsid w:val="5A8CC993"/>
    <w:rsid w:val="5A9BA8A4"/>
    <w:rsid w:val="5AA6321A"/>
    <w:rsid w:val="5AAEF506"/>
    <w:rsid w:val="5ABAB53C"/>
    <w:rsid w:val="5ACD5A1E"/>
    <w:rsid w:val="5AFA529A"/>
    <w:rsid w:val="5B184B4F"/>
    <w:rsid w:val="5B1B9ACF"/>
    <w:rsid w:val="5B35A99D"/>
    <w:rsid w:val="5B483233"/>
    <w:rsid w:val="5B490C45"/>
    <w:rsid w:val="5B5FEF62"/>
    <w:rsid w:val="5B6AB1B8"/>
    <w:rsid w:val="5B759DF0"/>
    <w:rsid w:val="5B7C6626"/>
    <w:rsid w:val="5B8349F4"/>
    <w:rsid w:val="5B947FAB"/>
    <w:rsid w:val="5BA896D6"/>
    <w:rsid w:val="5BAC113F"/>
    <w:rsid w:val="5BADB008"/>
    <w:rsid w:val="5BB89703"/>
    <w:rsid w:val="5BBADF59"/>
    <w:rsid w:val="5BC7A0E6"/>
    <w:rsid w:val="5BC84CB7"/>
    <w:rsid w:val="5BCBEED7"/>
    <w:rsid w:val="5BF1C3A4"/>
    <w:rsid w:val="5C0BDAE2"/>
    <w:rsid w:val="5C19438D"/>
    <w:rsid w:val="5C29D1BA"/>
    <w:rsid w:val="5C2C35B9"/>
    <w:rsid w:val="5C49875E"/>
    <w:rsid w:val="5C50AF7E"/>
    <w:rsid w:val="5C687390"/>
    <w:rsid w:val="5C78B4F8"/>
    <w:rsid w:val="5C8C7965"/>
    <w:rsid w:val="5C8E8A63"/>
    <w:rsid w:val="5CA2FA79"/>
    <w:rsid w:val="5CAE8640"/>
    <w:rsid w:val="5CC2336F"/>
    <w:rsid w:val="5CC3D1E4"/>
    <w:rsid w:val="5CD4D939"/>
    <w:rsid w:val="5CF88333"/>
    <w:rsid w:val="5D2514B3"/>
    <w:rsid w:val="5D26F20D"/>
    <w:rsid w:val="5D282F56"/>
    <w:rsid w:val="5D2EB943"/>
    <w:rsid w:val="5D5E7B24"/>
    <w:rsid w:val="5D5E99B8"/>
    <w:rsid w:val="5D67164A"/>
    <w:rsid w:val="5D853591"/>
    <w:rsid w:val="5DA928DD"/>
    <w:rsid w:val="5DB0C7E5"/>
    <w:rsid w:val="5DBD923D"/>
    <w:rsid w:val="5DFB3E91"/>
    <w:rsid w:val="5DFDF310"/>
    <w:rsid w:val="5E018A2C"/>
    <w:rsid w:val="5E0BEB43"/>
    <w:rsid w:val="5E17A5A3"/>
    <w:rsid w:val="5E2140A9"/>
    <w:rsid w:val="5E228AB8"/>
    <w:rsid w:val="5E2512CA"/>
    <w:rsid w:val="5E2566C4"/>
    <w:rsid w:val="5E5DBED2"/>
    <w:rsid w:val="5E6D8D31"/>
    <w:rsid w:val="5E6DE1D7"/>
    <w:rsid w:val="5E80AD07"/>
    <w:rsid w:val="5E8569DB"/>
    <w:rsid w:val="5EA6BAAB"/>
    <w:rsid w:val="5EAE66C3"/>
    <w:rsid w:val="5EBCCF10"/>
    <w:rsid w:val="5EDD5693"/>
    <w:rsid w:val="5EE53B59"/>
    <w:rsid w:val="5EEBF492"/>
    <w:rsid w:val="5EF8432E"/>
    <w:rsid w:val="5F350181"/>
    <w:rsid w:val="5F534BCF"/>
    <w:rsid w:val="5F5B52BE"/>
    <w:rsid w:val="5F655B54"/>
    <w:rsid w:val="5F80F8A0"/>
    <w:rsid w:val="5F870761"/>
    <w:rsid w:val="5F885040"/>
    <w:rsid w:val="5F89FBBE"/>
    <w:rsid w:val="5F91936B"/>
    <w:rsid w:val="5FA4B37C"/>
    <w:rsid w:val="5FA5D170"/>
    <w:rsid w:val="5FB37604"/>
    <w:rsid w:val="5FBA364B"/>
    <w:rsid w:val="5FBB0E47"/>
    <w:rsid w:val="5FC0AABA"/>
    <w:rsid w:val="6047A340"/>
    <w:rsid w:val="60495448"/>
    <w:rsid w:val="6058454B"/>
    <w:rsid w:val="6058977F"/>
    <w:rsid w:val="6071DE3B"/>
    <w:rsid w:val="6079B7F8"/>
    <w:rsid w:val="608229FF"/>
    <w:rsid w:val="60898781"/>
    <w:rsid w:val="60915051"/>
    <w:rsid w:val="60E8F8D8"/>
    <w:rsid w:val="60EDFFC1"/>
    <w:rsid w:val="60EE7E17"/>
    <w:rsid w:val="6102A3CB"/>
    <w:rsid w:val="610DA709"/>
    <w:rsid w:val="61197CF3"/>
    <w:rsid w:val="611A1839"/>
    <w:rsid w:val="6156D22A"/>
    <w:rsid w:val="61582DFE"/>
    <w:rsid w:val="61A2D2F1"/>
    <w:rsid w:val="61A467A0"/>
    <w:rsid w:val="61C6CFA1"/>
    <w:rsid w:val="61D5E75A"/>
    <w:rsid w:val="61F169F4"/>
    <w:rsid w:val="6203753A"/>
    <w:rsid w:val="6207C70B"/>
    <w:rsid w:val="620A17EC"/>
    <w:rsid w:val="622596EF"/>
    <w:rsid w:val="6226D6F9"/>
    <w:rsid w:val="62620308"/>
    <w:rsid w:val="62720421"/>
    <w:rsid w:val="62735240"/>
    <w:rsid w:val="62749043"/>
    <w:rsid w:val="627D0B91"/>
    <w:rsid w:val="628A4430"/>
    <w:rsid w:val="6297B0FA"/>
    <w:rsid w:val="62A85554"/>
    <w:rsid w:val="62B53A9A"/>
    <w:rsid w:val="62B9E47E"/>
    <w:rsid w:val="62C1FFAE"/>
    <w:rsid w:val="62E23DA6"/>
    <w:rsid w:val="62F7A25C"/>
    <w:rsid w:val="632E4A60"/>
    <w:rsid w:val="6336A2ED"/>
    <w:rsid w:val="637B99DC"/>
    <w:rsid w:val="63890740"/>
    <w:rsid w:val="639DFAC7"/>
    <w:rsid w:val="63C2A75A"/>
    <w:rsid w:val="64032220"/>
    <w:rsid w:val="6418ABFE"/>
    <w:rsid w:val="64202E33"/>
    <w:rsid w:val="64340530"/>
    <w:rsid w:val="64444484"/>
    <w:rsid w:val="6457505F"/>
    <w:rsid w:val="645FD6AF"/>
    <w:rsid w:val="64624C6A"/>
    <w:rsid w:val="646DF4CB"/>
    <w:rsid w:val="64760737"/>
    <w:rsid w:val="64A33B1D"/>
    <w:rsid w:val="64AE0C7E"/>
    <w:rsid w:val="64BF58A6"/>
    <w:rsid w:val="64C579D2"/>
    <w:rsid w:val="64DE2B5E"/>
    <w:rsid w:val="64F57441"/>
    <w:rsid w:val="64FBFF1D"/>
    <w:rsid w:val="651FBC6A"/>
    <w:rsid w:val="65302DF3"/>
    <w:rsid w:val="65308985"/>
    <w:rsid w:val="653A5689"/>
    <w:rsid w:val="6550A37C"/>
    <w:rsid w:val="655570C0"/>
    <w:rsid w:val="655867A6"/>
    <w:rsid w:val="6558FF14"/>
    <w:rsid w:val="655E5C34"/>
    <w:rsid w:val="655EB934"/>
    <w:rsid w:val="6564A052"/>
    <w:rsid w:val="6572F577"/>
    <w:rsid w:val="657F43DA"/>
    <w:rsid w:val="65ADD6C9"/>
    <w:rsid w:val="65BE7B8C"/>
    <w:rsid w:val="65CA174E"/>
    <w:rsid w:val="65E62332"/>
    <w:rsid w:val="65E6E682"/>
    <w:rsid w:val="65EAC0F1"/>
    <w:rsid w:val="65EAE298"/>
    <w:rsid w:val="660855A3"/>
    <w:rsid w:val="660EAF1D"/>
    <w:rsid w:val="6613F187"/>
    <w:rsid w:val="66370FC2"/>
    <w:rsid w:val="663B8720"/>
    <w:rsid w:val="665B2907"/>
    <w:rsid w:val="667B1F86"/>
    <w:rsid w:val="667CE58F"/>
    <w:rsid w:val="66853C0A"/>
    <w:rsid w:val="669E2382"/>
    <w:rsid w:val="66A32E28"/>
    <w:rsid w:val="66A7B344"/>
    <w:rsid w:val="66B2CE9C"/>
    <w:rsid w:val="66D7D26E"/>
    <w:rsid w:val="6702233A"/>
    <w:rsid w:val="670BF278"/>
    <w:rsid w:val="671A6208"/>
    <w:rsid w:val="671E03BA"/>
    <w:rsid w:val="67A00D25"/>
    <w:rsid w:val="67A42604"/>
    <w:rsid w:val="6806848B"/>
    <w:rsid w:val="68539BE4"/>
    <w:rsid w:val="685B98C1"/>
    <w:rsid w:val="686374E7"/>
    <w:rsid w:val="687CF020"/>
    <w:rsid w:val="688AC13D"/>
    <w:rsid w:val="68ADEB76"/>
    <w:rsid w:val="68FE0E5F"/>
    <w:rsid w:val="68FE99F1"/>
    <w:rsid w:val="693928F9"/>
    <w:rsid w:val="694FC7CC"/>
    <w:rsid w:val="6950F297"/>
    <w:rsid w:val="699CC52B"/>
    <w:rsid w:val="69C87FD2"/>
    <w:rsid w:val="69DD1973"/>
    <w:rsid w:val="69EBA649"/>
    <w:rsid w:val="6A2159FF"/>
    <w:rsid w:val="6A2C62EF"/>
    <w:rsid w:val="6A40DB50"/>
    <w:rsid w:val="6A454064"/>
    <w:rsid w:val="6A4D2891"/>
    <w:rsid w:val="6A605432"/>
    <w:rsid w:val="6A89A4A3"/>
    <w:rsid w:val="6A8D60C5"/>
    <w:rsid w:val="6AB722A1"/>
    <w:rsid w:val="6AD6C1EB"/>
    <w:rsid w:val="6ADD36E0"/>
    <w:rsid w:val="6AE8BA69"/>
    <w:rsid w:val="6AF4D8ED"/>
    <w:rsid w:val="6B10F278"/>
    <w:rsid w:val="6B1488FF"/>
    <w:rsid w:val="6B14F63C"/>
    <w:rsid w:val="6B2300F5"/>
    <w:rsid w:val="6B275F84"/>
    <w:rsid w:val="6B2CEF17"/>
    <w:rsid w:val="6B72C197"/>
    <w:rsid w:val="6B748461"/>
    <w:rsid w:val="6B8B01EF"/>
    <w:rsid w:val="6B93D166"/>
    <w:rsid w:val="6B9F93CE"/>
    <w:rsid w:val="6BB5C7B7"/>
    <w:rsid w:val="6BC1B73C"/>
    <w:rsid w:val="6BCFF821"/>
    <w:rsid w:val="6BEA8C89"/>
    <w:rsid w:val="6BF70448"/>
    <w:rsid w:val="6C1B0E88"/>
    <w:rsid w:val="6C1D2C1F"/>
    <w:rsid w:val="6C3B9F0D"/>
    <w:rsid w:val="6C3E0FB1"/>
    <w:rsid w:val="6C41F715"/>
    <w:rsid w:val="6C4C48EF"/>
    <w:rsid w:val="6C4CCC42"/>
    <w:rsid w:val="6C6B97F9"/>
    <w:rsid w:val="6C6BF664"/>
    <w:rsid w:val="6C76179D"/>
    <w:rsid w:val="6C779727"/>
    <w:rsid w:val="6CA9F8F1"/>
    <w:rsid w:val="6CAA5720"/>
    <w:rsid w:val="6CCE756B"/>
    <w:rsid w:val="6D49FE9E"/>
    <w:rsid w:val="6D9A9619"/>
    <w:rsid w:val="6DBDF4FE"/>
    <w:rsid w:val="6DC0071E"/>
    <w:rsid w:val="6DF38F3B"/>
    <w:rsid w:val="6E066504"/>
    <w:rsid w:val="6E0B6B4D"/>
    <w:rsid w:val="6E12399E"/>
    <w:rsid w:val="6E15E226"/>
    <w:rsid w:val="6E19C102"/>
    <w:rsid w:val="6E2CA0F5"/>
    <w:rsid w:val="6E384634"/>
    <w:rsid w:val="6E664F5B"/>
    <w:rsid w:val="6E72F350"/>
    <w:rsid w:val="6E9DE445"/>
    <w:rsid w:val="6EA9EF21"/>
    <w:rsid w:val="6EAFE2BD"/>
    <w:rsid w:val="6ED45EAE"/>
    <w:rsid w:val="6EE2E453"/>
    <w:rsid w:val="6EE8E2CD"/>
    <w:rsid w:val="6F1430AF"/>
    <w:rsid w:val="6FAF37E9"/>
    <w:rsid w:val="6FC1F826"/>
    <w:rsid w:val="6FD83DA6"/>
    <w:rsid w:val="6FED0189"/>
    <w:rsid w:val="6FF07A76"/>
    <w:rsid w:val="6FF0AD71"/>
    <w:rsid w:val="6FFD1A5D"/>
    <w:rsid w:val="7043BBB4"/>
    <w:rsid w:val="7051FD88"/>
    <w:rsid w:val="706FB576"/>
    <w:rsid w:val="70796C5F"/>
    <w:rsid w:val="70810776"/>
    <w:rsid w:val="708FEF8B"/>
    <w:rsid w:val="70B0C8C3"/>
    <w:rsid w:val="70BFAF94"/>
    <w:rsid w:val="70C339CD"/>
    <w:rsid w:val="70F41E8C"/>
    <w:rsid w:val="710AD201"/>
    <w:rsid w:val="7112EE76"/>
    <w:rsid w:val="71247AD6"/>
    <w:rsid w:val="7131FB57"/>
    <w:rsid w:val="714026B9"/>
    <w:rsid w:val="7150A3A0"/>
    <w:rsid w:val="71594F4A"/>
    <w:rsid w:val="715B82A9"/>
    <w:rsid w:val="717DE102"/>
    <w:rsid w:val="7185CD08"/>
    <w:rsid w:val="718F756C"/>
    <w:rsid w:val="71ADD8FF"/>
    <w:rsid w:val="71F7850C"/>
    <w:rsid w:val="72139622"/>
    <w:rsid w:val="721819E7"/>
    <w:rsid w:val="72383600"/>
    <w:rsid w:val="7242150A"/>
    <w:rsid w:val="728FEEED"/>
    <w:rsid w:val="729A907A"/>
    <w:rsid w:val="729B8DEA"/>
    <w:rsid w:val="72A3CB42"/>
    <w:rsid w:val="72A90C29"/>
    <w:rsid w:val="72D8095F"/>
    <w:rsid w:val="73294902"/>
    <w:rsid w:val="735BC2D4"/>
    <w:rsid w:val="735F1A69"/>
    <w:rsid w:val="7362EE4D"/>
    <w:rsid w:val="73936B18"/>
    <w:rsid w:val="73AC242E"/>
    <w:rsid w:val="73B75D0C"/>
    <w:rsid w:val="73C2A390"/>
    <w:rsid w:val="73D40661"/>
    <w:rsid w:val="73E33914"/>
    <w:rsid w:val="73E3CD8F"/>
    <w:rsid w:val="73F75056"/>
    <w:rsid w:val="74073678"/>
    <w:rsid w:val="740EEF66"/>
    <w:rsid w:val="7413B2C9"/>
    <w:rsid w:val="741A9B16"/>
    <w:rsid w:val="741F3FC6"/>
    <w:rsid w:val="742540DC"/>
    <w:rsid w:val="74387E8B"/>
    <w:rsid w:val="74579F88"/>
    <w:rsid w:val="746449DC"/>
    <w:rsid w:val="7465FFC1"/>
    <w:rsid w:val="746F013D"/>
    <w:rsid w:val="746FF582"/>
    <w:rsid w:val="74731E72"/>
    <w:rsid w:val="747AD22A"/>
    <w:rsid w:val="7482765B"/>
    <w:rsid w:val="74AFF0B3"/>
    <w:rsid w:val="74B8B9C4"/>
    <w:rsid w:val="74BE8118"/>
    <w:rsid w:val="74C117C2"/>
    <w:rsid w:val="74C9CFBF"/>
    <w:rsid w:val="74E86542"/>
    <w:rsid w:val="75029660"/>
    <w:rsid w:val="751DE6C7"/>
    <w:rsid w:val="751F8241"/>
    <w:rsid w:val="753B66CD"/>
    <w:rsid w:val="755A26E2"/>
    <w:rsid w:val="755DE241"/>
    <w:rsid w:val="756FD6C2"/>
    <w:rsid w:val="75AAADDF"/>
    <w:rsid w:val="75C9A38D"/>
    <w:rsid w:val="75DF7E9F"/>
    <w:rsid w:val="75F8E320"/>
    <w:rsid w:val="7602FD01"/>
    <w:rsid w:val="760FAA21"/>
    <w:rsid w:val="7617A886"/>
    <w:rsid w:val="761BF6F4"/>
    <w:rsid w:val="7624564F"/>
    <w:rsid w:val="7629E694"/>
    <w:rsid w:val="762ACDC8"/>
    <w:rsid w:val="76465982"/>
    <w:rsid w:val="7648C474"/>
    <w:rsid w:val="765301CD"/>
    <w:rsid w:val="76603269"/>
    <w:rsid w:val="76793A57"/>
    <w:rsid w:val="768E1F68"/>
    <w:rsid w:val="76B41720"/>
    <w:rsid w:val="76B5DA0F"/>
    <w:rsid w:val="76BA8B28"/>
    <w:rsid w:val="76E7AB6C"/>
    <w:rsid w:val="76EEB428"/>
    <w:rsid w:val="76FFBE11"/>
    <w:rsid w:val="77048DE4"/>
    <w:rsid w:val="7733D9EF"/>
    <w:rsid w:val="774781D1"/>
    <w:rsid w:val="77546521"/>
    <w:rsid w:val="7778D6DA"/>
    <w:rsid w:val="7798355F"/>
    <w:rsid w:val="779E22BF"/>
    <w:rsid w:val="77BFCFFC"/>
    <w:rsid w:val="77C8C52F"/>
    <w:rsid w:val="77DA779D"/>
    <w:rsid w:val="783767F9"/>
    <w:rsid w:val="7859F92C"/>
    <w:rsid w:val="786DB2A9"/>
    <w:rsid w:val="789B0170"/>
    <w:rsid w:val="78A31A46"/>
    <w:rsid w:val="78A3B5DF"/>
    <w:rsid w:val="78AD320E"/>
    <w:rsid w:val="79307BF3"/>
    <w:rsid w:val="794060D7"/>
    <w:rsid w:val="7952304B"/>
    <w:rsid w:val="7960898D"/>
    <w:rsid w:val="7967252F"/>
    <w:rsid w:val="7967F43B"/>
    <w:rsid w:val="796A17D0"/>
    <w:rsid w:val="79B3C414"/>
    <w:rsid w:val="79C44D4B"/>
    <w:rsid w:val="79D1A113"/>
    <w:rsid w:val="79E9DDAF"/>
    <w:rsid w:val="79F68C5E"/>
    <w:rsid w:val="79F94570"/>
    <w:rsid w:val="7A10FEA1"/>
    <w:rsid w:val="7A23F06E"/>
    <w:rsid w:val="7A45FEAC"/>
    <w:rsid w:val="7A518F23"/>
    <w:rsid w:val="7A63168F"/>
    <w:rsid w:val="7A6B6FEF"/>
    <w:rsid w:val="7A794537"/>
    <w:rsid w:val="7A81A5BA"/>
    <w:rsid w:val="7A86B18E"/>
    <w:rsid w:val="7A90E5A4"/>
    <w:rsid w:val="7AB6ADC4"/>
    <w:rsid w:val="7AB7FB86"/>
    <w:rsid w:val="7ADF43E6"/>
    <w:rsid w:val="7AF09F60"/>
    <w:rsid w:val="7AF13FD7"/>
    <w:rsid w:val="7B03F886"/>
    <w:rsid w:val="7B0AE8B2"/>
    <w:rsid w:val="7B9E0618"/>
    <w:rsid w:val="7BABAD7D"/>
    <w:rsid w:val="7BB99FFD"/>
    <w:rsid w:val="7BCA6F23"/>
    <w:rsid w:val="7BE7ED98"/>
    <w:rsid w:val="7BF0A46C"/>
    <w:rsid w:val="7C256C28"/>
    <w:rsid w:val="7C5FABEE"/>
    <w:rsid w:val="7C842771"/>
    <w:rsid w:val="7C852106"/>
    <w:rsid w:val="7C96EB72"/>
    <w:rsid w:val="7C9C01F1"/>
    <w:rsid w:val="7CA572D8"/>
    <w:rsid w:val="7CA6AD94"/>
    <w:rsid w:val="7CA74838"/>
    <w:rsid w:val="7CB64018"/>
    <w:rsid w:val="7CC7111D"/>
    <w:rsid w:val="7CD22813"/>
    <w:rsid w:val="7CDF4A45"/>
    <w:rsid w:val="7CEB57CB"/>
    <w:rsid w:val="7CF66D64"/>
    <w:rsid w:val="7D5291E2"/>
    <w:rsid w:val="7D79CD11"/>
    <w:rsid w:val="7DE14C54"/>
    <w:rsid w:val="7DF36DDA"/>
    <w:rsid w:val="7E11A08B"/>
    <w:rsid w:val="7E37AFC8"/>
    <w:rsid w:val="7E3883B3"/>
    <w:rsid w:val="7E663364"/>
    <w:rsid w:val="7E6DF874"/>
    <w:rsid w:val="7E710FC2"/>
    <w:rsid w:val="7E96F7CF"/>
    <w:rsid w:val="7EA08A13"/>
    <w:rsid w:val="7EC09027"/>
    <w:rsid w:val="7EC127BE"/>
    <w:rsid w:val="7ED4490D"/>
    <w:rsid w:val="7ED8F0CD"/>
    <w:rsid w:val="7EDC44FE"/>
    <w:rsid w:val="7F02F2EB"/>
    <w:rsid w:val="7F122169"/>
    <w:rsid w:val="7F3687B2"/>
    <w:rsid w:val="7F4CB65A"/>
    <w:rsid w:val="7F5C8E50"/>
    <w:rsid w:val="7F643635"/>
    <w:rsid w:val="7F6B59D5"/>
    <w:rsid w:val="7F6E3375"/>
    <w:rsid w:val="7F72F24B"/>
    <w:rsid w:val="7F79B9A6"/>
    <w:rsid w:val="7F8793B6"/>
    <w:rsid w:val="7F91104E"/>
    <w:rsid w:val="7F9D640A"/>
    <w:rsid w:val="7FA80198"/>
    <w:rsid w:val="7FD9D9B1"/>
    <w:rsid w:val="7FDA7001"/>
    <w:rsid w:val="7FDDC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E93F710"/>
  <w15:docId w15:val="{B7EB267B-63BE-433D-A8CF-1A1A9750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E44591A"/>
    <w:pPr>
      <w:widowControl w:val="0"/>
      <w:spacing w:line="240" w:lineRule="atLeast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uiPriority w:val="1"/>
    <w:qFormat/>
    <w:rsid w:val="3E44591A"/>
    <w:pPr>
      <w:keepNext/>
      <w:numPr>
        <w:numId w:val="34"/>
      </w:numPr>
      <w:spacing w:before="120" w:after="60"/>
      <w:outlineLvl w:val="0"/>
    </w:pPr>
    <w:rPr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1"/>
    <w:qFormat/>
    <w:rsid w:val="3E44591A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uiPriority w:val="1"/>
    <w:qFormat/>
    <w:rsid w:val="3E44591A"/>
    <w:pPr>
      <w:numPr>
        <w:ilvl w:val="2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uiPriority w:val="1"/>
    <w:qFormat/>
    <w:rsid w:val="3E44591A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uiPriority w:val="1"/>
    <w:qFormat/>
    <w:rsid w:val="3E44591A"/>
    <w:pPr>
      <w:numPr>
        <w:ilvl w:val="4"/>
        <w:numId w:val="34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3E44591A"/>
    <w:pPr>
      <w:numPr>
        <w:ilvl w:val="5"/>
        <w:numId w:val="34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uiPriority w:val="1"/>
    <w:qFormat/>
    <w:rsid w:val="3E44591A"/>
    <w:pPr>
      <w:numPr>
        <w:ilvl w:val="6"/>
        <w:numId w:val="34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1"/>
    <w:qFormat/>
    <w:rsid w:val="3E44591A"/>
    <w:pPr>
      <w:numPr>
        <w:ilvl w:val="7"/>
        <w:numId w:val="34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1"/>
    <w:qFormat/>
    <w:rsid w:val="3E44591A"/>
    <w:pPr>
      <w:numPr>
        <w:ilvl w:val="8"/>
        <w:numId w:val="34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uiPriority w:val="1"/>
    <w:rsid w:val="3E44591A"/>
    <w:pPr>
      <w:spacing w:before="80"/>
      <w:ind w:left="720"/>
      <w:jc w:val="both"/>
    </w:pPr>
    <w:rPr>
      <w:color w:val="000000" w:themeColor="text1"/>
      <w:lang w:val="en-AU"/>
    </w:rPr>
  </w:style>
  <w:style w:type="paragraph" w:styleId="Ttulo">
    <w:name w:val="Title"/>
    <w:basedOn w:val="Normal"/>
    <w:next w:val="Normal"/>
    <w:link w:val="TtuloChar"/>
    <w:uiPriority w:val="1"/>
    <w:qFormat/>
    <w:rsid w:val="3E44591A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uiPriority w:val="1"/>
    <w:qFormat/>
    <w:rsid w:val="3E44591A"/>
    <w:pPr>
      <w:spacing w:after="60"/>
      <w:jc w:val="center"/>
    </w:pPr>
    <w:rPr>
      <w:i/>
      <w:iCs/>
      <w:sz w:val="36"/>
      <w:szCs w:val="36"/>
      <w:lang w:val="en-AU"/>
    </w:rPr>
  </w:style>
  <w:style w:type="paragraph" w:styleId="Recuonormal">
    <w:name w:val="Normal Indent"/>
    <w:basedOn w:val="Normal"/>
    <w:uiPriority w:val="1"/>
    <w:semiHidden/>
    <w:rsid w:val="3E44591A"/>
    <w:pPr>
      <w:ind w:left="900" w:hanging="900"/>
    </w:pPr>
  </w:style>
  <w:style w:type="paragraph" w:styleId="Sumrio1">
    <w:name w:val="toc 1"/>
    <w:basedOn w:val="Normal"/>
    <w:next w:val="Normal"/>
    <w:uiPriority w:val="39"/>
    <w:rsid w:val="3E44591A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uiPriority w:val="39"/>
    <w:rsid w:val="3E44591A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rsid w:val="3E44591A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uiPriority w:val="99"/>
    <w:rsid w:val="3E44591A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3E44591A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uiPriority w:val="1"/>
    <w:semiHidden/>
    <w:rsid w:val="3E44591A"/>
    <w:pPr>
      <w:ind w:left="600"/>
    </w:pPr>
  </w:style>
  <w:style w:type="paragraph" w:styleId="Sumrio5">
    <w:name w:val="toc 5"/>
    <w:basedOn w:val="Normal"/>
    <w:next w:val="Normal"/>
    <w:uiPriority w:val="1"/>
    <w:semiHidden/>
    <w:rsid w:val="3E44591A"/>
    <w:pPr>
      <w:ind w:left="800"/>
    </w:pPr>
  </w:style>
  <w:style w:type="paragraph" w:customStyle="1" w:styleId="Tabletext">
    <w:name w:val="Tabletext"/>
    <w:basedOn w:val="Normal"/>
    <w:uiPriority w:val="1"/>
    <w:rsid w:val="3E44591A"/>
    <w:pPr>
      <w:spacing w:after="120"/>
    </w:pPr>
  </w:style>
  <w:style w:type="paragraph" w:styleId="Corpodetexto">
    <w:name w:val="Body Text"/>
    <w:basedOn w:val="Normal"/>
    <w:uiPriority w:val="1"/>
    <w:semiHidden/>
    <w:rsid w:val="3E44591A"/>
    <w:pPr>
      <w:spacing w:after="120"/>
      <w:ind w:left="720"/>
    </w:pPr>
  </w:style>
  <w:style w:type="paragraph" w:styleId="Sumrio6">
    <w:name w:val="toc 6"/>
    <w:basedOn w:val="Normal"/>
    <w:next w:val="Normal"/>
    <w:uiPriority w:val="1"/>
    <w:semiHidden/>
    <w:rsid w:val="3E44591A"/>
    <w:pPr>
      <w:ind w:left="1000"/>
    </w:pPr>
  </w:style>
  <w:style w:type="paragraph" w:styleId="Sumrio7">
    <w:name w:val="toc 7"/>
    <w:basedOn w:val="Normal"/>
    <w:next w:val="Normal"/>
    <w:uiPriority w:val="1"/>
    <w:semiHidden/>
    <w:rsid w:val="3E44591A"/>
    <w:pPr>
      <w:ind w:left="1200"/>
    </w:pPr>
  </w:style>
  <w:style w:type="paragraph" w:styleId="Sumrio8">
    <w:name w:val="toc 8"/>
    <w:basedOn w:val="Normal"/>
    <w:next w:val="Normal"/>
    <w:uiPriority w:val="1"/>
    <w:semiHidden/>
    <w:rsid w:val="3E44591A"/>
    <w:pPr>
      <w:ind w:left="1400"/>
    </w:pPr>
  </w:style>
  <w:style w:type="paragraph" w:styleId="Sumrio9">
    <w:name w:val="toc 9"/>
    <w:basedOn w:val="Normal"/>
    <w:next w:val="Normal"/>
    <w:uiPriority w:val="1"/>
    <w:semiHidden/>
    <w:rsid w:val="3E44591A"/>
    <w:pPr>
      <w:ind w:left="1600"/>
    </w:pPr>
  </w:style>
  <w:style w:type="paragraph" w:customStyle="1" w:styleId="Bullet1">
    <w:name w:val="Bullet1"/>
    <w:basedOn w:val="Normal"/>
    <w:uiPriority w:val="1"/>
    <w:rsid w:val="3E44591A"/>
    <w:pPr>
      <w:ind w:left="720" w:hanging="432"/>
    </w:pPr>
  </w:style>
  <w:style w:type="paragraph" w:customStyle="1" w:styleId="Bullet2">
    <w:name w:val="Bullet2"/>
    <w:basedOn w:val="Normal"/>
    <w:uiPriority w:val="1"/>
    <w:rsid w:val="3E44591A"/>
    <w:pPr>
      <w:ind w:left="1440" w:hanging="360"/>
    </w:pPr>
    <w:rPr>
      <w:color w:val="000080"/>
    </w:rPr>
  </w:style>
  <w:style w:type="paragraph" w:styleId="MapadoDocumento">
    <w:name w:val="Document Map"/>
    <w:basedOn w:val="Normal"/>
    <w:uiPriority w:val="1"/>
    <w:semiHidden/>
    <w:rsid w:val="3E44591A"/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uiPriority w:val="1"/>
    <w:semiHidden/>
    <w:rsid w:val="3E44591A"/>
    <w:pPr>
      <w:keepNext/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uiPriority w:val="1"/>
    <w:rsid w:val="3E44591A"/>
    <w:pPr>
      <w:spacing w:before="480" w:after="60"/>
      <w:jc w:val="center"/>
    </w:pPr>
    <w:rPr>
      <w:b/>
      <w:bCs/>
      <w:sz w:val="32"/>
      <w:szCs w:val="32"/>
    </w:rPr>
  </w:style>
  <w:style w:type="paragraph" w:customStyle="1" w:styleId="Paragraph1">
    <w:name w:val="Paragraph1"/>
    <w:basedOn w:val="Normal"/>
    <w:uiPriority w:val="1"/>
    <w:rsid w:val="3E44591A"/>
    <w:pPr>
      <w:spacing w:before="80"/>
      <w:jc w:val="both"/>
    </w:pPr>
  </w:style>
  <w:style w:type="paragraph" w:customStyle="1" w:styleId="Paragraph3">
    <w:name w:val="Paragraph3"/>
    <w:basedOn w:val="Normal"/>
    <w:uiPriority w:val="1"/>
    <w:rsid w:val="3E44591A"/>
    <w:pPr>
      <w:spacing w:before="80"/>
      <w:ind w:left="1530"/>
      <w:jc w:val="both"/>
    </w:pPr>
  </w:style>
  <w:style w:type="paragraph" w:customStyle="1" w:styleId="Paragraph4">
    <w:name w:val="Paragraph4"/>
    <w:basedOn w:val="Normal"/>
    <w:uiPriority w:val="1"/>
    <w:rsid w:val="3E44591A"/>
    <w:pPr>
      <w:spacing w:before="80"/>
      <w:ind w:left="2250"/>
      <w:jc w:val="both"/>
    </w:pPr>
  </w:style>
  <w:style w:type="paragraph" w:styleId="Recuodecorpodetexto">
    <w:name w:val="Body Text Indent"/>
    <w:basedOn w:val="Normal"/>
    <w:uiPriority w:val="1"/>
    <w:semiHidden/>
    <w:rsid w:val="3E44591A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uiPriority w:val="1"/>
    <w:rsid w:val="3E44591A"/>
    <w:pPr>
      <w:widowControl/>
      <w:spacing w:before="120"/>
      <w:jc w:val="both"/>
    </w:pPr>
  </w:style>
  <w:style w:type="paragraph" w:customStyle="1" w:styleId="Bullet">
    <w:name w:val="Bullet"/>
    <w:basedOn w:val="Normal"/>
    <w:uiPriority w:val="1"/>
    <w:rsid w:val="3E44591A"/>
    <w:pPr>
      <w:widowControl/>
      <w:numPr>
        <w:numId w:val="35"/>
      </w:numPr>
      <w:tabs>
        <w:tab w:val="left" w:pos="720"/>
        <w:tab w:val="num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uiPriority w:val="1"/>
    <w:rsid w:val="3E44591A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017B11"/>
    <w:rPr>
      <w:color w:val="0000FF"/>
      <w:u w:val="single"/>
    </w:rPr>
  </w:style>
  <w:style w:type="character" w:customStyle="1" w:styleId="tw4winNone">
    <w:name w:val="tw4winNone"/>
    <w:basedOn w:val="Fontepargpadro"/>
    <w:rsid w:val="00017B11"/>
  </w:style>
  <w:style w:type="character" w:customStyle="1" w:styleId="tw4winExternal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017B11"/>
    <w:rPr>
      <w:color w:val="0000FF"/>
    </w:rPr>
  </w:style>
  <w:style w:type="character" w:customStyle="1" w:styleId="tw4winPopup">
    <w:name w:val="tw4winPopup"/>
    <w:rsid w:val="00017B11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017B11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017B11"/>
    <w:rPr>
      <w:rFonts w:ascii="Courier New" w:hAnsi="Courier New"/>
      <w:noProof/>
      <w:color w:val="800000"/>
    </w:rPr>
  </w:style>
  <w:style w:type="paragraph" w:customStyle="1" w:styleId="infoblue0">
    <w:name w:val="infoblue"/>
    <w:basedOn w:val="Normal"/>
    <w:uiPriority w:val="1"/>
    <w:rsid w:val="3E44591A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3E44591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3E44591A"/>
    <w:rPr>
      <w:noProof w:val="0"/>
      <w:lang w:val="pt-BR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3E4459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3E44591A"/>
    <w:rPr>
      <w:b/>
      <w:bCs/>
      <w:noProof w:val="0"/>
      <w:lang w:val="pt-BR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3E44591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3E44591A"/>
    <w:rPr>
      <w:rFonts w:ascii="Segoe UI" w:eastAsia="Times New Roman" w:hAnsi="Segoe UI" w:cs="Segoe UI"/>
      <w:noProof w:val="0"/>
      <w:sz w:val="18"/>
      <w:szCs w:val="18"/>
      <w:lang w:val="pt-BR" w:eastAsia="en-US"/>
    </w:rPr>
  </w:style>
  <w:style w:type="character" w:customStyle="1" w:styleId="TtuloChar">
    <w:name w:val="Título Char"/>
    <w:basedOn w:val="Fontepargpadro"/>
    <w:link w:val="Ttulo"/>
    <w:uiPriority w:val="1"/>
    <w:rsid w:val="3E44591A"/>
    <w:rPr>
      <w:rFonts w:ascii="Arial" w:eastAsia="Times New Roman" w:hAnsi="Arial" w:cs="Times New Roman"/>
      <w:b/>
      <w:bCs/>
      <w:noProof w:val="0"/>
      <w:sz w:val="36"/>
      <w:szCs w:val="36"/>
      <w:lang w:val="pt-BR"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3E44591A"/>
    <w:rPr>
      <w:noProof w:val="0"/>
      <w:lang w:val="pt-BR" w:eastAsia="en-US"/>
    </w:rPr>
  </w:style>
  <w:style w:type="character" w:customStyle="1" w:styleId="RodapChar">
    <w:name w:val="Rodapé Char"/>
    <w:basedOn w:val="Fontepargpadro"/>
    <w:link w:val="Rodap"/>
    <w:uiPriority w:val="99"/>
    <w:rsid w:val="3E44591A"/>
    <w:rPr>
      <w:noProof w:val="0"/>
      <w:lang w:val="pt-BR" w:eastAsia="en-US"/>
    </w:rPr>
  </w:style>
  <w:style w:type="paragraph" w:customStyle="1" w:styleId="Corpodetexto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elacomgrade">
    <w:name w:val="Table Grid"/>
    <w:basedOn w:val="Tabelanormal"/>
    <w:uiPriority w:val="39"/>
    <w:rsid w:val="008B7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3E44591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1"/>
    <w:rsid w:val="3E44591A"/>
    <w:rPr>
      <w:rFonts w:ascii="Arial" w:hAnsi="Arial"/>
      <w:b/>
      <w:bCs/>
      <w:sz w:val="28"/>
      <w:szCs w:val="28"/>
      <w:lang w:eastAsia="en-US"/>
    </w:rPr>
  </w:style>
  <w:style w:type="character" w:customStyle="1" w:styleId="normaltextrun">
    <w:name w:val="normaltextrun"/>
    <w:basedOn w:val="Fontepargpadro"/>
    <w:rsid w:val="000C1884"/>
  </w:style>
  <w:style w:type="character" w:customStyle="1" w:styleId="spellingerror">
    <w:name w:val="spellingerror"/>
    <w:basedOn w:val="Fontepargpadro"/>
    <w:rsid w:val="000E5D86"/>
  </w:style>
  <w:style w:type="paragraph" w:styleId="Legenda">
    <w:name w:val="caption"/>
    <w:basedOn w:val="Normal"/>
    <w:next w:val="Normal"/>
    <w:uiPriority w:val="35"/>
    <w:unhideWhenUsed/>
    <w:qFormat/>
    <w:rsid w:val="3E44591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3E44591A"/>
  </w:style>
  <w:style w:type="character" w:styleId="MenoPendente">
    <w:name w:val="Unresolved Mention"/>
    <w:basedOn w:val="Fontepargpadro"/>
    <w:uiPriority w:val="99"/>
    <w:semiHidden/>
    <w:unhideWhenUsed/>
    <w:rsid w:val="00617AD3"/>
    <w:rPr>
      <w:color w:val="605E5C"/>
      <w:shd w:val="clear" w:color="auto" w:fill="E1DFDD"/>
    </w:rPr>
  </w:style>
  <w:style w:type="table" w:customStyle="1" w:styleId="Tabelacomgrade1">
    <w:name w:val="Tabela com grade1"/>
    <w:rsid w:val="000310A9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o">
    <w:name w:val="Quote"/>
    <w:basedOn w:val="Normal"/>
    <w:next w:val="Normal"/>
    <w:link w:val="CitaoChar"/>
    <w:uiPriority w:val="29"/>
    <w:qFormat/>
    <w:rsid w:val="3E4459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E44591A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Char">
    <w:name w:val="Citação Char"/>
    <w:basedOn w:val="Fontepargpadro"/>
    <w:link w:val="Citao"/>
    <w:uiPriority w:val="29"/>
    <w:rsid w:val="3E44591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3E44591A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E44591A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3E44591A"/>
    <w:rPr>
      <w:rFonts w:ascii="Arial" w:hAnsi="Arial"/>
      <w:lang w:eastAsia="en-US"/>
    </w:rPr>
  </w:style>
  <w:style w:type="paragraph" w:styleId="SemEspaamento">
    <w:name w:val="No Spacing"/>
    <w:uiPriority w:val="1"/>
    <w:qFormat/>
    <w:rsid w:val="00DD646A"/>
    <w:pPr>
      <w:widowControl w:val="0"/>
    </w:pPr>
    <w:rPr>
      <w:rFonts w:ascii="Arial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5.jpg"/><Relationship Id="rId39" Type="http://schemas.openxmlformats.org/officeDocument/2006/relationships/image" Target="media/image18.png"/><Relationship Id="rId21" Type="http://schemas.openxmlformats.org/officeDocument/2006/relationships/hyperlink" Target="https://www.even3.com.br/" TargetMode="External"/><Relationship Id="rId34" Type="http://schemas.openxmlformats.org/officeDocument/2006/relationships/image" Target="media/image13.jp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image" Target="media/image3.jpg"/><Relationship Id="rId32" Type="http://schemas.openxmlformats.org/officeDocument/2006/relationships/image" Target="media/image11.jp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6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evnts.com.br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oter" Target="footer8.xml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microsoft.com/office/2020/10/relationships/intelligence" Target="intelligence2.xml"/><Relationship Id="rId20" Type="http://schemas.openxmlformats.org/officeDocument/2006/relationships/hyperlink" Target="https://www.behance.net/gallery/148667549/Eventec-MIV" TargetMode="External"/><Relationship Id="rId41" Type="http://schemas.openxmlformats.org/officeDocument/2006/relationships/image" Target="media/image20.png"/><Relationship Id="rId54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yperlink" Target="https://www.minhapalestra.online/" TargetMode="External"/><Relationship Id="rId28" Type="http://schemas.openxmlformats.org/officeDocument/2006/relationships/image" Target="media/image7.jp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0.jpg"/><Relationship Id="rId44" Type="http://schemas.openxmlformats.org/officeDocument/2006/relationships/image" Target="media/image23.png"/><Relationship Id="rId52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FE48FC8ADC44F8AD5EF0AB692AB14" ma:contentTypeVersion="0" ma:contentTypeDescription="Crie um novo documento." ma:contentTypeScope="" ma:versionID="76f09e3164795d0332ddad955f63eab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43032-A8BA-4279-B450-195A1D4ACD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ED6584-E63A-4122-92D7-140314399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Esp-Componente</Template>
  <TotalTime>12</TotalTime>
  <Pages>69</Pages>
  <Words>9324</Words>
  <Characters>50354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Componente&gt;</vt:lpstr>
    </vt:vector>
  </TitlesOfParts>
  <Manager>CITAR – INPE /</Manager>
  <Company>&lt;Nome da Inst. Parceira&gt;</Company>
  <LinksUpToDate>false</LinksUpToDate>
  <CharactersWithSpaces>59559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Componente&gt;</dc:title>
  <dc:subject>&lt;Nome do Projeto&gt;</dc:subject>
  <dc:creator>&lt;Nome do Autor&gt;</dc:creator>
  <cp:keywords>Processo de  Desenvolvimento de Software</cp:keywords>
  <dc:description>Este documento é resultado da proposta de Doutorado de M: Magda Ap. Silvério Miyashiro, pelo INPE</dc:description>
  <cp:lastModifiedBy>NIKOLAS YAN DE OLIVEIRA COSTA</cp:lastModifiedBy>
  <cp:revision>5</cp:revision>
  <dcterms:created xsi:type="dcterms:W3CDTF">2022-11-26T15:02:00Z</dcterms:created>
  <dcterms:modified xsi:type="dcterms:W3CDTF">2022-11-27T00:57:00Z</dcterms:modified>
  <cp:category>Especificação de Componente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0x0101001D2FE48FC8ADC44F8AD5EF0AB692AB14</vt:lpwstr>
  </property>
</Properties>
</file>