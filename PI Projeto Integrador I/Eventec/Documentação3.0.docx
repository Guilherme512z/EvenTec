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600BB7" w:rsidP="00600BB7" w:rsidRDefault="3DEB5175" w14:paraId="07D24DC7" w14:textId="59E7956B">
      <w:r>
        <w:t xml:space="preserve"> </w:t>
      </w:r>
    </w:p>
    <w:p w:rsidR="00600BB7" w:rsidP="00600BB7" w:rsidRDefault="00600BB7" w14:paraId="05CBE3EA" w14:textId="5D6CADE5"/>
    <w:p w:rsidR="00600BB7" w:rsidP="00600BB7" w:rsidRDefault="00600BB7" w14:paraId="79F33796" w14:textId="32F0DCC1"/>
    <w:p w:rsidR="00620A29" w:rsidP="00600BB7" w:rsidRDefault="00620A29" w14:paraId="02A85C73" w14:textId="77777777"/>
    <w:p w:rsidR="00620A29" w:rsidP="00600BB7" w:rsidRDefault="00620A29" w14:paraId="0FEF4B12" w14:textId="26E62F9A"/>
    <w:p w:rsidR="00620A29" w:rsidP="00600BB7" w:rsidRDefault="00620A29" w14:paraId="6A1FBA38" w14:textId="77777777"/>
    <w:p w:rsidR="00600BB7" w:rsidP="00600BB7" w:rsidRDefault="00600BB7" w14:paraId="5E37EE87" w14:textId="77777777"/>
    <w:p w:rsidR="00600BB7" w:rsidP="00600BB7" w:rsidRDefault="00600BB7" w14:paraId="22C6985F" w14:textId="77777777"/>
    <w:p w:rsidR="00600BB7" w:rsidP="00600BB7" w:rsidRDefault="00600BB7" w14:paraId="37D03A7F" w14:textId="77777777"/>
    <w:p w:rsidR="00600BB7" w:rsidP="00600BB7" w:rsidRDefault="00600BB7" w14:paraId="4A60E6A3" w14:textId="77777777"/>
    <w:p w:rsidR="00600BB7" w:rsidP="00600BB7" w:rsidRDefault="00600BB7" w14:paraId="027CE684" w14:textId="77777777"/>
    <w:p w:rsidR="00600BB7" w:rsidP="00600BB7" w:rsidRDefault="00600BB7" w14:paraId="0CA40DA1" w14:textId="3ACC55A0"/>
    <w:p w:rsidR="00600BB7" w:rsidP="00600BB7" w:rsidRDefault="00600BB7" w14:paraId="0CAB8B65" w14:textId="77777777"/>
    <w:p w:rsidR="00600BB7" w:rsidP="00600BB7" w:rsidRDefault="00600BB7" w14:paraId="2C0F6B1D" w14:textId="77777777"/>
    <w:p w:rsidR="003A41B7" w:rsidP="00600BB7" w:rsidRDefault="003A41B7" w14:paraId="4AA28F5F" w14:textId="77777777"/>
    <w:p w:rsidR="00676108" w:rsidP="003540BA" w:rsidRDefault="008C42CD" w14:paraId="3CBAB710" w14:textId="7FE3C030">
      <w:pPr>
        <w:pStyle w:val="Ttulo"/>
        <w:spacing w:after="120" w:line="360" w:lineRule="auto"/>
        <w:rPr>
          <w:b w:val="0"/>
          <w:bCs w:val="0"/>
          <w:sz w:val="40"/>
          <w:szCs w:val="40"/>
        </w:rPr>
      </w:pPr>
      <w:r w:rsidRPr="3E44591A">
        <w:rPr>
          <w:b w:val="0"/>
          <w:bCs w:val="0"/>
          <w:sz w:val="40"/>
          <w:szCs w:val="40"/>
        </w:rPr>
        <w:t>Guia do Projeto Interdisciplinar</w:t>
      </w:r>
      <w:r w:rsidRPr="3E44591A" w:rsidR="009426C5">
        <w:rPr>
          <w:b w:val="0"/>
          <w:bCs w:val="0"/>
          <w:sz w:val="40"/>
          <w:szCs w:val="40"/>
        </w:rPr>
        <w:t xml:space="preserve"> II</w:t>
      </w:r>
    </w:p>
    <w:p w:rsidRPr="007F1E20" w:rsidR="007F1E20" w:rsidP="007F1E20" w:rsidRDefault="007F1E20" w14:paraId="738047AB" w14:textId="4D10D842">
      <w:pPr>
        <w:jc w:val="center"/>
      </w:pPr>
      <w:r>
        <w:t>Versão 1.</w:t>
      </w:r>
      <w:r w:rsidR="009426C5">
        <w:t>0</w:t>
      </w:r>
      <w:r>
        <w:t xml:space="preserve"> (2</w:t>
      </w:r>
      <w:r w:rsidRPr="3E44591A">
        <w:rPr>
          <w:u w:val="single"/>
          <w:vertAlign w:val="superscript"/>
        </w:rPr>
        <w:t>o</w:t>
      </w:r>
      <w:r>
        <w:t xml:space="preserve"> semestre de 2022)</w:t>
      </w:r>
    </w:p>
    <w:p w:rsidR="00F83DE7" w:rsidP="00F83DE7" w:rsidRDefault="00F83DE7" w14:paraId="31E25D88" w14:textId="2B421F3A">
      <w:pPr>
        <w:spacing w:line="240" w:lineRule="auto"/>
        <w:ind w:left="5760"/>
        <w:rPr>
          <w:sz w:val="28"/>
          <w:szCs w:val="28"/>
        </w:rPr>
      </w:pPr>
    </w:p>
    <w:p w:rsidR="003540BA" w:rsidP="00F83DE7" w:rsidRDefault="003540BA" w14:paraId="22B4C2BF" w14:textId="0B9FE897">
      <w:pPr>
        <w:spacing w:line="240" w:lineRule="auto"/>
        <w:ind w:left="5760"/>
        <w:rPr>
          <w:sz w:val="28"/>
          <w:szCs w:val="28"/>
        </w:rPr>
      </w:pPr>
    </w:p>
    <w:p w:rsidR="003540BA" w:rsidP="00F83DE7" w:rsidRDefault="003540BA" w14:paraId="10AA9C1C" w14:textId="7C339AEF">
      <w:pPr>
        <w:spacing w:line="240" w:lineRule="auto"/>
        <w:ind w:left="5760"/>
        <w:rPr>
          <w:sz w:val="28"/>
          <w:szCs w:val="28"/>
        </w:rPr>
      </w:pPr>
    </w:p>
    <w:p w:rsidR="003540BA" w:rsidP="00F83DE7" w:rsidRDefault="003540BA" w14:paraId="62CBCEF0" w14:textId="3FCEC0CD">
      <w:pPr>
        <w:spacing w:line="240" w:lineRule="auto"/>
        <w:ind w:left="5760"/>
        <w:rPr>
          <w:sz w:val="28"/>
          <w:szCs w:val="28"/>
        </w:rPr>
      </w:pPr>
    </w:p>
    <w:p w:rsidR="003540BA" w:rsidP="00F83DE7" w:rsidRDefault="003540BA" w14:paraId="79C75CB9" w14:textId="77777777">
      <w:pPr>
        <w:spacing w:line="240" w:lineRule="auto"/>
        <w:ind w:left="5760"/>
        <w:rPr>
          <w:sz w:val="28"/>
          <w:szCs w:val="28"/>
        </w:rPr>
      </w:pPr>
    </w:p>
    <w:p w:rsidR="00F83DE7" w:rsidP="00F83DE7" w:rsidRDefault="00F83DE7" w14:paraId="03A68721" w14:textId="269A9CC2"/>
    <w:p w:rsidR="00F83DE7" w:rsidP="00F83DE7" w:rsidRDefault="00F83DE7" w14:paraId="054F02D3" w14:textId="77777777">
      <w:pPr>
        <w:jc w:val="center"/>
        <w:rPr>
          <w:sz w:val="28"/>
          <w:szCs w:val="28"/>
        </w:rPr>
      </w:pPr>
    </w:p>
    <w:p w:rsidR="00F83DE7" w:rsidP="00F83DE7" w:rsidRDefault="00F83DE7" w14:paraId="0B08491B" w14:textId="703D26C1">
      <w:pPr>
        <w:jc w:val="center"/>
        <w:rPr>
          <w:sz w:val="28"/>
          <w:szCs w:val="28"/>
        </w:rPr>
      </w:pPr>
    </w:p>
    <w:p w:rsidR="003540BA" w:rsidP="00F83DE7" w:rsidRDefault="003540BA" w14:paraId="7504BC8F" w14:textId="51C2C34B">
      <w:pPr>
        <w:jc w:val="center"/>
        <w:rPr>
          <w:sz w:val="28"/>
          <w:szCs w:val="28"/>
        </w:rPr>
      </w:pPr>
    </w:p>
    <w:p w:rsidR="003540BA" w:rsidP="00F83DE7" w:rsidRDefault="003540BA" w14:paraId="37CAEC23" w14:textId="7ED1D706">
      <w:pPr>
        <w:jc w:val="center"/>
        <w:rPr>
          <w:sz w:val="28"/>
          <w:szCs w:val="28"/>
        </w:rPr>
      </w:pPr>
    </w:p>
    <w:p w:rsidR="003540BA" w:rsidP="00F83DE7" w:rsidRDefault="003540BA" w14:paraId="5332F8FD" w14:textId="6586ECD5">
      <w:pPr>
        <w:jc w:val="center"/>
        <w:rPr>
          <w:sz w:val="28"/>
          <w:szCs w:val="28"/>
        </w:rPr>
      </w:pPr>
    </w:p>
    <w:p w:rsidR="003540BA" w:rsidP="00F83DE7" w:rsidRDefault="003540BA" w14:paraId="043888F1" w14:textId="07EA25B3">
      <w:pPr>
        <w:jc w:val="center"/>
        <w:rPr>
          <w:sz w:val="28"/>
          <w:szCs w:val="28"/>
        </w:rPr>
      </w:pPr>
    </w:p>
    <w:p w:rsidR="003540BA" w:rsidP="00F83DE7" w:rsidRDefault="003540BA" w14:paraId="3CB4F495" w14:textId="246A9C63">
      <w:pPr>
        <w:jc w:val="center"/>
        <w:rPr>
          <w:sz w:val="28"/>
          <w:szCs w:val="28"/>
        </w:rPr>
      </w:pPr>
    </w:p>
    <w:p w:rsidR="00241F70" w:rsidP="00F83DE7" w:rsidRDefault="00241F70" w14:paraId="28FE37B1" w14:textId="3BAB3DD8">
      <w:pPr>
        <w:jc w:val="center"/>
        <w:rPr>
          <w:sz w:val="28"/>
          <w:szCs w:val="28"/>
        </w:rPr>
      </w:pPr>
    </w:p>
    <w:p w:rsidR="00241F70" w:rsidP="00F83DE7" w:rsidRDefault="00241F70" w14:paraId="33705851" w14:textId="77F8F4E3">
      <w:pPr>
        <w:jc w:val="center"/>
        <w:rPr>
          <w:sz w:val="28"/>
          <w:szCs w:val="28"/>
        </w:rPr>
      </w:pPr>
    </w:p>
    <w:p w:rsidR="00241F70" w:rsidP="00F83DE7" w:rsidRDefault="00241F70" w14:paraId="24D7A406" w14:textId="5ECA3C5B">
      <w:pPr>
        <w:jc w:val="center"/>
        <w:rPr>
          <w:sz w:val="28"/>
          <w:szCs w:val="28"/>
        </w:rPr>
      </w:pPr>
    </w:p>
    <w:p w:rsidR="00D34912" w:rsidP="00F83DE7" w:rsidRDefault="00D34912" w14:paraId="0F7A48AD" w14:textId="025BD65E">
      <w:pPr>
        <w:jc w:val="center"/>
        <w:rPr>
          <w:sz w:val="28"/>
          <w:szCs w:val="28"/>
        </w:rPr>
      </w:pPr>
    </w:p>
    <w:p w:rsidR="00D34912" w:rsidP="00F83DE7" w:rsidRDefault="00D34912" w14:paraId="183B9138" w14:textId="403ED49E">
      <w:pPr>
        <w:jc w:val="center"/>
        <w:rPr>
          <w:sz w:val="28"/>
          <w:szCs w:val="28"/>
        </w:rPr>
      </w:pPr>
    </w:p>
    <w:p w:rsidR="00D34912" w:rsidP="00F83DE7" w:rsidRDefault="00D34912" w14:paraId="456F8FB2" w14:textId="63E87D2C">
      <w:pPr>
        <w:jc w:val="center"/>
        <w:rPr>
          <w:sz w:val="28"/>
          <w:szCs w:val="28"/>
        </w:rPr>
      </w:pPr>
    </w:p>
    <w:p w:rsidR="00D34912" w:rsidP="00F83DE7" w:rsidRDefault="00D34912" w14:paraId="6916F532" w14:textId="77777777">
      <w:pPr>
        <w:jc w:val="center"/>
        <w:rPr>
          <w:sz w:val="28"/>
          <w:szCs w:val="28"/>
        </w:rPr>
      </w:pPr>
    </w:p>
    <w:p w:rsidR="00241F70" w:rsidP="00F83DE7" w:rsidRDefault="00241F70" w14:paraId="743874C8" w14:textId="34E51C43">
      <w:pPr>
        <w:jc w:val="center"/>
        <w:rPr>
          <w:sz w:val="28"/>
          <w:szCs w:val="28"/>
        </w:rPr>
      </w:pPr>
    </w:p>
    <w:p w:rsidR="00241F70" w:rsidP="00F83DE7" w:rsidRDefault="00241F70" w14:paraId="5479F6B4" w14:textId="65FA325A">
      <w:pPr>
        <w:jc w:val="center"/>
        <w:rPr>
          <w:sz w:val="28"/>
          <w:szCs w:val="28"/>
        </w:rPr>
      </w:pPr>
    </w:p>
    <w:p w:rsidRPr="00F83DE7" w:rsidR="00F83DE7" w:rsidP="00F83DE7" w:rsidRDefault="00F83DE7" w14:paraId="147C98EB" w14:textId="24095F50">
      <w:pPr>
        <w:jc w:val="center"/>
        <w:rPr>
          <w:sz w:val="28"/>
          <w:szCs w:val="28"/>
        </w:rPr>
      </w:pPr>
      <w:bookmarkStart w:name="_Hlk104965194" w:id="0"/>
      <w:bookmarkEnd w:id="0"/>
      <w:r w:rsidRPr="3E44591A">
        <w:rPr>
          <w:sz w:val="28"/>
          <w:szCs w:val="28"/>
        </w:rPr>
        <w:t>Diadema</w:t>
      </w:r>
    </w:p>
    <w:p w:rsidRPr="00F83DE7" w:rsidR="00F83DE7" w:rsidP="00F83DE7" w:rsidRDefault="00F83DE7" w14:paraId="201C9041" w14:textId="3776AC73">
      <w:pPr>
        <w:jc w:val="center"/>
        <w:rPr>
          <w:sz w:val="28"/>
          <w:szCs w:val="28"/>
        </w:rPr>
      </w:pPr>
      <w:r w:rsidRPr="3E44591A">
        <w:rPr>
          <w:sz w:val="28"/>
          <w:szCs w:val="28"/>
        </w:rPr>
        <w:t>2022</w:t>
      </w:r>
    </w:p>
    <w:p w:rsidRPr="00A4765C" w:rsidR="003A41B7" w:rsidP="003A41B7" w:rsidRDefault="003A41B7" w14:paraId="0E25F725" w14:textId="77777777"/>
    <w:p w:rsidR="008C42CD" w:rsidP="008C42CD" w:rsidRDefault="008C42CD" w14:paraId="50C30877" w14:textId="5F88E1AF"/>
    <w:p w:rsidR="008C42CD" w:rsidP="008C42CD" w:rsidRDefault="008C42CD" w14:paraId="6528AAD9" w14:textId="18530593"/>
    <w:p w:rsidR="00403CF1" w:rsidP="008C42CD" w:rsidRDefault="00403CF1" w14:paraId="4409A0B5" w14:textId="40672475"/>
    <w:p w:rsidR="00403CF1" w:rsidP="008C42CD" w:rsidRDefault="00403CF1" w14:paraId="4FEE7B23" w14:textId="0AF6D75E"/>
    <w:p w:rsidR="00403CF1" w:rsidP="008C42CD" w:rsidRDefault="00403CF1" w14:paraId="3AB0E8F8" w14:textId="2FE6584C"/>
    <w:p w:rsidR="00403CF1" w:rsidP="008C42CD" w:rsidRDefault="00403CF1" w14:paraId="32D62C29" w14:textId="5D68DE7C"/>
    <w:p w:rsidR="00403CF1" w:rsidP="008C42CD" w:rsidRDefault="00403CF1" w14:paraId="1B2C20BA" w14:textId="06F045B5"/>
    <w:p w:rsidR="00403CF1" w:rsidP="008C42CD" w:rsidRDefault="00403CF1" w14:paraId="4AAEE4D4" w14:textId="328D7C12"/>
    <w:p w:rsidR="00403CF1" w:rsidP="008C42CD" w:rsidRDefault="00403CF1" w14:paraId="78DD9D52" w14:textId="68E94A5F"/>
    <w:p w:rsidR="00403CF1" w:rsidP="008C42CD" w:rsidRDefault="00403CF1" w14:paraId="58D71AD1" w14:textId="4F2CAAE0"/>
    <w:p w:rsidR="00403CF1" w:rsidP="008C42CD" w:rsidRDefault="00403CF1" w14:paraId="7FA4433D" w14:textId="5BB482A1"/>
    <w:p w:rsidR="00403CF1" w:rsidP="008C42CD" w:rsidRDefault="00403CF1" w14:paraId="370443EA" w14:textId="39AE314A"/>
    <w:p w:rsidR="00403CF1" w:rsidP="008C42CD" w:rsidRDefault="00403CF1" w14:paraId="6AA5B015" w14:textId="71610B6A"/>
    <w:p w:rsidR="00403CF1" w:rsidP="008C42CD" w:rsidRDefault="00403CF1" w14:paraId="32FFD007" w14:textId="1ADC7363"/>
    <w:p w:rsidR="00403CF1" w:rsidP="008C42CD" w:rsidRDefault="00403CF1" w14:paraId="16436473" w14:textId="32714E32"/>
    <w:p w:rsidR="00403CF1" w:rsidP="008C42CD" w:rsidRDefault="00403CF1" w14:paraId="3FD19367" w14:textId="504060D3"/>
    <w:p w:rsidR="00403CF1" w:rsidP="008C42CD" w:rsidRDefault="00403CF1" w14:paraId="50CF5665" w14:textId="3D322F11"/>
    <w:p w:rsidR="00403CF1" w:rsidP="008C42CD" w:rsidRDefault="00403CF1" w14:paraId="494478DD" w14:textId="62DDA062"/>
    <w:p w:rsidR="00403CF1" w:rsidP="008C42CD" w:rsidRDefault="00403CF1" w14:paraId="6B5EB13B" w14:textId="77777777"/>
    <w:p w:rsidR="00403CF1" w:rsidP="008C42CD" w:rsidRDefault="00403CF1" w14:paraId="2B07117A" w14:textId="493631A3"/>
    <w:p w:rsidR="00403CF1" w:rsidP="008C42CD" w:rsidRDefault="00403CF1" w14:paraId="3F1B1C85" w14:textId="0E220026"/>
    <w:p w:rsidR="3E44591A" w:rsidP="3E44591A" w:rsidRDefault="3E44591A" w14:paraId="149E2F7C" w14:textId="4290A3AA">
      <w:pPr>
        <w:pStyle w:val="Ttulo"/>
        <w:spacing w:after="120" w:line="360" w:lineRule="auto"/>
        <w:rPr>
          <w:b w:val="0"/>
          <w:bCs w:val="0"/>
          <w:sz w:val="40"/>
          <w:szCs w:val="40"/>
        </w:rPr>
      </w:pPr>
    </w:p>
    <w:p w:rsidR="3E590EC4" w:rsidP="006C7663" w:rsidRDefault="3E590EC4" w14:paraId="1F5A71E4" w14:textId="56E9D05F">
      <w:pPr>
        <w:jc w:val="center"/>
        <w:rPr>
          <w:b/>
          <w:bCs/>
          <w:sz w:val="40"/>
          <w:szCs w:val="40"/>
        </w:rPr>
      </w:pPr>
      <w:r w:rsidRPr="3E44591A">
        <w:rPr>
          <w:sz w:val="40"/>
          <w:szCs w:val="40"/>
        </w:rPr>
        <w:t>Parte I - Descrição do Projeto Interdisciplinar</w:t>
      </w:r>
    </w:p>
    <w:p w:rsidR="00913F94" w:rsidP="00913F94" w:rsidRDefault="00913F94" w14:paraId="668A5D30" w14:textId="2E3A1F9D"/>
    <w:p w:rsidR="00913F94" w:rsidP="00913F94" w:rsidRDefault="00913F94" w14:paraId="7C32C113" w14:textId="3FDEB18E"/>
    <w:p w:rsidR="00913F94" w:rsidP="00913F94" w:rsidRDefault="00913F94" w14:paraId="463F7178" w14:textId="5ED6669E"/>
    <w:p w:rsidR="00913F94" w:rsidP="00913F94" w:rsidRDefault="00913F94" w14:paraId="54F7FBD5" w14:textId="115C49E1"/>
    <w:p w:rsidR="00913F94" w:rsidP="00913F94" w:rsidRDefault="00913F94" w14:paraId="325FDA13" w14:textId="74820076"/>
    <w:p w:rsidR="00913F94" w:rsidP="00913F94" w:rsidRDefault="00913F94" w14:paraId="385B22C7" w14:textId="112D64EA"/>
    <w:p w:rsidR="00913F94" w:rsidP="00913F94" w:rsidRDefault="00913F94" w14:paraId="3485BABE" w14:textId="2D96DE91"/>
    <w:p w:rsidR="00913F94" w:rsidP="00913F94" w:rsidRDefault="00913F94" w14:paraId="54555601" w14:textId="0EEF8365"/>
    <w:p w:rsidR="00913F94" w:rsidP="00913F94" w:rsidRDefault="00913F94" w14:paraId="41851D72" w14:textId="03F40142"/>
    <w:p w:rsidR="00913F94" w:rsidP="00913F94" w:rsidRDefault="00913F94" w14:paraId="4245FCCF" w14:textId="7C5784E2"/>
    <w:p w:rsidR="00913F94" w:rsidP="00913F94" w:rsidRDefault="00913F94" w14:paraId="36BDBD4B" w14:textId="0E027CE4"/>
    <w:p w:rsidR="00913F94" w:rsidP="00913F94" w:rsidRDefault="00913F94" w14:paraId="19DF309B" w14:textId="5D42C25E"/>
    <w:p w:rsidR="00913F94" w:rsidP="00913F94" w:rsidRDefault="00913F94" w14:paraId="33DED083" w14:textId="4100C824"/>
    <w:p w:rsidR="00913F94" w:rsidP="00913F94" w:rsidRDefault="00913F94" w14:paraId="2E0156EC" w14:textId="6A5873EC"/>
    <w:p w:rsidR="00913F94" w:rsidP="00913F94" w:rsidRDefault="00913F94" w14:paraId="6A04F271" w14:textId="20983718"/>
    <w:p w:rsidR="00913F94" w:rsidP="00913F94" w:rsidRDefault="00913F94" w14:paraId="56F9DB6F" w14:textId="611CCD57"/>
    <w:p w:rsidR="00913F94" w:rsidP="00913F94" w:rsidRDefault="00913F94" w14:paraId="7C4C2D92" w14:textId="4D43F019"/>
    <w:p w:rsidR="00913F94" w:rsidP="00913F94" w:rsidRDefault="00913F94" w14:paraId="0C8F09EE" w14:textId="6934CF8B"/>
    <w:p w:rsidRPr="00913F94" w:rsidR="00913F94" w:rsidP="00913F94" w:rsidRDefault="00913F94" w14:paraId="59102580" w14:textId="68095699"/>
    <w:p w:rsidR="3E44591A" w:rsidP="3E44591A" w:rsidRDefault="3E44591A" w14:paraId="512EB12D" w14:textId="6E03EE7A">
      <w:pPr>
        <w:jc w:val="both"/>
        <w:rPr>
          <w:b/>
          <w:bCs/>
          <w:sz w:val="28"/>
          <w:szCs w:val="28"/>
        </w:rPr>
      </w:pPr>
    </w:p>
    <w:p w:rsidR="00C51DAF" w:rsidP="3E44591A" w:rsidRDefault="00C51DAF" w14:paraId="6CFEB3B4" w14:textId="09FA78E6">
      <w:pPr>
        <w:jc w:val="both"/>
        <w:rPr>
          <w:b/>
          <w:bCs/>
          <w:sz w:val="28"/>
          <w:szCs w:val="28"/>
        </w:rPr>
      </w:pPr>
      <w:r w:rsidRPr="3E44591A">
        <w:rPr>
          <w:b/>
          <w:bCs/>
          <w:sz w:val="28"/>
          <w:szCs w:val="28"/>
        </w:rPr>
        <w:t>Introdução</w:t>
      </w:r>
    </w:p>
    <w:p w:rsidR="00C51DAF" w:rsidP="3E44591A" w:rsidRDefault="00C51DAF" w14:paraId="68FCC2E1" w14:textId="2F35B907">
      <w:pPr>
        <w:jc w:val="both"/>
      </w:pPr>
    </w:p>
    <w:p w:rsidR="00C51DAF" w:rsidP="3E44591A" w:rsidRDefault="00C51DAF" w14:paraId="2CBF9363" w14:textId="635244EE">
      <w:pPr>
        <w:spacing w:before="120" w:line="360" w:lineRule="auto"/>
        <w:jc w:val="both"/>
      </w:pPr>
      <w:r>
        <w:t>O objetivo deste guia é orientar os estudantes do Curso Superior de Tecnologia (CST) em Desenvolvimento de Software Multiplataforma (DSM) na elaboração do Projeto Interdisciplinar</w:t>
      </w:r>
      <w:r w:rsidR="00C00596">
        <w:t xml:space="preserve"> (PI)</w:t>
      </w:r>
      <w:r>
        <w:t xml:space="preserve"> realizado durante o </w:t>
      </w:r>
      <w:r w:rsidR="00C00596">
        <w:t>segundo</w:t>
      </w:r>
      <w:r>
        <w:t xml:space="preserve"> semestre do curso.</w:t>
      </w:r>
    </w:p>
    <w:p w:rsidR="007D568E" w:rsidP="3E44591A" w:rsidRDefault="007D568E" w14:paraId="1B76A89E" w14:textId="015FBB1B">
      <w:pPr>
        <w:spacing w:before="120" w:line="360" w:lineRule="auto"/>
        <w:jc w:val="both"/>
      </w:pPr>
      <w:r>
        <w:t xml:space="preserve">O PI </w:t>
      </w:r>
      <w:r w:rsidR="00D74A95">
        <w:t>é uma atividade</w:t>
      </w:r>
      <w:r>
        <w:t xml:space="preserve"> importante por</w:t>
      </w:r>
      <w:r w:rsidR="00D74A95">
        <w:t>que ajuda o estudante</w:t>
      </w:r>
      <w:r w:rsidR="00523B22">
        <w:t xml:space="preserve"> a entender a importância das disciplinas e a desenvolver suas competências.</w:t>
      </w:r>
      <w:r>
        <w:t xml:space="preserve"> O desenvolvimento das competências é estimulado</w:t>
      </w:r>
      <w:r w:rsidR="000D065F">
        <w:t xml:space="preserve"> nessa disciplina </w:t>
      </w:r>
      <w:r>
        <w:t xml:space="preserve">porque o PI articula o conhecimento obtido nas disciplinas </w:t>
      </w:r>
      <w:r w:rsidR="000D065F">
        <w:t xml:space="preserve">do semestre atual </w:t>
      </w:r>
      <w:r>
        <w:t xml:space="preserve">com a prática. O conhecimento e a habilidade desenvolvida pela prática são </w:t>
      </w:r>
      <w:r w:rsidR="00C51F77">
        <w:t>dois</w:t>
      </w:r>
      <w:r>
        <w:t xml:space="preserve"> dos pilares do desenvolvimento da competência, o terceiro pilar </w:t>
      </w:r>
      <w:r w:rsidR="000E5D86">
        <w:t xml:space="preserve">é a atitude, querer fazer, e </w:t>
      </w:r>
      <w:r>
        <w:t>depende exclusivamente do estudante</w:t>
      </w:r>
      <w:r w:rsidR="000E5D86">
        <w:t xml:space="preserve"> (LEME, 2006)</w:t>
      </w:r>
      <w:r>
        <w:t>.</w:t>
      </w:r>
      <w:r w:rsidR="000E5D86">
        <w:t xml:space="preserve"> Portanto é imprescindível que cada estudante se dedique ao PI como se estivesse desenvolvendo o projeto solicitado por um superior em empresa ou por um cliente </w:t>
      </w:r>
      <w:r w:rsidR="000D065F">
        <w:t xml:space="preserve">caso </w:t>
      </w:r>
      <w:r w:rsidR="000E5D86">
        <w:t xml:space="preserve">se </w:t>
      </w:r>
      <w:r w:rsidR="000D065F">
        <w:t xml:space="preserve">torne um </w:t>
      </w:r>
      <w:r w:rsidR="000E5D86">
        <w:t xml:space="preserve">empreendedor. </w:t>
      </w:r>
      <w:r>
        <w:t xml:space="preserve"> </w:t>
      </w:r>
    </w:p>
    <w:p w:rsidR="007D568E" w:rsidP="3E44591A" w:rsidRDefault="007D568E" w14:paraId="360840E9" w14:textId="6EC9393C">
      <w:pPr>
        <w:spacing w:before="120" w:line="360" w:lineRule="auto"/>
        <w:jc w:val="both"/>
      </w:pPr>
      <w:r>
        <w:t>Todos os artefatos desenvolvidos no PI ser</w:t>
      </w:r>
      <w:r w:rsidR="00C00596">
        <w:t>ão</w:t>
      </w:r>
      <w:r>
        <w:t xml:space="preserve"> organizados em um repositório e </w:t>
      </w:r>
      <w:r w:rsidR="00C00596">
        <w:t xml:space="preserve">poderão ser </w:t>
      </w:r>
      <w:r>
        <w:t xml:space="preserve">definidos com acesso público para a criação do </w:t>
      </w:r>
      <w:r w:rsidR="000D065F">
        <w:t>portfólio</w:t>
      </w:r>
      <w:r>
        <w:t xml:space="preserve"> do estudante que pode ser apresentado quando participar de processos de seleção para estágio ou emprego.</w:t>
      </w:r>
    </w:p>
    <w:p w:rsidR="003A7AC1" w:rsidP="3E44591A" w:rsidRDefault="000D065F" w14:paraId="0D390625" w14:textId="4076AA84">
      <w:pPr>
        <w:spacing w:before="120" w:line="360" w:lineRule="auto"/>
        <w:jc w:val="both"/>
      </w:pPr>
      <w:r>
        <w:t xml:space="preserve">Durante o primeiro semestre, há três disciplinas que contribuem diretamente para o PI, porém o estudante pode perceber que todas apoiam a sua construção de conhecimento inicial de computação para o desenvolvimento do PI. </w:t>
      </w:r>
    </w:p>
    <w:p w:rsidR="003A5D4D" w:rsidP="3E44591A" w:rsidRDefault="003A5D4D" w14:paraId="5C6B367C" w14:textId="18CBD373">
      <w:pPr>
        <w:spacing w:before="120" w:line="360" w:lineRule="auto"/>
        <w:jc w:val="both"/>
      </w:pPr>
      <w:r>
        <w:t>Segundo o Projeto Pedagógico do Curso (PPC), as disciplinas que contribuirão para a elaboração do PI</w:t>
      </w:r>
      <w:r w:rsidR="00C00596">
        <w:t xml:space="preserve"> durante o segundo semestre</w:t>
      </w:r>
      <w:r>
        <w:t xml:space="preserve"> são:</w:t>
      </w:r>
    </w:p>
    <w:p w:rsidR="003A5D4D" w:rsidP="3E44591A" w:rsidRDefault="003A5D4D" w14:paraId="18162803" w14:textId="5E7B90C8">
      <w:pPr>
        <w:spacing w:before="120" w:line="360" w:lineRule="auto"/>
        <w:jc w:val="both"/>
      </w:pPr>
      <w:r>
        <w:t>- Engenharia de Software I</w:t>
      </w:r>
      <w:r w:rsidR="00C00596">
        <w:t>I</w:t>
      </w:r>
      <w:r>
        <w:t xml:space="preserve"> – é uma disciplina chave, nessa disciplina o professor é o encarregado de desenvolver PI;</w:t>
      </w:r>
    </w:p>
    <w:p w:rsidR="003A5D4D" w:rsidP="3E44591A" w:rsidRDefault="003A5D4D" w14:paraId="2509C353" w14:textId="456E36BA">
      <w:pPr>
        <w:spacing w:before="120" w:line="360" w:lineRule="auto"/>
        <w:jc w:val="both"/>
      </w:pPr>
      <w:r>
        <w:t>- Desenvolvimento Web I</w:t>
      </w:r>
      <w:r w:rsidR="00C00596">
        <w:t>I</w:t>
      </w:r>
      <w:r>
        <w:t xml:space="preserve"> – é uma disciplina satélite que deve apoiar o desenvolvimento do PI;</w:t>
      </w:r>
    </w:p>
    <w:p w:rsidR="003A5D4D" w:rsidP="3E44591A" w:rsidRDefault="003A5D4D" w14:paraId="23786298" w14:textId="41EDB457">
      <w:pPr>
        <w:spacing w:before="120" w:line="360" w:lineRule="auto"/>
        <w:jc w:val="both"/>
      </w:pPr>
      <w:r>
        <w:t xml:space="preserve">- </w:t>
      </w:r>
      <w:r w:rsidR="00C00596">
        <w:t>Banco de Dados - Relacional</w:t>
      </w:r>
      <w:r>
        <w:t xml:space="preserve"> – é uma disciplina satélite que deve apoiar o desenvolvimento do PI.</w:t>
      </w:r>
    </w:p>
    <w:p w:rsidR="00C51DAF" w:rsidP="3E44591A" w:rsidRDefault="00C03157" w14:paraId="03A683EE" w14:textId="6F33AB32">
      <w:pPr>
        <w:spacing w:before="120" w:line="360" w:lineRule="auto"/>
        <w:jc w:val="both"/>
      </w:pPr>
      <w:r>
        <w:t xml:space="preserve">O objetivo do PI durante o </w:t>
      </w:r>
      <w:r w:rsidR="00C00596">
        <w:t>segundo</w:t>
      </w:r>
      <w:r>
        <w:t xml:space="preserve"> semestre do curso é aplicar as competências desenvolvidas </w:t>
      </w:r>
      <w:r w:rsidR="00A02F86">
        <w:t>nas disciplinas cha</w:t>
      </w:r>
      <w:r w:rsidR="0046231E">
        <w:t>ve e satélite no processo da engenharia</w:t>
      </w:r>
      <w:r w:rsidR="0045549F">
        <w:t xml:space="preserve"> de requisitos </w:t>
      </w:r>
      <w:r w:rsidR="0046231E">
        <w:t>e na</w:t>
      </w:r>
      <w:r w:rsidR="0045549F">
        <w:t xml:space="preserve"> implementação</w:t>
      </w:r>
      <w:r w:rsidR="00A02F86">
        <w:t xml:space="preserve"> </w:t>
      </w:r>
      <w:r w:rsidR="0045549F">
        <w:t>de</w:t>
      </w:r>
      <w:r w:rsidR="00A02F86">
        <w:t xml:space="preserve"> um</w:t>
      </w:r>
      <w:r w:rsidR="00C00596">
        <w:t xml:space="preserve"> sistema para a web</w:t>
      </w:r>
      <w:r w:rsidR="00A02F86">
        <w:t xml:space="preserve"> que resolva um problema proposto por uma organização.</w:t>
      </w:r>
    </w:p>
    <w:p w:rsidR="00017C9C" w:rsidP="3E44591A" w:rsidRDefault="00017C9C" w14:paraId="23E83D8D" w14:textId="17278669">
      <w:pPr>
        <w:spacing w:before="120" w:line="360" w:lineRule="auto"/>
        <w:jc w:val="both"/>
        <w:rPr>
          <w:rFonts w:cs="Arial"/>
        </w:rPr>
      </w:pPr>
      <w:r>
        <w:t xml:space="preserve">Conforme o Manual de Projetos Interdisciplinares, o PI auxiliará no desenvolvimento das competências socioemocionais como: </w:t>
      </w:r>
      <w:r w:rsidRPr="3E44591A">
        <w:rPr>
          <w:rFonts w:cs="Arial"/>
        </w:rPr>
        <w:t>“</w:t>
      </w:r>
      <w:r w:rsidRPr="3E44591A">
        <w:rPr>
          <w:rFonts w:cs="Arial"/>
          <w:color w:val="000000" w:themeColor="text1"/>
        </w:rPr>
        <w:t>autonomia, proatividade, trabalho em equipe, comunicação, gestão de projetos, resolução de problemas, entre outras</w:t>
      </w:r>
      <w:r w:rsidRPr="3E44591A">
        <w:rPr>
          <w:rFonts w:cs="Arial"/>
        </w:rPr>
        <w:t>”.</w:t>
      </w:r>
    </w:p>
    <w:p w:rsidR="0011409D" w:rsidP="3E44591A" w:rsidRDefault="0011409D" w14:paraId="625C30F3" w14:textId="2F026325">
      <w:pPr>
        <w:spacing w:before="120" w:line="360" w:lineRule="auto"/>
        <w:jc w:val="both"/>
        <w:rPr>
          <w:rFonts w:cs="Arial"/>
        </w:rPr>
      </w:pPr>
      <w:r w:rsidRPr="3E44591A">
        <w:rPr>
          <w:rFonts w:cs="Arial"/>
        </w:rPr>
        <w:t xml:space="preserve">O PPC do curso cita as competências socioemocionais desenvolvidas transversalmente em todos os componentes do </w:t>
      </w:r>
      <w:r w:rsidRPr="3E44591A" w:rsidR="00C00596">
        <w:rPr>
          <w:rFonts w:cs="Arial"/>
        </w:rPr>
        <w:t>segundo</w:t>
      </w:r>
      <w:r w:rsidRPr="3E44591A">
        <w:rPr>
          <w:rFonts w:cs="Arial"/>
        </w:rPr>
        <w:t xml:space="preserve"> semestre:</w:t>
      </w:r>
    </w:p>
    <w:p w:rsidRPr="00483ECE" w:rsidR="00483ECE" w:rsidP="00145E9A" w:rsidRDefault="00483ECE" w14:paraId="0D341598" w14:textId="6E1C0A42">
      <w:pPr>
        <w:pStyle w:val="PargrafodaLista"/>
        <w:numPr>
          <w:ilvl w:val="0"/>
          <w:numId w:val="39"/>
        </w:numPr>
        <w:spacing w:before="120" w:line="360" w:lineRule="auto"/>
        <w:jc w:val="both"/>
        <w:rPr>
          <w:rFonts w:cs="Arial"/>
          <w:color w:val="000000"/>
        </w:rPr>
      </w:pPr>
      <w:r w:rsidRPr="3E44591A">
        <w:rPr>
          <w:rFonts w:cs="Arial"/>
          <w:color w:val="000000" w:themeColor="text1"/>
        </w:rPr>
        <w:t>Demostrar capacidade de resolver problemas complexos e propor soluções criativas e inovadoras;</w:t>
      </w:r>
    </w:p>
    <w:p w:rsidRPr="00483ECE" w:rsidR="00483ECE" w:rsidP="00145E9A" w:rsidRDefault="00483ECE" w14:paraId="39AB94E5" w14:textId="75CAA2A5">
      <w:pPr>
        <w:pStyle w:val="PargrafodaLista"/>
        <w:numPr>
          <w:ilvl w:val="0"/>
          <w:numId w:val="39"/>
        </w:numPr>
        <w:spacing w:before="120" w:line="360" w:lineRule="auto"/>
        <w:jc w:val="both"/>
        <w:rPr>
          <w:rFonts w:cs="Arial"/>
          <w:color w:val="000000"/>
        </w:rPr>
      </w:pPr>
      <w:r w:rsidRPr="3E44591A">
        <w:rPr>
          <w:rFonts w:cs="Arial"/>
          <w:color w:val="000000" w:themeColor="text1"/>
        </w:rPr>
        <w:t>Desenvolver a visão sistêmica, identificando soluções, respeitando aspetos culturais, éticos, ambientais e sociais no âmbito local, regional e internacional;</w:t>
      </w:r>
    </w:p>
    <w:p w:rsidRPr="00483ECE" w:rsidR="00483ECE" w:rsidP="00145E9A" w:rsidRDefault="00483ECE" w14:paraId="067BE2F9" w14:textId="3D7B5586">
      <w:pPr>
        <w:pStyle w:val="PargrafodaLista"/>
        <w:numPr>
          <w:ilvl w:val="0"/>
          <w:numId w:val="39"/>
        </w:numPr>
        <w:spacing w:before="120" w:line="360" w:lineRule="auto"/>
        <w:jc w:val="both"/>
        <w:rPr>
          <w:rFonts w:cs="Arial"/>
          <w:color w:val="000000"/>
        </w:rPr>
      </w:pPr>
      <w:r w:rsidRPr="3E44591A">
        <w:rPr>
          <w:rFonts w:cs="Arial"/>
          <w:color w:val="000000" w:themeColor="text1"/>
        </w:rPr>
        <w:t>Evidenciar o uso de pensamento crítico em situações adversas;</w:t>
      </w:r>
    </w:p>
    <w:p w:rsidRPr="00483ECE" w:rsidR="00483ECE" w:rsidP="00145E9A" w:rsidRDefault="00483ECE" w14:paraId="114B89C3" w14:textId="37E98544">
      <w:pPr>
        <w:pStyle w:val="PargrafodaLista"/>
        <w:numPr>
          <w:ilvl w:val="0"/>
          <w:numId w:val="39"/>
        </w:numPr>
        <w:spacing w:before="120" w:line="360" w:lineRule="auto"/>
        <w:jc w:val="both"/>
        <w:rPr>
          <w:rFonts w:cs="Arial"/>
          <w:color w:val="000000"/>
        </w:rPr>
      </w:pPr>
      <w:r w:rsidRPr="3E44591A">
        <w:rPr>
          <w:rFonts w:cs="Arial"/>
          <w:color w:val="000000" w:themeColor="text1"/>
        </w:rPr>
        <w:t>Empreender ações inovadoras, analisando criticamente a organização, antecipando e promovendo transformações;</w:t>
      </w:r>
    </w:p>
    <w:p w:rsidRPr="00483ECE" w:rsidR="00483ECE" w:rsidP="00145E9A" w:rsidRDefault="00483ECE" w14:paraId="428739D2" w14:textId="21CF5A86">
      <w:pPr>
        <w:pStyle w:val="PargrafodaLista"/>
        <w:numPr>
          <w:ilvl w:val="0"/>
          <w:numId w:val="39"/>
        </w:numPr>
        <w:spacing w:before="120" w:line="360" w:lineRule="auto"/>
        <w:jc w:val="both"/>
        <w:rPr>
          <w:rFonts w:cs="Arial"/>
          <w:color w:val="000000"/>
        </w:rPr>
      </w:pPr>
      <w:r w:rsidRPr="3E44591A">
        <w:rPr>
          <w:rFonts w:cs="Arial"/>
          <w:color w:val="000000" w:themeColor="text1"/>
        </w:rPr>
        <w:t>Administrar conflitos quando necessário, estabelecer relações e propor um ambiente colaborativo, incentivando o trabalho em equipe;</w:t>
      </w:r>
    </w:p>
    <w:p w:rsidRPr="00483ECE" w:rsidR="00483ECE" w:rsidP="00145E9A" w:rsidRDefault="00483ECE" w14:paraId="273F0729" w14:textId="41691043">
      <w:pPr>
        <w:pStyle w:val="PargrafodaLista"/>
        <w:numPr>
          <w:ilvl w:val="0"/>
          <w:numId w:val="39"/>
        </w:numPr>
        <w:spacing w:before="120" w:line="360" w:lineRule="auto"/>
        <w:jc w:val="both"/>
        <w:rPr>
          <w:rFonts w:cs="Arial"/>
          <w:color w:val="000000"/>
        </w:rPr>
      </w:pPr>
      <w:r w:rsidRPr="3E44591A">
        <w:rPr>
          <w:rFonts w:cs="Arial"/>
          <w:color w:val="000000" w:themeColor="text1"/>
        </w:rPr>
        <w:t>Atuar de forma autônoma na realização de atividades profissionais e na execução de projetos;</w:t>
      </w:r>
    </w:p>
    <w:p w:rsidRPr="00483ECE" w:rsidR="00483ECE" w:rsidP="00145E9A" w:rsidRDefault="00483ECE" w14:paraId="53065301" w14:textId="198FD374">
      <w:pPr>
        <w:pStyle w:val="PargrafodaLista"/>
        <w:numPr>
          <w:ilvl w:val="0"/>
          <w:numId w:val="39"/>
        </w:numPr>
        <w:spacing w:before="120" w:line="360" w:lineRule="auto"/>
        <w:jc w:val="both"/>
        <w:rPr>
          <w:rFonts w:cs="Arial"/>
          <w:color w:val="000000"/>
        </w:rPr>
      </w:pPr>
      <w:r w:rsidRPr="3E44591A">
        <w:rPr>
          <w:rFonts w:cs="Arial"/>
          <w:color w:val="000000" w:themeColor="text1"/>
        </w:rPr>
        <w:t>Elaborar, gerenciar e apoiar projetos identificando oportunidades e avaliando os riscos inerentes;</w:t>
      </w:r>
    </w:p>
    <w:p w:rsidRPr="0011409D" w:rsidR="0011409D" w:rsidP="00145E9A" w:rsidRDefault="00483ECE" w14:paraId="1819AB7F" w14:textId="42FD8384">
      <w:pPr>
        <w:pStyle w:val="PargrafodaLista"/>
        <w:numPr>
          <w:ilvl w:val="0"/>
          <w:numId w:val="39"/>
        </w:numPr>
        <w:spacing w:before="120" w:line="360" w:lineRule="auto"/>
        <w:jc w:val="both"/>
        <w:rPr>
          <w:rFonts w:cs="Arial"/>
          <w:color w:val="000000" w:themeColor="text1"/>
        </w:rPr>
      </w:pPr>
      <w:r w:rsidRPr="3E44591A">
        <w:rPr>
          <w:rFonts w:cs="Arial"/>
          <w:color w:val="000000" w:themeColor="text1"/>
        </w:rPr>
        <w:t>Comunicar-se, tanto na língua materna como em língua estrangeira</w:t>
      </w:r>
      <w:r w:rsidRPr="33C10074">
        <w:rPr>
          <w:rFonts w:cs="Arial"/>
          <w:color w:val="000000" w:themeColor="text1"/>
        </w:rPr>
        <w:t>.</w:t>
      </w:r>
    </w:p>
    <w:p w:rsidR="00017C9C" w:rsidP="3E44591A" w:rsidRDefault="00017C9C" w14:paraId="2139381A" w14:textId="4210CEAB">
      <w:pPr>
        <w:spacing w:before="120" w:line="360" w:lineRule="auto"/>
        <w:jc w:val="both"/>
        <w:rPr>
          <w:rFonts w:cs="Arial"/>
        </w:rPr>
      </w:pPr>
      <w:r w:rsidRPr="3E44591A">
        <w:rPr>
          <w:rFonts w:cs="Arial"/>
        </w:rPr>
        <w:t>O PPC do curso cita a</w:t>
      </w:r>
      <w:r w:rsidRPr="3E44591A" w:rsidR="00016981">
        <w:rPr>
          <w:rFonts w:cs="Arial"/>
        </w:rPr>
        <w:t>s competências profissionais</w:t>
      </w:r>
      <w:r w:rsidRPr="3E44591A">
        <w:rPr>
          <w:rFonts w:cs="Arial"/>
        </w:rPr>
        <w:t xml:space="preserve"> desenvolv</w:t>
      </w:r>
      <w:r w:rsidRPr="3E44591A" w:rsidR="00016981">
        <w:rPr>
          <w:rFonts w:cs="Arial"/>
        </w:rPr>
        <w:t xml:space="preserve">idas em cada disciplina e são apresentadas na </w:t>
      </w:r>
      <w:r w:rsidRPr="3E44591A" w:rsidR="00FF761D">
        <w:rPr>
          <w:rFonts w:cs="Arial"/>
        </w:rPr>
        <w:fldChar w:fldCharType="begin"/>
      </w:r>
      <w:r w:rsidRPr="3E44591A" w:rsidR="00FF761D">
        <w:rPr>
          <w:rFonts w:cs="Arial"/>
        </w:rPr>
        <w:instrText xml:space="preserve"> REF _Ref96422501 \h </w:instrText>
      </w:r>
      <w:r w:rsidRPr="3E44591A" w:rsidR="002C5C15">
        <w:rPr>
          <w:rFonts w:cs="Arial"/>
        </w:rPr>
        <w:instrText xml:space="preserve"> \* MERGEFORMAT </w:instrText>
      </w:r>
      <w:r w:rsidRPr="3E44591A" w:rsidR="00FF761D">
        <w:rPr>
          <w:rFonts w:cs="Arial"/>
        </w:rPr>
      </w:r>
      <w:r w:rsidRPr="3E44591A" w:rsidR="00FF761D">
        <w:rPr>
          <w:rFonts w:cs="Arial"/>
        </w:rPr>
        <w:fldChar w:fldCharType="separate"/>
      </w:r>
      <w:r w:rsidRPr="00F40771" w:rsidR="00F40771">
        <w:t xml:space="preserve">Tabela </w:t>
      </w:r>
      <w:r w:rsidRPr="3E44591A" w:rsidR="00F40771">
        <w:rPr>
          <w:noProof/>
        </w:rPr>
        <w:t>1</w:t>
      </w:r>
      <w:r w:rsidRPr="3E44591A" w:rsidR="00FF761D">
        <w:rPr>
          <w:rFonts w:cs="Arial"/>
        </w:rPr>
        <w:fldChar w:fldCharType="end"/>
      </w:r>
      <w:r w:rsidRPr="3E44591A" w:rsidR="0011409D">
        <w:rPr>
          <w:rFonts w:cs="Arial"/>
        </w:rPr>
        <w:t xml:space="preserve"> a seguir</w:t>
      </w:r>
      <w:r w:rsidRPr="3E44591A" w:rsidR="00016981">
        <w:rPr>
          <w:rFonts w:cs="Arial"/>
        </w:rPr>
        <w:t>.</w:t>
      </w:r>
    </w:p>
    <w:p w:rsidRPr="000B5631" w:rsidR="000B5631" w:rsidP="002C5C15" w:rsidRDefault="000B5631" w14:paraId="47C1CC8F" w14:textId="5D4C23AB">
      <w:pPr>
        <w:pStyle w:val="Legenda"/>
        <w:keepNext/>
        <w:jc w:val="center"/>
        <w:rPr>
          <w:color w:val="auto"/>
        </w:rPr>
      </w:pPr>
      <w:bookmarkStart w:name="_Ref96422501" w:id="1"/>
      <w:r w:rsidRPr="6418ABFE">
        <w:rPr>
          <w:color w:val="auto"/>
        </w:rPr>
        <w:t xml:space="preserve">Tabela </w:t>
      </w:r>
      <w:r w:rsidRPr="6418ABFE" w:rsidR="7A6B6FEF">
        <w:rPr>
          <w:color w:val="auto"/>
        </w:rPr>
        <w:t>1</w:t>
      </w:r>
      <w:bookmarkEnd w:id="1"/>
      <w:r w:rsidRPr="6418ABFE">
        <w:rPr>
          <w:color w:val="auto"/>
        </w:rPr>
        <w:t xml:space="preserve"> Disciplinas X Competências Profissionais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256"/>
        <w:gridCol w:w="6094"/>
      </w:tblGrid>
      <w:tr w:rsidRPr="00933072" w:rsidR="00016981" w:rsidTr="6418ABFE" w14:paraId="7C0F34F0" w14:textId="77777777">
        <w:tc>
          <w:tcPr>
            <w:tcW w:w="3256" w:type="dxa"/>
          </w:tcPr>
          <w:p w:rsidRPr="00933072" w:rsidR="00016981" w:rsidP="3E44591A" w:rsidRDefault="00016981" w14:paraId="41556835" w14:textId="176BE838">
            <w:pPr>
              <w:spacing w:before="120" w:line="360" w:lineRule="auto"/>
              <w:jc w:val="both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Disciplina</w:t>
            </w:r>
          </w:p>
        </w:tc>
        <w:tc>
          <w:tcPr>
            <w:tcW w:w="6094" w:type="dxa"/>
          </w:tcPr>
          <w:p w:rsidRPr="00933072" w:rsidR="00016981" w:rsidP="3E44591A" w:rsidRDefault="00016981" w14:paraId="048BA395" w14:textId="10F50692">
            <w:pPr>
              <w:spacing w:before="120" w:line="360" w:lineRule="auto"/>
              <w:jc w:val="both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Competências Profissionais</w:t>
            </w:r>
          </w:p>
        </w:tc>
      </w:tr>
      <w:tr w:rsidRPr="000310A9" w:rsidR="00016981" w:rsidTr="6418ABFE" w14:paraId="5FB2026A" w14:textId="77777777">
        <w:tc>
          <w:tcPr>
            <w:tcW w:w="3256" w:type="dxa"/>
          </w:tcPr>
          <w:p w:rsidRPr="00933072" w:rsidR="00016981" w:rsidP="3E44591A" w:rsidRDefault="00483ECE" w14:paraId="6E6EC2A9" w14:textId="37CF7B92">
            <w:pPr>
              <w:spacing w:before="120" w:line="360" w:lineRule="auto"/>
              <w:jc w:val="both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Banco de Dados - Relacional</w:t>
            </w:r>
          </w:p>
        </w:tc>
        <w:tc>
          <w:tcPr>
            <w:tcW w:w="6094" w:type="dxa"/>
          </w:tcPr>
          <w:p w:rsidRPr="00933072" w:rsidR="00933072" w:rsidP="6418ABFE" w:rsidRDefault="10327D38" w14:paraId="7D21BE85" w14:textId="77777777">
            <w:pPr>
              <w:pStyle w:val="PargrafodaLista"/>
              <w:numPr>
                <w:ilvl w:val="0"/>
                <w:numId w:val="38"/>
              </w:numPr>
              <w:spacing w:before="120" w:line="360" w:lineRule="auto"/>
              <w:jc w:val="both"/>
              <w:rPr>
                <w:rFonts w:cs="Arial"/>
              </w:rPr>
            </w:pPr>
            <w:r w:rsidRPr="6418ABFE">
              <w:t>Desenvolver projetos de Banco de Dados utilizando diferentes abordagens de modelagem e implementação a fim de garantir a qualidade dos dados.</w:t>
            </w:r>
          </w:p>
          <w:p w:rsidRPr="00933072" w:rsidR="00933072" w:rsidP="6418ABFE" w:rsidRDefault="10327D38" w14:paraId="76925C88" w14:textId="77777777">
            <w:pPr>
              <w:pStyle w:val="PargrafodaLista"/>
              <w:numPr>
                <w:ilvl w:val="0"/>
                <w:numId w:val="38"/>
              </w:numPr>
              <w:spacing w:before="120" w:line="360" w:lineRule="auto"/>
              <w:jc w:val="both"/>
              <w:rPr>
                <w:rFonts w:cs="Arial"/>
              </w:rPr>
            </w:pPr>
            <w:r w:rsidRPr="6418ABFE">
              <w:t>Utilizar adequadamente as técnicas de armazenamento e tratamento de dados estruturados, visando qualidade, manutenção e segurança;</w:t>
            </w:r>
          </w:p>
          <w:p w:rsidRPr="00933072" w:rsidR="00016981" w:rsidP="6418ABFE" w:rsidRDefault="10327D38" w14:paraId="2A2EC7C1" w14:textId="26A08170">
            <w:pPr>
              <w:pStyle w:val="PargrafodaLista"/>
              <w:numPr>
                <w:ilvl w:val="0"/>
                <w:numId w:val="38"/>
              </w:numPr>
              <w:spacing w:before="120" w:line="360" w:lineRule="auto"/>
              <w:jc w:val="both"/>
              <w:rPr>
                <w:rFonts w:cs="Arial"/>
              </w:rPr>
            </w:pPr>
            <w:r w:rsidRPr="6418ABFE">
              <w:t>Utilizar adequadamente os princípios de armazenamento e tratamento de dados a fim de suportar a recuperação de dados utilizados em aplicações.</w:t>
            </w:r>
          </w:p>
        </w:tc>
      </w:tr>
      <w:tr w:rsidRPr="000310A9" w:rsidR="00016981" w:rsidTr="6418ABFE" w14:paraId="3B2D6908" w14:textId="77777777">
        <w:tc>
          <w:tcPr>
            <w:tcW w:w="3256" w:type="dxa"/>
          </w:tcPr>
          <w:p w:rsidRPr="00933072" w:rsidR="00016981" w:rsidP="3E44591A" w:rsidRDefault="00483ECE" w14:paraId="4B138B67" w14:textId="1AF7E47D">
            <w:pPr>
              <w:spacing w:before="120" w:line="360" w:lineRule="auto"/>
              <w:jc w:val="both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Desenvolvimento Web II</w:t>
            </w:r>
          </w:p>
        </w:tc>
        <w:tc>
          <w:tcPr>
            <w:tcW w:w="6094" w:type="dxa"/>
          </w:tcPr>
          <w:p w:rsidRPr="00933072" w:rsidR="00933072" w:rsidP="6418ABFE" w:rsidRDefault="10327D38" w14:paraId="056CC0BC" w14:textId="77777777">
            <w:pPr>
              <w:pStyle w:val="PargrafodaLista"/>
              <w:numPr>
                <w:ilvl w:val="0"/>
                <w:numId w:val="37"/>
              </w:numPr>
              <w:spacing w:before="120" w:line="360" w:lineRule="auto"/>
              <w:jc w:val="both"/>
              <w:rPr>
                <w:rFonts w:cs="Arial"/>
              </w:rPr>
            </w:pPr>
            <w:r w:rsidRPr="6418ABFE">
              <w:t xml:space="preserve">Aplicar linguagens de programação back-end e raciocínio lógico adequados para resolução de situações problema e ou desenvolvimento de projetos diversos. • Desenvolver softwares baseados em metodologias e técnicas de programação que visam a segurança das aplicações e do usuário. </w:t>
            </w:r>
          </w:p>
          <w:p w:rsidRPr="00933072" w:rsidR="00016981" w:rsidP="6418ABFE" w:rsidRDefault="10327D38" w14:paraId="47D7C1AA" w14:textId="56FB1832">
            <w:pPr>
              <w:pStyle w:val="PargrafodaLista"/>
              <w:numPr>
                <w:ilvl w:val="0"/>
                <w:numId w:val="37"/>
              </w:numPr>
              <w:spacing w:before="120" w:line="360" w:lineRule="auto"/>
              <w:jc w:val="both"/>
              <w:rPr>
                <w:rFonts w:cs="Arial"/>
              </w:rPr>
            </w:pPr>
            <w:r w:rsidRPr="6418ABFE">
              <w:t>Dimensionar e estruturar os recursos necessários para implantação de um site/e-commerce entre outros projetos.</w:t>
            </w:r>
          </w:p>
        </w:tc>
      </w:tr>
      <w:tr w:rsidRPr="000310A9" w:rsidR="009A7E11" w:rsidTr="6418ABFE" w14:paraId="10CE1BF3" w14:textId="77777777">
        <w:tc>
          <w:tcPr>
            <w:tcW w:w="3256" w:type="dxa"/>
          </w:tcPr>
          <w:p w:rsidRPr="00933072" w:rsidR="009A7E11" w:rsidP="3E44591A" w:rsidRDefault="64AE0C7E" w14:paraId="39F3DE19" w14:textId="2DC467B5">
            <w:pPr>
              <w:spacing w:before="120" w:line="360" w:lineRule="auto"/>
              <w:jc w:val="both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Engenharia de Software I</w:t>
            </w:r>
            <w:r w:rsidRPr="3E44591A" w:rsidR="00483ECE">
              <w:rPr>
                <w:rFonts w:cs="Arial"/>
                <w:sz w:val="20"/>
                <w:szCs w:val="20"/>
              </w:rPr>
              <w:t>I</w:t>
            </w:r>
          </w:p>
        </w:tc>
        <w:tc>
          <w:tcPr>
            <w:tcW w:w="6094" w:type="dxa"/>
          </w:tcPr>
          <w:p w:rsidRPr="00933072" w:rsidR="00933072" w:rsidP="6418ABFE" w:rsidRDefault="10327D38" w14:paraId="5AD54422" w14:textId="77777777">
            <w:pPr>
              <w:pStyle w:val="PargrafodaLista"/>
              <w:numPr>
                <w:ilvl w:val="0"/>
                <w:numId w:val="37"/>
              </w:numPr>
              <w:spacing w:before="120" w:line="360" w:lineRule="auto"/>
              <w:jc w:val="both"/>
              <w:rPr>
                <w:rFonts w:cs="Arial"/>
                <w:color w:val="000000"/>
              </w:rPr>
            </w:pPr>
            <w:r w:rsidRPr="6418ABFE">
              <w:t xml:space="preserve">Especificar os requisitos, projetar e documentar soluções de software baseadas no conhecimento apropriado de teorias, modelos e técnicas, observando as necessidades dos projetos. </w:t>
            </w:r>
          </w:p>
          <w:p w:rsidRPr="00933072" w:rsidR="009A7E11" w:rsidP="6418ABFE" w:rsidRDefault="10327D38" w14:paraId="5B9C2897" w14:textId="4E1A1CF2">
            <w:pPr>
              <w:pStyle w:val="PargrafodaLista"/>
              <w:numPr>
                <w:ilvl w:val="0"/>
                <w:numId w:val="37"/>
              </w:numPr>
              <w:spacing w:before="120" w:line="360" w:lineRule="auto"/>
              <w:jc w:val="both"/>
              <w:rPr>
                <w:rFonts w:cs="Arial"/>
                <w:color w:val="000000"/>
              </w:rPr>
            </w:pPr>
            <w:r w:rsidRPr="6418ABFE">
              <w:t>Modelar e implantar processos de negócio, propor soluções de TI a fim de aumentar a competitividade das organizações.</w:t>
            </w:r>
          </w:p>
        </w:tc>
      </w:tr>
    </w:tbl>
    <w:p w:rsidRPr="00174EF2" w:rsidR="00016981" w:rsidP="00741379" w:rsidRDefault="00174EF2" w14:paraId="478BA5E9" w14:textId="3E301C12">
      <w:pPr>
        <w:spacing w:before="120" w:line="360" w:lineRule="auto"/>
        <w:jc w:val="center"/>
        <w:rPr>
          <w:rFonts w:cs="Arial"/>
          <w:sz w:val="18"/>
          <w:szCs w:val="18"/>
        </w:rPr>
      </w:pPr>
      <w:r w:rsidRPr="3E44591A">
        <w:rPr>
          <w:rFonts w:cs="Arial"/>
          <w:sz w:val="18"/>
          <w:szCs w:val="18"/>
        </w:rPr>
        <w:t>Fonte: os autores</w:t>
      </w:r>
    </w:p>
    <w:p w:rsidR="0089201D" w:rsidP="002C5C15" w:rsidRDefault="0089201D" w14:paraId="09951944" w14:textId="09D1F9BB">
      <w:pPr>
        <w:spacing w:before="120" w:line="360" w:lineRule="auto"/>
        <w:jc w:val="both"/>
      </w:pPr>
    </w:p>
    <w:p w:rsidR="4D5E8B57" w:rsidP="4D5E8B57" w:rsidRDefault="4D5E8B57" w14:paraId="36059FCE" w14:textId="34DB1218">
      <w:pPr>
        <w:rPr>
          <w:b w:val="1"/>
          <w:bCs w:val="1"/>
          <w:sz w:val="28"/>
          <w:szCs w:val="28"/>
        </w:rPr>
      </w:pPr>
    </w:p>
    <w:p w:rsidR="4D5E8B57" w:rsidP="4D5E8B57" w:rsidRDefault="4D5E8B57" w14:paraId="4FD8E85A" w14:textId="3BE61CBE">
      <w:pPr>
        <w:rPr>
          <w:b w:val="1"/>
          <w:bCs w:val="1"/>
          <w:sz w:val="28"/>
          <w:szCs w:val="28"/>
        </w:rPr>
      </w:pPr>
    </w:p>
    <w:p w:rsidR="4D5E8B57" w:rsidP="4D5E8B57" w:rsidRDefault="4D5E8B57" w14:paraId="700650A0" w14:textId="1EBFEE6D">
      <w:pPr>
        <w:rPr>
          <w:b w:val="1"/>
          <w:bCs w:val="1"/>
          <w:sz w:val="28"/>
          <w:szCs w:val="28"/>
        </w:rPr>
      </w:pPr>
    </w:p>
    <w:p w:rsidRPr="0089201D" w:rsidR="000E5D86" w:rsidP="3E44591A" w:rsidRDefault="000E5D86" w14:paraId="4062C9F0" w14:textId="4B2199E1">
      <w:pPr>
        <w:rPr>
          <w:b/>
          <w:bCs/>
          <w:sz w:val="28"/>
          <w:szCs w:val="28"/>
        </w:rPr>
      </w:pPr>
      <w:r w:rsidRPr="3E44591A">
        <w:rPr>
          <w:b/>
          <w:bCs/>
          <w:sz w:val="28"/>
          <w:szCs w:val="28"/>
        </w:rPr>
        <w:t>Bibliografia</w:t>
      </w:r>
    </w:p>
    <w:p w:rsidR="000E5D86" w:rsidP="008C42CD" w:rsidRDefault="000E5D86" w14:paraId="47847AAB" w14:textId="77777777"/>
    <w:p w:rsidR="0088458F" w:rsidP="008C42CD" w:rsidRDefault="000E5D86" w14:paraId="2F3A78EC" w14:textId="77777777">
      <w:pPr>
        <w:rPr>
          <w:rStyle w:val="normaltextrun"/>
          <w:rFonts w:ascii="Calibri" w:hAnsi="Calibri"/>
          <w:color w:val="222222"/>
          <w:sz w:val="31"/>
          <w:szCs w:val="31"/>
        </w:rPr>
        <w:sectPr w:rsidR="0088458F" w:rsidSect="003A41B7">
          <w:headerReference w:type="default" r:id="rId11"/>
          <w:footerReference w:type="default" r:id="rId12"/>
          <w:headerReference w:type="first" r:id="rId13"/>
          <w:footerReference w:type="first" r:id="rId14"/>
          <w:pgSz w:w="12240" w:h="15840" w:orient="portrait" w:code="1"/>
          <w:pgMar w:top="1417" w:right="1440" w:bottom="1417" w:left="1440" w:header="720" w:footer="720" w:gutter="0"/>
          <w:cols w:space="720"/>
          <w:titlePg/>
          <w:docGrid w:linePitch="272"/>
        </w:sectPr>
      </w:pPr>
      <w:r w:rsidRPr="3E44591A">
        <w:rPr>
          <w:rStyle w:val="normaltextrun"/>
          <w:rFonts w:ascii="Calibri" w:hAnsi="Calibri"/>
          <w:color w:val="222222"/>
          <w:sz w:val="31"/>
          <w:szCs w:val="31"/>
        </w:rPr>
        <w:t>LEME, Rogério. </w:t>
      </w:r>
      <w:r w:rsidRPr="3E44591A">
        <w:rPr>
          <w:rStyle w:val="normaltextrun"/>
          <w:rFonts w:ascii="Calibri" w:hAnsi="Calibri"/>
          <w:b/>
          <w:bCs/>
          <w:color w:val="222222"/>
          <w:sz w:val="31"/>
          <w:szCs w:val="31"/>
        </w:rPr>
        <w:t>Avaliação de desempenho com foco em competência</w:t>
      </w:r>
      <w:r w:rsidRPr="3E44591A">
        <w:rPr>
          <w:rStyle w:val="normaltextrun"/>
          <w:rFonts w:ascii="Calibri" w:hAnsi="Calibri"/>
          <w:color w:val="222222"/>
          <w:sz w:val="31"/>
          <w:szCs w:val="31"/>
        </w:rPr>
        <w:t xml:space="preserve">. </w:t>
      </w:r>
      <w:r w:rsidRPr="3E44591A">
        <w:rPr>
          <w:rStyle w:val="spellingerror"/>
          <w:rFonts w:ascii="Calibri" w:hAnsi="Calibri"/>
          <w:color w:val="222222"/>
          <w:sz w:val="31"/>
          <w:szCs w:val="31"/>
        </w:rPr>
        <w:t>Qualitymark</w:t>
      </w:r>
      <w:r w:rsidRPr="3E44591A">
        <w:rPr>
          <w:rStyle w:val="normaltextrun"/>
          <w:rFonts w:ascii="Calibri" w:hAnsi="Calibri"/>
          <w:color w:val="222222"/>
          <w:sz w:val="31"/>
          <w:szCs w:val="31"/>
        </w:rPr>
        <w:t xml:space="preserve"> Editora Ltda, 2006.</w:t>
      </w:r>
    </w:p>
    <w:p w:rsidR="0088458F" w:rsidP="008C42CD" w:rsidRDefault="0088458F" w14:paraId="3AF2BD3F" w14:textId="7CF27FC4"/>
    <w:p w:rsidR="0088458F" w:rsidP="008C42CD" w:rsidRDefault="0088458F" w14:paraId="3CE39F2E" w14:textId="77777777">
      <w:pPr>
        <w:rPr>
          <w:sz w:val="40"/>
          <w:szCs w:val="40"/>
        </w:rPr>
      </w:pPr>
    </w:p>
    <w:p w:rsidR="0088458F" w:rsidP="008C42CD" w:rsidRDefault="0088458F" w14:paraId="5D4BFC7F" w14:textId="77777777">
      <w:pPr>
        <w:rPr>
          <w:sz w:val="40"/>
          <w:szCs w:val="40"/>
        </w:rPr>
      </w:pPr>
    </w:p>
    <w:p w:rsidR="0088458F" w:rsidP="008C42CD" w:rsidRDefault="0088458F" w14:paraId="0E29E9C6" w14:textId="77777777">
      <w:pPr>
        <w:rPr>
          <w:sz w:val="40"/>
          <w:szCs w:val="40"/>
        </w:rPr>
      </w:pPr>
    </w:p>
    <w:p w:rsidR="0088458F" w:rsidP="008C42CD" w:rsidRDefault="0088458F" w14:paraId="29BEA482" w14:textId="77777777">
      <w:pPr>
        <w:rPr>
          <w:sz w:val="40"/>
          <w:szCs w:val="40"/>
        </w:rPr>
      </w:pPr>
    </w:p>
    <w:p w:rsidR="0088458F" w:rsidP="008C42CD" w:rsidRDefault="0088458F" w14:paraId="215AA371" w14:textId="77777777">
      <w:pPr>
        <w:rPr>
          <w:sz w:val="40"/>
          <w:szCs w:val="40"/>
        </w:rPr>
      </w:pPr>
    </w:p>
    <w:p w:rsidR="0088458F" w:rsidP="008C42CD" w:rsidRDefault="0088458F" w14:paraId="12C81DD7" w14:textId="77777777">
      <w:pPr>
        <w:rPr>
          <w:sz w:val="40"/>
          <w:szCs w:val="40"/>
        </w:rPr>
      </w:pPr>
    </w:p>
    <w:p w:rsidR="0088458F" w:rsidP="008C42CD" w:rsidRDefault="0088458F" w14:paraId="43855952" w14:textId="77777777">
      <w:pPr>
        <w:rPr>
          <w:sz w:val="40"/>
          <w:szCs w:val="40"/>
        </w:rPr>
      </w:pPr>
    </w:p>
    <w:p w:rsidR="0088458F" w:rsidP="008C42CD" w:rsidRDefault="0088458F" w14:paraId="0B2E522F" w14:textId="77777777">
      <w:pPr>
        <w:rPr>
          <w:sz w:val="40"/>
          <w:szCs w:val="40"/>
        </w:rPr>
      </w:pPr>
    </w:p>
    <w:p w:rsidR="0088458F" w:rsidP="008C42CD" w:rsidRDefault="0088458F" w14:paraId="0564F22D" w14:textId="77777777">
      <w:pPr>
        <w:rPr>
          <w:sz w:val="40"/>
          <w:szCs w:val="40"/>
        </w:rPr>
      </w:pPr>
    </w:p>
    <w:p w:rsidR="0088458F" w:rsidP="008C42CD" w:rsidRDefault="0088458F" w14:paraId="26CBA9DC" w14:textId="77777777">
      <w:pPr>
        <w:rPr>
          <w:sz w:val="40"/>
          <w:szCs w:val="40"/>
        </w:rPr>
      </w:pPr>
    </w:p>
    <w:p w:rsidR="0088458F" w:rsidP="008C42CD" w:rsidRDefault="0088458F" w14:paraId="2BA7E062" w14:textId="77777777">
      <w:pPr>
        <w:rPr>
          <w:sz w:val="40"/>
          <w:szCs w:val="40"/>
        </w:rPr>
      </w:pPr>
    </w:p>
    <w:p w:rsidR="0088458F" w:rsidP="008C42CD" w:rsidRDefault="0088458F" w14:paraId="5E2E0D8E" w14:textId="77777777">
      <w:pPr>
        <w:rPr>
          <w:sz w:val="40"/>
          <w:szCs w:val="40"/>
        </w:rPr>
      </w:pPr>
    </w:p>
    <w:p w:rsidR="0088458F" w:rsidP="008C42CD" w:rsidRDefault="0088458F" w14:paraId="2C97945B" w14:textId="77777777">
      <w:pPr>
        <w:rPr>
          <w:sz w:val="40"/>
          <w:szCs w:val="40"/>
        </w:rPr>
      </w:pPr>
    </w:p>
    <w:p w:rsidR="0088458F" w:rsidP="0088458F" w:rsidRDefault="0088458F" w14:paraId="7E1C877F" w14:textId="27CADD46">
      <w:pPr>
        <w:jc w:val="center"/>
        <w:sectPr w:rsidR="0088458F" w:rsidSect="003A41B7">
          <w:headerReference w:type="default" r:id="rId15"/>
          <w:footerReference w:type="first" r:id="rId16"/>
          <w:pgSz w:w="12240" w:h="15840" w:orient="portrait" w:code="1"/>
          <w:pgMar w:top="1417" w:right="1440" w:bottom="1417" w:left="1440" w:header="720" w:footer="720" w:gutter="0"/>
          <w:cols w:space="720"/>
          <w:titlePg/>
          <w:docGrid w:linePitch="272"/>
        </w:sectPr>
      </w:pPr>
      <w:r w:rsidRPr="3E44591A">
        <w:rPr>
          <w:sz w:val="40"/>
          <w:szCs w:val="40"/>
        </w:rPr>
        <w:t>Parte II – Especificação do Sistema</w:t>
      </w:r>
    </w:p>
    <w:p w:rsidRPr="0088458F" w:rsidR="00AC13A7" w:rsidP="00FF0C57" w:rsidRDefault="00FF0C57" w14:paraId="4C8E2511" w14:textId="1E69BD5F">
      <w:pPr>
        <w:widowControl/>
        <w:tabs>
          <w:tab w:val="left" w:pos="3970"/>
        </w:tabs>
        <w:spacing w:line="240" w:lineRule="auto"/>
      </w:pPr>
      <w:r>
        <w:tab/>
      </w:r>
    </w:p>
    <w:p w:rsidR="003540BA" w:rsidP="003540BA" w:rsidRDefault="003540BA" w14:paraId="53BA4DD1" w14:textId="2D483780"/>
    <w:p w:rsidR="00AC13A7" w:rsidP="003540BA" w:rsidRDefault="00AC13A7" w14:paraId="4685E48B" w14:textId="199D876F"/>
    <w:p w:rsidR="00AC13A7" w:rsidP="003540BA" w:rsidRDefault="00AC13A7" w14:paraId="4B61661F" w14:textId="729780F6"/>
    <w:p w:rsidR="00AC13A7" w:rsidP="003540BA" w:rsidRDefault="00AC13A7" w14:paraId="393B4512" w14:textId="31D58600"/>
    <w:p w:rsidR="00AC13A7" w:rsidP="003540BA" w:rsidRDefault="00AC13A7" w14:paraId="67828C42" w14:textId="164BAD26"/>
    <w:p w:rsidR="003540BA" w:rsidP="003540BA" w:rsidRDefault="003540BA" w14:paraId="3C56B1CB" w14:textId="38220E9B"/>
    <w:p w:rsidR="00403CF1" w:rsidP="003540BA" w:rsidRDefault="00403CF1" w14:paraId="2E8B5F72" w14:textId="33D964EB"/>
    <w:p w:rsidR="00403CF1" w:rsidP="003540BA" w:rsidRDefault="00403CF1" w14:paraId="3601504E" w14:textId="6B729E5E"/>
    <w:p w:rsidR="00403CF1" w:rsidP="003540BA" w:rsidRDefault="00403CF1" w14:paraId="27327AC7" w14:textId="569CFD3B"/>
    <w:p w:rsidR="00E25F93" w:rsidP="003540BA" w:rsidRDefault="00E25F93" w14:paraId="369AD1B9" w14:textId="67149CE3">
      <w:pPr>
        <w:pStyle w:val="Ttulo"/>
        <w:spacing w:after="120" w:line="360" w:lineRule="auto"/>
        <w:ind w:left="5760"/>
        <w:jc w:val="left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Eventec</w:t>
      </w:r>
    </w:p>
    <w:p w:rsidR="000310A9" w:rsidP="003540BA" w:rsidRDefault="000310A9" w14:paraId="04559D89" w14:textId="77777777">
      <w:pPr>
        <w:pStyle w:val="Ttulo"/>
        <w:spacing w:after="120" w:line="360" w:lineRule="auto"/>
        <w:ind w:left="5760"/>
        <w:jc w:val="left"/>
        <w:rPr>
          <w:b w:val="0"/>
          <w:bCs w:val="0"/>
          <w:sz w:val="28"/>
          <w:szCs w:val="28"/>
        </w:rPr>
      </w:pPr>
      <w:r w:rsidRPr="3E44591A">
        <w:rPr>
          <w:b w:val="0"/>
          <w:bCs w:val="0"/>
          <w:sz w:val="28"/>
          <w:szCs w:val="28"/>
        </w:rPr>
        <w:t>Sistema de controle de eventos</w:t>
      </w:r>
    </w:p>
    <w:p w:rsidR="003540BA" w:rsidP="003540BA" w:rsidRDefault="000310A9" w14:paraId="69FD09C0" w14:textId="7B0771E7">
      <w:pPr>
        <w:spacing w:line="240" w:lineRule="auto"/>
        <w:ind w:left="5760"/>
        <w:rPr>
          <w:sz w:val="28"/>
          <w:szCs w:val="28"/>
        </w:rPr>
      </w:pPr>
      <w:r w:rsidRPr="3E44591A">
        <w:rPr>
          <w:sz w:val="28"/>
          <w:szCs w:val="28"/>
        </w:rPr>
        <w:t>Carolina Nascimento Silva</w:t>
      </w:r>
    </w:p>
    <w:p w:rsidR="003540BA" w:rsidP="003540BA" w:rsidRDefault="07DDD49A" w14:paraId="2B6BFC6B" w14:textId="75F79C09">
      <w:pPr>
        <w:spacing w:line="240" w:lineRule="auto"/>
        <w:ind w:left="5760"/>
        <w:rPr>
          <w:sz w:val="28"/>
          <w:szCs w:val="28"/>
        </w:rPr>
      </w:pPr>
      <w:r w:rsidRPr="3E44591A">
        <w:rPr>
          <w:sz w:val="28"/>
          <w:szCs w:val="28"/>
        </w:rPr>
        <w:t>Daniel Irineu dos Santo</w:t>
      </w:r>
      <w:r w:rsidRPr="3E44591A" w:rsidR="538E88AB">
        <w:rPr>
          <w:sz w:val="28"/>
          <w:szCs w:val="28"/>
        </w:rPr>
        <w:t>s</w:t>
      </w:r>
    </w:p>
    <w:p w:rsidR="538E88AB" w:rsidP="4F40D893" w:rsidRDefault="538E88AB" w14:paraId="48666D12" w14:textId="1483675A">
      <w:pPr>
        <w:spacing w:line="240" w:lineRule="auto"/>
        <w:ind w:left="5760"/>
        <w:rPr>
          <w:sz w:val="28"/>
          <w:szCs w:val="28"/>
        </w:rPr>
      </w:pPr>
      <w:r w:rsidRPr="3E44591A">
        <w:rPr>
          <w:sz w:val="28"/>
          <w:szCs w:val="28"/>
        </w:rPr>
        <w:t>Diego Gonzaga Ribeiro</w:t>
      </w:r>
    </w:p>
    <w:p w:rsidR="003540BA" w:rsidP="003540BA" w:rsidRDefault="000310A9" w14:paraId="68BF5D66" w14:textId="7595FD58">
      <w:pPr>
        <w:pStyle w:val="Ttulo"/>
        <w:ind w:left="5760"/>
        <w:jc w:val="left"/>
        <w:rPr>
          <w:b w:val="0"/>
          <w:bCs w:val="0"/>
          <w:sz w:val="28"/>
          <w:szCs w:val="28"/>
        </w:rPr>
      </w:pPr>
      <w:r w:rsidRPr="3E44591A">
        <w:rPr>
          <w:b w:val="0"/>
          <w:bCs w:val="0"/>
          <w:sz w:val="28"/>
          <w:szCs w:val="28"/>
        </w:rPr>
        <w:t>Felipe Maximo Colen</w:t>
      </w:r>
    </w:p>
    <w:p w:rsidRPr="000310A9" w:rsidR="000310A9" w:rsidP="000310A9" w:rsidRDefault="000310A9" w14:paraId="16251162" w14:textId="36F6BA5F">
      <w:pPr>
        <w:ind w:left="5760"/>
        <w:rPr>
          <w:sz w:val="28"/>
          <w:szCs w:val="28"/>
        </w:rPr>
      </w:pPr>
      <w:r w:rsidRPr="3E44591A">
        <w:rPr>
          <w:sz w:val="28"/>
          <w:szCs w:val="28"/>
        </w:rPr>
        <w:t>Guilherme Henrique</w:t>
      </w:r>
    </w:p>
    <w:p w:rsidR="003540BA" w:rsidP="000310A9" w:rsidRDefault="000310A9" w14:paraId="0F1F4B08" w14:textId="0035B837">
      <w:pPr>
        <w:spacing w:line="240" w:lineRule="auto"/>
        <w:ind w:left="5760"/>
        <w:rPr>
          <w:sz w:val="28"/>
          <w:szCs w:val="28"/>
        </w:rPr>
      </w:pPr>
      <w:r w:rsidRPr="3E44591A">
        <w:rPr>
          <w:sz w:val="28"/>
          <w:szCs w:val="28"/>
        </w:rPr>
        <w:t>Nicoly de Oliveira Avelino</w:t>
      </w:r>
    </w:p>
    <w:p w:rsidR="000310A9" w:rsidP="000310A9" w:rsidRDefault="000310A9" w14:paraId="03F1E494" w14:textId="1E90185D">
      <w:pPr>
        <w:spacing w:line="240" w:lineRule="auto"/>
        <w:ind w:left="5760"/>
        <w:rPr>
          <w:sz w:val="28"/>
          <w:szCs w:val="28"/>
        </w:rPr>
      </w:pPr>
      <w:r w:rsidRPr="3E44591A">
        <w:rPr>
          <w:sz w:val="28"/>
          <w:szCs w:val="28"/>
        </w:rPr>
        <w:t>Níkolas Y</w:t>
      </w:r>
      <w:r w:rsidRPr="3E44591A" w:rsidR="0E34F28E">
        <w:rPr>
          <w:sz w:val="28"/>
          <w:szCs w:val="28"/>
        </w:rPr>
        <w:t>.</w:t>
      </w:r>
      <w:r w:rsidRPr="3E44591A">
        <w:rPr>
          <w:sz w:val="28"/>
          <w:szCs w:val="28"/>
        </w:rPr>
        <w:t xml:space="preserve"> de Oliveira Costa</w:t>
      </w:r>
    </w:p>
    <w:p w:rsidR="003540BA" w:rsidP="003540BA" w:rsidRDefault="000310A9" w14:paraId="3E8E3651" w14:textId="73A864B7">
      <w:pPr>
        <w:spacing w:line="240" w:lineRule="auto"/>
        <w:ind w:left="5760"/>
        <w:rPr>
          <w:sz w:val="28"/>
          <w:szCs w:val="28"/>
        </w:rPr>
      </w:pPr>
      <w:r w:rsidRPr="3E44591A">
        <w:rPr>
          <w:sz w:val="28"/>
          <w:szCs w:val="28"/>
        </w:rPr>
        <w:t>Víctor dos Santos Viana</w:t>
      </w:r>
    </w:p>
    <w:p w:rsidR="003540BA" w:rsidP="003540BA" w:rsidRDefault="003540BA" w14:paraId="70C6950B" w14:textId="77777777"/>
    <w:p w:rsidR="003540BA" w:rsidP="003540BA" w:rsidRDefault="003540BA" w14:paraId="0D50BC1D" w14:textId="77777777">
      <w:pPr>
        <w:jc w:val="center"/>
        <w:rPr>
          <w:sz w:val="28"/>
          <w:szCs w:val="28"/>
        </w:rPr>
      </w:pPr>
    </w:p>
    <w:p w:rsidR="003540BA" w:rsidP="003540BA" w:rsidRDefault="003540BA" w14:paraId="6D4D5469" w14:textId="6326D037">
      <w:pPr>
        <w:jc w:val="center"/>
        <w:rPr>
          <w:sz w:val="28"/>
          <w:szCs w:val="28"/>
        </w:rPr>
      </w:pPr>
    </w:p>
    <w:p w:rsidR="003540BA" w:rsidP="003540BA" w:rsidRDefault="003540BA" w14:paraId="630EB8C0" w14:textId="77777777">
      <w:pPr>
        <w:jc w:val="center"/>
        <w:rPr>
          <w:sz w:val="28"/>
          <w:szCs w:val="28"/>
        </w:rPr>
      </w:pPr>
    </w:p>
    <w:p w:rsidR="003540BA" w:rsidP="003540BA" w:rsidRDefault="003540BA" w14:paraId="4AAC42F8" w14:textId="35E5E625">
      <w:pPr>
        <w:jc w:val="center"/>
        <w:rPr>
          <w:sz w:val="28"/>
          <w:szCs w:val="28"/>
        </w:rPr>
      </w:pPr>
    </w:p>
    <w:p w:rsidR="00AC13A7" w:rsidP="003540BA" w:rsidRDefault="00AC13A7" w14:paraId="4FBAFA53" w14:textId="0D41AF12">
      <w:pPr>
        <w:jc w:val="center"/>
        <w:rPr>
          <w:sz w:val="28"/>
          <w:szCs w:val="28"/>
        </w:rPr>
      </w:pPr>
    </w:p>
    <w:p w:rsidR="00AC13A7" w:rsidP="003540BA" w:rsidRDefault="00AC13A7" w14:paraId="2BE5F92B" w14:textId="30949FDE">
      <w:pPr>
        <w:jc w:val="center"/>
        <w:rPr>
          <w:sz w:val="28"/>
          <w:szCs w:val="28"/>
        </w:rPr>
      </w:pPr>
    </w:p>
    <w:p w:rsidR="00AC13A7" w:rsidP="003540BA" w:rsidRDefault="00AC13A7" w14:paraId="50C5D8CC" w14:textId="7BEB8514">
      <w:pPr>
        <w:jc w:val="center"/>
        <w:rPr>
          <w:sz w:val="28"/>
          <w:szCs w:val="28"/>
        </w:rPr>
      </w:pPr>
    </w:p>
    <w:p w:rsidR="007F1E20" w:rsidP="003540BA" w:rsidRDefault="007F1E20" w14:paraId="155D4741" w14:textId="36834D2C">
      <w:pPr>
        <w:jc w:val="center"/>
        <w:rPr>
          <w:sz w:val="28"/>
          <w:szCs w:val="28"/>
        </w:rPr>
      </w:pPr>
    </w:p>
    <w:p w:rsidR="007F1E20" w:rsidP="003540BA" w:rsidRDefault="007F1E20" w14:paraId="6634728A" w14:textId="051B0502">
      <w:pPr>
        <w:jc w:val="center"/>
        <w:rPr>
          <w:sz w:val="28"/>
          <w:szCs w:val="28"/>
        </w:rPr>
      </w:pPr>
    </w:p>
    <w:p w:rsidR="007F1E20" w:rsidP="003540BA" w:rsidRDefault="007F1E20" w14:paraId="789BCE47" w14:textId="0C456E9C">
      <w:pPr>
        <w:jc w:val="center"/>
        <w:rPr>
          <w:sz w:val="28"/>
          <w:szCs w:val="28"/>
        </w:rPr>
      </w:pPr>
    </w:p>
    <w:p w:rsidR="007F1E20" w:rsidP="003540BA" w:rsidRDefault="007F1E20" w14:paraId="5EB1110A" w14:textId="49E79994">
      <w:pPr>
        <w:jc w:val="center"/>
        <w:rPr>
          <w:sz w:val="28"/>
          <w:szCs w:val="28"/>
        </w:rPr>
      </w:pPr>
    </w:p>
    <w:p w:rsidR="007F1E20" w:rsidP="003540BA" w:rsidRDefault="007F1E20" w14:paraId="54FBA0A6" w14:textId="77777777">
      <w:pPr>
        <w:jc w:val="center"/>
        <w:rPr>
          <w:sz w:val="28"/>
          <w:szCs w:val="28"/>
        </w:rPr>
      </w:pPr>
    </w:p>
    <w:p w:rsidR="00AC13A7" w:rsidP="003540BA" w:rsidRDefault="00AC13A7" w14:paraId="0E06E5B4" w14:textId="77777777">
      <w:pPr>
        <w:jc w:val="center"/>
        <w:rPr>
          <w:sz w:val="28"/>
          <w:szCs w:val="28"/>
        </w:rPr>
      </w:pPr>
    </w:p>
    <w:p w:rsidRPr="00F83DE7" w:rsidR="003540BA" w:rsidP="003540BA" w:rsidRDefault="003540BA" w14:paraId="4D9203A0" w14:textId="77777777">
      <w:pPr>
        <w:jc w:val="center"/>
        <w:rPr>
          <w:sz w:val="28"/>
          <w:szCs w:val="28"/>
        </w:rPr>
      </w:pPr>
      <w:r w:rsidRPr="3E44591A">
        <w:rPr>
          <w:sz w:val="28"/>
          <w:szCs w:val="28"/>
        </w:rPr>
        <w:t>Diadema</w:t>
      </w:r>
    </w:p>
    <w:p w:rsidRPr="00F83DE7" w:rsidR="003540BA" w:rsidP="003540BA" w:rsidRDefault="003540BA" w14:paraId="75A201AA" w14:textId="77777777">
      <w:pPr>
        <w:jc w:val="center"/>
        <w:rPr>
          <w:sz w:val="28"/>
          <w:szCs w:val="28"/>
        </w:rPr>
      </w:pPr>
      <w:r w:rsidRPr="3E44591A">
        <w:rPr>
          <w:sz w:val="28"/>
          <w:szCs w:val="28"/>
        </w:rPr>
        <w:t>2022</w:t>
      </w:r>
    </w:p>
    <w:p w:rsidR="003540BA" w:rsidRDefault="003540BA" w14:paraId="064EA5C0" w14:textId="12395E77">
      <w:pPr>
        <w:widowControl/>
        <w:spacing w:line="240" w:lineRule="auto"/>
      </w:pPr>
    </w:p>
    <w:p w:rsidR="00372464" w:rsidP="00372464" w:rsidRDefault="00372464" w14:paraId="4A6CD594" w14:textId="53C2B4E4">
      <w:pPr>
        <w:widowControl w:val="1"/>
        <w:spacing w:line="240" w:lineRule="auto"/>
        <w:jc w:val="center"/>
      </w:pPr>
      <w:r>
        <w:br w:type="page"/>
      </w:r>
      <w:r w:rsidR="38F8EFFB">
        <w:rPr/>
        <w:t>Lista de Ilustraç</w:t>
      </w:r>
      <w:r w:rsidR="36785E3E">
        <w:rPr/>
        <w:t>ões</w:t>
      </w:r>
    </w:p>
    <w:p w:rsidR="00565C67" w:rsidP="4D5E8B57" w:rsidRDefault="00565C67" w14:paraId="4A6EC67C" w14:noSpellErr="1" w14:textId="747079DC">
      <w:pPr>
        <w:pStyle w:val="Normal"/>
        <w:widowControl w:val="1"/>
        <w:spacing w:line="240" w:lineRule="auto"/>
      </w:pPr>
    </w:p>
    <w:p w:rsidR="36785E3E" w:rsidP="4D5E8B57" w:rsidRDefault="36785E3E" w14:paraId="4D655FC0" w14:textId="7C1BB3F2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6785E3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Figura 1 BPMN do modelo atual..................................................................................16</w:t>
      </w:r>
    </w:p>
    <w:p w:rsidR="36785E3E" w:rsidP="4D5E8B57" w:rsidRDefault="36785E3E" w14:paraId="5F0FE80A" w14:textId="1F71EFAF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6785E3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Figura 2 BPMN do modelo pretendido.........................................................................17</w:t>
      </w:r>
    </w:p>
    <w:p w:rsidR="36785E3E" w:rsidP="4D5E8B57" w:rsidRDefault="36785E3E" w14:paraId="400FCBC5" w14:textId="3BF3BEE7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6785E3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Figura 3 Estrutura analítica do projeto.........................................................................19</w:t>
      </w:r>
    </w:p>
    <w:p w:rsidR="36785E3E" w:rsidP="4D5E8B57" w:rsidRDefault="36785E3E" w14:paraId="54F9C555" w14:textId="434FAFE7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6785E3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Figura 4 Casos de uso.................................................................................................24</w:t>
      </w:r>
    </w:p>
    <w:p w:rsidR="36785E3E" w:rsidP="4D5E8B57" w:rsidRDefault="36785E3E" w14:paraId="582BD27C" w14:textId="4B1B41D9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6785E3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Figura 5 Classes de análise.........................................................................................32</w:t>
      </w:r>
    </w:p>
    <w:p w:rsidR="36785E3E" w:rsidP="4D5E8B57" w:rsidRDefault="36785E3E" w14:paraId="39DCA2F9" w14:textId="12874D5E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6785E3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Figura 6 Diagrama de classes......................................................................................33</w:t>
      </w:r>
    </w:p>
    <w:p w:rsidR="36785E3E" w:rsidP="4D5E8B57" w:rsidRDefault="36785E3E" w14:paraId="75078A18" w14:textId="41DAA01D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6785E3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Figura 7 Diagrama de componentes............................................................................34</w:t>
      </w:r>
    </w:p>
    <w:p w:rsidR="36785E3E" w:rsidP="4D5E8B57" w:rsidRDefault="36785E3E" w14:paraId="5D1197AC" w14:textId="73249424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6785E3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Figura 8 Diagrama de pacotes.....................................................................................34</w:t>
      </w:r>
    </w:p>
    <w:p w:rsidR="36785E3E" w:rsidP="4D5E8B57" w:rsidRDefault="36785E3E" w14:paraId="351C292D" w14:textId="65FA475B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6785E3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Figura 9 Diagrama de sequência.................................................................................35</w:t>
      </w:r>
    </w:p>
    <w:p w:rsidR="36785E3E" w:rsidP="4D5E8B57" w:rsidRDefault="36785E3E" w14:paraId="05619E1C" w14:textId="59E47667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6785E3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Figura 10 Diagrama de comunicação..........................................................................35</w:t>
      </w:r>
    </w:p>
    <w:p w:rsidR="36785E3E" w:rsidP="4D5E8B57" w:rsidRDefault="36785E3E" w14:paraId="3A712B85" w14:textId="3416C935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6785E3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Figura 11 Diagrama de estados...................................................................................36</w:t>
      </w:r>
    </w:p>
    <w:p w:rsidR="36785E3E" w:rsidP="4D5E8B57" w:rsidRDefault="36785E3E" w14:paraId="77AD3AC5" w14:textId="24F02386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6785E3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Figura 12 Diagrama de atividade.................................................................................37</w:t>
      </w:r>
    </w:p>
    <w:p w:rsidR="36785E3E" w:rsidP="4D5E8B57" w:rsidRDefault="36785E3E" w14:paraId="130DC235" w14:textId="1806704E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6785E3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Figura 13 Diagrama de atividade.................................................................................38</w:t>
      </w:r>
    </w:p>
    <w:p w:rsidR="36785E3E" w:rsidP="4D5E8B57" w:rsidRDefault="36785E3E" w14:paraId="0E2FAE12" w14:textId="3478D01B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6785E3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Figura 14 Modelo Entidade-Relacionamento...............................................................39</w:t>
      </w:r>
    </w:p>
    <w:p w:rsidR="36785E3E" w:rsidP="4D5E8B57" w:rsidRDefault="36785E3E" w14:paraId="10482DF6" w14:textId="31523A49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6785E3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Figura 15 Diagrama de Entidade-Relacionamento......................................................40</w:t>
      </w:r>
    </w:p>
    <w:p w:rsidR="36785E3E" w:rsidP="4D5E8B57" w:rsidRDefault="36785E3E" w14:paraId="67BA0620" w14:textId="67F9B1EC">
      <w:pPr>
        <w:pStyle w:val="SemEspaamento"/>
        <w:widowControl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6785E3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Figura 16 Homepage para um usuário que ainda não está logado.............................43 Figura 17 Tela de login.................................................................................................44</w:t>
      </w:r>
    </w:p>
    <w:p w:rsidR="36785E3E" w:rsidP="4D5E8B57" w:rsidRDefault="36785E3E" w14:paraId="295FC4C9" w14:textId="109E8B28">
      <w:pPr>
        <w:pStyle w:val="SemEspaamento"/>
        <w:widowControl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6785E3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Figura 18 Tela de cadastro, com a opção de inclusão caso seja um funcionário FATEC..........................................................................................................................44</w:t>
      </w:r>
    </w:p>
    <w:p w:rsidR="36785E3E" w:rsidP="4D5E8B57" w:rsidRDefault="36785E3E" w14:paraId="4138B890" w14:textId="08001C32">
      <w:pPr>
        <w:pStyle w:val="SemEspaamento"/>
        <w:widowControl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6785E3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Figura 19 Homepage de usuário logado......................................................................45</w:t>
      </w:r>
    </w:p>
    <w:p w:rsidR="36785E3E" w:rsidP="4D5E8B57" w:rsidRDefault="36785E3E" w14:paraId="0432C9AA" w14:textId="1D901CF5">
      <w:pPr>
        <w:pStyle w:val="SemEspaamento"/>
        <w:widowControl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6785E3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Figura 20 Tela exibida ao clicar em um evento............................................................45</w:t>
      </w:r>
    </w:p>
    <w:p w:rsidR="36785E3E" w:rsidP="4D5E8B57" w:rsidRDefault="36785E3E" w14:paraId="2401D88F" w14:textId="579907AB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6785E3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Figura 21 Perfil do usuário............................................................................................46</w:t>
      </w:r>
    </w:p>
    <w:p w:rsidR="36785E3E" w:rsidP="4D5E8B57" w:rsidRDefault="36785E3E" w14:paraId="761A6931" w14:textId="7EB01508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6785E3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Figura 22 Tela exibida ao selecionar a opção de criar evento (Funcionário)...............47</w:t>
      </w:r>
    </w:p>
    <w:p w:rsidR="36785E3E" w:rsidP="4D5E8B57" w:rsidRDefault="36785E3E" w14:paraId="39EE4FF5" w14:textId="03D21989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6785E3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Figura 23 Tela de confirmação de evento criado.........................................................48</w:t>
      </w:r>
    </w:p>
    <w:p w:rsidR="36785E3E" w:rsidP="4D5E8B57" w:rsidRDefault="36785E3E" w14:paraId="4AA61088" w14:textId="680225B1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6785E3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Figura 24 Tela onde é exibida para o usuário os eventos que irão acontecer e ele irá participar.......................................................................................................................49</w:t>
      </w:r>
    </w:p>
    <w:p w:rsidR="36785E3E" w:rsidP="4D5E8B57" w:rsidRDefault="36785E3E" w14:paraId="7F22E822" w14:textId="1B3459D1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6785E3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Figura 25 Tela onde o funcionário pode verificar seus eventos criados, e finalizá-los, além de liberar os certificados......................................................................................50</w:t>
      </w:r>
    </w:p>
    <w:p w:rsidR="36785E3E" w:rsidP="4D5E8B57" w:rsidRDefault="36785E3E" w14:paraId="68D5E194" w14:textId="5EF571A5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6785E3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Figura 26 Tela onde o usuário pode verificar seus certificados...................................51</w:t>
      </w:r>
    </w:p>
    <w:p w:rsidR="36785E3E" w:rsidP="4D5E8B57" w:rsidRDefault="36785E3E" w14:paraId="3AD1A85F" w14:textId="2F1C1B89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6785E3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Figura 27 Diagrama de Navegação.............................................................................52</w:t>
      </w:r>
    </w:p>
    <w:p w:rsidR="4D5E8B57" w:rsidP="4D5E8B57" w:rsidRDefault="4D5E8B57" w14:paraId="00A10E58" w14:textId="285CB3A3">
      <w:pPr>
        <w:pStyle w:val="Normal"/>
        <w:widowControl w:val="1"/>
        <w:spacing w:line="240" w:lineRule="auto"/>
      </w:pPr>
    </w:p>
    <w:p w:rsidR="00565C67" w:rsidRDefault="00565C67" w14:paraId="29ED6DC5" w14:textId="1498DABD">
      <w:pPr>
        <w:widowControl/>
        <w:spacing w:line="240" w:lineRule="auto"/>
      </w:pPr>
    </w:p>
    <w:p w:rsidR="00565C67" w:rsidRDefault="00565C67" w14:paraId="470C32AB" w14:textId="3A0091D4">
      <w:pPr>
        <w:widowControl/>
        <w:spacing w:line="240" w:lineRule="auto"/>
      </w:pPr>
    </w:p>
    <w:p w:rsidR="00565C67" w:rsidRDefault="00565C67" w14:paraId="42E74556" w14:textId="3D5BCD7B">
      <w:pPr>
        <w:widowControl/>
        <w:spacing w:line="240" w:lineRule="auto"/>
      </w:pPr>
    </w:p>
    <w:p w:rsidR="00565C67" w:rsidRDefault="00565C67" w14:paraId="05E6CE57" w14:textId="02868D3E">
      <w:pPr>
        <w:widowControl/>
        <w:spacing w:line="240" w:lineRule="auto"/>
      </w:pPr>
    </w:p>
    <w:p w:rsidR="00565C67" w:rsidRDefault="00565C67" w14:paraId="7EE52862" w14:textId="384B45E5">
      <w:pPr>
        <w:widowControl/>
        <w:spacing w:line="240" w:lineRule="auto"/>
      </w:pPr>
    </w:p>
    <w:p w:rsidR="00565C67" w:rsidRDefault="00565C67" w14:paraId="3AC52A33" w14:textId="38F0AF5C">
      <w:pPr>
        <w:widowControl/>
        <w:spacing w:line="240" w:lineRule="auto"/>
      </w:pPr>
    </w:p>
    <w:p w:rsidR="00565C67" w:rsidRDefault="00565C67" w14:paraId="0484252E" w14:textId="5C93177F">
      <w:pPr>
        <w:widowControl/>
        <w:spacing w:line="240" w:lineRule="auto"/>
      </w:pPr>
    </w:p>
    <w:p w:rsidR="00565C67" w:rsidRDefault="00565C67" w14:paraId="11F94F69" w14:textId="246834AE">
      <w:pPr>
        <w:widowControl/>
        <w:spacing w:line="240" w:lineRule="auto"/>
      </w:pPr>
    </w:p>
    <w:p w:rsidR="00565C67" w:rsidRDefault="00565C67" w14:paraId="4CB9C044" w14:textId="0D11CE5E">
      <w:pPr>
        <w:widowControl/>
        <w:spacing w:line="240" w:lineRule="auto"/>
      </w:pPr>
    </w:p>
    <w:p w:rsidR="00565C67" w:rsidRDefault="00565C67" w14:paraId="0EA0ED4A" w14:textId="77777777">
      <w:pPr>
        <w:widowControl/>
        <w:spacing w:line="240" w:lineRule="auto"/>
      </w:pPr>
    </w:p>
    <w:p w:rsidR="6418ABFE" w:rsidP="6418ABFE" w:rsidRDefault="6418ABFE" w14:paraId="7AFA5849" w14:textId="569D6CA6">
      <w:pPr>
        <w:widowControl/>
        <w:spacing w:line="240" w:lineRule="auto"/>
        <w:jc w:val="center"/>
      </w:pPr>
    </w:p>
    <w:p w:rsidR="6418ABFE" w:rsidP="6418ABFE" w:rsidRDefault="6418ABFE" w14:paraId="544C8376" w14:textId="65E3768E">
      <w:pPr>
        <w:widowControl/>
        <w:spacing w:line="240" w:lineRule="auto"/>
        <w:jc w:val="center"/>
      </w:pPr>
    </w:p>
    <w:p w:rsidR="4D5E8B57" w:rsidP="4D5E8B57" w:rsidRDefault="4D5E8B57" w14:paraId="3B30592D" w14:textId="1FA697D7">
      <w:pPr>
        <w:widowControl w:val="1"/>
        <w:spacing w:line="240" w:lineRule="auto"/>
        <w:jc w:val="center"/>
      </w:pPr>
    </w:p>
    <w:p w:rsidR="4D5E8B57" w:rsidP="4D5E8B57" w:rsidRDefault="4D5E8B57" w14:paraId="4BEC366A" w14:textId="5A9572D5">
      <w:pPr>
        <w:pStyle w:val="Normal"/>
        <w:widowControl w:val="1"/>
        <w:spacing w:line="240" w:lineRule="auto"/>
        <w:jc w:val="center"/>
      </w:pPr>
    </w:p>
    <w:p w:rsidR="4D5E8B57" w:rsidP="4D5E8B57" w:rsidRDefault="4D5E8B57" w14:paraId="7166CCF1" w14:textId="1FE1826B">
      <w:pPr>
        <w:widowControl w:val="1"/>
        <w:spacing w:line="240" w:lineRule="auto"/>
        <w:jc w:val="center"/>
      </w:pPr>
    </w:p>
    <w:p w:rsidR="4D5E8B57" w:rsidP="4D5E8B57" w:rsidRDefault="4D5E8B57" w14:paraId="2A247F2D" w14:textId="3D10684D">
      <w:pPr>
        <w:pStyle w:val="Normal"/>
        <w:widowControl w:val="1"/>
        <w:spacing w:line="240" w:lineRule="auto"/>
        <w:jc w:val="center"/>
      </w:pPr>
    </w:p>
    <w:p w:rsidR="00B50133" w:rsidP="009C6119" w:rsidRDefault="009C6119" w14:paraId="050564C7" w14:textId="77777777">
      <w:pPr>
        <w:widowControl/>
        <w:spacing w:line="240" w:lineRule="auto"/>
        <w:jc w:val="center"/>
      </w:pPr>
      <w:r w:rsidR="03398695">
        <w:rPr/>
        <w:t xml:space="preserve">Lista de </w:t>
      </w:r>
      <w:r w:rsidR="74579F88">
        <w:rPr/>
        <w:t>Quadros</w:t>
      </w:r>
    </w:p>
    <w:p w:rsidR="00B50133" w:rsidP="4D5E8B57" w:rsidRDefault="00B50133" w14:paraId="20A5C45D" w14:textId="5841D3C1">
      <w:pPr>
        <w:widowControl w:val="1"/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0B50133" w:rsidP="4D5E8B57" w:rsidRDefault="00B50133" w14:paraId="7AB1A218" w14:textId="5F2FA0C0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2558A5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Quadro 1 Lista de membros..........................................................................................8</w:t>
      </w:r>
    </w:p>
    <w:p w:rsidR="00B50133" w:rsidP="4D5E8B57" w:rsidRDefault="00B50133" w14:paraId="3B31F082" w14:textId="1CD3CCD4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2558A5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Quadro 2 Lista de Repositórios com os documentos e artefatos do projeto.................8</w:t>
      </w:r>
    </w:p>
    <w:p w:rsidR="00B50133" w:rsidP="4D5E8B57" w:rsidRDefault="00B50133" w14:paraId="33E92FD6" w14:textId="7F7E0EB2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2558A5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Quadro 3 Ferramentas para elaboração de portfólio.....................................................9</w:t>
      </w:r>
    </w:p>
    <w:p w:rsidR="00B50133" w:rsidP="4D5E8B57" w:rsidRDefault="00B50133" w14:paraId="38DBE852" w14:textId="24537DEB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2558A5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Quadro 4 Lista com as ferramentas utilizadas para a elaboração dos artefatos...........9 </w:t>
      </w:r>
    </w:p>
    <w:p w:rsidR="00B50133" w:rsidP="4D5E8B57" w:rsidRDefault="00B50133" w14:paraId="380D2665" w14:textId="78C52097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2558A5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Quadro 5 Cronograma do projeto para o semestre atual..............................................9</w:t>
      </w:r>
    </w:p>
    <w:p w:rsidR="00B50133" w:rsidP="4D5E8B57" w:rsidRDefault="00B50133" w14:paraId="21969E27" w14:textId="4D721AA0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2558A5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Quadro 6 Datas para entregas parciais final.................................................................10</w:t>
      </w:r>
    </w:p>
    <w:p w:rsidR="00B50133" w:rsidP="4D5E8B57" w:rsidRDefault="00B50133" w14:paraId="50B5A1FA" w14:textId="4E1776C1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2558A5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Quadro 7 Atribuição das responsabilidades para os membros da equipe....................11</w:t>
      </w:r>
    </w:p>
    <w:p w:rsidR="00B50133" w:rsidP="4D5E8B57" w:rsidRDefault="00B50133" w14:paraId="7EF683F3" w14:textId="4BDD6C62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2558A5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Quadro 8 Comparação entre os sistemas.....................................................................14</w:t>
      </w:r>
    </w:p>
    <w:p w:rsidR="00B50133" w:rsidP="4D5E8B57" w:rsidRDefault="00B50133" w14:paraId="46789743" w14:textId="5F8ECE8B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2558A5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Quadro 9 Documentos utilizados pelos usuários..........................................................18</w:t>
      </w:r>
    </w:p>
    <w:p w:rsidR="00B50133" w:rsidP="4D5E8B57" w:rsidRDefault="00B50133" w14:paraId="6EBC2C9B" w14:textId="3F0BE83A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2558A5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Quadro 10 Estimativa de custo com recursos humanos...............................................19</w:t>
      </w:r>
    </w:p>
    <w:p w:rsidR="00B50133" w:rsidP="4D5E8B57" w:rsidRDefault="00B50133" w14:paraId="77BD37DD" w14:textId="5C833ACA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2558A5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Quadro 11 Estimativa de depreciação de equipamentos..............................................20</w:t>
      </w:r>
    </w:p>
    <w:p w:rsidR="00B50133" w:rsidP="4D5E8B57" w:rsidRDefault="00B50133" w14:paraId="6E729A3F" w14:textId="56FE050B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2558A5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Quadro 12 Estimativa de despesas...............................................................................20</w:t>
      </w:r>
    </w:p>
    <w:p w:rsidR="00B50133" w:rsidP="4D5E8B57" w:rsidRDefault="00B50133" w14:paraId="003C7399" w14:textId="5597C9BB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2558A5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Quadro 13 Análise de viabilidade..................................................................................21</w:t>
      </w:r>
    </w:p>
    <w:p w:rsidR="00B50133" w:rsidP="4D5E8B57" w:rsidRDefault="00B50133" w14:paraId="20334A9A" w14:textId="5614FA33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2558A5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Quadro 14 Requisitos funcionais...................................................................................21</w:t>
      </w:r>
    </w:p>
    <w:p w:rsidR="00B50133" w:rsidP="4D5E8B57" w:rsidRDefault="00B50133" w14:paraId="2A6483C6" w14:textId="3E14631C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2558A5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Quadro 15 Requisitos não funcionais............................................................................23</w:t>
      </w:r>
    </w:p>
    <w:p w:rsidR="00B50133" w:rsidP="4D5E8B57" w:rsidRDefault="00B50133" w14:paraId="0009488D" w14:textId="6F446B73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2558A5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Quadro 16 Regras de negócio.......................................................................................23</w:t>
      </w:r>
    </w:p>
    <w:p w:rsidR="00B50133" w:rsidP="4D5E8B57" w:rsidRDefault="00B50133" w14:paraId="14AF0815" w14:textId="0F96840C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2558A5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Quadro 17 Rubrica para avaliação individual da entrega parcial..................................55</w:t>
      </w:r>
    </w:p>
    <w:p w:rsidR="00B50133" w:rsidP="4D5E8B57" w:rsidRDefault="00B50133" w14:paraId="04740F59" w14:textId="3ADE45A1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2558A5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Quadro 18 Rubrica da avaliação em grupo da solução proposta..................................55</w:t>
      </w:r>
    </w:p>
    <w:p w:rsidR="00B50133" w:rsidP="4D5E8B57" w:rsidRDefault="00B50133" w14:paraId="2732E340" w14:textId="08D99DA0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2558A5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Quadro 19 Rubrica de avaliação em grupo da documentação entregue......................56</w:t>
      </w:r>
    </w:p>
    <w:p w:rsidR="00B50133" w:rsidP="4D5E8B57" w:rsidRDefault="00B50133" w14:paraId="149B6A65" w14:textId="66A88E4D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2558A5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Quadro 20 Rubrica da avaliação em grupo para apresentação do projeto...................56</w:t>
      </w:r>
    </w:p>
    <w:p w:rsidR="00B50133" w:rsidP="4D5E8B57" w:rsidRDefault="00B50133" w14:paraId="2A341F88" w14:textId="2E7A162F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2558A5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Quadro 21 Rubrica da avaliação individual para o portfólio, pitch e apresentação do projeto............................................................................................................................57</w:t>
      </w:r>
    </w:p>
    <w:p w:rsidR="00B50133" w:rsidP="4D5E8B57" w:rsidRDefault="00B50133" w14:paraId="457C9E8A" w14:textId="54EFD0C4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2558A5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Quadro 22 Rubrica da avaliação 360o..........................................................................58</w:t>
      </w:r>
    </w:p>
    <w:p w:rsidR="00B50133" w:rsidP="4D5E8B57" w:rsidRDefault="00B50133" w14:paraId="6A0C052B" w14:textId="1FC4943B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2558A5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Quadro 23 Rubrica de autoavaliação............................................................................59</w:t>
      </w:r>
    </w:p>
    <w:p w:rsidR="00B50133" w:rsidP="4D5E8B57" w:rsidRDefault="00B50133" w14:paraId="2F6DDBEB" w14:textId="32B8919A">
      <w:pPr>
        <w:widowControl w:val="1"/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D5E8B57" w:rsidR="32558A5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Quadro 24 Rubrica de autoavaliação - Comprometimento...........................................60</w:t>
      </w:r>
    </w:p>
    <w:p w:rsidR="00B50133" w:rsidP="4D5E8B57" w:rsidRDefault="00B50133" w14:paraId="3AF7E05D" w14:textId="6A9937F1">
      <w:pPr>
        <w:pStyle w:val="Normal"/>
        <w:widowControl w:val="1"/>
        <w:spacing w:line="240" w:lineRule="auto"/>
        <w:jc w:val="center"/>
      </w:pPr>
    </w:p>
    <w:p w:rsidR="00A63439" w:rsidRDefault="00A63439" w14:paraId="0A69ABDD" w14:textId="77777777">
      <w:pPr>
        <w:widowControl/>
        <w:spacing w:line="240" w:lineRule="auto"/>
      </w:pPr>
    </w:p>
    <w:p w:rsidR="00372464" w:rsidRDefault="00372464" w14:paraId="0E864C05" w14:textId="77777777">
      <w:pPr>
        <w:widowControl/>
        <w:spacing w:line="240" w:lineRule="auto"/>
      </w:pPr>
    </w:p>
    <w:p w:rsidR="00372464" w:rsidRDefault="00372464" w14:paraId="4EEFDFAD" w14:textId="6364C7E3">
      <w:pPr>
        <w:widowControl/>
        <w:spacing w:line="240" w:lineRule="auto"/>
      </w:pPr>
    </w:p>
    <w:p w:rsidR="08D3EB3A" w:rsidP="08D3EB3A" w:rsidRDefault="08D3EB3A" w14:paraId="496790C8" w14:textId="74B732BD">
      <w:pPr>
        <w:widowControl/>
        <w:spacing w:line="240" w:lineRule="auto"/>
      </w:pPr>
    </w:p>
    <w:p w:rsidR="08D3EB3A" w:rsidP="08D3EB3A" w:rsidRDefault="08D3EB3A" w14:paraId="012DA839" w14:textId="48111B6F">
      <w:pPr>
        <w:widowControl/>
        <w:spacing w:line="240" w:lineRule="auto"/>
      </w:pPr>
    </w:p>
    <w:p w:rsidR="003540BA" w:rsidP="08D3EB3A" w:rsidRDefault="003540BA" w14:paraId="6C673691" w14:textId="71623ACC">
      <w:pPr>
        <w:widowControl/>
        <w:spacing w:line="240" w:lineRule="auto"/>
      </w:pPr>
    </w:p>
    <w:p w:rsidR="00DF5B8B" w:rsidRDefault="00DF5B8B" w14:paraId="486B1A77" w14:textId="77777777">
      <w:pPr>
        <w:pStyle w:val="Ttulo"/>
      </w:pPr>
    </w:p>
    <w:p w:rsidR="00DF5B8B" w:rsidRDefault="00DF5B8B" w14:paraId="555379E9" w14:textId="77777777">
      <w:pPr>
        <w:pStyle w:val="Ttulo"/>
      </w:pPr>
    </w:p>
    <w:p w:rsidR="00DF5B8B" w:rsidRDefault="00DF5B8B" w14:paraId="7B591A38" w14:textId="77777777">
      <w:pPr>
        <w:pStyle w:val="Ttulo"/>
      </w:pPr>
    </w:p>
    <w:p w:rsidR="00DF5B8B" w:rsidRDefault="00DF5B8B" w14:paraId="26DDBF7C" w14:textId="77777777">
      <w:pPr>
        <w:pStyle w:val="Ttulo"/>
      </w:pPr>
    </w:p>
    <w:p w:rsidR="00DF5B8B" w:rsidRDefault="00DF5B8B" w14:paraId="5AA727A9" w14:textId="77777777">
      <w:pPr>
        <w:pStyle w:val="Ttulo"/>
      </w:pPr>
    </w:p>
    <w:p w:rsidR="00DF5B8B" w:rsidRDefault="00DF5B8B" w14:paraId="54F7B5F0" w14:textId="77777777">
      <w:pPr>
        <w:pStyle w:val="Ttulo"/>
      </w:pPr>
    </w:p>
    <w:p w:rsidR="00DF5B8B" w:rsidRDefault="00DF5B8B" w14:paraId="41B4CDB8" w14:noSpellErr="1" w14:textId="448E89F7">
      <w:pPr>
        <w:pStyle w:val="Ttulo"/>
      </w:pPr>
    </w:p>
    <w:p w:rsidR="00DF5B8B" w:rsidRDefault="00DF5B8B" w14:paraId="7D82A3DF" w14:textId="77777777">
      <w:pPr>
        <w:pStyle w:val="Ttulo"/>
      </w:pPr>
    </w:p>
    <w:p w:rsidR="6418ABFE" w:rsidP="6418ABFE" w:rsidRDefault="6418ABFE" w14:paraId="0271B331" w14:textId="2DB56DE5">
      <w:pPr>
        <w:pStyle w:val="Ttulo"/>
      </w:pPr>
    </w:p>
    <w:p w:rsidR="6418ABFE" w:rsidP="6418ABFE" w:rsidRDefault="6418ABFE" w14:paraId="6F947E35" w14:textId="1F83CA61">
      <w:pPr>
        <w:pStyle w:val="Ttulo"/>
      </w:pPr>
    </w:p>
    <w:p w:rsidR="006D0164" w:rsidRDefault="005A599C" w14:paraId="6BB751FC" w14:textId="5044E143">
      <w:pPr>
        <w:pStyle w:val="Ttulo"/>
      </w:pPr>
      <w:r>
        <w:t>Histórico da Revisão</w:t>
      </w:r>
    </w:p>
    <w:p w:rsidRPr="00565C67" w:rsidR="00565C67" w:rsidP="00565C67" w:rsidRDefault="00565C67" w14:paraId="51AAE560" w14:textId="77777777"/>
    <w:tbl>
      <w:tblPr>
        <w:tblW w:w="9504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2925"/>
        <w:gridCol w:w="3123"/>
      </w:tblGrid>
      <w:tr w:rsidRPr="00A4765C" w:rsidR="006D0164" w:rsidTr="6418ABFE" w14:paraId="50D06CA3" w14:textId="77777777"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A4765C" w:rsidR="006D0164" w:rsidRDefault="005A599C" w14:paraId="72D1164C" w14:textId="77777777">
            <w:pPr>
              <w:pStyle w:val="Tabletext"/>
              <w:jc w:val="center"/>
              <w:rPr>
                <w:b/>
                <w:bCs/>
              </w:rPr>
            </w:pPr>
            <w:r w:rsidRPr="3E44591A">
              <w:rPr>
                <w:b/>
                <w:bCs/>
              </w:rPr>
              <w:t>Data</w:t>
            </w:r>
          </w:p>
        </w:tc>
        <w:tc>
          <w:tcPr>
            <w:tcW w:w="115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A4765C" w:rsidR="006D0164" w:rsidRDefault="005A599C" w14:paraId="5A515539" w14:textId="77777777">
            <w:pPr>
              <w:pStyle w:val="Tabletext"/>
              <w:jc w:val="center"/>
              <w:rPr>
                <w:b/>
                <w:bCs/>
              </w:rPr>
            </w:pPr>
            <w:r w:rsidRPr="3E44591A">
              <w:rPr>
                <w:b/>
                <w:bCs/>
              </w:rPr>
              <w:t>Versão</w:t>
            </w:r>
          </w:p>
        </w:tc>
        <w:tc>
          <w:tcPr>
            <w:tcW w:w="29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A4765C" w:rsidR="006D0164" w:rsidRDefault="005A599C" w14:paraId="7D3F5008" w14:textId="77777777">
            <w:pPr>
              <w:pStyle w:val="Tabletext"/>
              <w:jc w:val="center"/>
              <w:rPr>
                <w:b/>
                <w:bCs/>
              </w:rPr>
            </w:pPr>
            <w:r w:rsidRPr="3E44591A">
              <w:rPr>
                <w:b/>
                <w:bCs/>
              </w:rPr>
              <w:t>Descrição</w:t>
            </w:r>
          </w:p>
        </w:tc>
        <w:tc>
          <w:tcPr>
            <w:tcW w:w="312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A4765C" w:rsidR="006D0164" w:rsidRDefault="005A599C" w14:paraId="00EE4B6E" w14:textId="77777777">
            <w:pPr>
              <w:pStyle w:val="Tabletext"/>
              <w:jc w:val="center"/>
              <w:rPr>
                <w:b/>
                <w:bCs/>
              </w:rPr>
            </w:pPr>
            <w:r w:rsidRPr="3E44591A">
              <w:rPr>
                <w:b/>
                <w:bCs/>
              </w:rPr>
              <w:t>Autor</w:t>
            </w:r>
          </w:p>
        </w:tc>
      </w:tr>
      <w:tr w:rsidRPr="00A4765C" w:rsidR="006D0164" w:rsidTr="6418ABFE" w14:paraId="6E921BF5" w14:textId="77777777"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A4765C" w:rsidR="006D0164" w:rsidP="64202E33" w:rsidRDefault="3A0CDD20" w14:paraId="66E49376" w14:textId="2B095131">
            <w:pPr>
              <w:spacing w:line="259" w:lineRule="auto"/>
              <w:ind w:left="20"/>
            </w:pPr>
            <w:r w:rsidRPr="64202E33">
              <w:rPr>
                <w:rFonts w:eastAsia="Arial" w:cs="Arial"/>
                <w:color w:val="000000" w:themeColor="text1"/>
              </w:rPr>
              <w:t>21/03</w:t>
            </w:r>
            <w:r w:rsidRPr="64202E33" w:rsidR="73E3CD8F">
              <w:rPr>
                <w:rFonts w:eastAsia="Arial" w:cs="Arial"/>
                <w:color w:val="000000" w:themeColor="text1"/>
              </w:rPr>
              <w:t>/</w:t>
            </w:r>
            <w:r w:rsidRPr="64202E33" w:rsidR="74C9CFBF">
              <w:rPr>
                <w:rFonts w:eastAsia="Arial" w:cs="Arial"/>
                <w:color w:val="000000" w:themeColor="text1"/>
              </w:rPr>
              <w:t>20</w:t>
            </w:r>
            <w:r w:rsidRPr="64202E33" w:rsidR="3C61973F">
              <w:rPr>
                <w:rFonts w:eastAsia="Arial" w:cs="Arial"/>
                <w:color w:val="000000" w:themeColor="text1"/>
              </w:rPr>
              <w:t>22</w:t>
            </w:r>
          </w:p>
        </w:tc>
        <w:tc>
          <w:tcPr>
            <w:tcW w:w="115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A4765C" w:rsidR="006D0164" w:rsidP="2BFC49DB" w:rsidRDefault="5326D6EE" w14:paraId="69FA10E6" w14:textId="1B7CFB32">
            <w:pPr>
              <w:spacing w:line="259" w:lineRule="auto"/>
            </w:pPr>
            <w:r w:rsidRPr="64202E33">
              <w:rPr>
                <w:rFonts w:eastAsia="Arial" w:cs="Arial"/>
                <w:color w:val="000000" w:themeColor="text1"/>
              </w:rPr>
              <w:t>1</w:t>
            </w:r>
            <w:r w:rsidRPr="64202E33" w:rsidR="10DF7B3B">
              <w:rPr>
                <w:rFonts w:eastAsia="Arial" w:cs="Arial"/>
                <w:color w:val="000000" w:themeColor="text1"/>
              </w:rPr>
              <w:t>.</w:t>
            </w:r>
            <w:r w:rsidRPr="64202E33" w:rsidR="0E4CA4B0">
              <w:rPr>
                <w:rFonts w:eastAsia="Arial" w:cs="Arial"/>
                <w:color w:val="000000" w:themeColor="text1"/>
              </w:rPr>
              <w:t>0</w:t>
            </w:r>
          </w:p>
        </w:tc>
        <w:tc>
          <w:tcPr>
            <w:tcW w:w="29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A4765C" w:rsidR="006D0164" w:rsidP="6418ABFE" w:rsidRDefault="1897300E" w14:paraId="39672B23" w14:textId="4933426E">
            <w:pPr>
              <w:spacing w:line="259" w:lineRule="auto"/>
              <w:ind w:left="20"/>
            </w:pPr>
            <w:r w:rsidRPr="6418ABFE">
              <w:rPr>
                <w:rFonts w:eastAsia="Arial" w:cs="Arial"/>
                <w:color w:val="000000" w:themeColor="text1"/>
              </w:rPr>
              <w:t>Na etapa de comunicação, definimos o</w:t>
            </w:r>
            <w:r w:rsidRPr="6418ABFE" w:rsidR="37F69D30">
              <w:rPr>
                <w:rFonts w:eastAsia="Arial" w:cs="Arial"/>
                <w:color w:val="000000" w:themeColor="text1"/>
              </w:rPr>
              <w:t xml:space="preserve"> “problema a resolver”</w:t>
            </w:r>
            <w:r w:rsidRPr="6418ABFE" w:rsidR="2939139D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312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A4765C" w:rsidR="006D0164" w:rsidP="00781832" w:rsidRDefault="66370FC2" w14:paraId="45EEA08D" w14:textId="33D22DA5">
            <w:pPr>
              <w:spacing w:after="120"/>
              <w:jc w:val="both"/>
            </w:pPr>
            <w:r>
              <w:t>Níkolas Yan de Oliveira Costa</w:t>
            </w:r>
            <w:r w:rsidR="22E1AAE1">
              <w:t>, Víctor dos Santos Viana, Daniel Irineu dos Santos</w:t>
            </w:r>
            <w:r w:rsidR="406450B3">
              <w:t>,</w:t>
            </w:r>
            <w:r w:rsidR="22E1AAE1">
              <w:t xml:space="preserve"> Nicoly de Oliveira, Carolina Nascimento, Felipe Maximo, </w:t>
            </w:r>
            <w:r w:rsidR="3FC9D409">
              <w:t>Guilherme Henrique</w:t>
            </w:r>
          </w:p>
        </w:tc>
      </w:tr>
      <w:tr w:rsidR="0DF27C2C" w:rsidTr="6418ABFE" w14:paraId="29AFB88C" w14:textId="77777777"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DF27C2C" w:rsidP="231E8AE6" w:rsidRDefault="735BC2D4" w14:paraId="4144EB7D" w14:textId="2C2CC192">
            <w:pPr>
              <w:spacing w:line="259" w:lineRule="auto"/>
              <w:ind w:left="20"/>
            </w:pPr>
            <w:r w:rsidRPr="231E8AE6">
              <w:rPr>
                <w:rFonts w:eastAsia="Arial" w:cs="Arial"/>
                <w:color w:val="000000" w:themeColor="text1"/>
              </w:rPr>
              <w:t>28/03/2022</w:t>
            </w:r>
          </w:p>
        </w:tc>
        <w:tc>
          <w:tcPr>
            <w:tcW w:w="115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DF27C2C" w:rsidP="231E8AE6" w:rsidRDefault="735BC2D4" w14:paraId="37B9D56E" w14:textId="111BC78B">
            <w:pPr>
              <w:spacing w:line="259" w:lineRule="auto"/>
            </w:pPr>
            <w:r w:rsidRPr="231E8AE6">
              <w:rPr>
                <w:rFonts w:eastAsia="Arial" w:cs="Arial"/>
                <w:color w:val="000000" w:themeColor="text1"/>
              </w:rPr>
              <w:t>1.1</w:t>
            </w:r>
          </w:p>
          <w:p w:rsidR="0DF27C2C" w:rsidP="0DF27C2C" w:rsidRDefault="0DF27C2C" w14:paraId="03F6D011" w14:textId="7107144A">
            <w:pPr>
              <w:pStyle w:val="Tabletext"/>
            </w:pPr>
          </w:p>
        </w:tc>
        <w:tc>
          <w:tcPr>
            <w:tcW w:w="29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DF27C2C" w:rsidP="6418ABFE" w:rsidRDefault="768E1F68" w14:paraId="46316B98" w14:textId="072E2FA6">
            <w:pPr>
              <w:spacing w:line="259" w:lineRule="auto"/>
              <w:ind w:left="20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Na etapa de comunicação, definimos os stakeholders, e realizamos os textos referentes a introdução.</w:t>
            </w:r>
          </w:p>
        </w:tc>
        <w:tc>
          <w:tcPr>
            <w:tcW w:w="312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DF27C2C" w:rsidP="00781832" w:rsidRDefault="735BC2D4" w14:paraId="65D9302A" w14:textId="7ACBF6AD">
            <w:pPr>
              <w:spacing w:after="120"/>
              <w:jc w:val="both"/>
            </w:pPr>
            <w:r>
              <w:t>Níkolas Yan de Oliveira Costa, Víctor dos Santos Viana, Daniel Irineu dos Santos, Nicoly de Oliveira, Carolina Nascimento, Felipe Maximo, Guilherme Henrique</w:t>
            </w:r>
          </w:p>
        </w:tc>
      </w:tr>
      <w:tr w:rsidR="0DF27C2C" w:rsidTr="6418ABFE" w14:paraId="096ECD41" w14:textId="77777777"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DF27C2C" w:rsidP="231E8AE6" w:rsidRDefault="735BC2D4" w14:paraId="7ADFD074" w14:textId="689532A4">
            <w:pPr>
              <w:spacing w:line="259" w:lineRule="auto"/>
              <w:ind w:left="20"/>
            </w:pPr>
            <w:r w:rsidRPr="231E8AE6">
              <w:rPr>
                <w:rFonts w:eastAsia="Arial" w:cs="Arial"/>
                <w:color w:val="000000" w:themeColor="text1"/>
              </w:rPr>
              <w:t>29/04/2022</w:t>
            </w:r>
          </w:p>
          <w:p w:rsidR="0DF27C2C" w:rsidP="0DF27C2C" w:rsidRDefault="0DF27C2C" w14:paraId="6E59FD50" w14:textId="2B09320B">
            <w:pPr>
              <w:pStyle w:val="Tabletext"/>
            </w:pPr>
          </w:p>
        </w:tc>
        <w:tc>
          <w:tcPr>
            <w:tcW w:w="115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DF27C2C" w:rsidP="35D9DD91" w:rsidRDefault="735BC2D4" w14:paraId="4249D654" w14:textId="6BBDDE42">
            <w:pPr>
              <w:spacing w:line="259" w:lineRule="auto"/>
            </w:pPr>
            <w:r w:rsidRPr="35D9DD91">
              <w:rPr>
                <w:rFonts w:eastAsia="Arial" w:cs="Arial"/>
                <w:color w:val="000000" w:themeColor="text1"/>
              </w:rPr>
              <w:t>1.2</w:t>
            </w:r>
          </w:p>
          <w:p w:rsidR="0DF27C2C" w:rsidP="0DF27C2C" w:rsidRDefault="0DF27C2C" w14:paraId="540714C6" w14:textId="6BEE7928">
            <w:pPr>
              <w:pStyle w:val="Tabletext"/>
            </w:pPr>
          </w:p>
        </w:tc>
        <w:tc>
          <w:tcPr>
            <w:tcW w:w="29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DF27C2C" w:rsidP="6418ABFE" w:rsidRDefault="4611EA3D" w14:paraId="2CF57243" w14:textId="0D2532DF">
            <w:pPr>
              <w:spacing w:line="259" w:lineRule="auto"/>
              <w:ind w:left="20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Na etapa de comunicação, elicitamos os requisitos.</w:t>
            </w:r>
          </w:p>
        </w:tc>
        <w:tc>
          <w:tcPr>
            <w:tcW w:w="312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DF27C2C" w:rsidP="00781832" w:rsidRDefault="735BC2D4" w14:paraId="2AE95E55" w14:textId="4FC80656">
            <w:pPr>
              <w:spacing w:after="120"/>
              <w:jc w:val="both"/>
            </w:pPr>
            <w:r>
              <w:t>Níkolas Yan de Oliveira Costa, Víctor dos Santos Viana, Daniel Irineu dos Santos, Nicoly de Oliveira, Carolina Nascimento, Felipe Maximo, Guilherme Henrique</w:t>
            </w:r>
          </w:p>
        </w:tc>
      </w:tr>
      <w:tr w:rsidR="0880E35F" w:rsidTr="6418ABFE" w14:paraId="5E5BC842" w14:textId="77777777"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880E35F" w:rsidP="35D9DD91" w:rsidRDefault="735BC2D4" w14:paraId="2193333E" w14:textId="13F6CA41">
            <w:pPr>
              <w:spacing w:line="259" w:lineRule="auto"/>
              <w:ind w:left="20"/>
            </w:pPr>
            <w:r w:rsidRPr="35D9DD91">
              <w:rPr>
                <w:rFonts w:eastAsia="Arial" w:cs="Arial"/>
                <w:color w:val="000000" w:themeColor="text1"/>
              </w:rPr>
              <w:t>31/05/2022</w:t>
            </w:r>
          </w:p>
        </w:tc>
        <w:tc>
          <w:tcPr>
            <w:tcW w:w="115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880E35F" w:rsidP="35D9DD91" w:rsidRDefault="735BC2D4" w14:paraId="14730EBF" w14:textId="1946EFFF">
            <w:pPr>
              <w:spacing w:line="259" w:lineRule="auto"/>
            </w:pPr>
            <w:r w:rsidRPr="35D9DD91">
              <w:rPr>
                <w:rFonts w:eastAsia="Arial" w:cs="Arial"/>
                <w:color w:val="000000" w:themeColor="text1"/>
              </w:rPr>
              <w:t>1.3</w:t>
            </w:r>
          </w:p>
        </w:tc>
        <w:tc>
          <w:tcPr>
            <w:tcW w:w="29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880E35F" w:rsidP="6418ABFE" w:rsidRDefault="0A9933B1" w14:paraId="15D9FBF7" w14:textId="5925401A">
            <w:pPr>
              <w:spacing w:line="259" w:lineRule="auto"/>
              <w:ind w:left="20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Na etapa de modelagem, diagramamos o mode</w:t>
            </w:r>
            <w:r w:rsidRPr="6418ABFE" w:rsidR="69EBA649">
              <w:rPr>
                <w:rFonts w:eastAsia="Arial" w:cs="Arial"/>
                <w:color w:val="000000" w:themeColor="text1"/>
              </w:rPr>
              <w:t>l</w:t>
            </w:r>
            <w:r w:rsidRPr="6418ABFE">
              <w:rPr>
                <w:rFonts w:eastAsia="Arial" w:cs="Arial"/>
                <w:color w:val="000000" w:themeColor="text1"/>
              </w:rPr>
              <w:t>o de sistema.</w:t>
            </w:r>
          </w:p>
        </w:tc>
        <w:tc>
          <w:tcPr>
            <w:tcW w:w="312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880E35F" w:rsidP="00781832" w:rsidRDefault="735BC2D4" w14:paraId="26300FDC" w14:textId="20F2263E">
            <w:pPr>
              <w:spacing w:after="120"/>
              <w:jc w:val="both"/>
            </w:pPr>
            <w:r>
              <w:t>Níkolas Yan de Oliveira Costa, Víctor dos Santos Viana, Daniel Irineu dos Santos, Nicoly de Oliveira, Carolina Nascimento, Felipe Maximo, Guilherme Henrique</w:t>
            </w:r>
          </w:p>
        </w:tc>
      </w:tr>
      <w:tr w:rsidR="0880E35F" w:rsidTr="6418ABFE" w14:paraId="099F7552" w14:textId="77777777"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880E35F" w:rsidP="5FC0AABA" w:rsidRDefault="735BC2D4" w14:paraId="07CCCBA4" w14:textId="2EAB37E0">
            <w:pPr>
              <w:spacing w:line="259" w:lineRule="auto"/>
            </w:pPr>
            <w:r w:rsidRPr="5FC0AABA">
              <w:rPr>
                <w:rFonts w:eastAsia="Arial" w:cs="Arial"/>
                <w:color w:val="000000" w:themeColor="text1"/>
              </w:rPr>
              <w:t>02/06/2022</w:t>
            </w:r>
          </w:p>
          <w:p w:rsidR="0880E35F" w:rsidP="0880E35F" w:rsidRDefault="0880E35F" w14:paraId="62FBCD19" w14:textId="3AB10AD0">
            <w:pPr>
              <w:pStyle w:val="Tabletext"/>
            </w:pPr>
          </w:p>
        </w:tc>
        <w:tc>
          <w:tcPr>
            <w:tcW w:w="115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880E35F" w:rsidP="5FC0AABA" w:rsidRDefault="735BC2D4" w14:paraId="3416AEBF" w14:textId="1B52C99D">
            <w:pPr>
              <w:spacing w:line="259" w:lineRule="auto"/>
            </w:pPr>
            <w:r w:rsidRPr="5FC0AABA">
              <w:rPr>
                <w:rFonts w:eastAsia="Arial" w:cs="Arial"/>
                <w:color w:val="000000" w:themeColor="text1"/>
              </w:rPr>
              <w:t>1.4</w:t>
            </w:r>
          </w:p>
          <w:p w:rsidR="0880E35F" w:rsidP="0880E35F" w:rsidRDefault="0880E35F" w14:paraId="000D6CF6" w14:textId="3AA43FBC">
            <w:pPr>
              <w:pStyle w:val="Tabletext"/>
            </w:pPr>
          </w:p>
        </w:tc>
        <w:tc>
          <w:tcPr>
            <w:tcW w:w="29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880E35F" w:rsidP="6418ABFE" w:rsidRDefault="31E80B26" w14:paraId="0E5A9BC0" w14:textId="19A034D5">
            <w:pPr>
              <w:spacing w:line="259" w:lineRule="auto"/>
            </w:pPr>
            <w:r w:rsidRPr="6418ABFE">
              <w:rPr>
                <w:rFonts w:eastAsia="Arial" w:cs="Arial"/>
                <w:color w:val="000000" w:themeColor="text1"/>
              </w:rPr>
              <w:t>Implementação do capítulo 6.</w:t>
            </w:r>
          </w:p>
          <w:p w:rsidR="0880E35F" w:rsidP="6418ABFE" w:rsidRDefault="0880E35F" w14:paraId="3E1E8E8D" w14:textId="6221D7F1">
            <w:pPr>
              <w:pStyle w:val="Tabletext"/>
            </w:pPr>
          </w:p>
        </w:tc>
        <w:tc>
          <w:tcPr>
            <w:tcW w:w="312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880E35F" w:rsidP="00781832" w:rsidRDefault="735BC2D4" w14:paraId="6CDB0017" w14:textId="74422490">
            <w:pPr>
              <w:spacing w:after="120"/>
              <w:jc w:val="both"/>
            </w:pPr>
            <w:r>
              <w:t>Níkolas Yan de Oliveira Costa, Víctor dos Santos Viana, Daniel Irineu dos Santos, Nicoly de Oliveira, Carolina Nascimento, Felipe Maximo, Guilherme Henrique</w:t>
            </w:r>
          </w:p>
        </w:tc>
      </w:tr>
      <w:tr w:rsidR="6DBDF4FE" w:rsidTr="6418ABFE" w14:paraId="50FEBF11" w14:textId="77777777"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735BC2D4" w:rsidP="6DBDF4FE" w:rsidRDefault="735BC2D4" w14:paraId="6DD976C8" w14:textId="08BDF6DB">
            <w:pPr>
              <w:spacing w:line="259" w:lineRule="auto"/>
              <w:rPr>
                <w:rFonts w:eastAsia="Arial" w:cs="Arial"/>
              </w:rPr>
            </w:pPr>
            <w:r w:rsidRPr="6DBDF4FE">
              <w:rPr>
                <w:rFonts w:eastAsia="Arial" w:cs="Arial"/>
                <w:color w:val="000000" w:themeColor="text1"/>
              </w:rPr>
              <w:t>19/06/2022</w:t>
            </w:r>
          </w:p>
          <w:p w:rsidR="6DBDF4FE" w:rsidP="6DBDF4FE" w:rsidRDefault="6DBDF4FE" w14:paraId="2E8D020F" w14:textId="2C1AC16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115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735BC2D4" w:rsidP="6DBDF4FE" w:rsidRDefault="735BC2D4" w14:paraId="0F3028A5" w14:textId="7CC65780">
            <w:pPr>
              <w:spacing w:line="259" w:lineRule="auto"/>
              <w:rPr>
                <w:rFonts w:eastAsia="Arial" w:cs="Arial"/>
              </w:rPr>
            </w:pPr>
            <w:r w:rsidRPr="6DBDF4FE">
              <w:rPr>
                <w:rFonts w:eastAsia="Arial" w:cs="Arial"/>
                <w:color w:val="000000" w:themeColor="text1"/>
              </w:rPr>
              <w:t>1.5</w:t>
            </w:r>
          </w:p>
          <w:p w:rsidR="6DBDF4FE" w:rsidP="6DBDF4FE" w:rsidRDefault="6DBDF4FE" w14:paraId="1CB3320E" w14:textId="777EBFEB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29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6DBDF4FE" w:rsidP="6418ABFE" w:rsidRDefault="3D8DD3D2" w14:paraId="5D95B9F2" w14:textId="44EC9405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Retornamos à etapa de comunicação para realizar correções nos requisitos de usuário.</w:t>
            </w:r>
          </w:p>
        </w:tc>
        <w:tc>
          <w:tcPr>
            <w:tcW w:w="312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6DBDF4FE" w:rsidP="00781832" w:rsidRDefault="735BC2D4" w14:paraId="6132FACE" w14:textId="41856D83">
            <w:pPr>
              <w:spacing w:after="120"/>
              <w:jc w:val="both"/>
            </w:pPr>
            <w:r>
              <w:t>Níkolas Yan de Oliveira Costa, Víctor dos Santos Viana, Daniel Irineu dos Santos, Nicoly de Oliveira, Carolina Nascimento, Felipe Maximo, Guilherme Henrique</w:t>
            </w:r>
          </w:p>
        </w:tc>
      </w:tr>
      <w:tr w:rsidR="0DF27C2C" w:rsidTr="6418ABFE" w14:paraId="3E3BD87C" w14:textId="77777777"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42228E98" w:rsidP="0DF27C2C" w:rsidRDefault="42228E98" w14:paraId="48F9B269" w14:textId="2ADEC5EF">
            <w:pPr>
              <w:pStyle w:val="Tabletext"/>
            </w:pPr>
            <w:r>
              <w:t>10/09/2022</w:t>
            </w:r>
          </w:p>
        </w:tc>
        <w:tc>
          <w:tcPr>
            <w:tcW w:w="115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DF27C2C" w:rsidP="0DF27C2C" w:rsidRDefault="5E228AB8" w14:paraId="01B31C18" w14:textId="55820072">
            <w:pPr>
              <w:pStyle w:val="Tabletext"/>
            </w:pPr>
            <w:r>
              <w:t>2</w:t>
            </w:r>
            <w:r w:rsidR="42228E98">
              <w:t>.0</w:t>
            </w:r>
          </w:p>
        </w:tc>
        <w:tc>
          <w:tcPr>
            <w:tcW w:w="29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DF27C2C" w:rsidP="6418ABFE" w:rsidRDefault="196BBCDC" w14:paraId="096077A8" w14:textId="45035B9D">
            <w:pPr>
              <w:pStyle w:val="Tabletext"/>
            </w:pPr>
            <w:r>
              <w:t>Revisão e readaptação para a nova documentação.</w:t>
            </w:r>
          </w:p>
        </w:tc>
        <w:tc>
          <w:tcPr>
            <w:tcW w:w="312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DF27C2C" w:rsidP="00781832" w:rsidRDefault="42228E98" w14:paraId="33E5F8DB" w14:textId="547409A7">
            <w:pPr>
              <w:spacing w:after="120"/>
              <w:jc w:val="both"/>
            </w:pPr>
            <w:r>
              <w:t>Níkolas Yan de Oliveira Costa, Víctor dos Santos Viana, Daniel Irineu dos Santos, Nicoly de Oliveira, Carolina Nascimento, Felipe Maximo, Guilherme Henrique</w:t>
            </w:r>
          </w:p>
        </w:tc>
      </w:tr>
      <w:tr w:rsidRPr="00A4765C" w:rsidR="006D0164" w:rsidTr="6418ABFE" w14:paraId="5508EFFD" w14:textId="77777777"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A4765C" w:rsidR="006D0164" w:rsidRDefault="49D21F7C" w14:paraId="764784EE" w14:textId="23874C86">
            <w:pPr>
              <w:pStyle w:val="Tabletext"/>
            </w:pPr>
            <w:r>
              <w:t>31/10/2022</w:t>
            </w:r>
          </w:p>
        </w:tc>
        <w:tc>
          <w:tcPr>
            <w:tcW w:w="115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A4765C" w:rsidR="006D0164" w:rsidRDefault="49D21F7C" w14:paraId="30C39347" w14:textId="54E3BE2A">
            <w:pPr>
              <w:pStyle w:val="Tabletext"/>
            </w:pPr>
            <w:r>
              <w:t>2.</w:t>
            </w:r>
            <w:r w:rsidR="02A67A9A">
              <w:t>1</w:t>
            </w:r>
          </w:p>
        </w:tc>
        <w:tc>
          <w:tcPr>
            <w:tcW w:w="29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A4765C" w:rsidR="006D0164" w:rsidP="6418ABFE" w:rsidRDefault="3CF51E3C" w14:paraId="59F5C529" w14:textId="53DF11D8">
            <w:pPr>
              <w:pStyle w:val="Tabletext"/>
            </w:pPr>
            <w:r>
              <w:t>Na etapa de modelagem, refizemos o BPMN, e finalizamos os diagramas.</w:t>
            </w:r>
          </w:p>
        </w:tc>
        <w:tc>
          <w:tcPr>
            <w:tcW w:w="312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A4765C" w:rsidR="006D0164" w:rsidP="00781832" w:rsidRDefault="49D21F7C" w14:paraId="4499A2D7" w14:textId="358FBA15">
            <w:pPr>
              <w:spacing w:after="120"/>
              <w:jc w:val="both"/>
            </w:pPr>
            <w:r>
              <w:t>Níkolas Yan de Oliveira Costa, Víctor dos Santos Viana, Daniel Irineu dos Santos, Nicoly de Oliveira, Carolina Nascimento, Felipe Maximo, Guilherme Henrique</w:t>
            </w:r>
            <w:r w:rsidR="4113FFCE">
              <w:t>, Diego Gonzaga</w:t>
            </w:r>
          </w:p>
        </w:tc>
      </w:tr>
      <w:tr w:rsidR="00BCAB02" w:rsidTr="6418ABFE" w14:paraId="00E182BA" w14:textId="77777777"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1806509A" w:rsidP="00BCAB02" w:rsidRDefault="40D56F6B" w14:paraId="128F0AE9" w14:textId="4D5ACD33">
            <w:pPr>
              <w:pStyle w:val="Tabletext"/>
            </w:pPr>
            <w:r>
              <w:t>15</w:t>
            </w:r>
            <w:r w:rsidR="1806509A">
              <w:t>/11/2022</w:t>
            </w:r>
          </w:p>
        </w:tc>
        <w:tc>
          <w:tcPr>
            <w:tcW w:w="115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1806509A" w:rsidP="00BCAB02" w:rsidRDefault="1806509A" w14:paraId="09BD19AC" w14:textId="3271AE39">
            <w:pPr>
              <w:pStyle w:val="Tabletext"/>
            </w:pPr>
            <w:r>
              <w:t>2.2</w:t>
            </w:r>
          </w:p>
        </w:tc>
        <w:tc>
          <w:tcPr>
            <w:tcW w:w="29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BCAB02" w:rsidP="6418ABFE" w:rsidRDefault="435BB4A0" w14:paraId="11A4E2E0" w14:textId="44AED58F">
            <w:pPr>
              <w:pStyle w:val="Tabletext"/>
            </w:pPr>
            <w:r>
              <w:t>Na etapa de modelagem, corrigimos o texto da introdução, e erros de formatação.</w:t>
            </w:r>
          </w:p>
        </w:tc>
        <w:tc>
          <w:tcPr>
            <w:tcW w:w="312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BCAB02" w:rsidP="00781832" w:rsidRDefault="61197CF3" w14:paraId="7488794D" w14:textId="3DFA7DB4">
            <w:pPr>
              <w:spacing w:after="120"/>
              <w:jc w:val="both"/>
            </w:pPr>
            <w:r>
              <w:t>Níkolas Yan de Oliveira Costa, Víctor dos Santos Viana, Daniel Irineu dos Santos, Nicoly de Oliveira, Carolina Nascimento, Felipe Maximo, Guilherme Henrique, Diego Gonzaga</w:t>
            </w:r>
          </w:p>
        </w:tc>
      </w:tr>
    </w:tbl>
    <w:p w:rsidRPr="00A4765C" w:rsidR="006D0164" w:rsidRDefault="006D0164" w14:paraId="70A10A7B" w14:textId="77777777">
      <w:pPr>
        <w:pStyle w:val="Corpodetexto"/>
      </w:pPr>
    </w:p>
    <w:p w:rsidRPr="00A4765C" w:rsidR="006D0164" w:rsidRDefault="005A599C" w14:paraId="6D1C15AE" w14:textId="77777777">
      <w:pPr>
        <w:pStyle w:val="Ttulo"/>
      </w:pPr>
      <w:r>
        <w:br w:type="page"/>
      </w:r>
      <w:r>
        <w:t>Índice Analítico</w:t>
      </w:r>
    </w:p>
    <w:p w:rsidRPr="00D021A1" w:rsidR="00D021A1" w:rsidP="3E44591A" w:rsidRDefault="00017B11" w14:paraId="08671553" w14:textId="57695712">
      <w:pPr>
        <w:pStyle w:val="Sumrio1"/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rFonts w:ascii="Times New Roman" w:hAnsi="Times New Roman"/>
          <w:sz w:val="20"/>
          <w:szCs w:val="20"/>
        </w:rPr>
        <w:fldChar w:fldCharType="begin"/>
      </w:r>
      <w:r w:rsidRPr="00D021A1" w:rsidR="005A599C">
        <w:instrText xml:space="preserve"> TOC \o "1-3" </w:instrText>
      </w:r>
      <w:r w:rsidRPr="3E44591A">
        <w:rPr>
          <w:rFonts w:ascii="Times New Roman" w:hAnsi="Times New Roman"/>
          <w:sz w:val="20"/>
          <w:szCs w:val="20"/>
        </w:rPr>
        <w:fldChar w:fldCharType="separate"/>
      </w:r>
      <w:r w:rsidRPr="3E44591A" w:rsidR="00D021A1">
        <w:rPr>
          <w:noProof/>
        </w:rPr>
        <w:t>1.</w:t>
      </w:r>
      <w:r w:rsidRPr="00D021A1" w:rsid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 w:rsidR="00D021A1">
        <w:rPr>
          <w:noProof/>
        </w:rPr>
        <w:t>Identificação e Organização do Projeto</w:t>
      </w:r>
      <w:r w:rsidRPr="000310A9" w:rsidR="00D021A1">
        <w:rPr>
          <w:noProof/>
        </w:rPr>
        <w:tab/>
      </w:r>
      <w:r w:rsidR="003D7978">
        <w:rPr>
          <w:noProof/>
        </w:rPr>
        <w:t>8</w:t>
      </w:r>
    </w:p>
    <w:p w:rsidRPr="00D021A1" w:rsidR="00D021A1" w:rsidP="3E44591A" w:rsidRDefault="00D021A1" w14:paraId="75A9B50A" w14:textId="0E8DA502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1.1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Membros da Equipe e seu RA</w:t>
      </w:r>
      <w:r w:rsidRPr="000310A9">
        <w:rPr>
          <w:noProof/>
        </w:rPr>
        <w:tab/>
      </w:r>
      <w:r w:rsidR="003D7978">
        <w:rPr>
          <w:noProof/>
        </w:rPr>
        <w:t>8</w:t>
      </w:r>
    </w:p>
    <w:p w:rsidRPr="00D021A1" w:rsidR="00D021A1" w:rsidP="3E44591A" w:rsidRDefault="00D021A1" w14:paraId="0A934110" w14:textId="7933D9C8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1.2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Turma    2 DSM</w:t>
      </w:r>
      <w:r w:rsidR="005461D3">
        <w:rPr>
          <w:noProof/>
        </w:rPr>
        <w:t xml:space="preserve"> </w:t>
      </w:r>
      <w:r w:rsidRPr="3E44591A">
        <w:rPr>
          <w:noProof/>
        </w:rPr>
        <w:t>-</w:t>
      </w:r>
      <w:r w:rsidR="006C2AE0">
        <w:rPr>
          <w:noProof/>
        </w:rPr>
        <w:t xml:space="preserve"> </w:t>
      </w:r>
      <w:r w:rsidR="006C2AE0">
        <w:rPr>
          <w:noProof/>
          <w:u w:val="single"/>
        </w:rPr>
        <w:t>2022/2</w:t>
      </w:r>
      <w:r w:rsidRPr="000310A9">
        <w:rPr>
          <w:noProof/>
        </w:rPr>
        <w:tab/>
      </w:r>
      <w:r w:rsidR="003D7978">
        <w:rPr>
          <w:noProof/>
        </w:rPr>
        <w:t>8</w:t>
      </w:r>
    </w:p>
    <w:p w:rsidRPr="00D021A1" w:rsidR="00D021A1" w:rsidP="3E44591A" w:rsidRDefault="00D021A1" w14:paraId="4E33C32D" w14:textId="31D7CA6E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1.3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Disciplinas</w:t>
      </w:r>
      <w:r w:rsidRPr="000310A9">
        <w:rPr>
          <w:noProof/>
        </w:rPr>
        <w:tab/>
      </w:r>
      <w:r w:rsidR="003D7978">
        <w:rPr>
          <w:noProof/>
        </w:rPr>
        <w:t>8</w:t>
      </w:r>
    </w:p>
    <w:p w:rsidRPr="00D021A1" w:rsidR="00D021A1" w:rsidP="3E44591A" w:rsidRDefault="00D021A1" w14:paraId="32D37050" w14:textId="75CABE9E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1.4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Endereço dos Entregáveis</w:t>
      </w:r>
      <w:r w:rsidRPr="000310A9">
        <w:rPr>
          <w:noProof/>
        </w:rPr>
        <w:tab/>
      </w:r>
      <w:r w:rsidR="003D7978">
        <w:rPr>
          <w:noProof/>
        </w:rPr>
        <w:t>9</w:t>
      </w:r>
    </w:p>
    <w:p w:rsidRPr="00D021A1" w:rsidR="00D021A1" w:rsidP="3E44591A" w:rsidRDefault="00D021A1" w14:paraId="7488742B" w14:textId="567742A8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1.5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Ferramentas Adotadas</w:t>
      </w:r>
      <w:r w:rsidRPr="000310A9">
        <w:rPr>
          <w:noProof/>
        </w:rPr>
        <w:tab/>
      </w:r>
      <w:r w:rsidR="003D7978">
        <w:rPr>
          <w:noProof/>
        </w:rPr>
        <w:t>9</w:t>
      </w:r>
    </w:p>
    <w:p w:rsidRPr="00D021A1" w:rsidR="00D021A1" w:rsidP="3E44591A" w:rsidRDefault="00D021A1" w14:paraId="31DD7DEC" w14:textId="6B73B506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1.6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Cronograma</w:t>
      </w:r>
      <w:r w:rsidRPr="000310A9">
        <w:rPr>
          <w:noProof/>
        </w:rPr>
        <w:tab/>
      </w:r>
      <w:r w:rsidR="003D7978">
        <w:rPr>
          <w:noProof/>
        </w:rPr>
        <w:t>9</w:t>
      </w:r>
    </w:p>
    <w:p w:rsidRPr="00D021A1" w:rsidR="00D021A1" w:rsidP="3E44591A" w:rsidRDefault="00D021A1" w14:paraId="19349A95" w14:textId="5E40AE24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1.7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Distribuição das Funções do Projeto</w:t>
      </w:r>
      <w:r w:rsidRPr="000310A9">
        <w:rPr>
          <w:noProof/>
        </w:rPr>
        <w:tab/>
      </w:r>
      <w:r w:rsidR="003D7978">
        <w:rPr>
          <w:noProof/>
        </w:rPr>
        <w:t>11</w:t>
      </w:r>
    </w:p>
    <w:p w:rsidRPr="00D021A1" w:rsidR="00D021A1" w:rsidP="3E44591A" w:rsidRDefault="00D021A1" w14:paraId="121B036C" w14:textId="1231FC5A">
      <w:pPr>
        <w:pStyle w:val="Sumrio1"/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2.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Introdução</w:t>
      </w:r>
      <w:r w:rsidRPr="000310A9">
        <w:rPr>
          <w:noProof/>
        </w:rPr>
        <w:tab/>
      </w:r>
      <w:r w:rsidRPr="00D021A1">
        <w:rPr>
          <w:noProof/>
        </w:rPr>
        <w:fldChar w:fldCharType="begin"/>
      </w:r>
      <w:r w:rsidRPr="000310A9">
        <w:rPr>
          <w:noProof/>
        </w:rPr>
        <w:instrText xml:space="preserve"> PAGEREF _Toc110341085 \h </w:instrText>
      </w:r>
      <w:r w:rsidRPr="00D021A1">
        <w:rPr>
          <w:noProof/>
        </w:rPr>
      </w:r>
      <w:r w:rsidRPr="00D021A1">
        <w:rPr>
          <w:noProof/>
        </w:rPr>
        <w:fldChar w:fldCharType="separate"/>
      </w:r>
      <w:r w:rsidRPr="3E44591A">
        <w:rPr>
          <w:noProof/>
        </w:rPr>
        <w:t>12</w:t>
      </w:r>
      <w:r w:rsidRPr="00D021A1">
        <w:rPr>
          <w:noProof/>
        </w:rPr>
        <w:fldChar w:fldCharType="end"/>
      </w:r>
    </w:p>
    <w:p w:rsidRPr="00D021A1" w:rsidR="00D021A1" w:rsidP="3E44591A" w:rsidRDefault="00D021A1" w14:paraId="315F100A" w14:textId="6AA64CDA">
      <w:pPr>
        <w:pStyle w:val="Sumrio1"/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de Negócios e Especificação de Requisitos</w:t>
      </w:r>
      <w:r w:rsidRPr="000310A9">
        <w:rPr>
          <w:noProof/>
        </w:rPr>
        <w:tab/>
      </w:r>
      <w:r w:rsidR="003D7978">
        <w:rPr>
          <w:noProof/>
        </w:rPr>
        <w:t>15</w:t>
      </w:r>
    </w:p>
    <w:p w:rsidRPr="00D021A1" w:rsidR="00D021A1" w:rsidP="3E44591A" w:rsidRDefault="00D021A1" w14:paraId="26F72640" w14:textId="227E981C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3.1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do Processo de Negócio</w:t>
      </w:r>
      <w:r w:rsidRPr="000310A9">
        <w:rPr>
          <w:noProof/>
        </w:rPr>
        <w:tab/>
      </w:r>
      <w:r w:rsidR="003D7978">
        <w:rPr>
          <w:noProof/>
        </w:rPr>
        <w:t>1</w:t>
      </w:r>
      <w:r w:rsidR="000522FC">
        <w:rPr>
          <w:noProof/>
        </w:rPr>
        <w:t>6</w:t>
      </w:r>
    </w:p>
    <w:p w:rsidRPr="00D021A1" w:rsidR="00D021A1" w:rsidP="3E44591A" w:rsidRDefault="00D021A1" w14:paraId="72833E30" w14:textId="755F5578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</w:t>
      </w:r>
      <w:r w:rsidR="000522FC">
        <w:rPr>
          <w:noProof/>
        </w:rPr>
        <w:t>1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Normas, Processos e Formulários Identificados Durante o Levantamento do Processo de Negócio</w:t>
      </w:r>
      <w:r w:rsidRPr="000310A9">
        <w:rPr>
          <w:noProof/>
        </w:rPr>
        <w:tab/>
      </w:r>
      <w:r w:rsidR="003D7978">
        <w:rPr>
          <w:noProof/>
        </w:rPr>
        <w:t>1</w:t>
      </w:r>
      <w:r w:rsidR="000522FC">
        <w:rPr>
          <w:noProof/>
        </w:rPr>
        <w:t>6</w:t>
      </w:r>
    </w:p>
    <w:p w:rsidRPr="00D021A1" w:rsidR="00D021A1" w:rsidP="3E44591A" w:rsidRDefault="00D021A1" w14:paraId="2FF5A895" w14:textId="039446EB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</w:t>
      </w:r>
      <w:r w:rsidR="000522FC">
        <w:rPr>
          <w:noProof/>
        </w:rPr>
        <w:t>2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Descrição dos requisitos de usuário.</w:t>
      </w:r>
      <w:r w:rsidRPr="000310A9">
        <w:rPr>
          <w:noProof/>
        </w:rPr>
        <w:tab/>
      </w:r>
      <w:r w:rsidR="003D7978">
        <w:rPr>
          <w:noProof/>
        </w:rPr>
        <w:t>16</w:t>
      </w:r>
    </w:p>
    <w:p w:rsidRPr="00D021A1" w:rsidR="00D021A1" w:rsidP="3E44591A" w:rsidRDefault="00D021A1" w14:paraId="7E511A64" w14:textId="17F77F31">
      <w:pPr>
        <w:pStyle w:val="Sumrio3"/>
        <w:rPr>
          <w:rFonts w:asciiTheme="minorHAnsi" w:hAnsiTheme="minorHAnsi" w:eastAsiaTheme="minorEastAsia" w:cstheme="minorBidi"/>
          <w:sz w:val="22"/>
          <w:szCs w:val="22"/>
          <w:lang w:eastAsia="pt-BR"/>
        </w:rPr>
      </w:pPr>
      <w:r>
        <w:t>3.</w:t>
      </w:r>
      <w:r w:rsidR="000522FC">
        <w:t>2</w:t>
      </w:r>
      <w:r>
        <w:t>.1</w:t>
      </w:r>
      <w:r>
        <w:tab/>
      </w:r>
      <w:r>
        <w:t>Lista de Requisitos do Usuário</w:t>
      </w:r>
      <w:r>
        <w:tab/>
      </w:r>
      <w:r w:rsidR="003D7978">
        <w:t>16</w:t>
      </w:r>
    </w:p>
    <w:p w:rsidRPr="00D021A1" w:rsidR="00D021A1" w:rsidP="3E44591A" w:rsidRDefault="00D021A1" w14:paraId="086E6C5C" w14:textId="57DFBB06">
      <w:pPr>
        <w:pStyle w:val="Sumrio3"/>
        <w:rPr>
          <w:rFonts w:asciiTheme="minorHAnsi" w:hAnsiTheme="minorHAnsi" w:eastAsiaTheme="minorEastAsia" w:cstheme="minorBidi"/>
          <w:sz w:val="22"/>
          <w:szCs w:val="22"/>
          <w:lang w:eastAsia="pt-BR"/>
        </w:rPr>
      </w:pPr>
      <w:r>
        <w:t>3.</w:t>
      </w:r>
      <w:r w:rsidR="000522FC">
        <w:t>2</w:t>
      </w:r>
      <w:r>
        <w:t>.2</w:t>
      </w:r>
      <w:r>
        <w:tab/>
      </w:r>
      <w:r>
        <w:t>Descrição dos Atores</w:t>
      </w:r>
      <w:r>
        <w:tab/>
      </w:r>
      <w:r w:rsidR="003D7978">
        <w:t>1</w:t>
      </w:r>
      <w:r w:rsidR="000522FC">
        <w:t>7</w:t>
      </w:r>
    </w:p>
    <w:p w:rsidRPr="00D021A1" w:rsidR="00D021A1" w:rsidP="3E44591A" w:rsidRDefault="00D021A1" w14:paraId="0F3FCCFB" w14:textId="2680DAF8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</w:t>
      </w:r>
      <w:r w:rsidR="000522FC">
        <w:rPr>
          <w:noProof/>
        </w:rPr>
        <w:t>3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Estrutura Analítica do Projeto</w:t>
      </w:r>
      <w:r w:rsidRPr="000310A9">
        <w:rPr>
          <w:noProof/>
        </w:rPr>
        <w:tab/>
      </w:r>
      <w:r w:rsidR="003D7978">
        <w:rPr>
          <w:noProof/>
        </w:rPr>
        <w:t>17</w:t>
      </w:r>
    </w:p>
    <w:p w:rsidRPr="00D021A1" w:rsidR="00D021A1" w:rsidP="3E44591A" w:rsidRDefault="00D021A1" w14:paraId="1DA77E92" w14:textId="024F91FB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</w:t>
      </w:r>
      <w:r w:rsidR="000522FC">
        <w:rPr>
          <w:noProof/>
        </w:rPr>
        <w:t>4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Estimativa de Custo do Projeto</w:t>
      </w:r>
      <w:r w:rsidRPr="000310A9">
        <w:rPr>
          <w:noProof/>
        </w:rPr>
        <w:tab/>
      </w:r>
      <w:r w:rsidR="003D7978">
        <w:rPr>
          <w:noProof/>
        </w:rPr>
        <w:t>1</w:t>
      </w:r>
      <w:r w:rsidR="00511827">
        <w:rPr>
          <w:noProof/>
        </w:rPr>
        <w:t>8</w:t>
      </w:r>
    </w:p>
    <w:p w:rsidRPr="00D021A1" w:rsidR="00D021A1" w:rsidP="3E44591A" w:rsidRDefault="00D021A1" w14:paraId="3DAF6228" w14:textId="2788854F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</w:t>
      </w:r>
      <w:r w:rsidR="000522FC">
        <w:rPr>
          <w:noProof/>
        </w:rPr>
        <w:t>5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Estudo de Viabilidade</w:t>
      </w:r>
      <w:r w:rsidRPr="000310A9">
        <w:rPr>
          <w:noProof/>
        </w:rPr>
        <w:tab/>
      </w:r>
      <w:r w:rsidR="003D7978">
        <w:rPr>
          <w:noProof/>
        </w:rPr>
        <w:t>19</w:t>
      </w:r>
    </w:p>
    <w:p w:rsidRPr="00D021A1" w:rsidR="00D021A1" w:rsidP="3E44591A" w:rsidRDefault="00D021A1" w14:paraId="0C557E70" w14:textId="2AC7B91A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</w:t>
      </w:r>
      <w:r w:rsidR="000522FC">
        <w:rPr>
          <w:noProof/>
        </w:rPr>
        <w:t>6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Requisitos Funcionais do Sistema</w:t>
      </w:r>
      <w:r w:rsidRPr="000310A9">
        <w:rPr>
          <w:noProof/>
        </w:rPr>
        <w:tab/>
      </w:r>
      <w:r w:rsidR="00511827">
        <w:rPr>
          <w:noProof/>
        </w:rPr>
        <w:t>20</w:t>
      </w:r>
    </w:p>
    <w:p w:rsidRPr="00D021A1" w:rsidR="00D021A1" w:rsidP="3E44591A" w:rsidRDefault="00D021A1" w14:paraId="46E0435D" w14:textId="2F1D808D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</w:t>
      </w:r>
      <w:r w:rsidR="000522FC">
        <w:rPr>
          <w:noProof/>
        </w:rPr>
        <w:t>7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Requisitos Não Funcionais do Sistema</w:t>
      </w:r>
      <w:r w:rsidRPr="000310A9">
        <w:rPr>
          <w:noProof/>
        </w:rPr>
        <w:tab/>
      </w:r>
      <w:r w:rsidR="003D7978">
        <w:rPr>
          <w:noProof/>
        </w:rPr>
        <w:t>21</w:t>
      </w:r>
    </w:p>
    <w:p w:rsidRPr="00D021A1" w:rsidR="00D021A1" w:rsidP="3E44591A" w:rsidRDefault="00D021A1" w14:paraId="248514DD" w14:textId="7D28EEFB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</w:t>
      </w:r>
      <w:r w:rsidR="000522FC">
        <w:rPr>
          <w:noProof/>
        </w:rPr>
        <w:t>8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Regras de Negócio</w:t>
      </w:r>
      <w:r w:rsidRPr="000310A9">
        <w:rPr>
          <w:noProof/>
        </w:rPr>
        <w:tab/>
      </w:r>
      <w:r w:rsidR="003D7978">
        <w:rPr>
          <w:noProof/>
        </w:rPr>
        <w:t>2</w:t>
      </w:r>
      <w:r w:rsidR="00511827">
        <w:rPr>
          <w:noProof/>
        </w:rPr>
        <w:t>2</w:t>
      </w:r>
    </w:p>
    <w:p w:rsidRPr="00D021A1" w:rsidR="00D021A1" w:rsidP="3E44591A" w:rsidRDefault="00D021A1" w14:paraId="207E201A" w14:textId="5E6804AB">
      <w:pPr>
        <w:pStyle w:val="Sumrio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</w:t>
      </w:r>
      <w:r w:rsidR="000522FC">
        <w:rPr>
          <w:noProof/>
        </w:rPr>
        <w:t>9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Diagrama de Casos de Uso</w:t>
      </w:r>
      <w:r w:rsidRPr="000310A9">
        <w:rPr>
          <w:noProof/>
        </w:rPr>
        <w:tab/>
      </w:r>
      <w:r w:rsidR="003D7978">
        <w:rPr>
          <w:noProof/>
        </w:rPr>
        <w:t>22</w:t>
      </w:r>
    </w:p>
    <w:p w:rsidRPr="00D021A1" w:rsidR="00D021A1" w:rsidP="3E44591A" w:rsidRDefault="00D021A1" w14:paraId="21A259AB" w14:textId="18E29873">
      <w:pPr>
        <w:pStyle w:val="Sumrio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3.1</w:t>
      </w:r>
      <w:r w:rsidR="000522FC">
        <w:rPr>
          <w:noProof/>
        </w:rPr>
        <w:t>0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Especificação dos Casos de Uso</w:t>
      </w:r>
      <w:r w:rsidRPr="000310A9">
        <w:rPr>
          <w:noProof/>
        </w:rPr>
        <w:tab/>
      </w:r>
      <w:r w:rsidR="003D7978">
        <w:rPr>
          <w:noProof/>
        </w:rPr>
        <w:t>23</w:t>
      </w:r>
    </w:p>
    <w:p w:rsidRPr="00D021A1" w:rsidR="00D021A1" w:rsidP="3E44591A" w:rsidRDefault="00D021A1" w14:paraId="6C56AEE3" w14:textId="25325C06">
      <w:pPr>
        <w:pStyle w:val="Sumrio3"/>
        <w:tabs>
          <w:tab w:val="left" w:pos="1877"/>
        </w:tabs>
        <w:rPr>
          <w:rFonts w:asciiTheme="minorHAnsi" w:hAnsiTheme="minorHAnsi" w:eastAsiaTheme="minorEastAsia" w:cstheme="minorBidi"/>
          <w:sz w:val="22"/>
          <w:szCs w:val="22"/>
          <w:lang w:eastAsia="pt-BR"/>
        </w:rPr>
      </w:pPr>
      <w:r>
        <w:t>3.1</w:t>
      </w:r>
      <w:r w:rsidR="000522FC">
        <w:t>0</w:t>
      </w:r>
      <w:r>
        <w:t>.1</w:t>
      </w:r>
      <w:r>
        <w:tab/>
      </w:r>
      <w:r>
        <w:t>Especificação do Caso de Uso-1</w:t>
      </w:r>
      <w:r>
        <w:tab/>
      </w:r>
      <w:r w:rsidR="003D7978">
        <w:t>23</w:t>
      </w:r>
    </w:p>
    <w:p w:rsidRPr="003D7978" w:rsidR="003D7978" w:rsidP="003D7978" w:rsidRDefault="00D021A1" w14:paraId="1E46A8E3" w14:textId="7F281750">
      <w:pPr>
        <w:pStyle w:val="Sumrio3"/>
        <w:tabs>
          <w:tab w:val="left" w:pos="1877"/>
        </w:tabs>
      </w:pPr>
      <w:r>
        <w:t>3.1</w:t>
      </w:r>
      <w:r w:rsidR="000522FC">
        <w:t>0</w:t>
      </w:r>
      <w:r>
        <w:t>.2</w:t>
      </w:r>
      <w:r>
        <w:tab/>
      </w:r>
      <w:r>
        <w:t>Especificação do Caso de Uso-2</w:t>
      </w:r>
      <w:r>
        <w:tab/>
      </w:r>
      <w:r w:rsidR="003D7978">
        <w:t>24</w:t>
      </w:r>
    </w:p>
    <w:p w:rsidR="003D7978" w:rsidP="003D7978" w:rsidRDefault="003D7978" w14:paraId="264EE0E9" w14:textId="420E305D">
      <w:r>
        <w:t xml:space="preserve">               3.1</w:t>
      </w:r>
      <w:r w:rsidR="000522FC">
        <w:t>0</w:t>
      </w:r>
      <w:r>
        <w:t>.3   Especificação do Caso de Uso-3                                                        25</w:t>
      </w:r>
    </w:p>
    <w:p w:rsidR="003D7978" w:rsidP="003D7978" w:rsidRDefault="003D7978" w14:paraId="171F237F" w14:textId="1315EEA3">
      <w:r>
        <w:t xml:space="preserve">               3.1</w:t>
      </w:r>
      <w:r w:rsidR="000522FC">
        <w:t>0</w:t>
      </w:r>
      <w:r>
        <w:t>.4   Especificação do Caso de Uso-4</w:t>
      </w:r>
      <w:r w:rsidR="00524601">
        <w:t xml:space="preserve">                                                        26</w:t>
      </w:r>
    </w:p>
    <w:p w:rsidR="003D7978" w:rsidP="003D7978" w:rsidRDefault="003D7978" w14:paraId="39701C96" w14:textId="3C17D608">
      <w:r>
        <w:t xml:space="preserve">               3.1</w:t>
      </w:r>
      <w:r w:rsidR="000522FC">
        <w:t>0</w:t>
      </w:r>
      <w:r>
        <w:t>.5   Especificação do Caso de Uso-5</w:t>
      </w:r>
      <w:r w:rsidR="00524601">
        <w:t xml:space="preserve">                                                        26</w:t>
      </w:r>
    </w:p>
    <w:p w:rsidR="003D7978" w:rsidP="003D7978" w:rsidRDefault="003D7978" w14:paraId="22F7A336" w14:textId="739ED723">
      <w:r>
        <w:t xml:space="preserve">               3.1</w:t>
      </w:r>
      <w:r w:rsidR="000522FC">
        <w:t>0</w:t>
      </w:r>
      <w:r>
        <w:t>.6   Especificação do Caso de Uso-6</w:t>
      </w:r>
      <w:r w:rsidR="00524601">
        <w:t xml:space="preserve">                                                        27</w:t>
      </w:r>
    </w:p>
    <w:p w:rsidRPr="003D7978" w:rsidR="003D7978" w:rsidP="003D7978" w:rsidRDefault="003D7978" w14:paraId="5519138A" w14:textId="1B3CE0B5">
      <w:pPr>
        <w:rPr>
          <w:rFonts w:eastAsiaTheme="minorEastAsia"/>
        </w:rPr>
      </w:pPr>
      <w:r>
        <w:t xml:space="preserve">               3.1</w:t>
      </w:r>
      <w:r w:rsidR="000522FC">
        <w:t>0</w:t>
      </w:r>
      <w:r>
        <w:t>.7   Especificação do Caso de Uso-7</w:t>
      </w:r>
      <w:r w:rsidR="00524601">
        <w:t xml:space="preserve">                                                        28</w:t>
      </w:r>
    </w:p>
    <w:p w:rsidRPr="00D021A1" w:rsidR="00D021A1" w:rsidP="3E44591A" w:rsidRDefault="00D021A1" w14:paraId="5699A0F8" w14:textId="3D4E3558">
      <w:pPr>
        <w:pStyle w:val="Sumrio1"/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4.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Análise do Sistema</w:t>
      </w:r>
      <w:r w:rsidRPr="000310A9">
        <w:rPr>
          <w:noProof/>
        </w:rPr>
        <w:tab/>
      </w:r>
      <w:r w:rsidR="00524601">
        <w:rPr>
          <w:noProof/>
        </w:rPr>
        <w:t>29</w:t>
      </w:r>
    </w:p>
    <w:p w:rsidRPr="00D021A1" w:rsidR="00D021A1" w:rsidP="3E44591A" w:rsidRDefault="00D021A1" w14:paraId="5EC11F5C" w14:textId="148EF61D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4.1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Classe-Responsabilidade-Colaborador</w:t>
      </w:r>
      <w:r w:rsidRPr="000310A9">
        <w:rPr>
          <w:noProof/>
        </w:rPr>
        <w:tab/>
      </w:r>
      <w:r w:rsidR="00524601">
        <w:rPr>
          <w:noProof/>
        </w:rPr>
        <w:t>29</w:t>
      </w:r>
    </w:p>
    <w:p w:rsidRPr="00D021A1" w:rsidR="00D021A1" w:rsidP="3E44591A" w:rsidRDefault="00D021A1" w14:paraId="31DD0163" w14:textId="703D2B38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4.2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das Classes de Análise (Domínio do Problema)</w:t>
      </w:r>
      <w:r w:rsidRPr="000310A9">
        <w:rPr>
          <w:noProof/>
        </w:rPr>
        <w:tab/>
      </w:r>
      <w:r w:rsidR="00524601">
        <w:rPr>
          <w:noProof/>
        </w:rPr>
        <w:t>30</w:t>
      </w:r>
    </w:p>
    <w:p w:rsidRPr="00D021A1" w:rsidR="00D021A1" w:rsidP="3E44591A" w:rsidRDefault="00D021A1" w14:paraId="068AFB33" w14:textId="3083BB9F">
      <w:pPr>
        <w:pStyle w:val="Sumrio1"/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5.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Projeto do Sistema</w:t>
      </w:r>
      <w:r w:rsidRPr="000310A9">
        <w:rPr>
          <w:noProof/>
        </w:rPr>
        <w:tab/>
      </w:r>
      <w:r w:rsidR="00524601">
        <w:rPr>
          <w:noProof/>
        </w:rPr>
        <w:t>31</w:t>
      </w:r>
    </w:p>
    <w:p w:rsidRPr="00D021A1" w:rsidR="00D021A1" w:rsidP="3E44591A" w:rsidRDefault="00D021A1" w14:paraId="1CD38AE7" w14:textId="57A441D6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5.1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Estrutural</w:t>
      </w:r>
      <w:r w:rsidRPr="000310A9">
        <w:rPr>
          <w:noProof/>
        </w:rPr>
        <w:tab/>
      </w:r>
      <w:r w:rsidR="00524601">
        <w:rPr>
          <w:noProof/>
        </w:rPr>
        <w:t>31</w:t>
      </w:r>
    </w:p>
    <w:p w:rsidRPr="00D021A1" w:rsidR="00D021A1" w:rsidP="3E44591A" w:rsidRDefault="00D021A1" w14:paraId="7A847C4F" w14:textId="07441423">
      <w:pPr>
        <w:pStyle w:val="Sumrio3"/>
        <w:rPr>
          <w:rFonts w:asciiTheme="minorHAnsi" w:hAnsiTheme="minorHAnsi" w:eastAsiaTheme="minorEastAsia" w:cstheme="minorBidi"/>
          <w:sz w:val="22"/>
          <w:szCs w:val="22"/>
          <w:lang w:eastAsia="pt-BR"/>
        </w:rPr>
      </w:pPr>
      <w:r>
        <w:t>5.1.1</w:t>
      </w:r>
      <w:r>
        <w:tab/>
      </w:r>
      <w:r>
        <w:t>Diagrama de Classes de Projeto</w:t>
      </w:r>
      <w:r>
        <w:tab/>
      </w:r>
      <w:r w:rsidR="00524601">
        <w:t>31</w:t>
      </w:r>
    </w:p>
    <w:p w:rsidRPr="00D021A1" w:rsidR="00D021A1" w:rsidP="3E44591A" w:rsidRDefault="00D021A1" w14:paraId="47A1CBF9" w14:textId="0531CFA3">
      <w:pPr>
        <w:pStyle w:val="Sumrio3"/>
        <w:rPr>
          <w:rFonts w:asciiTheme="minorHAnsi" w:hAnsiTheme="minorHAnsi" w:eastAsiaTheme="minorEastAsia" w:cstheme="minorBidi"/>
          <w:sz w:val="22"/>
          <w:szCs w:val="22"/>
          <w:lang w:eastAsia="pt-BR"/>
        </w:rPr>
      </w:pPr>
      <w:r>
        <w:t>5.1.2</w:t>
      </w:r>
      <w:r>
        <w:tab/>
      </w:r>
      <w:r>
        <w:t>Diagrama de Componentes conforme Arquitetura MVC</w:t>
      </w:r>
      <w:r>
        <w:tab/>
      </w:r>
      <w:r w:rsidR="00524601">
        <w:t>32</w:t>
      </w:r>
    </w:p>
    <w:p w:rsidRPr="00D021A1" w:rsidR="00D021A1" w:rsidP="3E44591A" w:rsidRDefault="00D021A1" w14:paraId="251AF13E" w14:textId="38752317">
      <w:pPr>
        <w:pStyle w:val="Sumrio3"/>
        <w:rPr>
          <w:rFonts w:asciiTheme="minorHAnsi" w:hAnsiTheme="minorHAnsi" w:eastAsiaTheme="minorEastAsia" w:cstheme="minorBidi"/>
          <w:sz w:val="22"/>
          <w:szCs w:val="22"/>
          <w:lang w:eastAsia="pt-BR"/>
        </w:rPr>
      </w:pPr>
      <w:r>
        <w:t>5.1.3</w:t>
      </w:r>
      <w:r>
        <w:tab/>
      </w:r>
      <w:r>
        <w:t>Diagrama de Pacotes conforme Arquitetura MVC</w:t>
      </w:r>
      <w:r>
        <w:tab/>
      </w:r>
      <w:r w:rsidR="00524601">
        <w:t>32</w:t>
      </w:r>
    </w:p>
    <w:p w:rsidRPr="00D021A1" w:rsidR="00D021A1" w:rsidP="3E44591A" w:rsidRDefault="00D021A1" w14:paraId="15A58C93" w14:textId="2ACA6C56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5.2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comportamental</w:t>
      </w:r>
      <w:r w:rsidRPr="000310A9">
        <w:rPr>
          <w:noProof/>
        </w:rPr>
        <w:tab/>
      </w:r>
      <w:r w:rsidR="00524601">
        <w:rPr>
          <w:noProof/>
        </w:rPr>
        <w:t>33</w:t>
      </w:r>
    </w:p>
    <w:p w:rsidRPr="00D021A1" w:rsidR="00D021A1" w:rsidP="3E44591A" w:rsidRDefault="00D021A1" w14:paraId="0B0EADF6" w14:textId="09F40B99">
      <w:pPr>
        <w:pStyle w:val="Sumrio3"/>
        <w:rPr>
          <w:rFonts w:asciiTheme="minorHAnsi" w:hAnsiTheme="minorHAnsi" w:eastAsiaTheme="minorEastAsia" w:cstheme="minorBidi"/>
          <w:sz w:val="22"/>
          <w:szCs w:val="22"/>
          <w:lang w:eastAsia="pt-BR"/>
        </w:rPr>
      </w:pPr>
      <w:r>
        <w:t>5.2.1</w:t>
      </w:r>
      <w:r>
        <w:tab/>
      </w:r>
      <w:r>
        <w:t>Modelagem de Interações</w:t>
      </w:r>
      <w:r>
        <w:tab/>
      </w:r>
      <w:r w:rsidR="00524601">
        <w:t>33</w:t>
      </w:r>
    </w:p>
    <w:p w:rsidRPr="00D021A1" w:rsidR="00D021A1" w:rsidP="3E44591A" w:rsidRDefault="00D021A1" w14:paraId="4D345F94" w14:textId="571113ED">
      <w:pPr>
        <w:pStyle w:val="Sumrio3"/>
        <w:rPr>
          <w:rFonts w:asciiTheme="minorHAnsi" w:hAnsiTheme="minorHAnsi" w:eastAsiaTheme="minorEastAsia" w:cstheme="minorBidi"/>
          <w:sz w:val="22"/>
          <w:szCs w:val="22"/>
          <w:lang w:eastAsia="pt-BR"/>
        </w:rPr>
      </w:pPr>
      <w:r>
        <w:t>5.2.2</w:t>
      </w:r>
      <w:r>
        <w:tab/>
      </w:r>
      <w:r>
        <w:t>Diagrama de Estados</w:t>
      </w:r>
      <w:r>
        <w:tab/>
      </w:r>
      <w:r w:rsidR="00524601">
        <w:t>34</w:t>
      </w:r>
    </w:p>
    <w:p w:rsidRPr="00D021A1" w:rsidR="00D021A1" w:rsidP="3E44591A" w:rsidRDefault="00D021A1" w14:paraId="6D4386DB" w14:textId="39380274">
      <w:pPr>
        <w:pStyle w:val="Sumrio3"/>
        <w:rPr>
          <w:rFonts w:asciiTheme="minorHAnsi" w:hAnsiTheme="minorHAnsi" w:eastAsiaTheme="minorEastAsia" w:cstheme="minorBidi"/>
          <w:sz w:val="22"/>
          <w:szCs w:val="22"/>
          <w:lang w:eastAsia="pt-BR"/>
        </w:rPr>
      </w:pPr>
      <w:r>
        <w:t>5.2.3</w:t>
      </w:r>
      <w:r>
        <w:tab/>
      </w:r>
      <w:r>
        <w:t>Diagrama de Atividades</w:t>
      </w:r>
      <w:r>
        <w:tab/>
      </w:r>
      <w:r w:rsidR="00524601">
        <w:t>35</w:t>
      </w:r>
    </w:p>
    <w:p w:rsidRPr="00D021A1" w:rsidR="00D021A1" w:rsidP="3E44591A" w:rsidRDefault="00D021A1" w14:paraId="52997472" w14:textId="72F07A84">
      <w:pPr>
        <w:pStyle w:val="Sumrio1"/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6.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Projeto do Banco de Dados</w:t>
      </w:r>
      <w:r w:rsidRPr="000310A9">
        <w:rPr>
          <w:noProof/>
        </w:rPr>
        <w:tab/>
      </w:r>
      <w:r w:rsidR="00524601">
        <w:rPr>
          <w:noProof/>
        </w:rPr>
        <w:t>37</w:t>
      </w:r>
    </w:p>
    <w:p w:rsidRPr="00D021A1" w:rsidR="00D021A1" w:rsidP="3E44591A" w:rsidRDefault="00D021A1" w14:paraId="6415210A" w14:textId="15095FFC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6.1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Conceitual</w:t>
      </w:r>
      <w:r w:rsidRPr="000310A9">
        <w:rPr>
          <w:noProof/>
        </w:rPr>
        <w:tab/>
      </w:r>
      <w:r w:rsidR="00524601">
        <w:rPr>
          <w:noProof/>
        </w:rPr>
        <w:t>37</w:t>
      </w:r>
    </w:p>
    <w:p w:rsidRPr="00D021A1" w:rsidR="00D021A1" w:rsidP="3E44591A" w:rsidRDefault="00D021A1" w14:paraId="19A15E7E" w14:textId="6BE8F5C6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6.2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Lógica</w:t>
      </w:r>
      <w:r w:rsidRPr="000310A9">
        <w:rPr>
          <w:noProof/>
        </w:rPr>
        <w:tab/>
      </w:r>
      <w:r w:rsidR="00524601">
        <w:rPr>
          <w:noProof/>
        </w:rPr>
        <w:t>38</w:t>
      </w:r>
    </w:p>
    <w:p w:rsidRPr="00D021A1" w:rsidR="00D021A1" w:rsidP="3E44591A" w:rsidRDefault="00D021A1" w14:paraId="5EB2C3CA" w14:textId="17CF0E75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6.3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Física</w:t>
      </w:r>
      <w:r w:rsidRPr="000310A9">
        <w:rPr>
          <w:noProof/>
        </w:rPr>
        <w:tab/>
      </w:r>
      <w:r w:rsidR="00524601">
        <w:rPr>
          <w:noProof/>
        </w:rPr>
        <w:t>38</w:t>
      </w:r>
    </w:p>
    <w:p w:rsidRPr="00D021A1" w:rsidR="00D021A1" w:rsidP="3E44591A" w:rsidRDefault="00D021A1" w14:paraId="0B0E092F" w14:textId="2A77045D">
      <w:pPr>
        <w:pStyle w:val="Sumrio1"/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7.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Implementação das Páginas Web</w:t>
      </w:r>
      <w:r w:rsidRPr="000310A9">
        <w:rPr>
          <w:noProof/>
        </w:rPr>
        <w:tab/>
      </w:r>
      <w:r w:rsidR="00524601">
        <w:rPr>
          <w:noProof/>
        </w:rPr>
        <w:t>40</w:t>
      </w:r>
    </w:p>
    <w:p w:rsidRPr="00D021A1" w:rsidR="00D021A1" w:rsidP="3E44591A" w:rsidRDefault="00D021A1" w14:paraId="3482F9A9" w14:textId="32BEEB82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7.1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Implementação do Front-End</w:t>
      </w:r>
      <w:r w:rsidRPr="000310A9">
        <w:rPr>
          <w:noProof/>
        </w:rPr>
        <w:tab/>
      </w:r>
      <w:r w:rsidR="00524601">
        <w:rPr>
          <w:noProof/>
        </w:rPr>
        <w:t>40</w:t>
      </w:r>
    </w:p>
    <w:p w:rsidRPr="00D021A1" w:rsidR="00D021A1" w:rsidP="3E44591A" w:rsidRDefault="00D021A1" w14:paraId="1FB09AF8" w14:textId="5BB5B325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7.2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Diagrama de Navegação</w:t>
      </w:r>
      <w:r w:rsidRPr="000310A9">
        <w:rPr>
          <w:noProof/>
        </w:rPr>
        <w:tab/>
      </w:r>
      <w:r w:rsidR="00524601">
        <w:rPr>
          <w:noProof/>
        </w:rPr>
        <w:t>50</w:t>
      </w:r>
    </w:p>
    <w:p w:rsidRPr="00D021A1" w:rsidR="00D021A1" w:rsidP="3E44591A" w:rsidRDefault="00D021A1" w14:paraId="5535D603" w14:textId="7141D40F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7.3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Design Digital</w:t>
      </w:r>
      <w:r w:rsidRPr="000310A9">
        <w:rPr>
          <w:noProof/>
        </w:rPr>
        <w:tab/>
      </w:r>
      <w:r w:rsidR="00524601">
        <w:rPr>
          <w:noProof/>
        </w:rPr>
        <w:t>50</w:t>
      </w:r>
    </w:p>
    <w:p w:rsidRPr="00D021A1" w:rsidR="00D021A1" w:rsidP="3E44591A" w:rsidRDefault="00D021A1" w14:paraId="0D601A98" w14:textId="18DD1E06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7.4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Implementação do Back-End</w:t>
      </w:r>
      <w:r w:rsidRPr="000310A9">
        <w:rPr>
          <w:noProof/>
        </w:rPr>
        <w:tab/>
      </w:r>
      <w:r w:rsidR="00524601">
        <w:rPr>
          <w:noProof/>
        </w:rPr>
        <w:t>50</w:t>
      </w:r>
    </w:p>
    <w:p w:rsidRPr="00D021A1" w:rsidR="00D021A1" w:rsidP="3E44591A" w:rsidRDefault="00D021A1" w14:paraId="3AE8E31B" w14:textId="3EDB23AF">
      <w:pPr>
        <w:pStyle w:val="Sumrio2"/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Referência Bibliográfica</w:t>
      </w:r>
      <w:r w:rsidRPr="000310A9">
        <w:rPr>
          <w:noProof/>
        </w:rPr>
        <w:tab/>
      </w:r>
      <w:r w:rsidR="00524601">
        <w:rPr>
          <w:noProof/>
        </w:rPr>
        <w:t>51</w:t>
      </w:r>
    </w:p>
    <w:p w:rsidR="00353E3C" w:rsidP="00353E3C" w:rsidRDefault="00017B11" w14:paraId="376186A4" w14:textId="135D4AE5">
      <w:pPr>
        <w:pStyle w:val="Ttulo"/>
        <w:sectPr w:rsidR="00353E3C" w:rsidSect="00353E3C">
          <w:headerReference w:type="default" r:id="rId17"/>
          <w:footerReference w:type="default" r:id="rId18"/>
          <w:footerReference w:type="first" r:id="rId19"/>
          <w:pgSz w:w="12240" w:h="15840" w:orient="portrait" w:code="1"/>
          <w:pgMar w:top="1417" w:right="1440" w:bottom="1417" w:left="1440" w:header="720" w:footer="720" w:gutter="0"/>
          <w:pgNumType w:start="1"/>
          <w:cols w:space="720"/>
          <w:titlePg/>
          <w:docGrid w:linePitch="326"/>
        </w:sectPr>
      </w:pPr>
      <w:r w:rsidRPr="3E44591A">
        <w:fldChar w:fldCharType="end"/>
      </w:r>
      <w:bookmarkStart w:name="_Toc388163497" w:id="2"/>
    </w:p>
    <w:p w:rsidR="006D0164" w:rsidP="006C7663" w:rsidRDefault="000310A9" w14:paraId="6408E81B" w14:textId="17BF23B2">
      <w:pPr>
        <w:pStyle w:val="Ttulo"/>
      </w:pPr>
      <w:r>
        <w:t>Eventec</w:t>
      </w:r>
    </w:p>
    <w:p w:rsidRPr="006C7663" w:rsidR="006C7663" w:rsidP="006C7663" w:rsidRDefault="006C7663" w14:paraId="1AC918A4" w14:textId="77777777"/>
    <w:p w:rsidRPr="006C7663" w:rsidR="006C7663" w:rsidP="006C7663" w:rsidRDefault="25B95F21" w14:paraId="692991F3" w14:textId="441AF64D">
      <w:pPr>
        <w:pStyle w:val="Ttulo1"/>
      </w:pPr>
      <w:bookmarkStart w:name="_Toc110341077" w:id="3"/>
      <w:bookmarkStart w:name="_Toc430442349" w:id="4"/>
      <w:bookmarkStart w:name="_Toc425054504" w:id="5"/>
      <w:bookmarkStart w:name="_Toc423410238" w:id="6"/>
      <w:bookmarkEnd w:id="2"/>
      <w:r>
        <w:t>Identificação</w:t>
      </w:r>
      <w:r w:rsidR="48728FA5">
        <w:t xml:space="preserve"> e Organização</w:t>
      </w:r>
      <w:r w:rsidR="7859F92C">
        <w:t xml:space="preserve"> do Projeto</w:t>
      </w:r>
      <w:bookmarkEnd w:id="3"/>
    </w:p>
    <w:p w:rsidRPr="00083E55" w:rsidR="00083E55" w:rsidP="00083E55" w:rsidRDefault="00A5669C" w14:paraId="539C271D" w14:textId="31FC8191">
      <w:pPr>
        <w:pStyle w:val="Ttulo2"/>
      </w:pPr>
      <w:bookmarkStart w:name="_Toc110341078" w:id="7"/>
      <w:bookmarkStart w:name="_Toc456600919" w:id="8"/>
      <w:bookmarkStart w:name="_Toc456598588" w:id="9"/>
      <w:r>
        <w:t>Membros da Equipe e seu RA</w:t>
      </w:r>
      <w:bookmarkEnd w:id="7"/>
      <w:r w:rsidR="00714ECB">
        <w:t xml:space="preserve">     </w:t>
      </w:r>
    </w:p>
    <w:p w:rsidR="00372464" w:rsidP="00372464" w:rsidRDefault="00372464" w14:paraId="4D620938" w14:textId="6E569108">
      <w:pPr>
        <w:pStyle w:val="Legenda"/>
        <w:keepNext/>
        <w:jc w:val="center"/>
      </w:pPr>
      <w:bookmarkStart w:name="_Toc110341005" w:id="10"/>
      <w:r>
        <w:t xml:space="preserve">Quadro </w:t>
      </w:r>
      <w:r w:rsidR="4F97F5AC">
        <w:t>1</w:t>
      </w:r>
      <w:r>
        <w:t xml:space="preserve"> Lista de </w:t>
      </w:r>
      <w:r w:rsidR="00F31E7E">
        <w:t>m</w:t>
      </w:r>
      <w:r>
        <w:t>embros</w:t>
      </w:r>
      <w:bookmarkEnd w:id="10"/>
    </w:p>
    <w:tbl>
      <w:tblPr>
        <w:tblStyle w:val="Tabelacomgrade1"/>
        <w:tblW w:w="8790" w:type="dxa"/>
        <w:tblInd w:w="703" w:type="dxa"/>
        <w:tblCellMar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2548"/>
        <w:gridCol w:w="6242"/>
      </w:tblGrid>
      <w:tr w:rsidR="000310A9" w:rsidTr="3E44591A" w14:paraId="5D80F3E7" w14:textId="77777777">
        <w:trPr>
          <w:trHeight w:val="295"/>
        </w:trPr>
        <w:tc>
          <w:tcPr>
            <w:tcW w:w="254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BFBFBF" w:themeFill="background1" w:themeFillShade="BF"/>
          </w:tcPr>
          <w:p w:rsidR="000310A9" w:rsidRDefault="000310A9" w14:paraId="11E5298F" w14:textId="77777777">
            <w:pPr>
              <w:ind w:left="8"/>
            </w:pPr>
            <w:r>
              <w:rPr>
                <w:rFonts w:eastAsia="Arial" w:cs="Arial"/>
              </w:rPr>
              <w:t xml:space="preserve">RA </w:t>
            </w:r>
          </w:p>
        </w:tc>
        <w:tc>
          <w:tcPr>
            <w:tcW w:w="624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BFBFBF" w:themeFill="background1" w:themeFillShade="BF"/>
          </w:tcPr>
          <w:p w:rsidR="000310A9" w:rsidRDefault="000310A9" w14:paraId="1F7819C2" w14:textId="77777777">
            <w:r w:rsidRPr="3E44591A">
              <w:rPr>
                <w:rFonts w:eastAsia="Arial" w:cs="Arial"/>
              </w:rPr>
              <w:t xml:space="preserve">Nome Completo </w:t>
            </w:r>
          </w:p>
        </w:tc>
      </w:tr>
      <w:tr w:rsidRPr="000310A9" w:rsidR="000310A9" w:rsidTr="3E44591A" w14:paraId="062075E4" w14:textId="77777777">
        <w:trPr>
          <w:trHeight w:val="280"/>
        </w:trPr>
        <w:tc>
          <w:tcPr>
            <w:tcW w:w="254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000310A9" w:rsidRDefault="000310A9" w14:paraId="3719C93F" w14:textId="77777777">
            <w:pPr>
              <w:ind w:left="8"/>
            </w:pPr>
            <w:r w:rsidRPr="474CE195">
              <w:rPr>
                <w:rFonts w:eastAsia="Arial" w:cs="Arial"/>
              </w:rPr>
              <w:t xml:space="preserve">  2171392211020</w:t>
            </w:r>
          </w:p>
        </w:tc>
        <w:tc>
          <w:tcPr>
            <w:tcW w:w="624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310A9" w:rsidR="000310A9" w:rsidRDefault="07DDD49A" w14:paraId="734A580A" w14:textId="060CE059">
            <w:r w:rsidRPr="3E44591A">
              <w:rPr>
                <w:rFonts w:eastAsia="Arial" w:cs="Arial"/>
              </w:rPr>
              <w:t xml:space="preserve"> N</w:t>
            </w:r>
            <w:r w:rsidRPr="3E44591A" w:rsidR="2F1B672E">
              <w:rPr>
                <w:rFonts w:eastAsia="Arial" w:cs="Arial"/>
              </w:rPr>
              <w:t>í</w:t>
            </w:r>
            <w:r w:rsidRPr="3E44591A">
              <w:rPr>
                <w:rFonts w:eastAsia="Arial" w:cs="Arial"/>
              </w:rPr>
              <w:t>kolas Yan de Oliveira Costa</w:t>
            </w:r>
          </w:p>
        </w:tc>
      </w:tr>
      <w:tr w:rsidR="000310A9" w:rsidTr="3E44591A" w14:paraId="38570766" w14:textId="77777777">
        <w:trPr>
          <w:trHeight w:val="280"/>
        </w:trPr>
        <w:tc>
          <w:tcPr>
            <w:tcW w:w="254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DEAF6"/>
          </w:tcPr>
          <w:p w:rsidR="000310A9" w:rsidRDefault="000310A9" w14:paraId="265761DA" w14:textId="77777777">
            <w:pPr>
              <w:ind w:left="8"/>
            </w:pPr>
            <w:r w:rsidRPr="3E44591A">
              <w:rPr>
                <w:rFonts w:eastAsia="Arial" w:cs="Arial"/>
              </w:rPr>
              <w:t xml:space="preserve">  2171392211004</w:t>
            </w:r>
          </w:p>
        </w:tc>
        <w:tc>
          <w:tcPr>
            <w:tcW w:w="624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DEAF6"/>
          </w:tcPr>
          <w:p w:rsidR="000310A9" w:rsidRDefault="000310A9" w14:paraId="0151C09D" w14:textId="77777777">
            <w:r>
              <w:rPr>
                <w:rFonts w:eastAsia="Arial" w:cs="Arial"/>
              </w:rPr>
              <w:t xml:space="preserve"> Nicoly De Oliveira Avelino</w:t>
            </w:r>
          </w:p>
        </w:tc>
      </w:tr>
      <w:tr w:rsidR="000310A9" w:rsidTr="3E44591A" w14:paraId="106AA9F5" w14:textId="77777777">
        <w:trPr>
          <w:trHeight w:val="280"/>
        </w:trPr>
        <w:tc>
          <w:tcPr>
            <w:tcW w:w="254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FFFFFF" w:themeFill="background1"/>
          </w:tcPr>
          <w:p w:rsidR="000310A9" w:rsidRDefault="000310A9" w14:paraId="4DC90159" w14:textId="77777777">
            <w:pPr>
              <w:ind w:left="8"/>
            </w:pPr>
            <w:r w:rsidRPr="3E44591A">
              <w:rPr>
                <w:rFonts w:eastAsia="Arial" w:cs="Arial"/>
              </w:rPr>
              <w:t xml:space="preserve">  2171392211001</w:t>
            </w:r>
          </w:p>
        </w:tc>
        <w:tc>
          <w:tcPr>
            <w:tcW w:w="624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FFFFFF" w:themeFill="background1"/>
          </w:tcPr>
          <w:p w:rsidR="000310A9" w:rsidRDefault="000310A9" w14:paraId="33459B7C" w14:textId="54621EE9">
            <w:r w:rsidRPr="3E44591A">
              <w:rPr>
                <w:rFonts w:eastAsia="Arial" w:cs="Arial"/>
              </w:rPr>
              <w:t xml:space="preserve"> Carolina Nascimento Silva</w:t>
            </w:r>
          </w:p>
        </w:tc>
      </w:tr>
      <w:tr w:rsidR="000310A9" w:rsidTr="3E44591A" w14:paraId="4569F319" w14:textId="77777777">
        <w:trPr>
          <w:trHeight w:val="280"/>
        </w:trPr>
        <w:tc>
          <w:tcPr>
            <w:tcW w:w="254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EEAF6" w:themeFill="accent1" w:themeFillTint="33"/>
          </w:tcPr>
          <w:p w:rsidR="000310A9" w:rsidP="3E44591A" w:rsidRDefault="000310A9" w14:paraId="6706E189" w14:textId="77777777">
            <w:pPr>
              <w:ind w:left="8"/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 2171392211019</w:t>
            </w:r>
          </w:p>
        </w:tc>
        <w:tc>
          <w:tcPr>
            <w:tcW w:w="624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EEAF6" w:themeFill="accent1" w:themeFillTint="33"/>
          </w:tcPr>
          <w:p w:rsidR="000310A9" w:rsidRDefault="000310A9" w14:paraId="0E073431" w14:textId="35D20627">
            <w:pPr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Daniel Irineu dos Santos</w:t>
            </w:r>
          </w:p>
        </w:tc>
      </w:tr>
      <w:tr w:rsidRPr="000310A9" w:rsidR="000310A9" w:rsidTr="3E44591A" w14:paraId="27E75A54" w14:textId="77777777">
        <w:trPr>
          <w:trHeight w:val="280"/>
        </w:trPr>
        <w:tc>
          <w:tcPr>
            <w:tcW w:w="254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FFFFFF" w:themeFill="background1"/>
          </w:tcPr>
          <w:p w:rsidR="000310A9" w:rsidP="3E44591A" w:rsidRDefault="000310A9" w14:paraId="0C9FE1DF" w14:textId="18E290EE">
            <w:pPr>
              <w:ind w:left="8"/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 </w:t>
            </w:r>
            <w:r w:rsidRPr="3E44591A" w:rsidR="000338C6">
              <w:rPr>
                <w:rFonts w:eastAsia="Arial" w:cs="Arial"/>
              </w:rPr>
              <w:t xml:space="preserve">2171392211030     </w:t>
            </w:r>
          </w:p>
        </w:tc>
        <w:tc>
          <w:tcPr>
            <w:tcW w:w="624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FFFFFF" w:themeFill="background1"/>
          </w:tcPr>
          <w:p w:rsidRPr="000310A9" w:rsidR="000310A9" w:rsidRDefault="000310A9" w14:paraId="6CA8EF0B" w14:textId="335B52B1">
            <w:pPr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</w:t>
            </w:r>
            <w:r w:rsidRPr="3E44591A" w:rsidR="000338C6">
              <w:rPr>
                <w:rFonts w:eastAsia="Arial" w:cs="Arial"/>
              </w:rPr>
              <w:t>Guilherme Henrique de Souza</w:t>
            </w:r>
          </w:p>
        </w:tc>
      </w:tr>
      <w:tr w:rsidR="000310A9" w:rsidTr="3E44591A" w14:paraId="5CE0C818" w14:textId="77777777">
        <w:trPr>
          <w:trHeight w:val="300"/>
        </w:trPr>
        <w:tc>
          <w:tcPr>
            <w:tcW w:w="254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EEAF6" w:themeFill="accent1" w:themeFillTint="33"/>
          </w:tcPr>
          <w:p w:rsidR="000310A9" w:rsidP="3E44591A" w:rsidRDefault="000310A9" w14:paraId="7181208E" w14:textId="77777777">
            <w:pPr>
              <w:ind w:left="8"/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 2171392211036</w:t>
            </w:r>
          </w:p>
        </w:tc>
        <w:tc>
          <w:tcPr>
            <w:tcW w:w="624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EEAF6" w:themeFill="accent1" w:themeFillTint="33"/>
          </w:tcPr>
          <w:p w:rsidR="000310A9" w:rsidRDefault="07DDD49A" w14:paraId="01CAD1D7" w14:textId="343E5836">
            <w:pPr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V</w:t>
            </w:r>
            <w:r w:rsidRPr="3E44591A" w:rsidR="0A418707">
              <w:rPr>
                <w:rFonts w:eastAsia="Arial" w:cs="Arial"/>
              </w:rPr>
              <w:t>í</w:t>
            </w:r>
            <w:r w:rsidRPr="3E44591A">
              <w:rPr>
                <w:rFonts w:eastAsia="Arial" w:cs="Arial"/>
              </w:rPr>
              <w:t>ctor dos Santos Viana</w:t>
            </w:r>
          </w:p>
        </w:tc>
      </w:tr>
      <w:tr w:rsidR="000310A9" w:rsidTr="3E44591A" w14:paraId="7C726A32" w14:textId="77777777">
        <w:trPr>
          <w:trHeight w:val="280"/>
        </w:trPr>
        <w:tc>
          <w:tcPr>
            <w:tcW w:w="254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FFFFFF" w:themeFill="background1"/>
          </w:tcPr>
          <w:p w:rsidR="000310A9" w:rsidP="3E44591A" w:rsidRDefault="000310A9" w14:paraId="36693A41" w14:textId="77777777">
            <w:pPr>
              <w:ind w:left="8"/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 2171392211043</w:t>
            </w:r>
          </w:p>
        </w:tc>
        <w:tc>
          <w:tcPr>
            <w:tcW w:w="624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FFFFFF" w:themeFill="background1"/>
          </w:tcPr>
          <w:p w:rsidR="000310A9" w:rsidRDefault="000310A9" w14:paraId="7DECB1EA" w14:textId="6C656AC7">
            <w:pPr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Felipe Maximo Colen</w:t>
            </w:r>
          </w:p>
        </w:tc>
      </w:tr>
      <w:tr w:rsidR="4F40D893" w:rsidTr="3E44591A" w14:paraId="24900304" w14:textId="77777777">
        <w:trPr>
          <w:trHeight w:val="280"/>
        </w:trPr>
        <w:tc>
          <w:tcPr>
            <w:tcW w:w="254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FFFFFF" w:themeFill="background1"/>
          </w:tcPr>
          <w:p w:rsidR="0BB77C25" w:rsidP="4F40D893" w:rsidRDefault="7D79CD11" w14:paraId="731DAAC3" w14:textId="34B97B63">
            <w:pPr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 2171392211031</w:t>
            </w:r>
          </w:p>
        </w:tc>
        <w:tc>
          <w:tcPr>
            <w:tcW w:w="624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FFFFFF" w:themeFill="background1"/>
          </w:tcPr>
          <w:p w:rsidR="0BB77C25" w:rsidP="4F40D893" w:rsidRDefault="7D79CD11" w14:paraId="02E07494" w14:textId="58D67622">
            <w:pPr>
              <w:rPr>
                <w:rFonts w:eastAsia="Times New Roman" w:cs="Times New Roman"/>
              </w:rPr>
            </w:pPr>
            <w:r w:rsidRPr="3E44591A">
              <w:rPr>
                <w:rFonts w:eastAsia="Times New Roman" w:cs="Times New Roman"/>
              </w:rPr>
              <w:t xml:space="preserve"> Diego Gonzaga Ribeiro da Silva</w:t>
            </w:r>
          </w:p>
        </w:tc>
      </w:tr>
    </w:tbl>
    <w:p w:rsidRPr="00565C67" w:rsidR="006C2AE0" w:rsidP="006C2AE0" w:rsidRDefault="006C2AE0" w14:paraId="310B96C9" w14:textId="75487098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>Fonte: os autores</w:t>
      </w:r>
    </w:p>
    <w:p w:rsidRPr="00255091" w:rsidR="00A5669C" w:rsidP="3E44591A" w:rsidRDefault="00A5669C" w14:paraId="1949E19D" w14:textId="73DE0C15"/>
    <w:p w:rsidRPr="00001F4B" w:rsidR="00714ECB" w:rsidP="00145E9A" w:rsidRDefault="00844033" w14:paraId="4AA40D70" w14:textId="1312782B">
      <w:pPr>
        <w:pStyle w:val="Ttulo2"/>
      </w:pPr>
      <w:bookmarkStart w:name="_Toc110341079" w:id="11"/>
      <w:r>
        <w:t>Turma</w:t>
      </w:r>
      <w:r w:rsidR="00714ECB">
        <w:t xml:space="preserve">    </w:t>
      </w:r>
      <w:r w:rsidR="00B148C6">
        <w:t>2</w:t>
      </w:r>
      <w:r w:rsidR="00C340B7">
        <w:t xml:space="preserve"> </w:t>
      </w:r>
      <w:r w:rsidR="00D83BEB">
        <w:t>DS</w:t>
      </w:r>
      <w:r w:rsidR="00C340B7">
        <w:t>M</w:t>
      </w:r>
      <w:r w:rsidR="00D83BEB">
        <w:t>-</w:t>
      </w:r>
      <w:r w:rsidR="00F40771">
        <w:t xml:space="preserve"> </w:t>
      </w:r>
      <w:r w:rsidRPr="3E44591A" w:rsidR="000338C6">
        <w:rPr>
          <w:u w:val="single"/>
        </w:rPr>
        <w:t>2022</w:t>
      </w:r>
      <w:r w:rsidRPr="3E44591A" w:rsidR="00F40771">
        <w:rPr>
          <w:u w:val="single"/>
        </w:rPr>
        <w:t xml:space="preserve"> /</w:t>
      </w:r>
      <w:bookmarkEnd w:id="11"/>
      <w:r w:rsidRPr="3E44591A" w:rsidR="000338C6">
        <w:rPr>
          <w:u w:val="single"/>
        </w:rPr>
        <w:t xml:space="preserve"> 2</w:t>
      </w:r>
    </w:p>
    <w:p w:rsidRPr="00001F4B" w:rsidR="005C3202" w:rsidP="00145E9A" w:rsidRDefault="005C3202" w14:paraId="496E9826" w14:textId="396982B3">
      <w:pPr>
        <w:pStyle w:val="Ttulo2"/>
      </w:pPr>
      <w:bookmarkStart w:name="_Toc110341080" w:id="12"/>
      <w:r>
        <w:t>Disciplina</w:t>
      </w:r>
      <w:r w:rsidR="00E14CC3">
        <w:t>s</w:t>
      </w:r>
      <w:bookmarkEnd w:id="12"/>
    </w:p>
    <w:p w:rsidRPr="00255091" w:rsidR="00E14CC3" w:rsidP="00145E9A" w:rsidRDefault="00E14CC3" w14:paraId="5A97931F" w14:textId="26741418">
      <w:pPr>
        <w:pStyle w:val="PargrafodaLista"/>
        <w:numPr>
          <w:ilvl w:val="0"/>
          <w:numId w:val="36"/>
        </w:numPr>
      </w:pPr>
      <w:r>
        <w:t>Engenharia de Software I</w:t>
      </w:r>
      <w:r w:rsidR="005605BA">
        <w:t>I</w:t>
      </w:r>
      <w:r w:rsidR="00E56E87">
        <w:t xml:space="preserve"> </w:t>
      </w:r>
      <w:r>
        <w:tab/>
      </w:r>
      <w:r w:rsidR="00E56E87">
        <w:t>Prof</w:t>
      </w:r>
      <w:r w:rsidR="000D4B6D">
        <w:t>(</w:t>
      </w:r>
      <w:r w:rsidR="00E56E87">
        <w:t>a</w:t>
      </w:r>
      <w:r w:rsidR="000D4B6D">
        <w:t>)</w:t>
      </w:r>
      <w:r w:rsidR="00E56E87">
        <w:t xml:space="preserve">. </w:t>
      </w:r>
      <w:r w:rsidR="000338C6">
        <w:t>Vinicius Heltai Pacheco</w:t>
      </w:r>
    </w:p>
    <w:p w:rsidR="46330503" w:rsidP="10662177" w:rsidRDefault="46330503" w14:paraId="072FF5C2" w14:textId="02D51F7F">
      <w:pPr>
        <w:pStyle w:val="PargrafodaLista"/>
        <w:numPr>
          <w:ilvl w:val="0"/>
          <w:numId w:val="36"/>
        </w:numPr>
      </w:pPr>
      <w:r>
        <w:t>Desenvolvimento Web I</w:t>
      </w:r>
      <w:r w:rsidR="5A611E6A">
        <w:t>I</w:t>
      </w:r>
      <w:r w:rsidR="0F9A42E3">
        <w:t xml:space="preserve"> </w:t>
      </w:r>
      <w:r>
        <w:tab/>
      </w:r>
      <w:r w:rsidR="34093465">
        <w:t>A definir</w:t>
      </w:r>
    </w:p>
    <w:p w:rsidR="00E14CC3" w:rsidP="00145E9A" w:rsidRDefault="00B148C6" w14:paraId="7C50EF45" w14:textId="6835C4CB">
      <w:pPr>
        <w:pStyle w:val="PargrafodaLista"/>
        <w:numPr>
          <w:ilvl w:val="0"/>
          <w:numId w:val="36"/>
        </w:numPr>
      </w:pPr>
      <w:r>
        <w:t>Banco de Dados Relacional</w:t>
      </w:r>
      <w:r w:rsidR="00E56E87">
        <w:t xml:space="preserve"> </w:t>
      </w:r>
      <w:r>
        <w:tab/>
      </w:r>
      <w:r w:rsidR="00E56E87">
        <w:t xml:space="preserve">Prof(a). </w:t>
      </w:r>
      <w:r w:rsidR="000338C6">
        <w:t>Marcos Vasconcelos de Oliveira</w:t>
      </w:r>
    </w:p>
    <w:p w:rsidRPr="00255091" w:rsidR="00E14CC3" w:rsidP="3E44591A" w:rsidRDefault="00E14CC3" w14:paraId="204331D4" w14:textId="77777777"/>
    <w:p w:rsidR="00E14CC3" w:rsidP="00145E9A" w:rsidRDefault="00E14CC3" w14:paraId="117C3D06" w14:textId="28956CA9">
      <w:pPr>
        <w:pStyle w:val="Ttulo2"/>
      </w:pPr>
      <w:bookmarkStart w:name="_Toc110341081" w:id="13"/>
      <w:r>
        <w:t>Endereço dos Entregáveis</w:t>
      </w:r>
      <w:bookmarkEnd w:id="13"/>
    </w:p>
    <w:p w:rsidRPr="00083E55" w:rsidR="00083E55" w:rsidP="00083E55" w:rsidRDefault="00083E55" w14:paraId="0776632B" w14:textId="77777777"/>
    <w:p w:rsidRPr="000310A9" w:rsidR="00EE2546" w:rsidP="00EE2546" w:rsidRDefault="00EE2546" w14:paraId="1769D4CA" w14:textId="7AC098E7">
      <w:pPr>
        <w:pStyle w:val="Legenda"/>
        <w:keepNext/>
        <w:jc w:val="center"/>
      </w:pPr>
      <w:bookmarkStart w:name="_Toc110341006" w:id="14"/>
      <w:r>
        <w:t xml:space="preserve">Quadro </w:t>
      </w:r>
      <w:r w:rsidR="0BDA5DCA">
        <w:t>2</w:t>
      </w:r>
      <w:r>
        <w:t xml:space="preserve"> Lista de </w:t>
      </w:r>
      <w:r w:rsidR="00F362AB">
        <w:t>r</w:t>
      </w:r>
      <w:r>
        <w:t xml:space="preserve">epositórios com os </w:t>
      </w:r>
      <w:r w:rsidR="00F362AB">
        <w:t>documentos e artefatos</w:t>
      </w:r>
      <w:r>
        <w:t xml:space="preserve"> do </w:t>
      </w:r>
      <w:r w:rsidR="00F31E7E">
        <w:t>p</w:t>
      </w:r>
      <w:r>
        <w:t>rojeto</w:t>
      </w:r>
      <w:bookmarkEnd w:id="1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98"/>
        <w:gridCol w:w="6952"/>
      </w:tblGrid>
      <w:tr w:rsidRPr="00255091" w:rsidR="00E14CC3" w:rsidTr="6418ABFE" w14:paraId="438E7567" w14:textId="77777777">
        <w:trPr>
          <w:cantSplit/>
          <w:tblHeader/>
        </w:trPr>
        <w:tc>
          <w:tcPr>
            <w:tcW w:w="4675" w:type="dxa"/>
            <w:shd w:val="clear" w:color="auto" w:fill="D9D9D9" w:themeFill="background1" w:themeFillShade="D9"/>
          </w:tcPr>
          <w:p w:rsidRPr="00255091" w:rsidR="00E14CC3" w:rsidP="3E44591A" w:rsidRDefault="00E14CC3" w14:paraId="619B822B" w14:textId="4FA82A70">
            <w:r>
              <w:t>Descrição</w:t>
            </w:r>
          </w:p>
        </w:tc>
        <w:tc>
          <w:tcPr>
            <w:tcW w:w="4675" w:type="dxa"/>
            <w:shd w:val="clear" w:color="auto" w:fill="D9D9D9" w:themeFill="background1" w:themeFillShade="D9"/>
          </w:tcPr>
          <w:p w:rsidRPr="00255091" w:rsidR="00E14CC3" w:rsidP="3E44591A" w:rsidRDefault="00E14CC3" w14:paraId="25DDA84E" w14:textId="03A530DB">
            <w:r>
              <w:t>Endereço</w:t>
            </w:r>
          </w:p>
        </w:tc>
      </w:tr>
      <w:tr w:rsidRPr="000310A9" w:rsidR="00E14CC3" w:rsidTr="6418ABFE" w14:paraId="2EC7F09E" w14:textId="77777777">
        <w:trPr>
          <w:cantSplit/>
        </w:trPr>
        <w:tc>
          <w:tcPr>
            <w:tcW w:w="4675" w:type="dxa"/>
          </w:tcPr>
          <w:p w:rsidRPr="00255091" w:rsidR="00E14CC3" w:rsidP="00781832" w:rsidRDefault="00410E94" w14:paraId="4B3ACBAE" w14:textId="5DE4F996">
            <w:pPr>
              <w:jc w:val="both"/>
            </w:pPr>
            <w:r>
              <w:t xml:space="preserve">Repositório </w:t>
            </w:r>
            <w:r w:rsidR="68FE0E5F">
              <w:t>da Documentação</w:t>
            </w:r>
            <w:r w:rsidR="58BBDBE5">
              <w:t xml:space="preserve"> e do Código-Fonte</w:t>
            </w:r>
            <w:r>
              <w:t xml:space="preserve"> </w:t>
            </w:r>
          </w:p>
        </w:tc>
        <w:tc>
          <w:tcPr>
            <w:tcW w:w="4675" w:type="dxa"/>
          </w:tcPr>
          <w:p w:rsidRPr="000338C6" w:rsidR="00E14CC3" w:rsidP="3E44591A" w:rsidRDefault="000338C6" w14:paraId="29A4B531" w14:textId="0613A12F">
            <w:r w:rsidRPr="3E44591A">
              <w:rPr>
                <w:rFonts w:eastAsia="Arial" w:cs="Arial"/>
              </w:rPr>
              <w:t>https://github.com/nikolasyan/EvenTec</w:t>
            </w:r>
          </w:p>
        </w:tc>
      </w:tr>
      <w:tr w:rsidRPr="000338C6" w:rsidR="00E14CC3" w:rsidTr="6418ABFE" w14:paraId="7682B616" w14:textId="77777777">
        <w:trPr>
          <w:cantSplit/>
        </w:trPr>
        <w:tc>
          <w:tcPr>
            <w:tcW w:w="4675" w:type="dxa"/>
          </w:tcPr>
          <w:p w:rsidRPr="00255091" w:rsidR="00E14CC3" w:rsidP="3E44591A" w:rsidRDefault="68FE0E5F" w14:paraId="17BAABA1" w14:textId="614E10FA">
            <w:r>
              <w:t xml:space="preserve">Pitch </w:t>
            </w:r>
          </w:p>
        </w:tc>
        <w:tc>
          <w:tcPr>
            <w:tcW w:w="4675" w:type="dxa"/>
          </w:tcPr>
          <w:p w:rsidRPr="000338C6" w:rsidR="00E14CC3" w:rsidP="20A246E0" w:rsidRDefault="400F6BD8" w14:paraId="6F56F85B" w14:textId="19CC2E86">
            <w:pPr>
              <w:rPr>
                <w:rFonts w:eastAsia="Arial" w:cs="Arial"/>
              </w:rPr>
            </w:pPr>
            <w:r w:rsidRPr="10662177">
              <w:rPr>
                <w:rFonts w:eastAsia="Arial" w:cs="Arial"/>
              </w:rPr>
              <w:t>https://youtu.be/xBudncXI_bg</w:t>
            </w:r>
          </w:p>
        </w:tc>
      </w:tr>
      <w:tr w:rsidR="6418ABFE" w:rsidTr="6418ABFE" w14:paraId="68574868" w14:textId="77777777">
        <w:trPr>
          <w:cantSplit/>
        </w:trPr>
        <w:tc>
          <w:tcPr>
            <w:tcW w:w="4675" w:type="dxa"/>
          </w:tcPr>
          <w:p w:rsidR="6079B7F8" w:rsidP="6418ABFE" w:rsidRDefault="6079B7F8" w14:paraId="0768AA1D" w14:textId="1BD4D305">
            <w:pPr>
              <w:rPr>
                <w:rFonts w:eastAsia="Arial" w:cs="Arial"/>
                <w:color w:val="ADBAC7"/>
              </w:rPr>
            </w:pPr>
            <w:r>
              <w:t>Layout</w:t>
            </w:r>
          </w:p>
        </w:tc>
        <w:tc>
          <w:tcPr>
            <w:tcW w:w="4675" w:type="dxa"/>
          </w:tcPr>
          <w:p w:rsidR="73294902" w:rsidP="6418ABFE" w:rsidRDefault="73294902" w14:paraId="5792AA32" w14:textId="416F9A60">
            <w:pPr>
              <w:rPr>
                <w:rFonts w:eastAsia="Arial" w:cs="Arial"/>
              </w:rPr>
            </w:pPr>
            <w:r w:rsidRPr="6418ABFE">
              <w:rPr>
                <w:rFonts w:eastAsia="Arial" w:cs="Arial"/>
              </w:rPr>
              <w:t>https://www.figma.com/file/U0BmqLrVHfi8Qen8clV0Qb/Projeto-Integrador?node-id=309%3A162&amp;t=KY9I5lGy3syffrBk-0</w:t>
            </w:r>
          </w:p>
        </w:tc>
      </w:tr>
    </w:tbl>
    <w:p w:rsidRPr="00565C67" w:rsidR="00E868FC" w:rsidP="3E44591A" w:rsidRDefault="00E868FC" w14:paraId="1A9B2533" w14:textId="7C41F549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 xml:space="preserve">Fonte: </w:t>
      </w:r>
      <w:r w:rsidRPr="00565C67" w:rsidR="3D7AA5D6">
        <w:rPr>
          <w:i/>
          <w:iCs/>
          <w:color w:val="44546A" w:themeColor="text2"/>
          <w:sz w:val="18"/>
          <w:szCs w:val="18"/>
        </w:rPr>
        <w:t>os autores</w:t>
      </w:r>
    </w:p>
    <w:p w:rsidR="001C01B5" w:rsidP="005306D0" w:rsidRDefault="001C01B5" w14:paraId="4EE8A7EC" w14:textId="1A89C88C">
      <w:pPr>
        <w:spacing w:after="120"/>
        <w:jc w:val="both"/>
      </w:pPr>
    </w:p>
    <w:p w:rsidR="001C01B5" w:rsidP="00AA2967" w:rsidRDefault="001C01B5" w14:paraId="7708B914" w14:textId="1A89C88C">
      <w:pPr>
        <w:spacing w:after="120" w:line="360" w:lineRule="auto"/>
        <w:jc w:val="both"/>
      </w:pPr>
      <w:r>
        <w:t>A documentação e o código-fonte deverão ser compartilhados com o professor por meio de repositórios. A documentação pode ser concentrada em uma pasta no OneDrive. O</w:t>
      </w:r>
      <w:r w:rsidRPr="00F55266">
        <w:t xml:space="preserve"> </w:t>
      </w:r>
      <w:r w:rsidRPr="00F55266" w:rsidR="004F12DC">
        <w:t>A</w:t>
      </w:r>
      <w:r>
        <w:t xml:space="preserve"> código-fonte pode ser disponibilizado no GitHub, Colab ou outro repositório amplamente utilizado por empresas para armazenamento e controle de versões.</w:t>
      </w:r>
    </w:p>
    <w:p w:rsidR="002B4561" w:rsidP="00AA2967" w:rsidRDefault="002B4561" w14:paraId="7A8E68D7" w14:textId="1A89C88C">
      <w:pPr>
        <w:spacing w:after="120" w:line="360" w:lineRule="auto"/>
        <w:jc w:val="both"/>
      </w:pPr>
      <w:r>
        <w:t xml:space="preserve">O pitch é um vídeo gravado por cada aluno, </w:t>
      </w:r>
      <w:r w:rsidR="005306D0">
        <w:t>com</w:t>
      </w:r>
      <w:r>
        <w:t xml:space="preserve"> dura</w:t>
      </w:r>
      <w:r w:rsidR="005306D0">
        <w:t>ção de</w:t>
      </w:r>
      <w:r>
        <w:t xml:space="preserve"> até 5 minutos, expondo de maneira coesa, clara e objetiva o projeto com o objetivo de despertar o interesse do ouvinte.</w:t>
      </w:r>
    </w:p>
    <w:p w:rsidR="00617AD3" w:rsidP="00AA2967" w:rsidRDefault="00617AD3" w14:paraId="3E218FF9" w14:textId="1A89C88C">
      <w:pPr>
        <w:spacing w:after="120" w:line="360" w:lineRule="auto"/>
        <w:jc w:val="both"/>
      </w:pPr>
      <w:r>
        <w:t>O portfólio</w:t>
      </w:r>
      <w:r w:rsidR="00286483">
        <w:t xml:space="preserve"> deve ser individual e</w:t>
      </w:r>
      <w:r>
        <w:t xml:space="preserve"> será elaborado com apoio de uma ferramenta, como as apresentadas no </w:t>
      </w:r>
      <w:r w:rsidR="00DA5767">
        <w:fldChar w:fldCharType="begin"/>
      </w:r>
      <w:r w:rsidR="00DA5767">
        <w:instrText xml:space="preserve"> REF _Ref106705939 \h </w:instrText>
      </w:r>
      <w:r w:rsidR="00286483">
        <w:instrText xml:space="preserve"> \* MERGEFORMAT </w:instrText>
      </w:r>
      <w:r w:rsidR="00DA5767">
        <w:fldChar w:fldCharType="separate"/>
      </w:r>
      <w:r w:rsidRPr="000310A9" w:rsidR="00DA5767">
        <w:t xml:space="preserve">Quadro </w:t>
      </w:r>
      <w:r w:rsidRPr="3E44591A" w:rsidR="00DA5767">
        <w:rPr>
          <w:noProof/>
        </w:rPr>
        <w:t>3</w:t>
      </w:r>
      <w:r w:rsidR="00DA5767">
        <w:fldChar w:fldCharType="end"/>
      </w:r>
      <w:r>
        <w:t>.</w:t>
      </w:r>
      <w:r w:rsidR="00286483">
        <w:t xml:space="preserve"> Esta é uma maneira de evidenciar as competências desenvolvidas durante o curso e poderá ser apresentado em processos seletivos para estágio ou emprego.</w:t>
      </w:r>
    </w:p>
    <w:p w:rsidRPr="000310A9" w:rsidR="00DA5767" w:rsidP="00DA5767" w:rsidRDefault="00DA5767" w14:paraId="2DBF83CD" w14:textId="405C8649">
      <w:pPr>
        <w:pStyle w:val="Legenda"/>
        <w:keepNext/>
        <w:jc w:val="center"/>
      </w:pPr>
      <w:bookmarkStart w:name="_Ref106705939" w:id="15"/>
      <w:bookmarkStart w:name="_Toc110341007" w:id="16"/>
      <w:r>
        <w:t xml:space="preserve">Quadro </w:t>
      </w:r>
      <w:r w:rsidR="2EEA6845">
        <w:t>3</w:t>
      </w:r>
      <w:bookmarkEnd w:id="15"/>
      <w:r>
        <w:t xml:space="preserve"> Ferramentas para elaboração de portfólio</w:t>
      </w:r>
      <w:bookmarkEnd w:id="1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72"/>
        <w:gridCol w:w="6378"/>
      </w:tblGrid>
      <w:tr w:rsidR="00617AD3" w:rsidTr="121FAF94" w14:paraId="27784DA7" w14:textId="77777777">
        <w:tc>
          <w:tcPr>
            <w:tcW w:w="2972" w:type="dxa"/>
            <w:shd w:val="clear" w:color="auto" w:fill="D9D9D9" w:themeFill="background1" w:themeFillShade="D9"/>
          </w:tcPr>
          <w:p w:rsidR="00617AD3" w:rsidP="00E14CC3" w:rsidRDefault="00617AD3" w14:paraId="3336FD4E" w14:textId="4EB88513">
            <w:r>
              <w:t>Ferramenta</w:t>
            </w:r>
          </w:p>
        </w:tc>
        <w:tc>
          <w:tcPr>
            <w:tcW w:w="6378" w:type="dxa"/>
            <w:shd w:val="clear" w:color="auto" w:fill="D9D9D9" w:themeFill="background1" w:themeFillShade="D9"/>
          </w:tcPr>
          <w:p w:rsidR="00617AD3" w:rsidP="00E14CC3" w:rsidRDefault="00617AD3" w14:paraId="5FA06610" w14:textId="52BBACC5">
            <w:r>
              <w:t>Endereço</w:t>
            </w:r>
          </w:p>
        </w:tc>
      </w:tr>
      <w:tr w:rsidR="00617AD3" w:rsidTr="121FAF94" w14:paraId="6CD637DC" w14:textId="77777777">
        <w:tc>
          <w:tcPr>
            <w:tcW w:w="2972" w:type="dxa"/>
          </w:tcPr>
          <w:p w:rsidR="00617AD3" w:rsidP="00E14CC3" w:rsidRDefault="00DA5767" w14:paraId="4D47D157" w14:textId="7902F9B2">
            <w:r>
              <w:t>Behance</w:t>
            </w:r>
          </w:p>
        </w:tc>
        <w:tc>
          <w:tcPr>
            <w:tcW w:w="6378" w:type="dxa"/>
          </w:tcPr>
          <w:p w:rsidR="00617AD3" w:rsidP="00E14CC3" w:rsidRDefault="007874C7" w14:paraId="5736CFFE" w14:textId="0A159C1D">
            <w:hyperlink r:id="rId20">
              <w:r w:rsidRPr="47E47692" w:rsidR="4FAA8CE7">
                <w:rPr>
                  <w:rStyle w:val="Hyperlink"/>
                </w:rPr>
                <w:t>https://www.behance.net/gallery/148667549/Eventec-MIV</w:t>
              </w:r>
            </w:hyperlink>
          </w:p>
        </w:tc>
      </w:tr>
    </w:tbl>
    <w:p w:rsidRPr="00565C67" w:rsidR="00083E55" w:rsidP="3E44591A" w:rsidRDefault="00DA5767" w14:paraId="581931E8" w14:textId="012EC841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>Fonte: CESU (2021)</w:t>
      </w:r>
    </w:p>
    <w:p w:rsidRPr="00DA5767" w:rsidR="006C7663" w:rsidP="3E44591A" w:rsidRDefault="006C7663" w14:paraId="7AC515F0" w14:textId="77777777">
      <w:pPr>
        <w:jc w:val="center"/>
        <w:rPr>
          <w:sz w:val="20"/>
          <w:szCs w:val="20"/>
        </w:rPr>
      </w:pPr>
    </w:p>
    <w:p w:rsidR="00164BB4" w:rsidP="00145E9A" w:rsidRDefault="00164BB4" w14:paraId="556E1816" w14:textId="63C71EF1">
      <w:pPr>
        <w:pStyle w:val="Ttulo2"/>
      </w:pPr>
      <w:bookmarkStart w:name="_Toc110341082" w:id="17"/>
      <w:r>
        <w:t xml:space="preserve">Ferramentas </w:t>
      </w:r>
      <w:r w:rsidR="00844033">
        <w:t>Adotadas</w:t>
      </w:r>
      <w:bookmarkEnd w:id="17"/>
    </w:p>
    <w:p w:rsidRPr="00083E55" w:rsidR="00083E55" w:rsidP="00083E55" w:rsidRDefault="00083E55" w14:paraId="68FAF7D6" w14:textId="77777777"/>
    <w:p w:rsidRPr="000310A9" w:rsidR="00EE2546" w:rsidP="00EE2546" w:rsidRDefault="00EE2546" w14:paraId="778F0B56" w14:textId="7C7365D3">
      <w:pPr>
        <w:pStyle w:val="Legenda"/>
        <w:keepNext/>
        <w:jc w:val="center"/>
      </w:pPr>
      <w:bookmarkStart w:name="_Toc110341008" w:id="18"/>
      <w:r>
        <w:t xml:space="preserve">Quadro </w:t>
      </w:r>
      <w:r w:rsidR="4E5D3EC1">
        <w:t>4</w:t>
      </w:r>
      <w:r>
        <w:t xml:space="preserve"> Lista com as ferramentas utilizadas para a elaboração dos artefatos</w:t>
      </w:r>
      <w:bookmarkEnd w:id="18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Pr="00255091" w:rsidR="00164BB4" w:rsidTr="3E44591A" w14:paraId="31644C1B" w14:textId="77777777">
        <w:trPr>
          <w:cantSplit/>
          <w:tblHeader/>
        </w:trPr>
        <w:tc>
          <w:tcPr>
            <w:tcW w:w="4675" w:type="dxa"/>
            <w:shd w:val="clear" w:color="auto" w:fill="D9D9D9" w:themeFill="background1" w:themeFillShade="D9"/>
          </w:tcPr>
          <w:p w:rsidRPr="00255091" w:rsidR="00164BB4" w:rsidP="3E44591A" w:rsidRDefault="00164BB4" w14:paraId="75F3D7BF" w14:textId="0426939E">
            <w:r>
              <w:t>Artefato</w:t>
            </w:r>
          </w:p>
        </w:tc>
        <w:tc>
          <w:tcPr>
            <w:tcW w:w="4675" w:type="dxa"/>
            <w:shd w:val="clear" w:color="auto" w:fill="D9D9D9" w:themeFill="background1" w:themeFillShade="D9"/>
          </w:tcPr>
          <w:p w:rsidRPr="00255091" w:rsidR="00164BB4" w:rsidP="3E44591A" w:rsidRDefault="00164BB4" w14:paraId="26A8B63F" w14:textId="17655BFD">
            <w:r>
              <w:t>Ferramenta</w:t>
            </w:r>
          </w:p>
        </w:tc>
      </w:tr>
      <w:tr w:rsidRPr="00255091" w:rsidR="00B91383" w:rsidTr="3E44591A" w14:paraId="6B70C248" w14:textId="77777777">
        <w:trPr>
          <w:cantSplit/>
        </w:trPr>
        <w:tc>
          <w:tcPr>
            <w:tcW w:w="4675" w:type="dxa"/>
            <w:shd w:val="clear" w:color="auto" w:fill="auto"/>
          </w:tcPr>
          <w:p w:rsidR="00B91383" w:rsidP="3E44591A" w:rsidRDefault="42284B0A" w14:paraId="7483258D" w14:textId="1CFF0AC2">
            <w:r>
              <w:t>IDEF0</w:t>
            </w:r>
          </w:p>
        </w:tc>
        <w:tc>
          <w:tcPr>
            <w:tcW w:w="4675" w:type="dxa"/>
            <w:shd w:val="clear" w:color="auto" w:fill="auto"/>
          </w:tcPr>
          <w:p w:rsidR="00B91383" w:rsidP="3E44591A" w:rsidRDefault="000338C6" w14:paraId="66447606" w14:textId="16F9BC54">
            <w:r>
              <w:t>Draw.io</w:t>
            </w:r>
          </w:p>
        </w:tc>
      </w:tr>
      <w:tr w:rsidRPr="00255091" w:rsidR="00B91383" w:rsidTr="3E44591A" w14:paraId="4C7E5673" w14:textId="77777777">
        <w:trPr>
          <w:cantSplit/>
        </w:trPr>
        <w:tc>
          <w:tcPr>
            <w:tcW w:w="4675" w:type="dxa"/>
            <w:shd w:val="clear" w:color="auto" w:fill="auto"/>
          </w:tcPr>
          <w:p w:rsidR="00B91383" w:rsidP="3E44591A" w:rsidRDefault="42284B0A" w14:paraId="6C571B40" w14:textId="34349F7A">
            <w:r>
              <w:t>BPMN</w:t>
            </w:r>
          </w:p>
        </w:tc>
        <w:tc>
          <w:tcPr>
            <w:tcW w:w="4675" w:type="dxa"/>
            <w:shd w:val="clear" w:color="auto" w:fill="auto"/>
          </w:tcPr>
          <w:p w:rsidR="00B91383" w:rsidP="3E44591A" w:rsidRDefault="000338C6" w14:paraId="64BD47F4" w14:textId="4C6067B3">
            <w:r>
              <w:t>Draw.io</w:t>
            </w:r>
          </w:p>
        </w:tc>
      </w:tr>
      <w:tr w:rsidRPr="000310A9" w:rsidR="00164BB4" w:rsidTr="3E44591A" w14:paraId="5C62E9DA" w14:textId="77777777">
        <w:trPr>
          <w:cantSplit/>
        </w:trPr>
        <w:tc>
          <w:tcPr>
            <w:tcW w:w="4675" w:type="dxa"/>
          </w:tcPr>
          <w:p w:rsidRPr="00255091" w:rsidR="00164BB4" w:rsidP="3E44591A" w:rsidRDefault="670BF278" w14:paraId="6FC86AA4" w14:textId="7EC10FAB">
            <w:r>
              <w:t>Diagrama de Casos de Uso</w:t>
            </w:r>
          </w:p>
        </w:tc>
        <w:tc>
          <w:tcPr>
            <w:tcW w:w="4675" w:type="dxa"/>
          </w:tcPr>
          <w:p w:rsidRPr="00255091" w:rsidR="00164BB4" w:rsidP="3E44591A" w:rsidRDefault="000338C6" w14:paraId="76B016AD" w14:textId="4E563BD5">
            <w:r w:rsidRPr="3E44591A">
              <w:rPr>
                <w:rFonts w:eastAsia="Arial" w:cs="Arial"/>
              </w:rPr>
              <w:t>Draw.io</w:t>
            </w:r>
          </w:p>
        </w:tc>
      </w:tr>
      <w:tr w:rsidRPr="00255091" w:rsidR="00164BB4" w:rsidTr="3E44591A" w14:paraId="7CF6617F" w14:textId="77777777">
        <w:trPr>
          <w:cantSplit/>
        </w:trPr>
        <w:tc>
          <w:tcPr>
            <w:tcW w:w="4675" w:type="dxa"/>
          </w:tcPr>
          <w:p w:rsidRPr="00255091" w:rsidR="00164BB4" w:rsidP="3E44591A" w:rsidRDefault="670BF278" w14:paraId="59B2258A" w14:textId="0E79DD57">
            <w:r>
              <w:t>Protótipo do Site</w:t>
            </w:r>
          </w:p>
        </w:tc>
        <w:tc>
          <w:tcPr>
            <w:tcW w:w="4675" w:type="dxa"/>
          </w:tcPr>
          <w:p w:rsidRPr="00255091" w:rsidR="00164BB4" w:rsidP="3E44591A" w:rsidRDefault="000338C6" w14:paraId="2256F4B4" w14:textId="7522410A">
            <w:r>
              <w:t>Figma</w:t>
            </w:r>
          </w:p>
        </w:tc>
      </w:tr>
    </w:tbl>
    <w:p w:rsidRPr="00565C67" w:rsidR="00E868FC" w:rsidP="3E44591A" w:rsidRDefault="00E868FC" w14:paraId="0878BA99" w14:textId="4BE75D24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 xml:space="preserve">Fonte: </w:t>
      </w:r>
      <w:r w:rsidRPr="00565C67" w:rsidR="42AFBA36">
        <w:rPr>
          <w:i/>
          <w:iCs/>
          <w:color w:val="44546A" w:themeColor="text2"/>
          <w:sz w:val="18"/>
          <w:szCs w:val="18"/>
        </w:rPr>
        <w:t>os autores</w:t>
      </w:r>
    </w:p>
    <w:p w:rsidR="00FC7B3D" w:rsidRDefault="00FC7B3D" w14:paraId="57951C46" w14:textId="34C1C72F">
      <w:pPr>
        <w:widowControl/>
        <w:spacing w:line="240" w:lineRule="auto"/>
      </w:pPr>
    </w:p>
    <w:p w:rsidR="00F33684" w:rsidP="00145E9A" w:rsidRDefault="00001F4B" w14:paraId="6C7702F8" w14:textId="75E79E75">
      <w:pPr>
        <w:pStyle w:val="Ttulo2"/>
      </w:pPr>
      <w:bookmarkStart w:name="_Toc110341083" w:id="19"/>
      <w:r>
        <w:t>Cronograma</w:t>
      </w:r>
      <w:bookmarkEnd w:id="19"/>
    </w:p>
    <w:p w:rsidRPr="006C7663" w:rsidR="006C7663" w:rsidP="006C7663" w:rsidRDefault="006C7663" w14:paraId="51B6E710" w14:textId="77777777"/>
    <w:p w:rsidRPr="00F33684" w:rsidR="00001F4B" w:rsidP="00F33684" w:rsidRDefault="00F33684" w14:paraId="2653220E" w14:textId="0B519809">
      <w:r>
        <w:t xml:space="preserve">O cronograma </w:t>
      </w:r>
      <w:r w:rsidR="00001F4B">
        <w:t>utiliza como referência o dia de aula da disciplina Engenharia de Software I</w:t>
      </w:r>
      <w:r w:rsidR="00B148C6">
        <w:t>I</w:t>
      </w:r>
      <w:r>
        <w:t>.</w:t>
      </w:r>
    </w:p>
    <w:p w:rsidRPr="000310A9" w:rsidR="00F31E7E" w:rsidP="00F31E7E" w:rsidRDefault="00F31E7E" w14:paraId="4E8E3D5B" w14:textId="008FBE2E">
      <w:pPr>
        <w:pStyle w:val="Legenda"/>
        <w:keepNext/>
        <w:jc w:val="center"/>
      </w:pPr>
      <w:bookmarkStart w:name="_Toc110341009" w:id="20"/>
      <w:r>
        <w:t xml:space="preserve">Quadro </w:t>
      </w:r>
      <w:r w:rsidR="501C27CE">
        <w:t>5</w:t>
      </w:r>
      <w:r>
        <w:t xml:space="preserve"> Cronograma do projeto para o semestre atual</w:t>
      </w:r>
      <w:bookmarkEnd w:id="20"/>
    </w:p>
    <w:tbl>
      <w:tblPr>
        <w:tblStyle w:val="Tabelacomgrade"/>
        <w:tblW w:w="9493" w:type="dxa"/>
        <w:tblLayout w:type="fixed"/>
        <w:tblLook w:val="04A0" w:firstRow="1" w:lastRow="0" w:firstColumn="1" w:lastColumn="0" w:noHBand="0" w:noVBand="1"/>
      </w:tblPr>
      <w:tblGrid>
        <w:gridCol w:w="2760"/>
        <w:gridCol w:w="465"/>
        <w:gridCol w:w="390"/>
        <w:gridCol w:w="435"/>
        <w:gridCol w:w="420"/>
        <w:gridCol w:w="390"/>
        <w:gridCol w:w="375"/>
        <w:gridCol w:w="540"/>
        <w:gridCol w:w="480"/>
        <w:gridCol w:w="615"/>
        <w:gridCol w:w="450"/>
        <w:gridCol w:w="585"/>
        <w:gridCol w:w="465"/>
        <w:gridCol w:w="480"/>
        <w:gridCol w:w="643"/>
      </w:tblGrid>
      <w:tr w:rsidRPr="001236A1" w:rsidR="00001F4B" w:rsidTr="121FAF94" w14:paraId="4A9200B6" w14:textId="77777777">
        <w:trPr>
          <w:cantSplit/>
          <w:trHeight w:val="495"/>
          <w:tblHeader/>
        </w:trPr>
        <w:tc>
          <w:tcPr>
            <w:tcW w:w="2760" w:type="dxa"/>
            <w:vMerge w:val="restart"/>
            <w:shd w:val="clear" w:color="auto" w:fill="D9D9D9" w:themeFill="background1" w:themeFillShade="D9"/>
            <w:vAlign w:val="center"/>
          </w:tcPr>
          <w:p w:rsidRPr="001236A1" w:rsidR="00001F4B" w:rsidP="007F5C67" w:rsidRDefault="00001F4B" w14:paraId="5E4E27C2" w14:textId="77777777">
            <w:pPr>
              <w:jc w:val="center"/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Tarefa</w:t>
            </w:r>
          </w:p>
        </w:tc>
        <w:tc>
          <w:tcPr>
            <w:tcW w:w="855" w:type="dxa"/>
            <w:gridSpan w:val="2"/>
            <w:shd w:val="clear" w:color="auto" w:fill="D9D9D9" w:themeFill="background1" w:themeFillShade="D9"/>
          </w:tcPr>
          <w:p w:rsidRPr="005D4FA9" w:rsidR="00001F4B" w:rsidP="007F5C67" w:rsidRDefault="5EE53B59" w14:paraId="775831E9" w14:textId="47EED86D">
            <w:pPr>
              <w:jc w:val="center"/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Agosto</w:t>
            </w:r>
          </w:p>
        </w:tc>
        <w:tc>
          <w:tcPr>
            <w:tcW w:w="1620" w:type="dxa"/>
            <w:gridSpan w:val="4"/>
            <w:shd w:val="clear" w:color="auto" w:fill="D9D9D9" w:themeFill="background1" w:themeFillShade="D9"/>
          </w:tcPr>
          <w:p w:rsidRPr="005D4FA9" w:rsidR="00001F4B" w:rsidP="007F5C67" w:rsidRDefault="5EE53B59" w14:paraId="0D7FC231" w14:textId="65D09796">
            <w:pPr>
              <w:jc w:val="center"/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Setembro</w:t>
            </w:r>
          </w:p>
        </w:tc>
        <w:tc>
          <w:tcPr>
            <w:tcW w:w="1635" w:type="dxa"/>
            <w:gridSpan w:val="3"/>
            <w:shd w:val="clear" w:color="auto" w:fill="D9D9D9" w:themeFill="background1" w:themeFillShade="D9"/>
          </w:tcPr>
          <w:p w:rsidRPr="005D4FA9" w:rsidR="00001F4B" w:rsidP="4F40D893" w:rsidRDefault="5EE53B59" w14:paraId="79497FBB" w14:textId="744636A3">
            <w:pPr>
              <w:jc w:val="center"/>
            </w:pPr>
            <w:r w:rsidRPr="3E44591A">
              <w:rPr>
                <w:sz w:val="22"/>
                <w:szCs w:val="22"/>
              </w:rPr>
              <w:t>Outubro</w:t>
            </w:r>
          </w:p>
        </w:tc>
        <w:tc>
          <w:tcPr>
            <w:tcW w:w="2623" w:type="dxa"/>
            <w:gridSpan w:val="5"/>
            <w:shd w:val="clear" w:color="auto" w:fill="D9D9D9" w:themeFill="background1" w:themeFillShade="D9"/>
          </w:tcPr>
          <w:p w:rsidRPr="005D4FA9" w:rsidR="00001F4B" w:rsidP="4F40D893" w:rsidRDefault="5EE53B59" w14:paraId="13B6100A" w14:textId="3002146B">
            <w:pPr>
              <w:jc w:val="center"/>
            </w:pPr>
            <w:r w:rsidRPr="3E44591A">
              <w:rPr>
                <w:sz w:val="22"/>
                <w:szCs w:val="22"/>
              </w:rPr>
              <w:t>Novembro</w:t>
            </w:r>
          </w:p>
        </w:tc>
      </w:tr>
      <w:tr w:rsidRPr="001236A1" w:rsidR="00145E9A" w:rsidTr="121FAF94" w14:paraId="5C7E05F3" w14:textId="77777777">
        <w:trPr>
          <w:cantSplit/>
          <w:trHeight w:val="345"/>
          <w:tblHeader/>
        </w:trPr>
        <w:tc>
          <w:tcPr>
            <w:tcW w:w="2760" w:type="dxa"/>
            <w:vMerge/>
          </w:tcPr>
          <w:p w:rsidRPr="001236A1" w:rsidR="00001F4B" w:rsidP="007F5C67" w:rsidRDefault="00001F4B" w14:paraId="5E321EFB" w14:textId="77777777">
            <w:pPr>
              <w:rPr>
                <w:sz w:val="22"/>
                <w:szCs w:val="22"/>
              </w:rPr>
            </w:pPr>
          </w:p>
        </w:tc>
        <w:tc>
          <w:tcPr>
            <w:tcW w:w="465" w:type="dxa"/>
            <w:shd w:val="clear" w:color="auto" w:fill="D9D9D9" w:themeFill="background1" w:themeFillShade="D9"/>
          </w:tcPr>
          <w:p w:rsidRPr="00C340B7" w:rsidR="00001F4B" w:rsidP="007F5C67" w:rsidRDefault="00001F4B" w14:paraId="43DB6D5B" w14:textId="7777777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S3</w:t>
            </w:r>
          </w:p>
        </w:tc>
        <w:tc>
          <w:tcPr>
            <w:tcW w:w="390" w:type="dxa"/>
            <w:shd w:val="clear" w:color="auto" w:fill="D9D9D9" w:themeFill="background1" w:themeFillShade="D9"/>
          </w:tcPr>
          <w:p w:rsidRPr="00C340B7" w:rsidR="00001F4B" w:rsidP="007F5C67" w:rsidRDefault="00001F4B" w14:paraId="53FF24A8" w14:textId="396CD914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S4</w:t>
            </w:r>
          </w:p>
        </w:tc>
        <w:tc>
          <w:tcPr>
            <w:tcW w:w="435" w:type="dxa"/>
            <w:shd w:val="clear" w:color="auto" w:fill="D9D9D9" w:themeFill="background1" w:themeFillShade="D9"/>
          </w:tcPr>
          <w:p w:rsidRPr="00C340B7" w:rsidR="00001F4B" w:rsidP="007F5C67" w:rsidRDefault="00001F4B" w14:paraId="7E2E30BF" w14:textId="7777777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S5</w:t>
            </w:r>
          </w:p>
        </w:tc>
        <w:tc>
          <w:tcPr>
            <w:tcW w:w="420" w:type="dxa"/>
            <w:shd w:val="clear" w:color="auto" w:fill="D9D9D9" w:themeFill="background1" w:themeFillShade="D9"/>
          </w:tcPr>
          <w:p w:rsidRPr="00C340B7" w:rsidR="00001F4B" w:rsidP="007F5C67" w:rsidRDefault="00001F4B" w14:paraId="4D1108EC" w14:textId="7777777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S6</w:t>
            </w:r>
          </w:p>
        </w:tc>
        <w:tc>
          <w:tcPr>
            <w:tcW w:w="390" w:type="dxa"/>
            <w:shd w:val="clear" w:color="auto" w:fill="D9D9D9" w:themeFill="background1" w:themeFillShade="D9"/>
          </w:tcPr>
          <w:p w:rsidRPr="00C340B7" w:rsidR="00001F4B" w:rsidP="007F5C67" w:rsidRDefault="00001F4B" w14:paraId="21901130" w14:textId="7777777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S7</w:t>
            </w:r>
          </w:p>
        </w:tc>
        <w:tc>
          <w:tcPr>
            <w:tcW w:w="375" w:type="dxa"/>
            <w:shd w:val="clear" w:color="auto" w:fill="D9D9D9" w:themeFill="background1" w:themeFillShade="D9"/>
          </w:tcPr>
          <w:p w:rsidRPr="00C340B7" w:rsidR="00001F4B" w:rsidP="007F5C67" w:rsidRDefault="00001F4B" w14:paraId="2EF034E8" w14:textId="7777777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S8</w:t>
            </w:r>
          </w:p>
        </w:tc>
        <w:tc>
          <w:tcPr>
            <w:tcW w:w="540" w:type="dxa"/>
            <w:shd w:val="clear" w:color="auto" w:fill="D9D9D9" w:themeFill="background1" w:themeFillShade="D9"/>
          </w:tcPr>
          <w:p w:rsidRPr="00C340B7" w:rsidR="00001F4B" w:rsidP="007F5C67" w:rsidRDefault="00001F4B" w14:paraId="502A7349" w14:textId="7777777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S9</w:t>
            </w:r>
          </w:p>
        </w:tc>
        <w:tc>
          <w:tcPr>
            <w:tcW w:w="480" w:type="dxa"/>
            <w:shd w:val="clear" w:color="auto" w:fill="D9D9D9" w:themeFill="background1" w:themeFillShade="D9"/>
          </w:tcPr>
          <w:p w:rsidRPr="00C340B7" w:rsidR="00001F4B" w:rsidP="007F5C67" w:rsidRDefault="00001F4B" w14:paraId="07958A8B" w14:textId="7777777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S10</w:t>
            </w:r>
          </w:p>
        </w:tc>
        <w:tc>
          <w:tcPr>
            <w:tcW w:w="615" w:type="dxa"/>
            <w:shd w:val="clear" w:color="auto" w:fill="D9D9D9" w:themeFill="background1" w:themeFillShade="D9"/>
          </w:tcPr>
          <w:p w:rsidRPr="00C340B7" w:rsidR="00001F4B" w:rsidP="007F5C67" w:rsidRDefault="00001F4B" w14:paraId="0EF0B3DE" w14:textId="7777777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S11</w:t>
            </w:r>
          </w:p>
        </w:tc>
        <w:tc>
          <w:tcPr>
            <w:tcW w:w="450" w:type="dxa"/>
            <w:shd w:val="clear" w:color="auto" w:fill="D9D9D9" w:themeFill="background1" w:themeFillShade="D9"/>
          </w:tcPr>
          <w:p w:rsidRPr="00C340B7" w:rsidR="00001F4B" w:rsidP="007F5C67" w:rsidRDefault="00001F4B" w14:paraId="4330F60F" w14:textId="7777777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S12</w:t>
            </w:r>
          </w:p>
        </w:tc>
        <w:tc>
          <w:tcPr>
            <w:tcW w:w="585" w:type="dxa"/>
            <w:shd w:val="clear" w:color="auto" w:fill="D9D9D9" w:themeFill="background1" w:themeFillShade="D9"/>
          </w:tcPr>
          <w:p w:rsidRPr="00C340B7" w:rsidR="00001F4B" w:rsidP="007F5C67" w:rsidRDefault="00001F4B" w14:paraId="485C6FF2" w14:textId="7777777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S13</w:t>
            </w:r>
          </w:p>
        </w:tc>
        <w:tc>
          <w:tcPr>
            <w:tcW w:w="465" w:type="dxa"/>
            <w:shd w:val="clear" w:color="auto" w:fill="D9D9D9" w:themeFill="background1" w:themeFillShade="D9"/>
          </w:tcPr>
          <w:p w:rsidRPr="00C340B7" w:rsidR="00001F4B" w:rsidP="007F5C67" w:rsidRDefault="00001F4B" w14:paraId="1D3F703B" w14:textId="7777777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S14</w:t>
            </w:r>
          </w:p>
        </w:tc>
        <w:tc>
          <w:tcPr>
            <w:tcW w:w="480" w:type="dxa"/>
            <w:shd w:val="clear" w:color="auto" w:fill="D9D9D9" w:themeFill="background1" w:themeFillShade="D9"/>
          </w:tcPr>
          <w:p w:rsidRPr="00C340B7" w:rsidR="00001F4B" w:rsidP="007F5C67" w:rsidRDefault="00001F4B" w14:paraId="25C14EB1" w14:textId="7777777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S15</w:t>
            </w:r>
          </w:p>
        </w:tc>
        <w:tc>
          <w:tcPr>
            <w:tcW w:w="643" w:type="dxa"/>
            <w:shd w:val="clear" w:color="auto" w:fill="D9D9D9" w:themeFill="background1" w:themeFillShade="D9"/>
          </w:tcPr>
          <w:p w:rsidRPr="00C340B7" w:rsidR="00001F4B" w:rsidP="007F5C67" w:rsidRDefault="00001F4B" w14:paraId="03F4AC2E" w14:textId="7777777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S16</w:t>
            </w:r>
          </w:p>
        </w:tc>
      </w:tr>
      <w:tr w:rsidRPr="000310A9" w:rsidR="00001F4B" w:rsidTr="121FAF94" w14:paraId="2452332E" w14:textId="77777777">
        <w:trPr>
          <w:cantSplit/>
        </w:trPr>
        <w:tc>
          <w:tcPr>
            <w:tcW w:w="2760" w:type="dxa"/>
          </w:tcPr>
          <w:p w:rsidRPr="001236A1" w:rsidR="00001F4B" w:rsidP="121FAF94" w:rsidRDefault="00001F4B" w14:paraId="69B71FAE" w14:textId="77777777">
            <w:r w:rsidRPr="121FAF94">
              <w:t xml:space="preserve">Apresentação do Modelo do Projeto Interdisciplinar </w:t>
            </w:r>
          </w:p>
        </w:tc>
        <w:tc>
          <w:tcPr>
            <w:tcW w:w="465" w:type="dxa"/>
            <w:shd w:val="clear" w:color="auto" w:fill="7F7F7F" w:themeFill="text1" w:themeFillTint="80"/>
          </w:tcPr>
          <w:p w:rsidRPr="001236A1" w:rsidR="00001F4B" w:rsidP="007F5C67" w:rsidRDefault="00001F4B" w14:paraId="31473F56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FFFFFF" w:themeFill="background1"/>
          </w:tcPr>
          <w:p w:rsidRPr="001236A1" w:rsidR="00001F4B" w:rsidP="007F5C67" w:rsidRDefault="00001F4B" w14:paraId="15559A04" w14:textId="7777777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auto"/>
          </w:tcPr>
          <w:p w:rsidRPr="001236A1" w:rsidR="00001F4B" w:rsidP="007F5C67" w:rsidRDefault="00001F4B" w14:paraId="100241C8" w14:textId="7777777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</w:tcPr>
          <w:p w:rsidRPr="001236A1" w:rsidR="00001F4B" w:rsidP="007F5C67" w:rsidRDefault="00001F4B" w14:paraId="41A23D38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:rsidRPr="001236A1" w:rsidR="00001F4B" w:rsidP="007F5C67" w:rsidRDefault="00001F4B" w14:paraId="08136397" w14:textId="7777777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auto"/>
          </w:tcPr>
          <w:p w:rsidRPr="001236A1" w:rsidR="00001F4B" w:rsidP="007F5C67" w:rsidRDefault="00001F4B" w14:paraId="6AE04DF4" w14:textId="7777777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auto"/>
          </w:tcPr>
          <w:p w:rsidRPr="001236A1" w:rsidR="00001F4B" w:rsidP="007F5C67" w:rsidRDefault="00001F4B" w14:paraId="3A1B6906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:rsidRPr="001236A1" w:rsidR="00001F4B" w:rsidP="007F5C67" w:rsidRDefault="00001F4B" w14:paraId="4898EDDC" w14:textId="7777777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auto"/>
          </w:tcPr>
          <w:p w:rsidRPr="001236A1" w:rsidR="00001F4B" w:rsidP="007F5C67" w:rsidRDefault="00001F4B" w14:paraId="2DE9F33B" w14:textId="7777777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auto"/>
          </w:tcPr>
          <w:p w:rsidRPr="001236A1" w:rsidR="00001F4B" w:rsidP="007F5C67" w:rsidRDefault="00001F4B" w14:paraId="0324DDE7" w14:textId="7777777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auto"/>
          </w:tcPr>
          <w:p w:rsidRPr="001236A1" w:rsidR="00001F4B" w:rsidP="007F5C67" w:rsidRDefault="00001F4B" w14:paraId="386194A0" w14:textId="7777777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auto"/>
          </w:tcPr>
          <w:p w:rsidRPr="001236A1" w:rsidR="00001F4B" w:rsidP="007F5C67" w:rsidRDefault="00001F4B" w14:paraId="128F9054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:rsidRPr="001236A1" w:rsidR="00001F4B" w:rsidP="007F5C67" w:rsidRDefault="00001F4B" w14:paraId="28A09499" w14:textId="7777777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:rsidRPr="001236A1" w:rsidR="00001F4B" w:rsidP="007F5C67" w:rsidRDefault="00001F4B" w14:paraId="33718042" w14:textId="77777777">
            <w:pPr>
              <w:rPr>
                <w:sz w:val="16"/>
                <w:szCs w:val="16"/>
              </w:rPr>
            </w:pPr>
          </w:p>
        </w:tc>
      </w:tr>
      <w:tr w:rsidRPr="00D83BEB" w:rsidR="00001F4B" w:rsidTr="121FAF94" w14:paraId="259BD788" w14:textId="77777777">
        <w:trPr>
          <w:cantSplit/>
        </w:trPr>
        <w:tc>
          <w:tcPr>
            <w:tcW w:w="2760" w:type="dxa"/>
          </w:tcPr>
          <w:p w:rsidRPr="001236A1" w:rsidR="00001F4B" w:rsidP="121FAF94" w:rsidRDefault="6B2CEF17" w14:paraId="00821EF7" w14:textId="1C469D67">
            <w:r w:rsidRPr="121FAF94">
              <w:t>Definição dos Grupos</w:t>
            </w:r>
          </w:p>
        </w:tc>
        <w:tc>
          <w:tcPr>
            <w:tcW w:w="465" w:type="dxa"/>
            <w:shd w:val="clear" w:color="auto" w:fill="FFFFFF" w:themeFill="background1"/>
          </w:tcPr>
          <w:p w:rsidRPr="001236A1" w:rsidR="00001F4B" w:rsidP="007F5C67" w:rsidRDefault="00001F4B" w14:paraId="1AEAA680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7F7F7F" w:themeFill="text1" w:themeFillTint="80"/>
          </w:tcPr>
          <w:p w:rsidRPr="001236A1" w:rsidR="00001F4B" w:rsidP="007F5C67" w:rsidRDefault="00001F4B" w14:paraId="37023BE4" w14:textId="7777777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7F7F7F" w:themeFill="text1" w:themeFillTint="80"/>
          </w:tcPr>
          <w:p w:rsidRPr="001236A1" w:rsidR="00001F4B" w:rsidP="007F5C67" w:rsidRDefault="60EE7E17" w14:paraId="6BC0726E" w14:textId="519FF449">
            <w:pPr>
              <w:rPr>
                <w:rFonts w:eastAsia="Arial" w:cs="Arial"/>
                <w:sz w:val="16"/>
                <w:szCs w:val="16"/>
              </w:rPr>
            </w:pPr>
            <w:r w:rsidRPr="35968EE3">
              <w:rPr>
                <w:rFonts w:eastAsia="Arial" w:cs="Arial"/>
                <w:color w:val="000000" w:themeColor="text1"/>
                <w:sz w:val="16"/>
                <w:szCs w:val="16"/>
              </w:rPr>
              <w:t xml:space="preserve"> </w:t>
            </w:r>
          </w:p>
        </w:tc>
        <w:tc>
          <w:tcPr>
            <w:tcW w:w="420" w:type="dxa"/>
            <w:shd w:val="clear" w:color="auto" w:fill="FFFFFF" w:themeFill="background1"/>
          </w:tcPr>
          <w:p w:rsidRPr="001236A1" w:rsidR="00001F4B" w:rsidP="007F5C67" w:rsidRDefault="00001F4B" w14:paraId="50F2CAF7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:rsidRPr="001236A1" w:rsidR="00001F4B" w:rsidP="007F5C67" w:rsidRDefault="00001F4B" w14:paraId="0D6139E1" w14:textId="7777777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auto"/>
          </w:tcPr>
          <w:p w:rsidRPr="001236A1" w:rsidR="00001F4B" w:rsidP="007F5C67" w:rsidRDefault="00001F4B" w14:paraId="65F61F8A" w14:textId="7777777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auto"/>
          </w:tcPr>
          <w:p w:rsidRPr="001236A1" w:rsidR="00001F4B" w:rsidP="007F5C67" w:rsidRDefault="00001F4B" w14:paraId="2E24D0D1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:rsidRPr="001236A1" w:rsidR="00001F4B" w:rsidP="007F5C67" w:rsidRDefault="00001F4B" w14:paraId="556BBA0A" w14:textId="7777777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auto"/>
          </w:tcPr>
          <w:p w:rsidRPr="001236A1" w:rsidR="00001F4B" w:rsidP="007F5C67" w:rsidRDefault="00001F4B" w14:paraId="20CD02DA" w14:textId="7777777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auto"/>
          </w:tcPr>
          <w:p w:rsidRPr="001236A1" w:rsidR="00001F4B" w:rsidP="007F5C67" w:rsidRDefault="00001F4B" w14:paraId="73F32A47" w14:textId="7777777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auto"/>
          </w:tcPr>
          <w:p w:rsidRPr="001236A1" w:rsidR="00001F4B" w:rsidP="007F5C67" w:rsidRDefault="00001F4B" w14:paraId="52A9D1C4" w14:textId="7777777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auto"/>
          </w:tcPr>
          <w:p w:rsidRPr="001236A1" w:rsidR="00001F4B" w:rsidP="007F5C67" w:rsidRDefault="00001F4B" w14:paraId="57E11C4D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:rsidRPr="001236A1" w:rsidR="00001F4B" w:rsidP="007F5C67" w:rsidRDefault="00001F4B" w14:paraId="7207967A" w14:textId="7777777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:rsidRPr="001236A1" w:rsidR="00001F4B" w:rsidP="007F5C67" w:rsidRDefault="00001F4B" w14:paraId="2824C4BA" w14:textId="77777777">
            <w:pPr>
              <w:rPr>
                <w:sz w:val="16"/>
                <w:szCs w:val="16"/>
              </w:rPr>
            </w:pPr>
          </w:p>
        </w:tc>
      </w:tr>
      <w:tr w:rsidRPr="000310A9" w:rsidR="00740302" w:rsidTr="121FAF94" w14:paraId="5CEEBD06" w14:textId="77777777">
        <w:trPr>
          <w:cantSplit/>
        </w:trPr>
        <w:tc>
          <w:tcPr>
            <w:tcW w:w="2760" w:type="dxa"/>
          </w:tcPr>
          <w:p w:rsidR="00740302" w:rsidP="121FAF94" w:rsidRDefault="3BEC41AA" w14:paraId="2B93BE5F" w14:textId="4AD1743C">
            <w:r w:rsidRPr="121FAF94">
              <w:t>Definição da Função de cada Membro</w:t>
            </w:r>
            <w:r w:rsidRPr="121FAF94" w:rsidR="2B26DC8F">
              <w:t xml:space="preserve"> (todos devem passar por cada uma das funções)</w:t>
            </w:r>
          </w:p>
        </w:tc>
        <w:tc>
          <w:tcPr>
            <w:tcW w:w="465" w:type="dxa"/>
            <w:shd w:val="clear" w:color="auto" w:fill="auto"/>
          </w:tcPr>
          <w:p w:rsidRPr="001236A1" w:rsidR="00740302" w:rsidP="007F5C67" w:rsidRDefault="00740302" w14:paraId="5DFB07BE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FFFFFF" w:themeFill="background1"/>
          </w:tcPr>
          <w:p w:rsidRPr="001236A1" w:rsidR="00740302" w:rsidP="007F5C67" w:rsidRDefault="00740302" w14:paraId="0264FDF0" w14:textId="7777777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FFFFFF" w:themeFill="background1"/>
          </w:tcPr>
          <w:p w:rsidRPr="001236A1" w:rsidR="00740302" w:rsidP="007F5C67" w:rsidRDefault="00740302" w14:paraId="776E819A" w14:textId="7777777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7F7F7F" w:themeFill="text1" w:themeFillTint="80"/>
          </w:tcPr>
          <w:p w:rsidRPr="001236A1" w:rsidR="00740302" w:rsidP="007F5C67" w:rsidRDefault="00740302" w14:paraId="656EF199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7F7F7F" w:themeFill="text1" w:themeFillTint="80"/>
          </w:tcPr>
          <w:p w:rsidRPr="001236A1" w:rsidR="00740302" w:rsidP="007F5C67" w:rsidRDefault="00740302" w14:paraId="6C3766B4" w14:textId="7777777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FFFFFF" w:themeFill="background1"/>
          </w:tcPr>
          <w:p w:rsidRPr="001236A1" w:rsidR="00740302" w:rsidP="007F5C67" w:rsidRDefault="00740302" w14:paraId="246BE55A" w14:textId="7777777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auto"/>
          </w:tcPr>
          <w:p w:rsidRPr="001236A1" w:rsidR="00740302" w:rsidP="007F5C67" w:rsidRDefault="00740302" w14:paraId="5A4A7F24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:rsidRPr="001236A1" w:rsidR="00740302" w:rsidP="007F5C67" w:rsidRDefault="00740302" w14:paraId="76FC72EC" w14:textId="7777777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auto"/>
          </w:tcPr>
          <w:p w:rsidRPr="001236A1" w:rsidR="00740302" w:rsidP="007F5C67" w:rsidRDefault="00740302" w14:paraId="4DD1C8AF" w14:textId="7777777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auto"/>
          </w:tcPr>
          <w:p w:rsidRPr="001236A1" w:rsidR="00740302" w:rsidP="007F5C67" w:rsidRDefault="00740302" w14:paraId="040CD2A5" w14:textId="7777777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auto"/>
          </w:tcPr>
          <w:p w:rsidRPr="001236A1" w:rsidR="00740302" w:rsidP="007F5C67" w:rsidRDefault="00740302" w14:paraId="7AF9BB16" w14:textId="7777777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auto"/>
          </w:tcPr>
          <w:p w:rsidRPr="001236A1" w:rsidR="00740302" w:rsidP="007F5C67" w:rsidRDefault="00740302" w14:paraId="598B2F34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:rsidRPr="001236A1" w:rsidR="00740302" w:rsidP="007F5C67" w:rsidRDefault="00740302" w14:paraId="4B9ED39A" w14:textId="7777777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:rsidRPr="001236A1" w:rsidR="00740302" w:rsidP="007F5C67" w:rsidRDefault="00740302" w14:paraId="2728A280" w14:textId="77777777">
            <w:pPr>
              <w:rPr>
                <w:sz w:val="16"/>
                <w:szCs w:val="16"/>
              </w:rPr>
            </w:pPr>
          </w:p>
        </w:tc>
      </w:tr>
      <w:tr w:rsidRPr="000310A9" w:rsidR="00001F4B" w:rsidTr="121FAF94" w14:paraId="1018CD5F" w14:textId="77777777">
        <w:trPr>
          <w:cantSplit/>
        </w:trPr>
        <w:tc>
          <w:tcPr>
            <w:tcW w:w="2760" w:type="dxa"/>
          </w:tcPr>
          <w:p w:rsidRPr="001236A1" w:rsidR="00001F4B" w:rsidP="121FAF94" w:rsidRDefault="1B9043F1" w14:paraId="66A84C94" w14:textId="39CB4A91">
            <w:r w:rsidRPr="121FAF94">
              <w:t>Revisão do Modelo de Processo do Negócio</w:t>
            </w:r>
          </w:p>
        </w:tc>
        <w:tc>
          <w:tcPr>
            <w:tcW w:w="465" w:type="dxa"/>
            <w:shd w:val="clear" w:color="auto" w:fill="auto"/>
          </w:tcPr>
          <w:p w:rsidRPr="001236A1" w:rsidR="00001F4B" w:rsidP="007F5C67" w:rsidRDefault="00001F4B" w14:paraId="618EB13D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:rsidRPr="001236A1" w:rsidR="00001F4B" w:rsidP="007F5C67" w:rsidRDefault="00001F4B" w14:paraId="3A326B72" w14:textId="7777777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FFFFFF" w:themeFill="background1"/>
          </w:tcPr>
          <w:p w:rsidRPr="001236A1" w:rsidR="00001F4B" w:rsidP="007F5C67" w:rsidRDefault="00001F4B" w14:paraId="3B50B8AD" w14:textId="7777777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7F7F7F" w:themeFill="text1" w:themeFillTint="80"/>
          </w:tcPr>
          <w:p w:rsidRPr="001236A1" w:rsidR="00001F4B" w:rsidP="007F5C67" w:rsidRDefault="00001F4B" w14:paraId="22C98A88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7F7F7F" w:themeFill="text1" w:themeFillTint="80"/>
          </w:tcPr>
          <w:p w:rsidRPr="001236A1" w:rsidR="00001F4B" w:rsidP="007F5C67" w:rsidRDefault="00001F4B" w14:paraId="28D45A66" w14:textId="7777777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7F7F7F" w:themeFill="text1" w:themeFillTint="80"/>
          </w:tcPr>
          <w:p w:rsidRPr="001236A1" w:rsidR="00001F4B" w:rsidP="007F5C67" w:rsidRDefault="00001F4B" w14:paraId="759CD078" w14:textId="7777777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auto"/>
          </w:tcPr>
          <w:p w:rsidRPr="001236A1" w:rsidR="00001F4B" w:rsidP="007F5C67" w:rsidRDefault="00001F4B" w14:paraId="1BF68E7F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:rsidRPr="001236A1" w:rsidR="00001F4B" w:rsidP="007F5C67" w:rsidRDefault="00001F4B" w14:paraId="5CC55E33" w14:textId="7777777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auto"/>
          </w:tcPr>
          <w:p w:rsidRPr="001236A1" w:rsidR="00001F4B" w:rsidP="007F5C67" w:rsidRDefault="00001F4B" w14:paraId="1ABBAFFC" w14:textId="7777777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auto"/>
          </w:tcPr>
          <w:p w:rsidRPr="001236A1" w:rsidR="00001F4B" w:rsidP="007F5C67" w:rsidRDefault="00001F4B" w14:paraId="2D5B07C7" w14:textId="7777777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auto"/>
          </w:tcPr>
          <w:p w:rsidRPr="001236A1" w:rsidR="00001F4B" w:rsidP="007F5C67" w:rsidRDefault="00001F4B" w14:paraId="18461DBC" w14:textId="7777777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auto"/>
          </w:tcPr>
          <w:p w:rsidRPr="001236A1" w:rsidR="00001F4B" w:rsidP="007F5C67" w:rsidRDefault="00001F4B" w14:paraId="54EF70DD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:rsidRPr="001236A1" w:rsidR="00001F4B" w:rsidP="007F5C67" w:rsidRDefault="00001F4B" w14:paraId="00C9B7A3" w14:textId="7777777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:rsidRPr="001236A1" w:rsidR="00001F4B" w:rsidP="007F5C67" w:rsidRDefault="00001F4B" w14:paraId="5596AA87" w14:textId="77777777">
            <w:pPr>
              <w:rPr>
                <w:sz w:val="16"/>
                <w:szCs w:val="16"/>
              </w:rPr>
            </w:pPr>
          </w:p>
        </w:tc>
      </w:tr>
      <w:tr w:rsidRPr="000310A9" w:rsidR="000F3B0C" w:rsidTr="121FAF94" w14:paraId="214D35AC" w14:textId="77777777">
        <w:trPr>
          <w:cantSplit/>
        </w:trPr>
        <w:tc>
          <w:tcPr>
            <w:tcW w:w="2760" w:type="dxa"/>
          </w:tcPr>
          <w:p w:rsidR="000F3B0C" w:rsidP="121FAF94" w:rsidRDefault="2E459C93" w14:paraId="6B454CCE" w14:textId="2E5C3604">
            <w:r w:rsidRPr="121FAF94">
              <w:t>Revisão da Especificação de Requisitos e Casos de Uso</w:t>
            </w:r>
          </w:p>
        </w:tc>
        <w:tc>
          <w:tcPr>
            <w:tcW w:w="465" w:type="dxa"/>
            <w:shd w:val="clear" w:color="auto" w:fill="auto"/>
          </w:tcPr>
          <w:p w:rsidRPr="001236A1" w:rsidR="000F3B0C" w:rsidP="007F5C67" w:rsidRDefault="000F3B0C" w14:paraId="5CA05B1E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:rsidRPr="001236A1" w:rsidR="000F3B0C" w:rsidP="007F5C67" w:rsidRDefault="000F3B0C" w14:paraId="0ED4777A" w14:textId="7777777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FFFFFF" w:themeFill="background1"/>
          </w:tcPr>
          <w:p w:rsidRPr="001236A1" w:rsidR="000F3B0C" w:rsidP="007F5C67" w:rsidRDefault="000F3B0C" w14:paraId="07F8342D" w14:textId="7777777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7F7F7F" w:themeFill="text1" w:themeFillTint="80"/>
          </w:tcPr>
          <w:p w:rsidRPr="001236A1" w:rsidR="000F3B0C" w:rsidP="007F5C67" w:rsidRDefault="000F3B0C" w14:paraId="57F6664E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7F7F7F" w:themeFill="text1" w:themeFillTint="80"/>
          </w:tcPr>
          <w:p w:rsidRPr="001236A1" w:rsidR="000F3B0C" w:rsidP="007F5C67" w:rsidRDefault="000F3B0C" w14:paraId="22BFB4E0" w14:textId="7777777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7F7F7F" w:themeFill="text1" w:themeFillTint="80"/>
          </w:tcPr>
          <w:p w:rsidRPr="001236A1" w:rsidR="000F3B0C" w:rsidP="007F5C67" w:rsidRDefault="000F3B0C" w14:paraId="2F8AB67D" w14:textId="7777777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FFFFFF" w:themeFill="background1"/>
          </w:tcPr>
          <w:p w:rsidRPr="001236A1" w:rsidR="000F3B0C" w:rsidP="007F5C67" w:rsidRDefault="000F3B0C" w14:paraId="7787AD54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:rsidRPr="001236A1" w:rsidR="000F3B0C" w:rsidP="007F5C67" w:rsidRDefault="000F3B0C" w14:paraId="2B115A24" w14:textId="7777777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auto"/>
          </w:tcPr>
          <w:p w:rsidRPr="001236A1" w:rsidR="000F3B0C" w:rsidP="007F5C67" w:rsidRDefault="000F3B0C" w14:paraId="53BBDCD6" w14:textId="7777777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auto"/>
          </w:tcPr>
          <w:p w:rsidRPr="001236A1" w:rsidR="000F3B0C" w:rsidP="007F5C67" w:rsidRDefault="000F3B0C" w14:paraId="6913DBB3" w14:textId="7777777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auto"/>
          </w:tcPr>
          <w:p w:rsidRPr="001236A1" w:rsidR="000F3B0C" w:rsidP="007F5C67" w:rsidRDefault="000F3B0C" w14:paraId="39E059B0" w14:textId="7777777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auto"/>
          </w:tcPr>
          <w:p w:rsidRPr="001236A1" w:rsidR="000F3B0C" w:rsidP="007F5C67" w:rsidRDefault="000F3B0C" w14:paraId="6EDD91D9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:rsidRPr="001236A1" w:rsidR="000F3B0C" w:rsidP="007F5C67" w:rsidRDefault="000F3B0C" w14:paraId="453114AA" w14:textId="7777777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:rsidRPr="001236A1" w:rsidR="000F3B0C" w:rsidP="007F5C67" w:rsidRDefault="000F3B0C" w14:paraId="06F287B7" w14:textId="77777777">
            <w:pPr>
              <w:rPr>
                <w:sz w:val="16"/>
                <w:szCs w:val="16"/>
              </w:rPr>
            </w:pPr>
          </w:p>
        </w:tc>
      </w:tr>
      <w:tr w:rsidRPr="00D83BEB" w:rsidR="006E1C16" w:rsidTr="121FAF94" w14:paraId="671FC8C0" w14:textId="77777777">
        <w:trPr>
          <w:cantSplit/>
        </w:trPr>
        <w:tc>
          <w:tcPr>
            <w:tcW w:w="2760" w:type="dxa"/>
          </w:tcPr>
          <w:p w:rsidR="006E1C16" w:rsidP="121FAF94" w:rsidRDefault="2941C7EF" w14:paraId="7FC15025" w14:textId="420EE34A">
            <w:r w:rsidRPr="121FAF94">
              <w:t>Modelo Classe-Responsabilidade-Colaborador</w:t>
            </w:r>
          </w:p>
        </w:tc>
        <w:tc>
          <w:tcPr>
            <w:tcW w:w="465" w:type="dxa"/>
            <w:shd w:val="clear" w:color="auto" w:fill="auto"/>
          </w:tcPr>
          <w:p w:rsidRPr="001236A1" w:rsidR="006E1C16" w:rsidP="006E1C16" w:rsidRDefault="006E1C16" w14:paraId="362C925B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:rsidRPr="001236A1" w:rsidR="006E1C16" w:rsidP="006E1C16" w:rsidRDefault="006E1C16" w14:paraId="66F76AB9" w14:textId="7777777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auto"/>
          </w:tcPr>
          <w:p w:rsidRPr="001236A1" w:rsidR="006E1C16" w:rsidP="006E1C16" w:rsidRDefault="006E1C16" w14:paraId="3CC627DB" w14:textId="7777777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</w:tcPr>
          <w:p w:rsidRPr="001236A1" w:rsidR="006E1C16" w:rsidP="006E1C16" w:rsidRDefault="006E1C16" w14:paraId="18F3BE93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:rsidRPr="001236A1" w:rsidR="006E1C16" w:rsidP="006E1C16" w:rsidRDefault="006E1C16" w14:paraId="59E2C1DA" w14:textId="7777777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auto"/>
          </w:tcPr>
          <w:p w:rsidRPr="001236A1" w:rsidR="006E1C16" w:rsidP="006E1C16" w:rsidRDefault="006E1C16" w14:paraId="6B33A7BA" w14:textId="7777777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7F7F7F" w:themeFill="text1" w:themeFillTint="80"/>
          </w:tcPr>
          <w:p w:rsidRPr="001236A1" w:rsidR="006E1C16" w:rsidP="006E1C16" w:rsidRDefault="006E1C16" w14:paraId="37B67B1D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7F7F7F" w:themeFill="text1" w:themeFillTint="80"/>
          </w:tcPr>
          <w:p w:rsidRPr="001236A1" w:rsidR="006E1C16" w:rsidP="006E1C16" w:rsidRDefault="006E1C16" w14:paraId="6E9DDAC7" w14:textId="7777777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7F7F7F" w:themeFill="text1" w:themeFillTint="80"/>
          </w:tcPr>
          <w:p w:rsidRPr="001236A1" w:rsidR="006E1C16" w:rsidP="006E1C16" w:rsidRDefault="006E1C16" w14:paraId="38DEFCEE" w14:textId="7777777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auto"/>
          </w:tcPr>
          <w:p w:rsidRPr="001236A1" w:rsidR="006E1C16" w:rsidP="006E1C16" w:rsidRDefault="006E1C16" w14:paraId="5D99FB05" w14:textId="7777777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auto"/>
          </w:tcPr>
          <w:p w:rsidRPr="001236A1" w:rsidR="006E1C16" w:rsidP="006E1C16" w:rsidRDefault="006E1C16" w14:paraId="773FD05F" w14:textId="7777777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auto"/>
          </w:tcPr>
          <w:p w:rsidRPr="001236A1" w:rsidR="006E1C16" w:rsidP="006E1C16" w:rsidRDefault="006E1C16" w14:paraId="6629B961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:rsidRPr="001236A1" w:rsidR="006E1C16" w:rsidP="006E1C16" w:rsidRDefault="006E1C16" w14:paraId="69B9BB97" w14:textId="7777777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:rsidRPr="001236A1" w:rsidR="006E1C16" w:rsidP="006E1C16" w:rsidRDefault="006E1C16" w14:paraId="155E8BA4" w14:textId="77777777">
            <w:pPr>
              <w:rPr>
                <w:sz w:val="16"/>
                <w:szCs w:val="16"/>
              </w:rPr>
            </w:pPr>
          </w:p>
        </w:tc>
      </w:tr>
      <w:tr w:rsidRPr="000310A9" w:rsidR="00F234E0" w:rsidTr="121FAF94" w14:paraId="489B41CB" w14:textId="77777777">
        <w:trPr>
          <w:cantSplit/>
        </w:trPr>
        <w:tc>
          <w:tcPr>
            <w:tcW w:w="2760" w:type="dxa"/>
          </w:tcPr>
          <w:p w:rsidR="00F234E0" w:rsidP="121FAF94" w:rsidRDefault="58483FCF" w14:paraId="081DF9CA" w14:textId="73553A49">
            <w:r w:rsidRPr="121FAF94">
              <w:t>Modelagem de Classes de Análise (Domínio do Problema)</w:t>
            </w:r>
          </w:p>
        </w:tc>
        <w:tc>
          <w:tcPr>
            <w:tcW w:w="465" w:type="dxa"/>
            <w:shd w:val="clear" w:color="auto" w:fill="auto"/>
          </w:tcPr>
          <w:p w:rsidRPr="001236A1" w:rsidR="00F234E0" w:rsidP="006E1C16" w:rsidRDefault="00F234E0" w14:paraId="01047AC0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:rsidRPr="001236A1" w:rsidR="00F234E0" w:rsidP="006E1C16" w:rsidRDefault="00F234E0" w14:paraId="23E5CC5A" w14:textId="7777777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auto"/>
          </w:tcPr>
          <w:p w:rsidRPr="001236A1" w:rsidR="00F234E0" w:rsidP="006E1C16" w:rsidRDefault="00F234E0" w14:paraId="41DD5FCE" w14:textId="7777777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</w:tcPr>
          <w:p w:rsidRPr="001236A1" w:rsidR="00F234E0" w:rsidP="006E1C16" w:rsidRDefault="00F234E0" w14:paraId="64B12F46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:rsidRPr="001236A1" w:rsidR="00F234E0" w:rsidP="006E1C16" w:rsidRDefault="00F234E0" w14:paraId="7C6F72E2" w14:textId="7777777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auto"/>
          </w:tcPr>
          <w:p w:rsidRPr="001236A1" w:rsidR="00F234E0" w:rsidP="006E1C16" w:rsidRDefault="00F234E0" w14:paraId="5A973BDD" w14:textId="7777777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7F7F7F" w:themeFill="text1" w:themeFillTint="80"/>
          </w:tcPr>
          <w:p w:rsidRPr="001236A1" w:rsidR="00F234E0" w:rsidP="006E1C16" w:rsidRDefault="00F234E0" w14:paraId="76E07F8C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7F7F7F" w:themeFill="text1" w:themeFillTint="80"/>
          </w:tcPr>
          <w:p w:rsidRPr="001236A1" w:rsidR="00F234E0" w:rsidP="006E1C16" w:rsidRDefault="00F234E0" w14:paraId="1D8A1E24" w14:textId="7777777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7F7F7F" w:themeFill="text1" w:themeFillTint="80"/>
          </w:tcPr>
          <w:p w:rsidRPr="001236A1" w:rsidR="00F234E0" w:rsidP="006E1C16" w:rsidRDefault="00F234E0" w14:paraId="56B2FD5B" w14:textId="7777777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auto"/>
          </w:tcPr>
          <w:p w:rsidRPr="001236A1" w:rsidR="00F234E0" w:rsidP="006E1C16" w:rsidRDefault="00F234E0" w14:paraId="2BAE6154" w14:textId="7777777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auto"/>
          </w:tcPr>
          <w:p w:rsidRPr="001236A1" w:rsidR="00F234E0" w:rsidP="006E1C16" w:rsidRDefault="00F234E0" w14:paraId="5BD8A21D" w14:textId="7777777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auto"/>
          </w:tcPr>
          <w:p w:rsidRPr="001236A1" w:rsidR="00F234E0" w:rsidP="006E1C16" w:rsidRDefault="00F234E0" w14:paraId="20D02122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:rsidRPr="001236A1" w:rsidR="00F234E0" w:rsidP="006E1C16" w:rsidRDefault="00F234E0" w14:paraId="6B93CCB9" w14:textId="7777777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:rsidRPr="001236A1" w:rsidR="00F234E0" w:rsidP="006E1C16" w:rsidRDefault="00F234E0" w14:paraId="2021B7F7" w14:textId="77777777">
            <w:pPr>
              <w:rPr>
                <w:sz w:val="16"/>
                <w:szCs w:val="16"/>
              </w:rPr>
            </w:pPr>
          </w:p>
        </w:tc>
      </w:tr>
      <w:tr w:rsidRPr="000310A9" w:rsidR="00F234E0" w:rsidTr="121FAF94" w14:paraId="64201537" w14:textId="77777777">
        <w:trPr>
          <w:cantSplit/>
        </w:trPr>
        <w:tc>
          <w:tcPr>
            <w:tcW w:w="2760" w:type="dxa"/>
          </w:tcPr>
          <w:p w:rsidR="00F234E0" w:rsidP="121FAF94" w:rsidRDefault="58483FCF" w14:paraId="251A705A" w14:textId="6DAD040B">
            <w:r w:rsidRPr="121FAF94">
              <w:t>Modelagem de Classes de Projeto</w:t>
            </w:r>
            <w:r w:rsidRPr="121FAF94" w:rsidR="76FFBE11">
              <w:t xml:space="preserve"> na Arquitetura MVC</w:t>
            </w:r>
          </w:p>
        </w:tc>
        <w:tc>
          <w:tcPr>
            <w:tcW w:w="465" w:type="dxa"/>
            <w:shd w:val="clear" w:color="auto" w:fill="auto"/>
          </w:tcPr>
          <w:p w:rsidRPr="001236A1" w:rsidR="00F234E0" w:rsidP="006E1C16" w:rsidRDefault="00F234E0" w14:paraId="0254FC0C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:rsidRPr="001236A1" w:rsidR="00F234E0" w:rsidP="3E44591A" w:rsidRDefault="00F234E0" w14:paraId="1156198D" w14:textId="7777777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auto"/>
          </w:tcPr>
          <w:p w:rsidRPr="001236A1" w:rsidR="00F234E0" w:rsidP="006E1C16" w:rsidRDefault="00F234E0" w14:paraId="2F1EEAC0" w14:textId="7777777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</w:tcPr>
          <w:p w:rsidRPr="001236A1" w:rsidR="00F234E0" w:rsidP="006E1C16" w:rsidRDefault="00F234E0" w14:paraId="50209EE4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:rsidRPr="001236A1" w:rsidR="00F234E0" w:rsidP="006E1C16" w:rsidRDefault="00F234E0" w14:paraId="0E7C7430" w14:textId="7777777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auto"/>
          </w:tcPr>
          <w:p w:rsidRPr="001236A1" w:rsidR="00F234E0" w:rsidP="006E1C16" w:rsidRDefault="00F234E0" w14:paraId="5782035E" w14:textId="7777777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7F7F7F" w:themeFill="text1" w:themeFillTint="80"/>
          </w:tcPr>
          <w:p w:rsidRPr="001236A1" w:rsidR="00F234E0" w:rsidP="006E1C16" w:rsidRDefault="00F234E0" w14:paraId="31C81440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7F7F7F" w:themeFill="text1" w:themeFillTint="80"/>
          </w:tcPr>
          <w:p w:rsidRPr="001236A1" w:rsidR="00F234E0" w:rsidP="006E1C16" w:rsidRDefault="00F234E0" w14:paraId="63BDB2B1" w14:textId="7777777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7F7F7F" w:themeFill="text1" w:themeFillTint="80"/>
          </w:tcPr>
          <w:p w:rsidRPr="001236A1" w:rsidR="00F234E0" w:rsidP="006E1C16" w:rsidRDefault="00F234E0" w14:paraId="7F7D092A" w14:textId="7777777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FFFFFF" w:themeFill="background1"/>
          </w:tcPr>
          <w:p w:rsidRPr="001236A1" w:rsidR="00F234E0" w:rsidP="006E1C16" w:rsidRDefault="00F234E0" w14:paraId="7AD57A6E" w14:textId="7777777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auto"/>
          </w:tcPr>
          <w:p w:rsidRPr="001236A1" w:rsidR="00F234E0" w:rsidP="006E1C16" w:rsidRDefault="00F234E0" w14:paraId="6AC6B6A2" w14:textId="7777777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auto"/>
          </w:tcPr>
          <w:p w:rsidRPr="001236A1" w:rsidR="00F234E0" w:rsidP="006E1C16" w:rsidRDefault="00F234E0" w14:paraId="64595B9C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:rsidRPr="001236A1" w:rsidR="00F234E0" w:rsidP="006E1C16" w:rsidRDefault="00F234E0" w14:paraId="531C6C20" w14:textId="7777777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:rsidRPr="001236A1" w:rsidR="00F234E0" w:rsidP="006E1C16" w:rsidRDefault="00F234E0" w14:paraId="046CFC84" w14:textId="77777777">
            <w:pPr>
              <w:rPr>
                <w:sz w:val="16"/>
                <w:szCs w:val="16"/>
              </w:rPr>
            </w:pPr>
          </w:p>
        </w:tc>
      </w:tr>
      <w:tr w:rsidRPr="000310A9" w:rsidR="006E1C16" w:rsidTr="121FAF94" w14:paraId="7F51FFCA" w14:textId="77777777">
        <w:trPr>
          <w:cantSplit/>
        </w:trPr>
        <w:tc>
          <w:tcPr>
            <w:tcW w:w="2760" w:type="dxa"/>
          </w:tcPr>
          <w:p w:rsidR="006E1C16" w:rsidP="121FAF94" w:rsidRDefault="1B9043F1" w14:paraId="21A6D4CB" w14:textId="2CBCD49F">
            <w:r w:rsidRPr="121FAF94">
              <w:t>Modelagem Conceitual do Banco de Dados</w:t>
            </w:r>
          </w:p>
        </w:tc>
        <w:tc>
          <w:tcPr>
            <w:tcW w:w="465" w:type="dxa"/>
            <w:shd w:val="clear" w:color="auto" w:fill="auto"/>
          </w:tcPr>
          <w:p w:rsidRPr="001236A1" w:rsidR="006E1C16" w:rsidP="006E1C16" w:rsidRDefault="006E1C16" w14:paraId="183E3A31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:rsidRPr="001236A1" w:rsidR="006E1C16" w:rsidP="006E1C16" w:rsidRDefault="006E1C16" w14:paraId="264B1BBE" w14:textId="7777777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auto"/>
          </w:tcPr>
          <w:p w:rsidRPr="001236A1" w:rsidR="006E1C16" w:rsidP="006E1C16" w:rsidRDefault="006E1C16" w14:paraId="2A74111E" w14:textId="7777777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</w:tcPr>
          <w:p w:rsidRPr="001236A1" w:rsidR="006E1C16" w:rsidP="006E1C16" w:rsidRDefault="006E1C16" w14:paraId="41C179DD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:rsidRPr="001236A1" w:rsidR="006E1C16" w:rsidP="006E1C16" w:rsidRDefault="006E1C16" w14:paraId="366CD9D5" w14:textId="7777777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auto"/>
          </w:tcPr>
          <w:p w:rsidRPr="001236A1" w:rsidR="006E1C16" w:rsidP="006E1C16" w:rsidRDefault="006E1C16" w14:paraId="08ED8791" w14:textId="7777777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auto"/>
          </w:tcPr>
          <w:p w:rsidRPr="001236A1" w:rsidR="006E1C16" w:rsidP="006E1C16" w:rsidRDefault="006E1C16" w14:paraId="1B766838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:rsidRPr="001236A1" w:rsidR="006E1C16" w:rsidP="006E1C16" w:rsidRDefault="006E1C16" w14:paraId="2888FC12" w14:textId="7777777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auto"/>
          </w:tcPr>
          <w:p w:rsidRPr="001236A1" w:rsidR="006E1C16" w:rsidP="006E1C16" w:rsidRDefault="006E1C16" w14:paraId="2A3AFC35" w14:textId="7777777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7F7F7F" w:themeFill="text1" w:themeFillTint="80"/>
          </w:tcPr>
          <w:p w:rsidRPr="001236A1" w:rsidR="006E1C16" w:rsidP="006E1C16" w:rsidRDefault="006E1C16" w14:paraId="33EA438A" w14:textId="7777777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7F7F7F" w:themeFill="text1" w:themeFillTint="80"/>
          </w:tcPr>
          <w:p w:rsidRPr="001236A1" w:rsidR="006E1C16" w:rsidP="006E1C16" w:rsidRDefault="006E1C16" w14:paraId="3D2DC725" w14:textId="7777777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7F7F7F" w:themeFill="text1" w:themeFillTint="80"/>
          </w:tcPr>
          <w:p w:rsidRPr="001236A1" w:rsidR="006E1C16" w:rsidP="006E1C16" w:rsidRDefault="006E1C16" w14:paraId="203DB142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7F7F7F" w:themeFill="text1" w:themeFillTint="80"/>
          </w:tcPr>
          <w:p w:rsidRPr="001236A1" w:rsidR="006E1C16" w:rsidP="006E1C16" w:rsidRDefault="006E1C16" w14:paraId="79C5EA25" w14:textId="7777777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:rsidRPr="001236A1" w:rsidR="006E1C16" w:rsidP="006E1C16" w:rsidRDefault="006E1C16" w14:paraId="38B47DFC" w14:textId="77777777">
            <w:pPr>
              <w:rPr>
                <w:sz w:val="16"/>
                <w:szCs w:val="16"/>
              </w:rPr>
            </w:pPr>
          </w:p>
        </w:tc>
      </w:tr>
      <w:tr w:rsidRPr="00241F70" w:rsidR="006E1C16" w:rsidTr="121FAF94" w14:paraId="7F5ABC8C" w14:textId="77777777">
        <w:trPr>
          <w:cantSplit/>
        </w:trPr>
        <w:tc>
          <w:tcPr>
            <w:tcW w:w="2760" w:type="dxa"/>
          </w:tcPr>
          <w:p w:rsidR="006E1C16" w:rsidP="121FAF94" w:rsidRDefault="58483FCF" w14:paraId="6FC61CF4" w14:textId="4DD19A45">
            <w:r w:rsidRPr="121FAF94">
              <w:t>Modelagem de Interações</w:t>
            </w:r>
          </w:p>
        </w:tc>
        <w:tc>
          <w:tcPr>
            <w:tcW w:w="465" w:type="dxa"/>
            <w:shd w:val="clear" w:color="auto" w:fill="auto"/>
          </w:tcPr>
          <w:p w:rsidRPr="001236A1" w:rsidR="006E1C16" w:rsidP="006E1C16" w:rsidRDefault="006E1C16" w14:paraId="1E51B55A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:rsidRPr="001236A1" w:rsidR="006E1C16" w:rsidP="006E1C16" w:rsidRDefault="006E1C16" w14:paraId="3FA70926" w14:textId="7777777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auto"/>
          </w:tcPr>
          <w:p w:rsidRPr="001236A1" w:rsidR="006E1C16" w:rsidP="006E1C16" w:rsidRDefault="006E1C16" w14:paraId="0616CD47" w14:textId="7777777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</w:tcPr>
          <w:p w:rsidRPr="001236A1" w:rsidR="006E1C16" w:rsidP="006E1C16" w:rsidRDefault="006E1C16" w14:paraId="33CDC16F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:rsidRPr="001236A1" w:rsidR="006E1C16" w:rsidP="006E1C16" w:rsidRDefault="006E1C16" w14:paraId="77829257" w14:textId="7777777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auto"/>
          </w:tcPr>
          <w:p w:rsidRPr="001236A1" w:rsidR="006E1C16" w:rsidP="006E1C16" w:rsidRDefault="006E1C16" w14:paraId="67351DB2" w14:textId="7777777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auto"/>
          </w:tcPr>
          <w:p w:rsidRPr="001236A1" w:rsidR="006E1C16" w:rsidP="006E1C16" w:rsidRDefault="006E1C16" w14:paraId="7BC12CDF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:rsidRPr="001236A1" w:rsidR="006E1C16" w:rsidP="006E1C16" w:rsidRDefault="006E1C16" w14:paraId="3CE366D7" w14:textId="7777777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auto"/>
          </w:tcPr>
          <w:p w:rsidRPr="001236A1" w:rsidR="006E1C16" w:rsidP="006E1C16" w:rsidRDefault="006E1C16" w14:paraId="7AED1B72" w14:textId="7777777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7F7F7F" w:themeFill="text1" w:themeFillTint="80"/>
          </w:tcPr>
          <w:p w:rsidRPr="001236A1" w:rsidR="006E1C16" w:rsidP="006E1C16" w:rsidRDefault="006E1C16" w14:paraId="7542E058" w14:textId="7777777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7F7F7F" w:themeFill="text1" w:themeFillTint="80"/>
          </w:tcPr>
          <w:p w:rsidRPr="001236A1" w:rsidR="006E1C16" w:rsidP="006E1C16" w:rsidRDefault="006E1C16" w14:paraId="21A57A98" w14:textId="7777777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7F7F7F" w:themeFill="text1" w:themeFillTint="80"/>
          </w:tcPr>
          <w:p w:rsidRPr="001236A1" w:rsidR="006E1C16" w:rsidP="006E1C16" w:rsidRDefault="006E1C16" w14:paraId="645CDEFA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7F7F7F" w:themeFill="text1" w:themeFillTint="80"/>
          </w:tcPr>
          <w:p w:rsidRPr="001236A1" w:rsidR="006E1C16" w:rsidP="006E1C16" w:rsidRDefault="006E1C16" w14:paraId="59E2FAC7" w14:textId="7777777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:rsidRPr="001236A1" w:rsidR="006E1C16" w:rsidP="006E1C16" w:rsidRDefault="006E1C16" w14:paraId="73BB9BF3" w14:textId="77777777">
            <w:pPr>
              <w:rPr>
                <w:sz w:val="16"/>
                <w:szCs w:val="16"/>
              </w:rPr>
            </w:pPr>
          </w:p>
        </w:tc>
      </w:tr>
      <w:tr w:rsidRPr="000310A9" w:rsidR="006E1C16" w:rsidTr="121FAF94" w14:paraId="38CC6856" w14:textId="77777777">
        <w:trPr>
          <w:cantSplit/>
        </w:trPr>
        <w:tc>
          <w:tcPr>
            <w:tcW w:w="2760" w:type="dxa"/>
          </w:tcPr>
          <w:p w:rsidR="006E1C16" w:rsidP="121FAF94" w:rsidRDefault="58483FCF" w14:paraId="0F4B0509" w14:textId="1D4C8FDB">
            <w:r w:rsidRPr="121FAF94">
              <w:t xml:space="preserve">Modelagem </w:t>
            </w:r>
            <w:r w:rsidRPr="121FAF94" w:rsidR="1A899A75">
              <w:t>Lógica e Física do Banco de Dados</w:t>
            </w:r>
          </w:p>
        </w:tc>
        <w:tc>
          <w:tcPr>
            <w:tcW w:w="465" w:type="dxa"/>
            <w:shd w:val="clear" w:color="auto" w:fill="auto"/>
          </w:tcPr>
          <w:p w:rsidRPr="001236A1" w:rsidR="006E1C16" w:rsidP="006E1C16" w:rsidRDefault="006E1C16" w14:paraId="4C0CD4FA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:rsidRPr="001236A1" w:rsidR="006E1C16" w:rsidP="006E1C16" w:rsidRDefault="006E1C16" w14:paraId="23536931" w14:textId="7777777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auto"/>
          </w:tcPr>
          <w:p w:rsidRPr="001236A1" w:rsidR="006E1C16" w:rsidP="006E1C16" w:rsidRDefault="006E1C16" w14:paraId="51F745A1" w14:textId="7777777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</w:tcPr>
          <w:p w:rsidRPr="001236A1" w:rsidR="006E1C16" w:rsidP="006E1C16" w:rsidRDefault="006E1C16" w14:paraId="1637209C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:rsidRPr="001236A1" w:rsidR="006E1C16" w:rsidP="006E1C16" w:rsidRDefault="006E1C16" w14:paraId="5BEAC275" w14:textId="7777777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auto"/>
          </w:tcPr>
          <w:p w:rsidRPr="001236A1" w:rsidR="006E1C16" w:rsidP="006E1C16" w:rsidRDefault="006E1C16" w14:paraId="5832EEC6" w14:textId="7777777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auto"/>
          </w:tcPr>
          <w:p w:rsidRPr="001236A1" w:rsidR="006E1C16" w:rsidP="006E1C16" w:rsidRDefault="006E1C16" w14:paraId="34FF0DD4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:rsidRPr="001236A1" w:rsidR="006E1C16" w:rsidP="006E1C16" w:rsidRDefault="006E1C16" w14:paraId="37C24712" w14:textId="7777777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auto"/>
          </w:tcPr>
          <w:p w:rsidRPr="001236A1" w:rsidR="006E1C16" w:rsidP="006E1C16" w:rsidRDefault="006E1C16" w14:paraId="332D5B33" w14:textId="7777777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7F7F7F" w:themeFill="text1" w:themeFillTint="80"/>
          </w:tcPr>
          <w:p w:rsidRPr="001236A1" w:rsidR="006E1C16" w:rsidP="006E1C16" w:rsidRDefault="006E1C16" w14:paraId="6E108F50" w14:textId="7777777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7F7F7F" w:themeFill="text1" w:themeFillTint="80"/>
          </w:tcPr>
          <w:p w:rsidRPr="001236A1" w:rsidR="006E1C16" w:rsidP="006E1C16" w:rsidRDefault="006E1C16" w14:paraId="0C56DD76" w14:textId="7777777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7F7F7F" w:themeFill="text1" w:themeFillTint="80"/>
          </w:tcPr>
          <w:p w:rsidRPr="001236A1" w:rsidR="006E1C16" w:rsidP="006E1C16" w:rsidRDefault="006E1C16" w14:paraId="7B7AB2D5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7F7F7F" w:themeFill="text1" w:themeFillTint="80"/>
          </w:tcPr>
          <w:p w:rsidRPr="001236A1" w:rsidR="006E1C16" w:rsidP="006E1C16" w:rsidRDefault="006E1C16" w14:paraId="2D2B93B6" w14:textId="7777777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:rsidRPr="001236A1" w:rsidR="006E1C16" w:rsidP="006E1C16" w:rsidRDefault="006E1C16" w14:paraId="7BCE6A2E" w14:textId="77777777">
            <w:pPr>
              <w:rPr>
                <w:sz w:val="16"/>
                <w:szCs w:val="16"/>
              </w:rPr>
            </w:pPr>
          </w:p>
        </w:tc>
      </w:tr>
      <w:tr w:rsidRPr="000310A9" w:rsidR="006E1C16" w:rsidTr="121FAF94" w14:paraId="553F6D9E" w14:textId="77777777">
        <w:trPr>
          <w:cantSplit/>
        </w:trPr>
        <w:tc>
          <w:tcPr>
            <w:tcW w:w="2760" w:type="dxa"/>
          </w:tcPr>
          <w:p w:rsidR="006E1C16" w:rsidP="121FAF94" w:rsidRDefault="76FFBE11" w14:paraId="4BDCE1AB" w14:textId="047DDF6F">
            <w:r w:rsidRPr="121FAF94">
              <w:t>Implementação do Banco de Dados</w:t>
            </w:r>
          </w:p>
        </w:tc>
        <w:tc>
          <w:tcPr>
            <w:tcW w:w="465" w:type="dxa"/>
            <w:shd w:val="clear" w:color="auto" w:fill="auto"/>
          </w:tcPr>
          <w:p w:rsidRPr="001236A1" w:rsidR="006E1C16" w:rsidP="006E1C16" w:rsidRDefault="006E1C16" w14:paraId="73CA29B2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:rsidRPr="001236A1" w:rsidR="006E1C16" w:rsidP="006E1C16" w:rsidRDefault="006E1C16" w14:paraId="2DAE83EE" w14:textId="7777777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auto"/>
          </w:tcPr>
          <w:p w:rsidRPr="001236A1" w:rsidR="006E1C16" w:rsidP="006E1C16" w:rsidRDefault="006E1C16" w14:paraId="1B081B74" w14:textId="7777777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</w:tcPr>
          <w:p w:rsidRPr="001236A1" w:rsidR="006E1C16" w:rsidP="006E1C16" w:rsidRDefault="006E1C16" w14:paraId="2111EA63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:rsidRPr="001236A1" w:rsidR="006E1C16" w:rsidP="006E1C16" w:rsidRDefault="006E1C16" w14:paraId="4759A91D" w14:textId="7777777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auto"/>
          </w:tcPr>
          <w:p w:rsidRPr="001236A1" w:rsidR="006E1C16" w:rsidP="006E1C16" w:rsidRDefault="006E1C16" w14:paraId="55B98C82" w14:textId="7777777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auto"/>
          </w:tcPr>
          <w:p w:rsidRPr="001236A1" w:rsidR="006E1C16" w:rsidP="006E1C16" w:rsidRDefault="006E1C16" w14:paraId="4A50424C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:rsidRPr="001236A1" w:rsidR="006E1C16" w:rsidP="006E1C16" w:rsidRDefault="006E1C16" w14:paraId="040C4D1B" w14:textId="7777777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auto"/>
          </w:tcPr>
          <w:p w:rsidRPr="001236A1" w:rsidR="006E1C16" w:rsidP="006E1C16" w:rsidRDefault="006E1C16" w14:paraId="66F6C312" w14:textId="7777777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7F7F7F" w:themeFill="text1" w:themeFillTint="80"/>
          </w:tcPr>
          <w:p w:rsidRPr="001236A1" w:rsidR="006E1C16" w:rsidP="006E1C16" w:rsidRDefault="006E1C16" w14:paraId="23A68792" w14:textId="7777777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7F7F7F" w:themeFill="text1" w:themeFillTint="80"/>
          </w:tcPr>
          <w:p w:rsidRPr="001236A1" w:rsidR="006E1C16" w:rsidP="006E1C16" w:rsidRDefault="006E1C16" w14:paraId="46ABB372" w14:textId="7777777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7F7F7F" w:themeFill="text1" w:themeFillTint="80"/>
          </w:tcPr>
          <w:p w:rsidRPr="001236A1" w:rsidR="006E1C16" w:rsidP="006E1C16" w:rsidRDefault="006E1C16" w14:paraId="440FFA39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7F7F7F" w:themeFill="text1" w:themeFillTint="80"/>
          </w:tcPr>
          <w:p w:rsidRPr="001236A1" w:rsidR="006E1C16" w:rsidP="006E1C16" w:rsidRDefault="006E1C16" w14:paraId="33FF466F" w14:textId="7777777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  <w:shd w:val="clear" w:color="auto" w:fill="auto"/>
          </w:tcPr>
          <w:p w:rsidRPr="001236A1" w:rsidR="006E1C16" w:rsidP="006E1C16" w:rsidRDefault="006E1C16" w14:paraId="633DCF1D" w14:textId="77777777">
            <w:pPr>
              <w:rPr>
                <w:sz w:val="16"/>
                <w:szCs w:val="16"/>
              </w:rPr>
            </w:pPr>
          </w:p>
        </w:tc>
      </w:tr>
      <w:tr w:rsidRPr="00D83BEB" w:rsidR="000F3B0C" w:rsidTr="121FAF94" w14:paraId="02C94677" w14:textId="77777777">
        <w:trPr>
          <w:cantSplit/>
        </w:trPr>
        <w:tc>
          <w:tcPr>
            <w:tcW w:w="2760" w:type="dxa"/>
          </w:tcPr>
          <w:p w:rsidR="000F3B0C" w:rsidP="121FAF94" w:rsidRDefault="76FFBE11" w14:paraId="6BF3A024" w14:textId="1D1FC483">
            <w:r w:rsidRPr="121FAF94">
              <w:t>Implementação total do Front-End e Back-End usando Frameworks para Node.js</w:t>
            </w:r>
          </w:p>
        </w:tc>
        <w:tc>
          <w:tcPr>
            <w:tcW w:w="465" w:type="dxa"/>
            <w:shd w:val="clear" w:color="auto" w:fill="auto"/>
          </w:tcPr>
          <w:p w:rsidRPr="001236A1" w:rsidR="000F3B0C" w:rsidP="007F5C67" w:rsidRDefault="000F3B0C" w14:paraId="7C537F82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:rsidRPr="001236A1" w:rsidR="000F3B0C" w:rsidP="007F5C67" w:rsidRDefault="000F3B0C" w14:paraId="2A4F96F0" w14:textId="7777777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auto"/>
          </w:tcPr>
          <w:p w:rsidRPr="001236A1" w:rsidR="000F3B0C" w:rsidP="007F5C67" w:rsidRDefault="000F3B0C" w14:paraId="4A5E40A4" w14:textId="7777777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</w:tcPr>
          <w:p w:rsidRPr="001236A1" w:rsidR="000F3B0C" w:rsidP="007F5C67" w:rsidRDefault="000F3B0C" w14:paraId="1CE2AA0C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:rsidRPr="001236A1" w:rsidR="000F3B0C" w:rsidP="007F5C67" w:rsidRDefault="000F3B0C" w14:paraId="3EA2595D" w14:textId="7777777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auto"/>
          </w:tcPr>
          <w:p w:rsidRPr="001236A1" w:rsidR="000F3B0C" w:rsidP="007F5C67" w:rsidRDefault="000F3B0C" w14:paraId="754B17CE" w14:textId="7777777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auto"/>
          </w:tcPr>
          <w:p w:rsidRPr="001236A1" w:rsidR="000F3B0C" w:rsidP="007F5C67" w:rsidRDefault="000F3B0C" w14:paraId="5CDD1D90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:rsidRPr="001236A1" w:rsidR="000F3B0C" w:rsidP="007F5C67" w:rsidRDefault="000F3B0C" w14:paraId="29C41486" w14:textId="7777777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auto"/>
          </w:tcPr>
          <w:p w:rsidRPr="001236A1" w:rsidR="000F3B0C" w:rsidP="007F5C67" w:rsidRDefault="000F3B0C" w14:paraId="62543224" w14:textId="7777777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7F7F7F" w:themeFill="text1" w:themeFillTint="80"/>
          </w:tcPr>
          <w:p w:rsidRPr="001236A1" w:rsidR="000F3B0C" w:rsidP="007F5C67" w:rsidRDefault="000F3B0C" w14:paraId="53148AA2" w14:textId="7777777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7F7F7F" w:themeFill="text1" w:themeFillTint="80"/>
          </w:tcPr>
          <w:p w:rsidRPr="001236A1" w:rsidR="000F3B0C" w:rsidP="007F5C67" w:rsidRDefault="000F3B0C" w14:paraId="561756D8" w14:textId="7777777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7F7F7F" w:themeFill="text1" w:themeFillTint="80"/>
          </w:tcPr>
          <w:p w:rsidRPr="001236A1" w:rsidR="000F3B0C" w:rsidP="007F5C67" w:rsidRDefault="000F3B0C" w14:paraId="586B8F2F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7F7F7F" w:themeFill="text1" w:themeFillTint="80"/>
          </w:tcPr>
          <w:p w:rsidRPr="001236A1" w:rsidR="000F3B0C" w:rsidP="007F5C67" w:rsidRDefault="000F3B0C" w14:paraId="3160DB70" w14:textId="7777777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:rsidRPr="001236A1" w:rsidR="000F3B0C" w:rsidP="007F5C67" w:rsidRDefault="000F3B0C" w14:paraId="6BCF1799" w14:textId="77777777">
            <w:pPr>
              <w:rPr>
                <w:sz w:val="16"/>
                <w:szCs w:val="16"/>
              </w:rPr>
            </w:pPr>
          </w:p>
        </w:tc>
      </w:tr>
      <w:tr w:rsidRPr="000310A9" w:rsidR="00CE55F9" w:rsidTr="121FAF94" w14:paraId="17CD36B0" w14:textId="77777777">
        <w:trPr>
          <w:cantSplit/>
        </w:trPr>
        <w:tc>
          <w:tcPr>
            <w:tcW w:w="2760" w:type="dxa"/>
          </w:tcPr>
          <w:p w:rsidR="00CE55F9" w:rsidP="121FAF94" w:rsidRDefault="5D853591" w14:paraId="292F571C" w14:textId="2BAEBD0C">
            <w:r w:rsidRPr="121FAF94">
              <w:t>Entrega da Documentação Final em PDF no repositório</w:t>
            </w:r>
            <w:r w:rsidRPr="121FAF94" w:rsidR="2B26DC8F">
              <w:t xml:space="preserve"> e Impresso</w:t>
            </w:r>
          </w:p>
        </w:tc>
        <w:tc>
          <w:tcPr>
            <w:tcW w:w="465" w:type="dxa"/>
          </w:tcPr>
          <w:p w:rsidRPr="001236A1" w:rsidR="00CE55F9" w:rsidP="007F5C67" w:rsidRDefault="00CE55F9" w14:paraId="182D9661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:rsidRPr="001236A1" w:rsidR="00CE55F9" w:rsidP="007F5C67" w:rsidRDefault="00CE55F9" w14:paraId="27EECC79" w14:textId="7777777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FFFFFF" w:themeFill="background1"/>
          </w:tcPr>
          <w:p w:rsidRPr="001236A1" w:rsidR="00CE55F9" w:rsidP="007F5C67" w:rsidRDefault="00CE55F9" w14:paraId="0F271181" w14:textId="7777777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FFFFFF" w:themeFill="background1"/>
          </w:tcPr>
          <w:p w:rsidRPr="001236A1" w:rsidR="00CE55F9" w:rsidP="007F5C67" w:rsidRDefault="00CE55F9" w14:paraId="68D749A4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</w:tcPr>
          <w:p w:rsidRPr="001236A1" w:rsidR="00CE55F9" w:rsidP="007F5C67" w:rsidRDefault="00CE55F9" w14:paraId="2631193B" w14:textId="7777777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</w:tcPr>
          <w:p w:rsidRPr="001236A1" w:rsidR="00CE55F9" w:rsidP="007F5C67" w:rsidRDefault="00CE55F9" w14:paraId="44A1C18D" w14:textId="7777777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</w:tcPr>
          <w:p w:rsidRPr="001236A1" w:rsidR="00CE55F9" w:rsidP="007F5C67" w:rsidRDefault="00CE55F9" w14:paraId="0C8B2541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</w:tcPr>
          <w:p w:rsidRPr="001236A1" w:rsidR="00CE55F9" w:rsidP="007F5C67" w:rsidRDefault="00CE55F9" w14:paraId="5120D8B9" w14:textId="7777777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</w:tcPr>
          <w:p w:rsidRPr="001236A1" w:rsidR="00CE55F9" w:rsidP="007F5C67" w:rsidRDefault="00CE55F9" w14:paraId="74270E31" w14:textId="7777777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</w:tcPr>
          <w:p w:rsidRPr="001236A1" w:rsidR="00CE55F9" w:rsidP="007F5C67" w:rsidRDefault="00CE55F9" w14:paraId="1958579A" w14:textId="7777777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</w:tcPr>
          <w:p w:rsidRPr="001236A1" w:rsidR="00CE55F9" w:rsidP="007F5C67" w:rsidRDefault="00CE55F9" w14:paraId="6D2574B3" w14:textId="7777777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</w:tcPr>
          <w:p w:rsidR="009E3225" w:rsidP="007F5C67" w:rsidRDefault="009E3225" w14:paraId="50FAFB5A" w14:textId="7A52228E">
            <w:pPr>
              <w:rPr>
                <w:sz w:val="16"/>
                <w:szCs w:val="16"/>
              </w:rPr>
            </w:pPr>
          </w:p>
          <w:p w:rsidR="009E3225" w:rsidP="007F5C67" w:rsidRDefault="009E3225" w14:paraId="3C048C0F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</w:tcPr>
          <w:p w:rsidRPr="001236A1" w:rsidR="00CE55F9" w:rsidP="007F5C67" w:rsidRDefault="00CE55F9" w14:paraId="47897D24" w14:textId="7777777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  <w:shd w:val="clear" w:color="auto" w:fill="7F7F7F" w:themeFill="text1" w:themeFillTint="80"/>
          </w:tcPr>
          <w:p w:rsidRPr="001236A1" w:rsidR="00CE55F9" w:rsidP="007F5C67" w:rsidRDefault="00CE55F9" w14:paraId="0092B8EE" w14:textId="77777777">
            <w:pPr>
              <w:rPr>
                <w:sz w:val="16"/>
                <w:szCs w:val="16"/>
              </w:rPr>
            </w:pPr>
          </w:p>
        </w:tc>
      </w:tr>
    </w:tbl>
    <w:p w:rsidR="006B299A" w:rsidP="35968EE3" w:rsidRDefault="316636CF" w14:paraId="121C578E" w14:textId="08C1029E">
      <w:pPr>
        <w:jc w:val="center"/>
        <w:rPr>
          <w:sz w:val="20"/>
          <w:szCs w:val="20"/>
        </w:rPr>
      </w:pPr>
      <w:r w:rsidRPr="35968EE3">
        <w:rPr>
          <w:sz w:val="20"/>
          <w:szCs w:val="20"/>
        </w:rPr>
        <w:t>Fonte: os autores</w:t>
      </w:r>
      <w:r>
        <w:t xml:space="preserve"> </w:t>
      </w:r>
    </w:p>
    <w:p w:rsidR="006B299A" w:rsidP="00FC7B3D" w:rsidRDefault="00F33684" w14:paraId="67716FCB" w14:textId="36AF2186">
      <w:pPr>
        <w:pStyle w:val="Corpodetexto"/>
        <w:ind w:left="0"/>
      </w:pPr>
      <w:r>
        <w:t>Datas de Entrega:</w:t>
      </w:r>
    </w:p>
    <w:p w:rsidRPr="000310A9" w:rsidR="009449A4" w:rsidP="009449A4" w:rsidRDefault="009449A4" w14:paraId="03B40117" w14:textId="1CA839D9">
      <w:pPr>
        <w:pStyle w:val="Legenda"/>
        <w:keepNext/>
        <w:jc w:val="center"/>
      </w:pPr>
      <w:bookmarkStart w:name="_Toc110341010" w:id="21"/>
      <w:r>
        <w:t xml:space="preserve">Quadro </w:t>
      </w:r>
      <w:r w:rsidR="0C3C8012">
        <w:t>6</w:t>
      </w:r>
      <w:r>
        <w:t xml:space="preserve"> Datas para entregas parciais e final</w:t>
      </w:r>
      <w:bookmarkEnd w:id="21"/>
    </w:p>
    <w:tbl>
      <w:tblPr>
        <w:tblStyle w:val="Tabelacomgrade"/>
        <w:tblW w:w="9209" w:type="dxa"/>
        <w:tblLayout w:type="fixed"/>
        <w:tblLook w:val="04A0" w:firstRow="1" w:lastRow="0" w:firstColumn="1" w:lastColumn="0" w:noHBand="0" w:noVBand="1"/>
      </w:tblPr>
      <w:tblGrid>
        <w:gridCol w:w="6838"/>
        <w:gridCol w:w="2371"/>
      </w:tblGrid>
      <w:tr w:rsidRPr="005D4FA9" w:rsidR="000E70E8" w:rsidTr="121FAF94" w14:paraId="1B80E76B" w14:textId="341F01A0">
        <w:trPr>
          <w:cantSplit/>
          <w:trHeight w:val="516"/>
          <w:tblHeader/>
        </w:trPr>
        <w:tc>
          <w:tcPr>
            <w:tcW w:w="6838" w:type="dxa"/>
            <w:shd w:val="clear" w:color="auto" w:fill="D9D9D9" w:themeFill="background1" w:themeFillShade="D9"/>
            <w:vAlign w:val="center"/>
          </w:tcPr>
          <w:p w:rsidRPr="001236A1" w:rsidR="000E70E8" w:rsidP="000C1884" w:rsidRDefault="3163C9DE" w14:paraId="2F541F27" w14:textId="77777777">
            <w:pPr>
              <w:jc w:val="center"/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Tarefa</w:t>
            </w:r>
          </w:p>
        </w:tc>
        <w:tc>
          <w:tcPr>
            <w:tcW w:w="2371" w:type="dxa"/>
            <w:shd w:val="clear" w:color="auto" w:fill="D9D9D9" w:themeFill="background1" w:themeFillShade="D9"/>
          </w:tcPr>
          <w:p w:rsidRPr="001236A1" w:rsidR="000E70E8" w:rsidP="000C1884" w:rsidRDefault="3163C9DE" w14:paraId="248E329D" w14:textId="7690FFDE">
            <w:pPr>
              <w:jc w:val="center"/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Data de Entrega</w:t>
            </w:r>
          </w:p>
        </w:tc>
      </w:tr>
      <w:tr w:rsidRPr="001236A1" w:rsidR="000E70E8" w:rsidTr="121FAF94" w14:paraId="388C3748" w14:textId="46E6D781">
        <w:trPr>
          <w:cantSplit/>
          <w:trHeight w:val="300"/>
        </w:trPr>
        <w:tc>
          <w:tcPr>
            <w:tcW w:w="6838" w:type="dxa"/>
          </w:tcPr>
          <w:p w:rsidRPr="001236A1" w:rsidR="000E70E8" w:rsidP="3E44591A" w:rsidRDefault="360289A6" w14:paraId="18ABE338" w14:textId="324E9F87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Apresentação do Modelo de Projeto Interdisciplinar</w:t>
            </w:r>
          </w:p>
        </w:tc>
        <w:tc>
          <w:tcPr>
            <w:tcW w:w="2371" w:type="dxa"/>
          </w:tcPr>
          <w:p w:rsidR="000E70E8" w:rsidP="000C1884" w:rsidRDefault="360289A6" w14:paraId="20E653F9" w14:textId="1A21813F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 xml:space="preserve">    15/08/2022</w:t>
            </w:r>
          </w:p>
        </w:tc>
      </w:tr>
      <w:tr w:rsidRPr="001236A1" w:rsidR="000E70E8" w:rsidTr="121FAF94" w14:paraId="74A9B1CB" w14:textId="3F303559">
        <w:trPr>
          <w:cantSplit/>
        </w:trPr>
        <w:tc>
          <w:tcPr>
            <w:tcW w:w="6838" w:type="dxa"/>
          </w:tcPr>
          <w:p w:rsidR="000E70E8" w:rsidP="000C1884" w:rsidRDefault="360289A6" w14:paraId="76318943" w14:textId="2A75AA06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Definição dos Grupos</w:t>
            </w:r>
          </w:p>
        </w:tc>
        <w:tc>
          <w:tcPr>
            <w:tcW w:w="2371" w:type="dxa"/>
          </w:tcPr>
          <w:p w:rsidRPr="00C21FCD" w:rsidR="000E70E8" w:rsidP="000C1884" w:rsidRDefault="360289A6" w14:paraId="377B7285" w14:textId="26CFC1B7">
            <w:r w:rsidRPr="00C21FCD">
              <w:t xml:space="preserve">    24/09/2022</w:t>
            </w:r>
          </w:p>
        </w:tc>
      </w:tr>
      <w:tr w:rsidRPr="001236A1" w:rsidR="000E70E8" w:rsidTr="121FAF94" w14:paraId="068F5FF5" w14:textId="15E53455">
        <w:trPr>
          <w:cantSplit/>
        </w:trPr>
        <w:tc>
          <w:tcPr>
            <w:tcW w:w="6838" w:type="dxa"/>
          </w:tcPr>
          <w:p w:rsidRPr="001236A1" w:rsidR="000E70E8" w:rsidP="000C1884" w:rsidRDefault="47B7EF86" w14:paraId="2D16B3C8" w14:textId="1F615D40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Definição de Função de Cada Membro</w:t>
            </w:r>
          </w:p>
        </w:tc>
        <w:tc>
          <w:tcPr>
            <w:tcW w:w="2371" w:type="dxa"/>
          </w:tcPr>
          <w:p w:rsidRPr="00C21FCD" w:rsidR="000E70E8" w:rsidP="000C1884" w:rsidRDefault="360289A6" w14:paraId="15155675" w14:textId="542072DD">
            <w:r w:rsidRPr="00C21FCD">
              <w:t xml:space="preserve">    </w:t>
            </w:r>
            <w:r w:rsidRPr="00C21FCD" w:rsidR="34F6AB1F">
              <w:t>30</w:t>
            </w:r>
            <w:r w:rsidRPr="00C21FCD">
              <w:t>/09/2022</w:t>
            </w:r>
          </w:p>
        </w:tc>
      </w:tr>
      <w:tr w:rsidRPr="001236A1" w:rsidR="000E70E8" w:rsidTr="121FAF94" w14:paraId="3D13482A" w14:textId="6EA2751B">
        <w:trPr>
          <w:cantSplit/>
        </w:trPr>
        <w:tc>
          <w:tcPr>
            <w:tcW w:w="6838" w:type="dxa"/>
          </w:tcPr>
          <w:p w:rsidR="000E70E8" w:rsidP="000C1884" w:rsidRDefault="1C4E587F" w14:paraId="4560E623" w14:textId="124AE391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Revisão do Modelo de Processo de Negócio</w:t>
            </w:r>
          </w:p>
        </w:tc>
        <w:tc>
          <w:tcPr>
            <w:tcW w:w="2371" w:type="dxa"/>
          </w:tcPr>
          <w:p w:rsidRPr="00C21FCD" w:rsidR="000E70E8" w:rsidP="000C1884" w:rsidRDefault="360289A6" w14:paraId="69738C42" w14:textId="590E7650">
            <w:r w:rsidRPr="00C21FCD">
              <w:t xml:space="preserve">    </w:t>
            </w:r>
            <w:r w:rsidRPr="00C21FCD" w:rsidR="76E7AB6C">
              <w:t>30</w:t>
            </w:r>
            <w:r w:rsidRPr="00C21FCD">
              <w:t>/09/2022</w:t>
            </w:r>
          </w:p>
        </w:tc>
      </w:tr>
      <w:tr w:rsidRPr="001236A1" w:rsidR="000E70E8" w:rsidTr="121FAF94" w14:paraId="33F2870C" w14:textId="10D8BF22">
        <w:trPr>
          <w:cantSplit/>
        </w:trPr>
        <w:tc>
          <w:tcPr>
            <w:tcW w:w="6838" w:type="dxa"/>
          </w:tcPr>
          <w:p w:rsidR="000E70E8" w:rsidP="00DE5FEE" w:rsidRDefault="179538D4" w14:paraId="27C44322" w14:textId="4DACEF13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Revisão de Especificação de requisitos e Caso de Uso</w:t>
            </w:r>
          </w:p>
        </w:tc>
        <w:tc>
          <w:tcPr>
            <w:tcW w:w="2371" w:type="dxa"/>
          </w:tcPr>
          <w:p w:rsidRPr="00C21FCD" w:rsidR="000E70E8" w:rsidP="000C1884" w:rsidRDefault="360289A6" w14:paraId="66293831" w14:textId="7EB0F2E3">
            <w:r w:rsidRPr="00C21FCD">
              <w:t xml:space="preserve">    </w:t>
            </w:r>
            <w:r w:rsidRPr="00C21FCD" w:rsidR="32DD63BD">
              <w:t>30</w:t>
            </w:r>
            <w:r w:rsidRPr="00C21FCD">
              <w:t>/09/2022</w:t>
            </w:r>
          </w:p>
        </w:tc>
      </w:tr>
      <w:tr w:rsidRPr="001236A1" w:rsidR="000E70E8" w:rsidTr="121FAF94" w14:paraId="7992EEBD" w14:textId="565D9C85">
        <w:trPr>
          <w:cantSplit/>
        </w:trPr>
        <w:tc>
          <w:tcPr>
            <w:tcW w:w="6838" w:type="dxa"/>
          </w:tcPr>
          <w:p w:rsidR="000E70E8" w:rsidP="000C1884" w:rsidRDefault="1D779D16" w14:paraId="7A339A1E" w14:textId="658323C5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Modelo Classe-Responsabilidade-Colaborador</w:t>
            </w:r>
          </w:p>
        </w:tc>
        <w:tc>
          <w:tcPr>
            <w:tcW w:w="2371" w:type="dxa"/>
          </w:tcPr>
          <w:p w:rsidRPr="00C21FCD" w:rsidR="000E70E8" w:rsidP="000C1884" w:rsidRDefault="2127FDDD" w14:paraId="604A89A8" w14:textId="00A8F106">
            <w:r w:rsidRPr="00C21FCD">
              <w:t xml:space="preserve">    </w:t>
            </w:r>
            <w:r w:rsidRPr="00C21FCD" w:rsidR="0E5E6157">
              <w:t>31</w:t>
            </w:r>
            <w:r w:rsidRPr="00C21FCD">
              <w:t>/</w:t>
            </w:r>
            <w:r w:rsidRPr="00C21FCD" w:rsidR="13E4D80D">
              <w:t>10</w:t>
            </w:r>
            <w:r w:rsidRPr="00C21FCD">
              <w:t>/2022</w:t>
            </w:r>
          </w:p>
        </w:tc>
      </w:tr>
      <w:tr w:rsidRPr="001236A1" w:rsidR="000E70E8" w:rsidTr="121FAF94" w14:paraId="4498562F" w14:textId="268FEF17">
        <w:trPr>
          <w:cantSplit/>
        </w:trPr>
        <w:tc>
          <w:tcPr>
            <w:tcW w:w="6838" w:type="dxa"/>
          </w:tcPr>
          <w:p w:rsidR="000E70E8" w:rsidP="000C1884" w:rsidRDefault="17D87082" w14:paraId="14DDCAE3" w14:textId="52CF8FE4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 xml:space="preserve">Modelagem de Classe e Análise </w:t>
            </w:r>
            <w:r w:rsidRPr="00C21FCD" w:rsidR="05E6DBB0">
              <w:rPr>
                <w:rFonts w:eastAsia="Arial" w:cs="Arial"/>
                <w:color w:val="252423"/>
              </w:rPr>
              <w:t>(Domínio</w:t>
            </w:r>
            <w:r w:rsidRPr="00C21FCD">
              <w:rPr>
                <w:rFonts w:eastAsia="Arial" w:cs="Arial"/>
                <w:color w:val="252423"/>
              </w:rPr>
              <w:t xml:space="preserve"> do Problema)</w:t>
            </w:r>
          </w:p>
        </w:tc>
        <w:tc>
          <w:tcPr>
            <w:tcW w:w="2371" w:type="dxa"/>
          </w:tcPr>
          <w:p w:rsidRPr="00C21FCD" w:rsidR="000E70E8" w:rsidP="000C1884" w:rsidRDefault="2127FDDD" w14:paraId="7AD3FEE6" w14:textId="456B7127">
            <w:r w:rsidRPr="00C21FCD">
              <w:t xml:space="preserve">    </w:t>
            </w:r>
            <w:r w:rsidRPr="00C21FCD" w:rsidR="383754ED">
              <w:t>31</w:t>
            </w:r>
            <w:r w:rsidRPr="00C21FCD">
              <w:t>/</w:t>
            </w:r>
            <w:r w:rsidRPr="00C21FCD" w:rsidR="7BCA6F23">
              <w:t>10</w:t>
            </w:r>
            <w:r w:rsidRPr="00C21FCD">
              <w:t>/2022</w:t>
            </w:r>
          </w:p>
        </w:tc>
      </w:tr>
      <w:tr w:rsidRPr="001236A1" w:rsidR="000E70E8" w:rsidTr="121FAF94" w14:paraId="6171F2D0" w14:textId="31E6AA94">
        <w:trPr>
          <w:cantSplit/>
        </w:trPr>
        <w:tc>
          <w:tcPr>
            <w:tcW w:w="6838" w:type="dxa"/>
          </w:tcPr>
          <w:p w:rsidR="000E70E8" w:rsidP="000C1884" w:rsidRDefault="39F360DE" w14:paraId="232F192D" w14:textId="018E5D5F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Modelagem de Classes de Projeto na Arquitetura MVC</w:t>
            </w:r>
          </w:p>
        </w:tc>
        <w:tc>
          <w:tcPr>
            <w:tcW w:w="2371" w:type="dxa"/>
          </w:tcPr>
          <w:p w:rsidRPr="00C21FCD" w:rsidR="000E70E8" w:rsidP="000C1884" w:rsidRDefault="2127FDDD" w14:paraId="792AAE54" w14:textId="374A4496">
            <w:r w:rsidRPr="00C21FCD">
              <w:t xml:space="preserve">    </w:t>
            </w:r>
            <w:r w:rsidRPr="00C21FCD" w:rsidR="627D0B91">
              <w:t>31</w:t>
            </w:r>
            <w:r w:rsidRPr="00C21FCD">
              <w:t>/</w:t>
            </w:r>
            <w:r w:rsidRPr="00C21FCD" w:rsidR="65CA174E">
              <w:t>10</w:t>
            </w:r>
            <w:r w:rsidRPr="00C21FCD">
              <w:t>/2022</w:t>
            </w:r>
          </w:p>
        </w:tc>
      </w:tr>
      <w:tr w:rsidRPr="001236A1" w:rsidR="00B33F24" w:rsidTr="121FAF94" w14:paraId="789F3D36" w14:textId="77777777">
        <w:trPr>
          <w:cantSplit/>
          <w:trHeight w:val="300"/>
        </w:trPr>
        <w:tc>
          <w:tcPr>
            <w:tcW w:w="6838" w:type="dxa"/>
          </w:tcPr>
          <w:p w:rsidR="00B33F24" w:rsidP="0089201D" w:rsidRDefault="3E252A7D" w14:paraId="49C1DE57" w14:textId="3B1197C6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Modelagem Conceitual de Banco de Dados</w:t>
            </w:r>
          </w:p>
        </w:tc>
        <w:tc>
          <w:tcPr>
            <w:tcW w:w="2371" w:type="dxa"/>
          </w:tcPr>
          <w:p w:rsidRPr="00C21FCD" w:rsidR="00B33F24" w:rsidP="0089201D" w:rsidRDefault="2127FDDD" w14:paraId="2D7B9210" w14:textId="11F92464">
            <w:r w:rsidRPr="00C21FCD">
              <w:t xml:space="preserve">    </w:t>
            </w:r>
            <w:r w:rsidRPr="00C21FCD" w:rsidR="74387E8B">
              <w:t>07</w:t>
            </w:r>
            <w:r w:rsidRPr="00C21FCD">
              <w:t>/</w:t>
            </w:r>
            <w:r w:rsidRPr="00C21FCD" w:rsidR="09589F68">
              <w:t>11</w:t>
            </w:r>
            <w:r w:rsidRPr="00C21FCD">
              <w:t>/2022</w:t>
            </w:r>
          </w:p>
        </w:tc>
      </w:tr>
      <w:tr w:rsidRPr="001236A1" w:rsidR="000E70E8" w:rsidTr="121FAF94" w14:paraId="6EC125DF" w14:textId="756EC00D">
        <w:trPr>
          <w:cantSplit/>
        </w:trPr>
        <w:tc>
          <w:tcPr>
            <w:tcW w:w="6838" w:type="dxa"/>
          </w:tcPr>
          <w:p w:rsidR="000E70E8" w:rsidP="000C1884" w:rsidRDefault="55558F8A" w14:paraId="6B7CFFCF" w14:textId="7364BF34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Modelagem de Interações</w:t>
            </w:r>
          </w:p>
        </w:tc>
        <w:tc>
          <w:tcPr>
            <w:tcW w:w="2371" w:type="dxa"/>
          </w:tcPr>
          <w:p w:rsidRPr="00C21FCD" w:rsidR="000E70E8" w:rsidP="000C1884" w:rsidRDefault="2127FDDD" w14:paraId="34CAB686" w14:textId="31C7AB27">
            <w:r w:rsidRPr="35968EE3">
              <w:t xml:space="preserve">    </w:t>
            </w:r>
            <w:r w:rsidRPr="00C21FCD" w:rsidR="089D114D">
              <w:t>07</w:t>
            </w:r>
            <w:r w:rsidRPr="00C21FCD">
              <w:t>/</w:t>
            </w:r>
            <w:r w:rsidRPr="00C21FCD" w:rsidR="714026B9">
              <w:t>11</w:t>
            </w:r>
            <w:r w:rsidRPr="00C21FCD">
              <w:t>/2022</w:t>
            </w:r>
          </w:p>
        </w:tc>
      </w:tr>
      <w:tr w:rsidRPr="001236A1" w:rsidR="000E70E8" w:rsidTr="121FAF94" w14:paraId="28A56D25" w14:textId="77777777">
        <w:trPr>
          <w:cantSplit/>
        </w:trPr>
        <w:tc>
          <w:tcPr>
            <w:tcW w:w="6838" w:type="dxa"/>
          </w:tcPr>
          <w:p w:rsidR="000E70E8" w:rsidP="000C1884" w:rsidRDefault="5E2566C4" w14:paraId="736E697D" w14:textId="062C415F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Modelagem lógica e Física de Banco De Dados</w:t>
            </w:r>
          </w:p>
        </w:tc>
        <w:tc>
          <w:tcPr>
            <w:tcW w:w="2371" w:type="dxa"/>
          </w:tcPr>
          <w:p w:rsidRPr="00C21FCD" w:rsidR="000E70E8" w:rsidP="000C1884" w:rsidRDefault="2127FDDD" w14:paraId="15626F1B" w14:textId="75591684">
            <w:r w:rsidRPr="35968EE3">
              <w:t xml:space="preserve">    </w:t>
            </w:r>
            <w:r w:rsidRPr="00C21FCD" w:rsidR="4415C7D9">
              <w:t>07</w:t>
            </w:r>
            <w:r w:rsidRPr="00C21FCD">
              <w:t>/</w:t>
            </w:r>
            <w:r w:rsidRPr="00C21FCD" w:rsidR="575DAA4E">
              <w:t>11</w:t>
            </w:r>
            <w:r w:rsidRPr="00C21FCD">
              <w:t>/2022</w:t>
            </w:r>
          </w:p>
        </w:tc>
      </w:tr>
      <w:tr w:rsidRPr="001236A1" w:rsidR="000E70E8" w:rsidTr="121FAF94" w14:paraId="1A4A4B2E" w14:textId="77777777">
        <w:trPr>
          <w:cantSplit/>
          <w:trHeight w:val="315"/>
        </w:trPr>
        <w:tc>
          <w:tcPr>
            <w:tcW w:w="6838" w:type="dxa"/>
          </w:tcPr>
          <w:p w:rsidR="000E70E8" w:rsidP="000C1884" w:rsidRDefault="06F258FF" w14:paraId="6D58EB3F" w14:textId="52A77C59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Implementação de Banco de Dados</w:t>
            </w:r>
          </w:p>
        </w:tc>
        <w:tc>
          <w:tcPr>
            <w:tcW w:w="2371" w:type="dxa"/>
          </w:tcPr>
          <w:p w:rsidRPr="00C21FCD" w:rsidR="000E70E8" w:rsidP="000C1884" w:rsidRDefault="2127FDDD" w14:paraId="326A5BB6" w14:textId="182628CD">
            <w:r w:rsidRPr="00C21FCD">
              <w:t xml:space="preserve">    </w:t>
            </w:r>
            <w:r w:rsidRPr="00C21FCD" w:rsidR="0A21FDB3">
              <w:t>07</w:t>
            </w:r>
            <w:r w:rsidRPr="00C21FCD">
              <w:t>/</w:t>
            </w:r>
            <w:r w:rsidRPr="00C21FCD" w:rsidR="109028AC">
              <w:t>11</w:t>
            </w:r>
            <w:r w:rsidRPr="00C21FCD">
              <w:t>/2022</w:t>
            </w:r>
          </w:p>
        </w:tc>
      </w:tr>
      <w:tr w:rsidR="35968EE3" w:rsidTr="121FAF94" w14:paraId="46D5A942" w14:textId="77777777">
        <w:trPr>
          <w:cantSplit/>
          <w:trHeight w:val="315"/>
        </w:trPr>
        <w:tc>
          <w:tcPr>
            <w:tcW w:w="6838" w:type="dxa"/>
          </w:tcPr>
          <w:p w:rsidR="7A45FEAC" w:rsidP="35968EE3" w:rsidRDefault="7A45FEAC" w14:paraId="203B1919" w14:textId="40A18A42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Implementação Total de Front-End e Back-End usando Ferramentas para Node.js</w:t>
            </w:r>
          </w:p>
        </w:tc>
        <w:tc>
          <w:tcPr>
            <w:tcW w:w="2371" w:type="dxa"/>
          </w:tcPr>
          <w:p w:rsidRPr="00C21FCD" w:rsidR="7A45FEAC" w:rsidP="35968EE3" w:rsidRDefault="7A45FEAC" w14:paraId="3A5B3565" w14:textId="756BA4DD">
            <w:r w:rsidRPr="00C21FCD">
              <w:t xml:space="preserve">    21/11/2022</w:t>
            </w:r>
          </w:p>
        </w:tc>
      </w:tr>
      <w:tr w:rsidR="35968EE3" w:rsidTr="121FAF94" w14:paraId="7A25A53A" w14:textId="77777777">
        <w:trPr>
          <w:cantSplit/>
          <w:trHeight w:val="555"/>
        </w:trPr>
        <w:tc>
          <w:tcPr>
            <w:tcW w:w="6838" w:type="dxa"/>
          </w:tcPr>
          <w:p w:rsidR="7A45FEAC" w:rsidP="35968EE3" w:rsidRDefault="7A45FEAC" w14:paraId="55B1AE85" w14:textId="74749194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Entrega da Documentação Final em PDF no repositório e impresso</w:t>
            </w:r>
          </w:p>
        </w:tc>
        <w:tc>
          <w:tcPr>
            <w:tcW w:w="2371" w:type="dxa"/>
          </w:tcPr>
          <w:p w:rsidRPr="00C21FCD" w:rsidR="7A45FEAC" w:rsidP="35968EE3" w:rsidRDefault="7A45FEAC" w14:paraId="53E99FD8" w14:textId="5E0593C6">
            <w:r w:rsidRPr="00C21FCD">
              <w:t xml:space="preserve">    21/11/2022</w:t>
            </w:r>
          </w:p>
        </w:tc>
      </w:tr>
      <w:tr w:rsidR="35968EE3" w:rsidTr="121FAF94" w14:paraId="62E8F11C" w14:textId="77777777">
        <w:trPr>
          <w:cantSplit/>
          <w:trHeight w:val="315"/>
        </w:trPr>
        <w:tc>
          <w:tcPr>
            <w:tcW w:w="6838" w:type="dxa"/>
          </w:tcPr>
          <w:p w:rsidR="7A45FEAC" w:rsidP="35968EE3" w:rsidRDefault="7A45FEAC" w14:paraId="03FFD42D" w14:textId="06020C2B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Apresentação do Projeto</w:t>
            </w:r>
          </w:p>
        </w:tc>
        <w:tc>
          <w:tcPr>
            <w:tcW w:w="2371" w:type="dxa"/>
          </w:tcPr>
          <w:p w:rsidR="35968EE3" w:rsidP="121FAF94" w:rsidRDefault="0AD94899" w14:paraId="063B88B3" w14:textId="633CF7FA">
            <w:pPr>
              <w:rPr>
                <w:rFonts w:eastAsia="Arial" w:cs="Arial"/>
                <w:b/>
                <w:bCs/>
              </w:rPr>
            </w:pPr>
            <w:r w:rsidRPr="121FAF94">
              <w:rPr>
                <w:rFonts w:eastAsia="Arial" w:cs="Arial"/>
                <w:b/>
                <w:bCs/>
              </w:rPr>
              <w:t xml:space="preserve">    </w:t>
            </w:r>
            <w:r w:rsidRPr="121FAF94">
              <w:rPr>
                <w:rFonts w:eastAsia="Arial" w:cs="Arial"/>
              </w:rPr>
              <w:t>28/11/2022</w:t>
            </w:r>
          </w:p>
        </w:tc>
      </w:tr>
    </w:tbl>
    <w:p w:rsidRPr="00565C67" w:rsidR="40CC975E" w:rsidP="35968EE3" w:rsidRDefault="40CC975E" w14:paraId="73380CF0" w14:textId="70CB34B0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 xml:space="preserve">Fonte: </w:t>
      </w:r>
      <w:r w:rsidRPr="00565C67" w:rsidR="410F3563">
        <w:rPr>
          <w:i/>
          <w:iCs/>
          <w:color w:val="44546A" w:themeColor="text2"/>
          <w:sz w:val="18"/>
          <w:szCs w:val="18"/>
        </w:rPr>
        <w:t>os autores</w:t>
      </w:r>
    </w:p>
    <w:p w:rsidR="006C7663" w:rsidP="35968EE3" w:rsidRDefault="006C7663" w14:paraId="3EB14903" w14:textId="77777777">
      <w:pPr>
        <w:jc w:val="center"/>
        <w:rPr>
          <w:sz w:val="20"/>
          <w:szCs w:val="20"/>
        </w:rPr>
      </w:pPr>
    </w:p>
    <w:p w:rsidR="007F5C67" w:rsidP="00145E9A" w:rsidRDefault="2C77463A" w14:paraId="03A78CBD" w14:textId="77777777">
      <w:pPr>
        <w:pStyle w:val="Ttulo2"/>
      </w:pPr>
      <w:bookmarkStart w:name="_Toc110341084" w:id="22"/>
      <w:r>
        <w:t>Distribuição das Funções do Projeto</w:t>
      </w:r>
      <w:bookmarkEnd w:id="22"/>
    </w:p>
    <w:p w:rsidRPr="007F5C67" w:rsidR="007F5C67" w:rsidP="3E44591A" w:rsidRDefault="007F5C67" w14:paraId="63C343D9" w14:textId="77777777">
      <w:pPr>
        <w:widowControl/>
        <w:spacing w:line="240" w:lineRule="auto"/>
        <w:rPr>
          <w:i/>
          <w:iCs/>
        </w:rPr>
      </w:pPr>
    </w:p>
    <w:p w:rsidRPr="000310A9" w:rsidR="00C30EAE" w:rsidP="00C30EAE" w:rsidRDefault="00C30EAE" w14:paraId="16467B2E" w14:textId="46B26509">
      <w:pPr>
        <w:pStyle w:val="Legenda"/>
        <w:keepNext/>
        <w:jc w:val="center"/>
      </w:pPr>
      <w:bookmarkStart w:name="_Toc110341011" w:id="23"/>
      <w:r>
        <w:t xml:space="preserve">Quadro </w:t>
      </w:r>
      <w:r w:rsidR="646DF4CB">
        <w:t>7</w:t>
      </w:r>
      <w:r w:rsidRPr="6418ABFE">
        <w:rPr>
          <w:color w:val="000000" w:themeColor="text1"/>
        </w:rPr>
        <w:t xml:space="preserve"> </w:t>
      </w:r>
      <w:r>
        <w:t>Atribuição das responsabilidades para os membros da equipe</w:t>
      </w:r>
      <w:bookmarkEnd w:id="23"/>
    </w:p>
    <w:tbl>
      <w:tblPr>
        <w:tblStyle w:val="Tabelacomgrade"/>
        <w:tblW w:w="9350" w:type="dxa"/>
        <w:tblLook w:val="04A0" w:firstRow="1" w:lastRow="0" w:firstColumn="1" w:lastColumn="0" w:noHBand="0" w:noVBand="1"/>
      </w:tblPr>
      <w:tblGrid>
        <w:gridCol w:w="3255"/>
        <w:gridCol w:w="3344"/>
        <w:gridCol w:w="2751"/>
      </w:tblGrid>
      <w:tr w:rsidRPr="00241F70" w:rsidR="00E670D3" w:rsidTr="6418ABFE" w14:paraId="146ED9BA" w14:textId="54CFF788">
        <w:trPr>
          <w:cantSplit/>
          <w:tblHeader/>
        </w:trPr>
        <w:tc>
          <w:tcPr>
            <w:tcW w:w="3255" w:type="dxa"/>
            <w:shd w:val="clear" w:color="auto" w:fill="D9D9D9" w:themeFill="background1" w:themeFillShade="D9"/>
          </w:tcPr>
          <w:p w:rsidRPr="00255091" w:rsidR="00E670D3" w:rsidP="3E44591A" w:rsidRDefault="00E670D3" w14:paraId="3D964C63" w14:textId="589DD57E">
            <w:r>
              <w:br w:type="page"/>
            </w:r>
            <w:r w:rsidR="33B6A8B7">
              <w:t>Nome do Responsável</w:t>
            </w:r>
          </w:p>
        </w:tc>
        <w:tc>
          <w:tcPr>
            <w:tcW w:w="3344" w:type="dxa"/>
            <w:shd w:val="clear" w:color="auto" w:fill="D9D9D9" w:themeFill="background1" w:themeFillShade="D9"/>
          </w:tcPr>
          <w:p w:rsidRPr="00255091" w:rsidR="00E670D3" w:rsidP="3E44591A" w:rsidRDefault="33B6A8B7" w14:paraId="49FD45E2" w14:textId="5BF9AC86">
            <w:r>
              <w:t xml:space="preserve">Função </w:t>
            </w:r>
          </w:p>
        </w:tc>
        <w:tc>
          <w:tcPr>
            <w:tcW w:w="2751" w:type="dxa"/>
            <w:shd w:val="clear" w:color="auto" w:fill="D9D9D9" w:themeFill="background1" w:themeFillShade="D9"/>
          </w:tcPr>
          <w:p w:rsidR="00E670D3" w:rsidP="3E44591A" w:rsidRDefault="33B6A8B7" w14:paraId="49580754" w14:textId="1D132BD9">
            <w:r>
              <w:t>Período</w:t>
            </w:r>
          </w:p>
        </w:tc>
      </w:tr>
      <w:tr w:rsidRPr="00241F70" w:rsidR="00E670D3" w:rsidTr="6418ABFE" w14:paraId="16BC9DCE" w14:textId="511E0312">
        <w:trPr>
          <w:cantSplit/>
        </w:trPr>
        <w:tc>
          <w:tcPr>
            <w:tcW w:w="3255" w:type="dxa"/>
          </w:tcPr>
          <w:p w:rsidRPr="00255091" w:rsidR="00E670D3" w:rsidP="00781832" w:rsidRDefault="2A9703F8" w14:paraId="7BA37A40" w14:textId="6063B0EB">
            <w:pPr>
              <w:jc w:val="both"/>
            </w:pPr>
            <w:r>
              <w:t>Níkolas Yan de Oliveira Costa</w:t>
            </w:r>
          </w:p>
        </w:tc>
        <w:tc>
          <w:tcPr>
            <w:tcW w:w="3344" w:type="dxa"/>
          </w:tcPr>
          <w:p w:rsidRPr="00255091" w:rsidR="00E670D3" w:rsidP="00781832" w:rsidRDefault="2A9703F8" w14:paraId="3867430A" w14:textId="63E69095">
            <w:pPr>
              <w:jc w:val="both"/>
            </w:pPr>
            <w:r>
              <w:t>Coordenador</w:t>
            </w:r>
            <w:r w:rsidR="79E9DDAF">
              <w:t>, Analista de Projeto, Analista de Testes, Programador</w:t>
            </w:r>
          </w:p>
          <w:p w:rsidRPr="00255091" w:rsidR="00E670D3" w:rsidP="00781832" w:rsidRDefault="00E670D3" w14:paraId="4995E69B" w14:textId="7C14E6F6">
            <w:pPr>
              <w:jc w:val="both"/>
            </w:pPr>
          </w:p>
        </w:tc>
        <w:tc>
          <w:tcPr>
            <w:tcW w:w="2751" w:type="dxa"/>
          </w:tcPr>
          <w:p w:rsidR="1626DF81" w:rsidP="00781832" w:rsidRDefault="1626DF81" w14:paraId="11B83728" w14:textId="3DD507B6">
            <w:pPr>
              <w:jc w:val="both"/>
              <w:rPr>
                <w:rFonts w:eastAsia="Arial" w:cs="Arial"/>
              </w:rPr>
            </w:pPr>
          </w:p>
          <w:p w:rsidRPr="00255091" w:rsidR="00E670D3" w:rsidP="00781832" w:rsidRDefault="0B01C611" w14:paraId="0768B66A" w14:textId="183B37E8">
            <w:pPr>
              <w:jc w:val="both"/>
              <w:rPr>
                <w:rFonts w:eastAsia="Arial" w:cs="Arial"/>
              </w:rPr>
            </w:pPr>
            <w:r w:rsidRPr="1626DF81">
              <w:rPr>
                <w:rFonts w:eastAsia="Arial" w:cs="Arial"/>
              </w:rPr>
              <w:t>Durante 30 dias.</w:t>
            </w:r>
          </w:p>
        </w:tc>
      </w:tr>
      <w:tr w:rsidRPr="00241F70" w:rsidR="00E670D3" w:rsidTr="6418ABFE" w14:paraId="5491EA95" w14:textId="572AB10F">
        <w:trPr>
          <w:cantSplit/>
        </w:trPr>
        <w:tc>
          <w:tcPr>
            <w:tcW w:w="3255" w:type="dxa"/>
          </w:tcPr>
          <w:p w:rsidRPr="00255091" w:rsidR="00E670D3" w:rsidP="00781832" w:rsidRDefault="2A9703F8" w14:paraId="5CFEA4FA" w14:textId="61124F0F">
            <w:pPr>
              <w:jc w:val="both"/>
            </w:pPr>
            <w:r>
              <w:t>Nicoly de Oliveira Avelino</w:t>
            </w:r>
          </w:p>
        </w:tc>
        <w:tc>
          <w:tcPr>
            <w:tcW w:w="3344" w:type="dxa"/>
          </w:tcPr>
          <w:p w:rsidRPr="00255091" w:rsidR="00E670D3" w:rsidP="00781832" w:rsidRDefault="2A9703F8" w14:paraId="1D85E80C" w14:textId="0EBF8617">
            <w:pPr>
              <w:jc w:val="both"/>
            </w:pPr>
            <w:r>
              <w:t>Tutora</w:t>
            </w:r>
            <w:r w:rsidR="64032220">
              <w:t>, Analista de Projeto, Analista de Testes, Programador</w:t>
            </w:r>
          </w:p>
          <w:p w:rsidRPr="00255091" w:rsidR="00E670D3" w:rsidP="00781832" w:rsidRDefault="00E670D3" w14:paraId="300BED0D" w14:textId="545CD755">
            <w:pPr>
              <w:jc w:val="both"/>
            </w:pPr>
          </w:p>
        </w:tc>
        <w:tc>
          <w:tcPr>
            <w:tcW w:w="2751" w:type="dxa"/>
          </w:tcPr>
          <w:p w:rsidRPr="00255091" w:rsidR="00E670D3" w:rsidP="00781832" w:rsidRDefault="00E670D3" w14:paraId="1686355B" w14:textId="1766BE3C">
            <w:pPr>
              <w:jc w:val="both"/>
              <w:rPr>
                <w:rFonts w:eastAsia="Arial" w:cs="Arial"/>
              </w:rPr>
            </w:pPr>
          </w:p>
          <w:p w:rsidRPr="00255091" w:rsidR="00E670D3" w:rsidP="00781832" w:rsidRDefault="461B7A4E" w14:paraId="701D8127" w14:textId="183B37E8">
            <w:pPr>
              <w:jc w:val="both"/>
              <w:rPr>
                <w:rFonts w:eastAsia="Arial" w:cs="Arial"/>
              </w:rPr>
            </w:pPr>
            <w:r w:rsidRPr="1626DF81">
              <w:rPr>
                <w:rFonts w:eastAsia="Arial" w:cs="Arial"/>
              </w:rPr>
              <w:t>Durante 30 dias.</w:t>
            </w:r>
          </w:p>
          <w:p w:rsidRPr="00255091" w:rsidR="00E670D3" w:rsidP="00781832" w:rsidRDefault="00E670D3" w14:paraId="1BD78144" w14:textId="3966EFE0">
            <w:pPr>
              <w:jc w:val="both"/>
            </w:pPr>
          </w:p>
        </w:tc>
      </w:tr>
      <w:tr w:rsidRPr="00241F70" w:rsidR="00E670D3" w:rsidTr="6418ABFE" w14:paraId="4B0834FF" w14:textId="3586C800">
        <w:trPr>
          <w:cantSplit/>
        </w:trPr>
        <w:tc>
          <w:tcPr>
            <w:tcW w:w="3255" w:type="dxa"/>
          </w:tcPr>
          <w:p w:rsidRPr="00255091" w:rsidR="00E670D3" w:rsidP="00781832" w:rsidRDefault="2A9703F8" w14:paraId="7CE12E51" w14:textId="47DE42C1">
            <w:pPr>
              <w:jc w:val="both"/>
            </w:pPr>
            <w:r>
              <w:t>Carolina Nascimento</w:t>
            </w:r>
          </w:p>
        </w:tc>
        <w:tc>
          <w:tcPr>
            <w:tcW w:w="3344" w:type="dxa"/>
          </w:tcPr>
          <w:p w:rsidRPr="00255091" w:rsidR="00E670D3" w:rsidP="00781832" w:rsidRDefault="2A9703F8" w14:paraId="2EA82BDA" w14:textId="71E36118">
            <w:pPr>
              <w:jc w:val="both"/>
            </w:pPr>
            <w:r>
              <w:t>Secretária</w:t>
            </w:r>
            <w:r w:rsidR="7C256C28">
              <w:t>, Analista de Projeto, Analista de Testes, Programador</w:t>
            </w:r>
          </w:p>
          <w:p w:rsidRPr="00255091" w:rsidR="00E670D3" w:rsidP="00781832" w:rsidRDefault="00E670D3" w14:paraId="65BAD19C" w14:textId="4256A6E8">
            <w:pPr>
              <w:jc w:val="both"/>
            </w:pPr>
          </w:p>
        </w:tc>
        <w:tc>
          <w:tcPr>
            <w:tcW w:w="2751" w:type="dxa"/>
          </w:tcPr>
          <w:p w:rsidRPr="00255091" w:rsidR="00E670D3" w:rsidP="00781832" w:rsidRDefault="00E670D3" w14:paraId="55714462" w14:textId="73CA3AF2">
            <w:pPr>
              <w:jc w:val="both"/>
              <w:rPr>
                <w:rFonts w:eastAsia="Arial" w:cs="Arial"/>
              </w:rPr>
            </w:pPr>
          </w:p>
          <w:p w:rsidRPr="00255091" w:rsidR="00E670D3" w:rsidP="00781832" w:rsidRDefault="461B7A4E" w14:paraId="0EB3679E" w14:textId="3C6DCA7F">
            <w:pPr>
              <w:jc w:val="both"/>
              <w:rPr>
                <w:rFonts w:eastAsia="Arial" w:cs="Arial"/>
              </w:rPr>
            </w:pPr>
            <w:r w:rsidRPr="1626DF81">
              <w:rPr>
                <w:rFonts w:eastAsia="Arial" w:cs="Arial"/>
              </w:rPr>
              <w:t>Durante 30 dias.</w:t>
            </w:r>
          </w:p>
        </w:tc>
      </w:tr>
      <w:tr w:rsidR="33884D3D" w:rsidTr="6418ABFE" w14:paraId="585CE62C" w14:textId="77777777">
        <w:trPr>
          <w:cantSplit/>
        </w:trPr>
        <w:tc>
          <w:tcPr>
            <w:tcW w:w="3255" w:type="dxa"/>
          </w:tcPr>
          <w:p w:rsidR="0A90AB0C" w:rsidP="00781832" w:rsidRDefault="2A9703F8" w14:paraId="12722C27" w14:textId="3D7B1A01">
            <w:pPr>
              <w:jc w:val="both"/>
            </w:pPr>
            <w:r w:rsidRPr="3E44591A">
              <w:t>Daniel Irineu dos Santos</w:t>
            </w:r>
          </w:p>
        </w:tc>
        <w:tc>
          <w:tcPr>
            <w:tcW w:w="3344" w:type="dxa"/>
          </w:tcPr>
          <w:p w:rsidR="0A90AB0C" w:rsidP="00781832" w:rsidRDefault="2A9703F8" w14:paraId="0991526B" w14:textId="4E9FFBA2">
            <w:pPr>
              <w:jc w:val="both"/>
            </w:pPr>
            <w:r w:rsidRPr="3E44591A">
              <w:t>Analista de Projeto</w:t>
            </w:r>
            <w:r w:rsidRPr="3E44591A" w:rsidR="49D94B26">
              <w:t xml:space="preserve">, </w:t>
            </w:r>
            <w:r w:rsidR="49D94B26">
              <w:t>Analista de Testes</w:t>
            </w:r>
            <w:r w:rsidR="261D7D94">
              <w:t>, Programador</w:t>
            </w:r>
          </w:p>
        </w:tc>
        <w:tc>
          <w:tcPr>
            <w:tcW w:w="2751" w:type="dxa"/>
          </w:tcPr>
          <w:p w:rsidR="33884D3D" w:rsidP="00781832" w:rsidRDefault="33884D3D" w14:paraId="09782244" w14:textId="26D98FC4">
            <w:pPr>
              <w:jc w:val="both"/>
              <w:rPr>
                <w:rFonts w:eastAsia="Arial" w:cs="Arial"/>
              </w:rPr>
            </w:pPr>
          </w:p>
          <w:p w:rsidR="33884D3D" w:rsidP="00781832" w:rsidRDefault="380FBFCD" w14:paraId="646BCE60" w14:textId="183B37E8">
            <w:pPr>
              <w:jc w:val="both"/>
              <w:rPr>
                <w:rFonts w:eastAsia="Arial" w:cs="Arial"/>
              </w:rPr>
            </w:pPr>
            <w:r w:rsidRPr="1626DF81">
              <w:rPr>
                <w:rFonts w:eastAsia="Arial" w:cs="Arial"/>
              </w:rPr>
              <w:t>Durante 30 dias.</w:t>
            </w:r>
          </w:p>
          <w:p w:rsidR="33884D3D" w:rsidP="00781832" w:rsidRDefault="33884D3D" w14:paraId="2245C359" w14:textId="0DF8FCA5">
            <w:pPr>
              <w:jc w:val="both"/>
            </w:pPr>
          </w:p>
        </w:tc>
      </w:tr>
      <w:tr w:rsidR="33884D3D" w:rsidTr="6418ABFE" w14:paraId="33265E34" w14:textId="77777777">
        <w:trPr>
          <w:cantSplit/>
        </w:trPr>
        <w:tc>
          <w:tcPr>
            <w:tcW w:w="3255" w:type="dxa"/>
          </w:tcPr>
          <w:p w:rsidR="0A90AB0C" w:rsidP="00781832" w:rsidRDefault="2A9703F8" w14:paraId="597DBB0C" w14:textId="4DAD9A16">
            <w:pPr>
              <w:jc w:val="both"/>
            </w:pPr>
            <w:r w:rsidRPr="3E44591A">
              <w:t>Víctor dos Santos Viana</w:t>
            </w:r>
          </w:p>
        </w:tc>
        <w:tc>
          <w:tcPr>
            <w:tcW w:w="3344" w:type="dxa"/>
          </w:tcPr>
          <w:p w:rsidR="0A90AB0C" w:rsidP="00781832" w:rsidRDefault="2A9703F8" w14:paraId="67ACB596" w14:textId="5A55967D">
            <w:pPr>
              <w:jc w:val="both"/>
            </w:pPr>
            <w:r w:rsidRPr="3E44591A">
              <w:t>Analista de Projeto</w:t>
            </w:r>
            <w:r w:rsidRPr="3E44591A" w:rsidR="4EA06D36">
              <w:t xml:space="preserve">, </w:t>
            </w:r>
            <w:r w:rsidR="4EA06D36">
              <w:t>Analista de Testes</w:t>
            </w:r>
            <w:r w:rsidR="7A23F06E">
              <w:t>, Programador</w:t>
            </w:r>
          </w:p>
          <w:p w:rsidR="33884D3D" w:rsidP="00781832" w:rsidRDefault="33884D3D" w14:paraId="4E1A9989" w14:textId="0B611CB4">
            <w:pPr>
              <w:jc w:val="both"/>
            </w:pPr>
          </w:p>
        </w:tc>
        <w:tc>
          <w:tcPr>
            <w:tcW w:w="2751" w:type="dxa"/>
          </w:tcPr>
          <w:p w:rsidR="33884D3D" w:rsidP="00781832" w:rsidRDefault="33884D3D" w14:paraId="3A21D622" w14:textId="61EB5DD8">
            <w:pPr>
              <w:jc w:val="both"/>
              <w:rPr>
                <w:rFonts w:eastAsia="Arial" w:cs="Arial"/>
              </w:rPr>
            </w:pPr>
          </w:p>
          <w:p w:rsidR="33884D3D" w:rsidP="00781832" w:rsidRDefault="380FBFCD" w14:paraId="69B96849" w14:textId="183B37E8">
            <w:pPr>
              <w:jc w:val="both"/>
              <w:rPr>
                <w:rFonts w:eastAsia="Arial" w:cs="Arial"/>
              </w:rPr>
            </w:pPr>
            <w:r w:rsidRPr="1626DF81">
              <w:rPr>
                <w:rFonts w:eastAsia="Arial" w:cs="Arial"/>
              </w:rPr>
              <w:t>Durante 30 dias.</w:t>
            </w:r>
          </w:p>
          <w:p w:rsidR="33884D3D" w:rsidP="00781832" w:rsidRDefault="33884D3D" w14:paraId="540D66C1" w14:textId="2D7FC9B3">
            <w:pPr>
              <w:jc w:val="both"/>
            </w:pPr>
          </w:p>
        </w:tc>
      </w:tr>
      <w:tr w:rsidR="33884D3D" w:rsidTr="6418ABFE" w14:paraId="01151AE8" w14:textId="77777777">
        <w:trPr>
          <w:cantSplit/>
        </w:trPr>
        <w:tc>
          <w:tcPr>
            <w:tcW w:w="3255" w:type="dxa"/>
          </w:tcPr>
          <w:p w:rsidR="0A90AB0C" w:rsidP="00781832" w:rsidRDefault="2A9703F8" w14:paraId="248245A8" w14:textId="58274BC7">
            <w:pPr>
              <w:jc w:val="both"/>
            </w:pPr>
            <w:r w:rsidRPr="3E44591A">
              <w:t>Felipe Maximo Colen</w:t>
            </w:r>
          </w:p>
        </w:tc>
        <w:tc>
          <w:tcPr>
            <w:tcW w:w="3344" w:type="dxa"/>
          </w:tcPr>
          <w:p w:rsidR="0A90AB0C" w:rsidP="00781832" w:rsidRDefault="2A9703F8" w14:paraId="09960D1A" w14:textId="20E17380">
            <w:pPr>
              <w:jc w:val="both"/>
            </w:pPr>
            <w:r w:rsidRPr="3E44591A">
              <w:t>Analista de Projeto</w:t>
            </w:r>
            <w:r w:rsidRPr="3E44591A" w:rsidR="729A907A">
              <w:t xml:space="preserve">, </w:t>
            </w:r>
            <w:r w:rsidR="729A907A">
              <w:t>Analista de Testes</w:t>
            </w:r>
            <w:r w:rsidR="755DE241">
              <w:t>, Programador</w:t>
            </w:r>
          </w:p>
          <w:p w:rsidR="33884D3D" w:rsidP="00781832" w:rsidRDefault="33884D3D" w14:paraId="6E2D0362" w14:textId="694DA8DE">
            <w:pPr>
              <w:jc w:val="both"/>
            </w:pPr>
          </w:p>
        </w:tc>
        <w:tc>
          <w:tcPr>
            <w:tcW w:w="2751" w:type="dxa"/>
          </w:tcPr>
          <w:p w:rsidR="33884D3D" w:rsidP="00781832" w:rsidRDefault="33884D3D" w14:paraId="00932816" w14:textId="6F4C4EF6">
            <w:pPr>
              <w:jc w:val="both"/>
              <w:rPr>
                <w:rFonts w:eastAsia="Arial" w:cs="Arial"/>
              </w:rPr>
            </w:pPr>
          </w:p>
          <w:p w:rsidR="33884D3D" w:rsidP="00781832" w:rsidRDefault="76BA8B28" w14:paraId="6699DC1B" w14:textId="0CDF2E8C">
            <w:pPr>
              <w:jc w:val="both"/>
              <w:rPr>
                <w:rFonts w:eastAsia="Arial" w:cs="Arial"/>
              </w:rPr>
            </w:pPr>
            <w:r w:rsidRPr="1626DF81">
              <w:rPr>
                <w:rFonts w:eastAsia="Arial" w:cs="Arial"/>
              </w:rPr>
              <w:t>Durante 30 dias.</w:t>
            </w:r>
          </w:p>
          <w:p w:rsidR="33884D3D" w:rsidP="00781832" w:rsidRDefault="33884D3D" w14:paraId="4085FB92" w14:textId="6EB659E5">
            <w:pPr>
              <w:jc w:val="both"/>
            </w:pPr>
          </w:p>
        </w:tc>
      </w:tr>
      <w:tr w:rsidR="33884D3D" w:rsidTr="6418ABFE" w14:paraId="7CF7BB75" w14:textId="77777777">
        <w:trPr>
          <w:cantSplit/>
        </w:trPr>
        <w:tc>
          <w:tcPr>
            <w:tcW w:w="3255" w:type="dxa"/>
          </w:tcPr>
          <w:p w:rsidR="0A90AB0C" w:rsidP="00781832" w:rsidRDefault="2A9703F8" w14:paraId="06C415BB" w14:textId="425CBC0D">
            <w:pPr>
              <w:jc w:val="both"/>
            </w:pPr>
            <w:r w:rsidRPr="3E44591A">
              <w:t>Guilherme Henrique de Souza</w:t>
            </w:r>
          </w:p>
        </w:tc>
        <w:tc>
          <w:tcPr>
            <w:tcW w:w="3344" w:type="dxa"/>
          </w:tcPr>
          <w:p w:rsidR="0A90AB0C" w:rsidP="00781832" w:rsidRDefault="2A9703F8" w14:paraId="07B08A31" w14:textId="0CE05CDA">
            <w:pPr>
              <w:jc w:val="both"/>
            </w:pPr>
            <w:r w:rsidRPr="3E44591A">
              <w:t>Analista de Projeto</w:t>
            </w:r>
            <w:r w:rsidRPr="3E44591A" w:rsidR="2ECF0826">
              <w:t xml:space="preserve">, </w:t>
            </w:r>
            <w:r w:rsidR="2ECF0826">
              <w:t>Analista de Testes,</w:t>
            </w:r>
          </w:p>
          <w:p w:rsidR="1D0137C8" w:rsidP="00781832" w:rsidRDefault="6C6B97F9" w14:paraId="25B8009F" w14:textId="13339DAE">
            <w:pPr>
              <w:jc w:val="both"/>
            </w:pPr>
            <w:r>
              <w:t>Programador</w:t>
            </w:r>
          </w:p>
          <w:p w:rsidR="33884D3D" w:rsidP="00781832" w:rsidRDefault="33884D3D" w14:paraId="01E5BE18" w14:textId="1FE62764">
            <w:pPr>
              <w:jc w:val="both"/>
            </w:pPr>
          </w:p>
        </w:tc>
        <w:tc>
          <w:tcPr>
            <w:tcW w:w="2751" w:type="dxa"/>
          </w:tcPr>
          <w:p w:rsidR="33884D3D" w:rsidP="00781832" w:rsidRDefault="33884D3D" w14:paraId="72B9149F" w14:textId="73F72425">
            <w:pPr>
              <w:jc w:val="both"/>
              <w:rPr>
                <w:rFonts w:eastAsia="Arial" w:cs="Arial"/>
              </w:rPr>
            </w:pPr>
          </w:p>
          <w:p w:rsidR="33884D3D" w:rsidP="00781832" w:rsidRDefault="76BA8B28" w14:paraId="7FD56E2B" w14:textId="183B37E8">
            <w:pPr>
              <w:jc w:val="both"/>
              <w:rPr>
                <w:rFonts w:eastAsia="Arial" w:cs="Arial"/>
              </w:rPr>
            </w:pPr>
            <w:r w:rsidRPr="1626DF81">
              <w:rPr>
                <w:rFonts w:eastAsia="Arial" w:cs="Arial"/>
              </w:rPr>
              <w:t>Durante 30 dias.</w:t>
            </w:r>
          </w:p>
          <w:p w:rsidR="33884D3D" w:rsidP="00781832" w:rsidRDefault="33884D3D" w14:paraId="3AE68963" w14:textId="04D5E760">
            <w:pPr>
              <w:jc w:val="both"/>
            </w:pPr>
          </w:p>
        </w:tc>
      </w:tr>
      <w:tr w:rsidR="33884D3D" w:rsidTr="6418ABFE" w14:paraId="3D2084BB" w14:textId="77777777">
        <w:trPr>
          <w:cantSplit/>
        </w:trPr>
        <w:tc>
          <w:tcPr>
            <w:tcW w:w="3255" w:type="dxa"/>
          </w:tcPr>
          <w:p w:rsidR="33884D3D" w:rsidP="00781832" w:rsidRDefault="163BA3D7" w14:paraId="67A41A8F" w14:textId="7A5E8FB4">
            <w:pPr>
              <w:jc w:val="both"/>
            </w:pPr>
            <w:r w:rsidRPr="3E44591A">
              <w:t xml:space="preserve">Diego Gonzaga Ribeiro da Silva </w:t>
            </w:r>
          </w:p>
        </w:tc>
        <w:tc>
          <w:tcPr>
            <w:tcW w:w="3344" w:type="dxa"/>
          </w:tcPr>
          <w:p w:rsidR="33884D3D" w:rsidP="00781832" w:rsidRDefault="163BA3D7" w14:paraId="685AD926" w14:textId="0CE05CDA">
            <w:pPr>
              <w:jc w:val="both"/>
            </w:pPr>
            <w:r w:rsidRPr="3E44591A">
              <w:t xml:space="preserve">Analista de Projeto, </w:t>
            </w:r>
            <w:r>
              <w:t>Analista de Testes,</w:t>
            </w:r>
          </w:p>
          <w:p w:rsidR="33884D3D" w:rsidP="00781832" w:rsidRDefault="163BA3D7" w14:paraId="35752711" w14:textId="13339DAE">
            <w:pPr>
              <w:jc w:val="both"/>
            </w:pPr>
            <w:r>
              <w:t>Programador</w:t>
            </w:r>
          </w:p>
          <w:p w:rsidR="33884D3D" w:rsidP="00781832" w:rsidRDefault="33884D3D" w14:paraId="623B472D" w14:textId="14D98D33">
            <w:pPr>
              <w:jc w:val="both"/>
            </w:pPr>
          </w:p>
        </w:tc>
        <w:tc>
          <w:tcPr>
            <w:tcW w:w="2751" w:type="dxa"/>
          </w:tcPr>
          <w:p w:rsidR="33884D3D" w:rsidP="00781832" w:rsidRDefault="33884D3D" w14:paraId="6724CC31" w14:textId="574A5C59">
            <w:pPr>
              <w:jc w:val="both"/>
              <w:rPr>
                <w:rFonts w:eastAsia="Arial" w:cs="Arial"/>
              </w:rPr>
            </w:pPr>
          </w:p>
          <w:p w:rsidR="33884D3D" w:rsidP="00781832" w:rsidRDefault="4146E383" w14:paraId="20D094D1" w14:textId="183B37E8">
            <w:pPr>
              <w:jc w:val="both"/>
              <w:rPr>
                <w:rFonts w:eastAsia="Arial" w:cs="Arial"/>
              </w:rPr>
            </w:pPr>
            <w:r w:rsidRPr="1626DF81">
              <w:rPr>
                <w:rFonts w:eastAsia="Arial" w:cs="Arial"/>
              </w:rPr>
              <w:t>Durante 30 dias.</w:t>
            </w:r>
          </w:p>
          <w:p w:rsidR="33884D3D" w:rsidP="00781832" w:rsidRDefault="33884D3D" w14:paraId="4FADBE44" w14:textId="25BADCE6">
            <w:pPr>
              <w:jc w:val="both"/>
            </w:pPr>
          </w:p>
        </w:tc>
      </w:tr>
    </w:tbl>
    <w:p w:rsidRPr="00565C67" w:rsidR="00E868FC" w:rsidP="3E44591A" w:rsidRDefault="00E868FC" w14:paraId="13F78C0E" w14:textId="3BC4D69B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 xml:space="preserve">Fonte: </w:t>
      </w:r>
      <w:r w:rsidRPr="00565C67" w:rsidR="425966E7">
        <w:rPr>
          <w:i/>
          <w:iCs/>
          <w:color w:val="44546A" w:themeColor="text2"/>
          <w:sz w:val="18"/>
          <w:szCs w:val="18"/>
        </w:rPr>
        <w:t>os autores</w:t>
      </w:r>
    </w:p>
    <w:p w:rsidRPr="00565C67" w:rsidR="007F5C67" w:rsidRDefault="007F5C67" w14:paraId="7BC32DD8" w14:textId="2CFC4805">
      <w:pPr>
        <w:widowControl/>
        <w:spacing w:line="240" w:lineRule="auto"/>
        <w:rPr>
          <w:i/>
          <w:iCs/>
          <w:color w:val="44546A" w:themeColor="text2"/>
          <w:sz w:val="22"/>
          <w:szCs w:val="22"/>
        </w:rPr>
      </w:pPr>
    </w:p>
    <w:p w:rsidRPr="006B299A" w:rsidR="00164BB4" w:rsidP="006C7663" w:rsidRDefault="008E0063" w14:paraId="26C89422" w14:textId="324AC258">
      <w:pPr>
        <w:widowControl/>
        <w:spacing w:line="240" w:lineRule="auto"/>
      </w:pPr>
      <w:r>
        <w:br w:type="page"/>
      </w:r>
    </w:p>
    <w:p w:rsidR="00001F4B" w:rsidP="004C6A9D" w:rsidRDefault="48728FA5" w14:paraId="3C66F86F" w14:textId="77777777">
      <w:pPr>
        <w:pStyle w:val="Ttulo1"/>
        <w:spacing w:line="360" w:lineRule="auto"/>
        <w:jc w:val="both"/>
      </w:pPr>
      <w:bookmarkStart w:name="_Toc110341085" w:id="24"/>
      <w:bookmarkEnd w:id="4"/>
      <w:bookmarkEnd w:id="8"/>
      <w:bookmarkEnd w:id="9"/>
      <w:r>
        <w:t>Introdução</w:t>
      </w:r>
      <w:bookmarkEnd w:id="24"/>
    </w:p>
    <w:p w:rsidR="6418ABFE" w:rsidP="6418ABFE" w:rsidRDefault="6418ABFE" w14:paraId="6C1C5F18" w14:textId="5BD437EC"/>
    <w:p w:rsidR="15BDB54B" w:rsidP="004C6A9D" w:rsidRDefault="38EFFF23" w14:paraId="104D6E6A" w14:textId="13932305">
      <w:pPr>
        <w:spacing w:line="360" w:lineRule="auto"/>
        <w:ind w:firstLine="708"/>
        <w:jc w:val="both"/>
        <w:rPr>
          <w:rFonts w:eastAsia="Arial" w:cs="Arial"/>
        </w:rPr>
      </w:pPr>
      <w:r w:rsidRPr="10662177">
        <w:rPr>
          <w:rFonts w:eastAsia="Arial" w:cs="Arial"/>
        </w:rPr>
        <w:t>Os eventos da Fatec Diadema não possuem um grande alcance, e reconhecemos que os eventos constituem como algo essencial na busca e apreensão de novos conhecimentos. Para Campello (2000, p.59), os eventos podem desempenhar diferentes funções, entre essas a interação entre seus semelhantes para debate de ideias. Nesse caso, c</w:t>
      </w:r>
      <w:r w:rsidRPr="10662177">
        <w:rPr>
          <w:rFonts w:eastAsia="Arial" w:cs="Arial"/>
          <w:color w:val="000000" w:themeColor="text1"/>
        </w:rPr>
        <w:t>onsideramos, que os alunos, funcionários e o público externo que tenham interesse nestes eventos podem se inscrever.</w:t>
      </w:r>
      <w:r w:rsidRPr="10662177">
        <w:rPr>
          <w:rFonts w:eastAsia="Arial" w:cs="Arial"/>
        </w:rPr>
        <w:t xml:space="preserve"> Dessa forma, cada evento se torna uma oportunidade para o indivíduo ampliar sua cultura e formação acadêmica.</w:t>
      </w:r>
    </w:p>
    <w:p w:rsidR="15BDB54B" w:rsidP="004C6A9D" w:rsidRDefault="38EFFF23" w14:paraId="72A2769F" w14:textId="62E7FB3D">
      <w:pPr>
        <w:spacing w:line="360" w:lineRule="auto"/>
        <w:ind w:firstLine="708"/>
        <w:jc w:val="both"/>
        <w:rPr>
          <w:rFonts w:eastAsia="Arial" w:cs="Arial"/>
        </w:rPr>
      </w:pPr>
      <w:r w:rsidRPr="10662177">
        <w:rPr>
          <w:rFonts w:eastAsia="Arial" w:cs="Arial"/>
        </w:rPr>
        <w:t xml:space="preserve">A escassez de pessoas nestes eventos acontece muitas das vezes devido aos acessos nos meios de comunicação atuais nas plataformas das faculdades não serem tão expressivos por parte dos alunos e comunidade. </w:t>
      </w:r>
      <w:r w:rsidRPr="10662177">
        <w:rPr>
          <w:rFonts w:eastAsia="Arial" w:cs="Arial"/>
          <w:color w:val="000000" w:themeColor="text1"/>
        </w:rPr>
        <w:t xml:space="preserve">Diante disto, criamos o EvenTec para solucionar esse problema, sendo uma ferramenta unificada de eventos das faculdades do Centro Paula Souza. </w:t>
      </w:r>
      <w:r w:rsidRPr="10662177">
        <w:rPr>
          <w:rFonts w:eastAsia="Arial" w:cs="Arial"/>
        </w:rPr>
        <w:t xml:space="preserve">Os eventos </w:t>
      </w:r>
      <w:r w:rsidRPr="10662177" w:rsidR="3E4500A9">
        <w:rPr>
          <w:rFonts w:eastAsia="Arial" w:cs="Arial"/>
        </w:rPr>
        <w:t xml:space="preserve">são um </w:t>
      </w:r>
      <w:r w:rsidRPr="10662177">
        <w:rPr>
          <w:rFonts w:eastAsia="Arial" w:cs="Arial"/>
        </w:rPr>
        <w:t>meio bem conhecido de socialização no meio acadêmico, já que é uma forma de encontro de estudantes e de profissionais. Além de propiciar maior convívio no ambiente acadêmico despertam no estudante mais envolvimento, participação, troca de ideais e experiências fundamentais para a compreensão do atual espaço de transformação da sociedade para sua futura profissão. Como define Bianchi (2012, p.07) A motivação pessoal ocupa um papel muito importante na vida de todos os seres humanos. Por meio da participação do indivíduo a esses eventos podem auxiliar nessa motivação tanto pessoal, quanto profissional através dessas relações encontradas por essas confraternizações.</w:t>
      </w:r>
    </w:p>
    <w:p w:rsidR="15BDB54B" w:rsidP="004C6A9D" w:rsidRDefault="38EFFF23" w14:paraId="317940F8" w14:textId="2E97AEFA">
      <w:pPr>
        <w:spacing w:line="360" w:lineRule="auto"/>
        <w:ind w:firstLine="708"/>
        <w:jc w:val="both"/>
        <w:rPr>
          <w:rFonts w:eastAsia="Arial" w:cs="Arial"/>
          <w:color w:val="000000" w:themeColor="text1"/>
        </w:rPr>
      </w:pPr>
      <w:r w:rsidRPr="10662177">
        <w:rPr>
          <w:rFonts w:eastAsia="Arial" w:cs="Arial"/>
          <w:color w:val="000000" w:themeColor="text1"/>
        </w:rPr>
        <w:t xml:space="preserve">Após algumas pesquisas, foram selecionadas soluções que possuem similaridades com este trabalho, os quais são apresentadas a seguir em comparação com a proposta do nosso sistema. </w:t>
      </w:r>
    </w:p>
    <w:p w:rsidR="15BDB54B" w:rsidP="004C6A9D" w:rsidRDefault="38EFFF23" w14:paraId="6722EEED" w14:textId="2AA27F65">
      <w:pPr>
        <w:spacing w:line="360" w:lineRule="auto"/>
        <w:jc w:val="both"/>
        <w:rPr>
          <w:rFonts w:eastAsia="Arial" w:cs="Arial"/>
          <w:b/>
          <w:bCs/>
          <w:color w:val="000000" w:themeColor="text1"/>
        </w:rPr>
      </w:pPr>
      <w:r w:rsidRPr="10662177">
        <w:rPr>
          <w:rFonts w:eastAsia="Arial" w:cs="Arial"/>
          <w:b/>
          <w:bCs/>
          <w:color w:val="000000" w:themeColor="text1"/>
        </w:rPr>
        <w:t xml:space="preserve">Even3 </w:t>
      </w:r>
    </w:p>
    <w:p w:rsidR="15BDB54B" w:rsidP="00781832" w:rsidRDefault="38EFFF23" w14:paraId="31A38C55" w14:textId="33C1D867">
      <w:pPr>
        <w:spacing w:line="360" w:lineRule="auto"/>
        <w:ind w:firstLine="709"/>
        <w:jc w:val="both"/>
        <w:rPr>
          <w:rFonts w:eastAsia="Arial" w:cs="Arial"/>
          <w:color w:val="000000" w:themeColor="text1"/>
        </w:rPr>
      </w:pPr>
      <w:r w:rsidRPr="10662177">
        <w:rPr>
          <w:rFonts w:eastAsia="Arial" w:cs="Arial"/>
          <w:color w:val="000000" w:themeColor="text1"/>
        </w:rPr>
        <w:t xml:space="preserve">Organiza eventos online e presenciais, tanto pagos como gratuitos, e dá instruções em como atender ao evento. </w:t>
      </w:r>
    </w:p>
    <w:p w:rsidR="15BDB54B" w:rsidP="004C6A9D" w:rsidRDefault="38EFFF23" w14:paraId="3F0AE7EA" w14:textId="3B759CF9">
      <w:pPr>
        <w:spacing w:line="360" w:lineRule="auto"/>
        <w:jc w:val="both"/>
        <w:rPr>
          <w:rFonts w:eastAsia="Arial" w:cs="Arial"/>
          <w:color w:val="000000" w:themeColor="text1"/>
        </w:rPr>
      </w:pPr>
      <w:r w:rsidRPr="10662177">
        <w:rPr>
          <w:rFonts w:eastAsia="Arial" w:cs="Arial"/>
          <w:b/>
          <w:bCs/>
          <w:color w:val="000000" w:themeColor="text1"/>
        </w:rPr>
        <w:t>Evnts</w:t>
      </w:r>
      <w:r w:rsidRPr="10662177">
        <w:rPr>
          <w:rFonts w:eastAsia="Arial" w:cs="Arial"/>
          <w:color w:val="000000" w:themeColor="text1"/>
        </w:rPr>
        <w:t xml:space="preserve"> </w:t>
      </w:r>
    </w:p>
    <w:p w:rsidR="15BDB54B" w:rsidP="00781832" w:rsidRDefault="38EFFF23" w14:paraId="6EB947E5" w14:textId="48E2F8B4">
      <w:pPr>
        <w:spacing w:line="360" w:lineRule="auto"/>
        <w:ind w:firstLine="709"/>
        <w:jc w:val="both"/>
        <w:rPr>
          <w:rFonts w:eastAsia="Arial" w:cs="Arial"/>
          <w:color w:val="000000" w:themeColor="text1"/>
        </w:rPr>
      </w:pPr>
      <w:r w:rsidRPr="10662177">
        <w:rPr>
          <w:rFonts w:eastAsia="Arial" w:cs="Arial"/>
          <w:color w:val="000000" w:themeColor="text1"/>
        </w:rPr>
        <w:t>Plataforma para eventos online, pagos e gratuitos.</w:t>
      </w:r>
    </w:p>
    <w:p w:rsidR="15BDB54B" w:rsidP="004C6A9D" w:rsidRDefault="38EFFF23" w14:paraId="7E61665B" w14:textId="35DC93EC">
      <w:pPr>
        <w:spacing w:line="360" w:lineRule="auto"/>
        <w:jc w:val="both"/>
        <w:rPr>
          <w:rFonts w:eastAsia="Arial" w:cs="Arial"/>
          <w:b/>
          <w:bCs/>
          <w:color w:val="000000" w:themeColor="text1"/>
        </w:rPr>
      </w:pPr>
      <w:r w:rsidRPr="10662177">
        <w:rPr>
          <w:rFonts w:eastAsia="Arial" w:cs="Arial"/>
          <w:b/>
          <w:bCs/>
          <w:color w:val="000000" w:themeColor="text1"/>
        </w:rPr>
        <w:t xml:space="preserve">Minha Palestra Online  </w:t>
      </w:r>
    </w:p>
    <w:p w:rsidRPr="004C6A9D" w:rsidR="15BDB54B" w:rsidP="00781832" w:rsidRDefault="38EFFF23" w14:paraId="5094CB2D" w14:textId="30076D99">
      <w:pPr>
        <w:spacing w:line="360" w:lineRule="auto"/>
        <w:ind w:firstLine="709"/>
        <w:jc w:val="both"/>
        <w:rPr>
          <w:rFonts w:eastAsia="Arial" w:cs="Arial"/>
          <w:color w:val="000000" w:themeColor="text1"/>
        </w:rPr>
      </w:pPr>
      <w:r w:rsidRPr="10662177">
        <w:rPr>
          <w:rFonts w:eastAsia="Arial" w:cs="Arial"/>
          <w:color w:val="000000" w:themeColor="text1"/>
        </w:rPr>
        <w:t>Plataforma para transmissão de palestras profissionais ao vivo, pagas e gratuitas.</w:t>
      </w:r>
    </w:p>
    <w:p w:rsidRPr="00473466" w:rsidR="15BDB54B" w:rsidP="004C6A9D" w:rsidRDefault="15BDB54B" w14:paraId="3C686F25" w14:textId="2A767EE7">
      <w:pPr>
        <w:spacing w:line="360" w:lineRule="auto"/>
        <w:jc w:val="both"/>
        <w:rPr>
          <w:sz w:val="32"/>
          <w:szCs w:val="32"/>
        </w:rPr>
      </w:pPr>
      <w:r w:rsidRPr="00473466">
        <w:rPr>
          <w:rFonts w:eastAsia="Arial" w:cs="Arial"/>
          <w:color w:val="000000" w:themeColor="text1"/>
        </w:rPr>
        <w:t xml:space="preserve">Disponível: </w:t>
      </w:r>
      <w:hyperlink r:id="rId21">
        <w:r w:rsidRPr="00473466">
          <w:rPr>
            <w:rStyle w:val="Hyperlink"/>
            <w:rFonts w:eastAsia="Arial" w:cs="Arial"/>
          </w:rPr>
          <w:t>https://www.even3.com.br/</w:t>
        </w:r>
      </w:hyperlink>
    </w:p>
    <w:p w:rsidRPr="00473466" w:rsidR="15BDB54B" w:rsidP="004C6A9D" w:rsidRDefault="15BDB54B" w14:paraId="029464F5" w14:textId="66263AD4">
      <w:pPr>
        <w:spacing w:line="360" w:lineRule="auto"/>
        <w:jc w:val="both"/>
        <w:rPr>
          <w:sz w:val="32"/>
          <w:szCs w:val="32"/>
        </w:rPr>
      </w:pPr>
      <w:r w:rsidRPr="00473466">
        <w:rPr>
          <w:rFonts w:eastAsia="Arial" w:cs="Arial"/>
          <w:color w:val="000000" w:themeColor="text1"/>
        </w:rPr>
        <w:t xml:space="preserve">Disponível: </w:t>
      </w:r>
      <w:hyperlink r:id="rId22">
        <w:r w:rsidRPr="00473466">
          <w:rPr>
            <w:rStyle w:val="Hyperlink"/>
            <w:rFonts w:eastAsia="Arial" w:cs="Arial"/>
          </w:rPr>
          <w:t>https://evnts.com.br/</w:t>
        </w:r>
      </w:hyperlink>
    </w:p>
    <w:p w:rsidRPr="004C6A9D" w:rsidR="004C6A9D" w:rsidP="004C6A9D" w:rsidRDefault="15BDB54B" w14:paraId="717CD69D" w14:textId="67B9BD0B">
      <w:pPr>
        <w:spacing w:line="360" w:lineRule="auto"/>
        <w:jc w:val="both"/>
        <w:rPr>
          <w:sz w:val="32"/>
          <w:szCs w:val="32"/>
        </w:rPr>
      </w:pPr>
      <w:r w:rsidRPr="121FAF94">
        <w:rPr>
          <w:rFonts w:eastAsia="Arial" w:cs="Arial"/>
          <w:color w:val="000000" w:themeColor="text1"/>
        </w:rPr>
        <w:t xml:space="preserve">Disponível: </w:t>
      </w:r>
      <w:hyperlink r:id="rId23">
        <w:r w:rsidRPr="121FAF94">
          <w:rPr>
            <w:rStyle w:val="Hyperlink"/>
            <w:rFonts w:eastAsia="Arial" w:cs="Arial"/>
          </w:rPr>
          <w:t>https://www.minhapalestra.online/</w:t>
        </w:r>
      </w:hyperlink>
    </w:p>
    <w:p w:rsidR="121FAF94" w:rsidP="121FAF94" w:rsidRDefault="121FAF94" w14:paraId="4954F34E" w14:textId="6C6163BF">
      <w:pPr>
        <w:spacing w:line="360" w:lineRule="auto"/>
        <w:jc w:val="both"/>
        <w:rPr>
          <w:rFonts w:eastAsia="Arial" w:cs="Arial"/>
        </w:rPr>
      </w:pPr>
    </w:p>
    <w:p w:rsidRPr="00262278" w:rsidR="00262278" w:rsidP="00262278" w:rsidRDefault="00262278" w14:paraId="6302E6EB" w14:textId="77777777">
      <w:pPr>
        <w:jc w:val="center"/>
        <w:rPr>
          <w:i/>
          <w:iCs/>
          <w:sz w:val="22"/>
          <w:szCs w:val="22"/>
        </w:rPr>
      </w:pPr>
      <w:bookmarkStart w:name="_Hlk119856947" w:id="25"/>
      <w:r w:rsidRPr="00262278">
        <w:rPr>
          <w:rFonts w:eastAsia="Arial" w:cs="Arial"/>
          <w:i/>
          <w:iCs/>
          <w:color w:val="000000" w:themeColor="text1"/>
          <w:sz w:val="18"/>
          <w:szCs w:val="18"/>
        </w:rPr>
        <w:t>Quadro</w:t>
      </w:r>
      <w:r>
        <w:rPr>
          <w:rFonts w:eastAsia="Arial" w:cs="Arial"/>
          <w:i/>
          <w:iCs/>
          <w:color w:val="000000" w:themeColor="text1"/>
          <w:sz w:val="18"/>
          <w:szCs w:val="18"/>
        </w:rPr>
        <w:t xml:space="preserve"> 8</w:t>
      </w:r>
      <w:r w:rsidRPr="00262278">
        <w:rPr>
          <w:rFonts w:eastAsia="Arial" w:cs="Arial"/>
          <w:i/>
          <w:iCs/>
          <w:color w:val="000000" w:themeColor="text1"/>
          <w:sz w:val="18"/>
          <w:szCs w:val="18"/>
        </w:rPr>
        <w:t>: Comparação entre os sistemas</w:t>
      </w:r>
    </w:p>
    <w:bookmarkEnd w:id="25"/>
    <w:p w:rsidR="00262278" w:rsidRDefault="00262278" w14:paraId="2B4A78A4" w14:textId="77777777"/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1455"/>
        <w:gridCol w:w="1410"/>
        <w:gridCol w:w="1695"/>
        <w:gridCol w:w="2130"/>
      </w:tblGrid>
      <w:tr w:rsidR="08D3EB3A" w:rsidTr="08D3EB3A" w14:paraId="288F6517" w14:textId="77777777">
        <w:trPr>
          <w:trHeight w:val="675"/>
        </w:trPr>
        <w:tc>
          <w:tcPr>
            <w:tcW w:w="22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40543761" w14:textId="17B5F5D8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  <w:p w:rsidR="08D3EB3A" w:rsidP="08D3EB3A" w:rsidRDefault="08D3EB3A" w14:paraId="33F2D81A" w14:textId="2FAEA35E">
            <w:pPr>
              <w:jc w:val="center"/>
            </w:pPr>
            <w:r w:rsidRPr="08D3EB3A">
              <w:rPr>
                <w:rFonts w:eastAsia="Arial" w:cs="Arial"/>
                <w:sz w:val="22"/>
                <w:szCs w:val="22"/>
              </w:rPr>
              <w:t xml:space="preserve"> </w:t>
            </w:r>
          </w:p>
        </w:tc>
        <w:tc>
          <w:tcPr>
            <w:tcW w:w="145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62E42BED" w14:textId="19835BD0">
            <w:pPr>
              <w:jc w:val="center"/>
            </w:pPr>
            <w:r w:rsidRPr="00781832">
              <w:rPr>
                <w:rFonts w:eastAsia="Arial" w:cs="Arial"/>
                <w:color w:val="000000" w:themeColor="text1"/>
              </w:rPr>
              <w:t>EvenTec</w:t>
            </w:r>
          </w:p>
        </w:tc>
        <w:tc>
          <w:tcPr>
            <w:tcW w:w="141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6B5B3AF8" w14:textId="4AB0F9C2">
            <w:pPr>
              <w:jc w:val="center"/>
            </w:pPr>
            <w:r w:rsidRPr="00781832">
              <w:rPr>
                <w:rFonts w:eastAsia="Arial" w:cs="Arial"/>
                <w:color w:val="000000" w:themeColor="text1"/>
              </w:rPr>
              <w:t>Even3</w:t>
            </w:r>
          </w:p>
        </w:tc>
        <w:tc>
          <w:tcPr>
            <w:tcW w:w="169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5D70BFD7" w14:textId="2FA691A9">
            <w:pPr>
              <w:jc w:val="center"/>
            </w:pPr>
            <w:r w:rsidRPr="00781832">
              <w:rPr>
                <w:rFonts w:eastAsia="Arial" w:cs="Arial"/>
                <w:color w:val="000000" w:themeColor="text1"/>
              </w:rPr>
              <w:t>Evnts</w:t>
            </w:r>
          </w:p>
        </w:tc>
        <w:tc>
          <w:tcPr>
            <w:tcW w:w="213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Pr="00781832" w:rsidR="08D3EB3A" w:rsidP="08D3EB3A" w:rsidRDefault="08D3EB3A" w14:paraId="050B9A3C" w14:textId="4BB67A16">
            <w:pPr>
              <w:jc w:val="center"/>
              <w:rPr>
                <w:sz w:val="28"/>
                <w:szCs w:val="28"/>
              </w:rPr>
            </w:pPr>
            <w:r w:rsidRPr="00781832">
              <w:rPr>
                <w:rFonts w:eastAsia="Arial" w:cs="Arial"/>
                <w:color w:val="000000" w:themeColor="text1"/>
              </w:rPr>
              <w:t xml:space="preserve"> </w:t>
            </w:r>
          </w:p>
          <w:p w:rsidRPr="00781832" w:rsidR="08D3EB3A" w:rsidP="08D3EB3A" w:rsidRDefault="08D3EB3A" w14:paraId="133F9CCC" w14:textId="3E60852B">
            <w:pPr>
              <w:jc w:val="center"/>
              <w:rPr>
                <w:sz w:val="28"/>
                <w:szCs w:val="28"/>
              </w:rPr>
            </w:pPr>
            <w:r w:rsidRPr="00781832">
              <w:rPr>
                <w:rFonts w:eastAsia="Arial" w:cs="Arial"/>
                <w:color w:val="000000" w:themeColor="text1"/>
              </w:rPr>
              <w:t>Minha Palestra Online</w:t>
            </w:r>
          </w:p>
          <w:p w:rsidR="08D3EB3A" w:rsidP="08D3EB3A" w:rsidRDefault="08D3EB3A" w14:paraId="6A92847E" w14:textId="0665FE82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8D3EB3A" w:rsidTr="08D3EB3A" w14:paraId="79409207" w14:textId="77777777">
        <w:trPr>
          <w:trHeight w:val="735"/>
        </w:trPr>
        <w:tc>
          <w:tcPr>
            <w:tcW w:w="22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RDefault="08D3EB3A" w14:paraId="5AE275E8" w14:textId="28FE3606">
            <w:r w:rsidRPr="00781832">
              <w:rPr>
                <w:rFonts w:eastAsia="Arial" w:cs="Arial"/>
                <w:color w:val="000000" w:themeColor="text1"/>
              </w:rPr>
              <w:t>Credenciamento dos participantes</w:t>
            </w:r>
          </w:p>
        </w:tc>
        <w:tc>
          <w:tcPr>
            <w:tcW w:w="145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6FF3C86E" w14:textId="5D569EDD">
            <w:pPr>
              <w:jc w:val="center"/>
            </w:pPr>
            <w:r w:rsidRPr="08D3EB3A">
              <w:rPr>
                <w:rFonts w:ascii="Segoe UI Symbol" w:hAnsi="Segoe UI Symbol" w:eastAsia="Segoe UI Symbol" w:cs="Segoe UI Symbol"/>
                <w:b/>
                <w:bCs/>
                <w:color w:val="00B050"/>
                <w:sz w:val="32"/>
                <w:szCs w:val="32"/>
              </w:rPr>
              <w:t>✔</w:t>
            </w:r>
          </w:p>
          <w:p w:rsidR="08D3EB3A" w:rsidP="08D3EB3A" w:rsidRDefault="08D3EB3A" w14:paraId="054A6416" w14:textId="60D8D60D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141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441ADFEB" w14:textId="1E2BBBBE">
            <w:pPr>
              <w:jc w:val="center"/>
            </w:pPr>
            <w:r w:rsidRPr="08D3EB3A">
              <w:rPr>
                <w:rFonts w:ascii="Segoe UI Symbol" w:hAnsi="Segoe UI Symbol" w:eastAsia="Segoe UI Symbol" w:cs="Segoe UI Symbol"/>
                <w:b/>
                <w:bCs/>
                <w:color w:val="00B050"/>
                <w:sz w:val="32"/>
                <w:szCs w:val="32"/>
              </w:rPr>
              <w:t>✔</w:t>
            </w:r>
          </w:p>
          <w:p w:rsidR="08D3EB3A" w:rsidP="08D3EB3A" w:rsidRDefault="08D3EB3A" w14:paraId="32DB581B" w14:textId="62349CF7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32"/>
                <w:szCs w:val="32"/>
              </w:rPr>
              <w:t xml:space="preserve"> </w:t>
            </w:r>
          </w:p>
        </w:tc>
        <w:tc>
          <w:tcPr>
            <w:tcW w:w="169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03697C17" w14:textId="56C4BC00">
            <w:pPr>
              <w:jc w:val="center"/>
            </w:pPr>
            <w:r w:rsidRPr="08D3EB3A">
              <w:rPr>
                <w:rFonts w:ascii="Segoe UI Symbol" w:hAnsi="Segoe UI Symbol" w:eastAsia="Segoe UI Symbol" w:cs="Segoe UI Symbol"/>
                <w:b/>
                <w:bCs/>
                <w:color w:val="00B050"/>
                <w:sz w:val="32"/>
                <w:szCs w:val="32"/>
              </w:rPr>
              <w:t>✔</w:t>
            </w:r>
          </w:p>
          <w:p w:rsidR="08D3EB3A" w:rsidP="08D3EB3A" w:rsidRDefault="08D3EB3A" w14:paraId="5EC1593B" w14:textId="57A1E149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213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731B9E8A" w14:textId="01295386">
            <w:pPr>
              <w:jc w:val="center"/>
            </w:pPr>
            <w:r w:rsidRPr="08D3EB3A">
              <w:rPr>
                <w:rFonts w:ascii="Segoe UI Symbol" w:hAnsi="Segoe UI Symbol" w:eastAsia="Segoe UI Symbol" w:cs="Segoe UI Symbol"/>
                <w:b/>
                <w:bCs/>
                <w:color w:val="00B050"/>
                <w:sz w:val="32"/>
                <w:szCs w:val="32"/>
              </w:rPr>
              <w:t>✔</w:t>
            </w:r>
          </w:p>
          <w:p w:rsidR="08D3EB3A" w:rsidP="08D3EB3A" w:rsidRDefault="08D3EB3A" w14:paraId="26310441" w14:textId="573E65E7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8D3EB3A" w:rsidTr="08D3EB3A" w14:paraId="46D3912E" w14:textId="77777777">
        <w:trPr>
          <w:trHeight w:val="900"/>
        </w:trPr>
        <w:tc>
          <w:tcPr>
            <w:tcW w:w="22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RDefault="08D3EB3A" w14:paraId="2D65815E" w14:textId="71D58B3C">
            <w:r w:rsidRPr="00781832">
              <w:rPr>
                <w:rFonts w:eastAsia="Arial" w:cs="Arial"/>
                <w:color w:val="000000" w:themeColor="text1"/>
              </w:rPr>
              <w:t>Emissão de certificados 100% gratuitas</w:t>
            </w:r>
          </w:p>
        </w:tc>
        <w:tc>
          <w:tcPr>
            <w:tcW w:w="145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0948E91F" w14:textId="075B7932">
            <w:pPr>
              <w:jc w:val="center"/>
            </w:pPr>
            <w:r w:rsidRPr="08D3EB3A">
              <w:rPr>
                <w:rFonts w:ascii="Segoe UI Symbol" w:hAnsi="Segoe UI Symbol" w:eastAsia="Segoe UI Symbol" w:cs="Segoe UI Symbol"/>
                <w:b/>
                <w:bCs/>
                <w:color w:val="00B050"/>
                <w:sz w:val="32"/>
                <w:szCs w:val="32"/>
              </w:rPr>
              <w:t>✔</w:t>
            </w:r>
          </w:p>
          <w:p w:rsidR="08D3EB3A" w:rsidP="08D3EB3A" w:rsidRDefault="08D3EB3A" w14:paraId="156AE90F" w14:textId="262FA169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141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1D54B4E7" w14:textId="4DE2F621">
            <w:pPr>
              <w:jc w:val="center"/>
            </w:pPr>
            <w:r w:rsidRPr="08D3EB3A">
              <w:rPr>
                <w:rFonts w:ascii="Segoe UI Symbol" w:hAnsi="Segoe UI Symbol" w:eastAsia="Segoe UI Symbol" w:cs="Segoe UI Symbol"/>
                <w:color w:val="FF0000"/>
                <w:sz w:val="32"/>
                <w:szCs w:val="32"/>
              </w:rPr>
              <w:t>✘</w:t>
            </w:r>
          </w:p>
          <w:p w:rsidR="08D3EB3A" w:rsidP="08D3EB3A" w:rsidRDefault="08D3EB3A" w14:paraId="2D428AC1" w14:textId="7277014A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169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73FDBF1C" w14:textId="47E0EBAE">
            <w:pPr>
              <w:jc w:val="center"/>
            </w:pPr>
            <w:r w:rsidRPr="08D3EB3A">
              <w:rPr>
                <w:rFonts w:ascii="Segoe UI Symbol" w:hAnsi="Segoe UI Symbol" w:eastAsia="Segoe UI Symbol" w:cs="Segoe UI Symbol"/>
                <w:b/>
                <w:bCs/>
                <w:color w:val="00B050"/>
                <w:sz w:val="32"/>
                <w:szCs w:val="32"/>
              </w:rPr>
              <w:t>✔</w:t>
            </w:r>
          </w:p>
          <w:p w:rsidR="08D3EB3A" w:rsidP="08D3EB3A" w:rsidRDefault="08D3EB3A" w14:paraId="2341FD5A" w14:textId="1E0B23AD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213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4DDED153" w14:textId="3EDD6B81">
            <w:pPr>
              <w:jc w:val="center"/>
            </w:pPr>
            <w:r w:rsidRPr="08D3EB3A">
              <w:rPr>
                <w:rFonts w:ascii="Segoe UI Symbol" w:hAnsi="Segoe UI Symbol" w:eastAsia="Segoe UI Symbol" w:cs="Segoe UI Symbol"/>
                <w:b/>
                <w:bCs/>
                <w:color w:val="00B050"/>
                <w:sz w:val="32"/>
                <w:szCs w:val="32"/>
              </w:rPr>
              <w:t>✔</w:t>
            </w:r>
          </w:p>
          <w:p w:rsidR="08D3EB3A" w:rsidP="08D3EB3A" w:rsidRDefault="08D3EB3A" w14:paraId="42260DE4" w14:textId="230F881F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8D3EB3A" w:rsidTr="08D3EB3A" w14:paraId="47D885F1" w14:textId="77777777">
        <w:trPr>
          <w:trHeight w:val="735"/>
        </w:trPr>
        <w:tc>
          <w:tcPr>
            <w:tcW w:w="22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RDefault="08D3EB3A" w14:paraId="7FF50936" w14:textId="17075F0D">
            <w:r w:rsidRPr="00781832">
              <w:rPr>
                <w:rFonts w:eastAsia="Arial" w:cs="Arial"/>
                <w:color w:val="000000" w:themeColor="text1"/>
              </w:rPr>
              <w:t>Criado com foco nos alunos Fatec</w:t>
            </w:r>
          </w:p>
        </w:tc>
        <w:tc>
          <w:tcPr>
            <w:tcW w:w="145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69A97CDC" w14:textId="1E7E698A">
            <w:pPr>
              <w:jc w:val="center"/>
            </w:pPr>
            <w:r w:rsidRPr="08D3EB3A">
              <w:rPr>
                <w:rFonts w:ascii="Segoe UI Symbol" w:hAnsi="Segoe UI Symbol" w:eastAsia="Segoe UI Symbol" w:cs="Segoe UI Symbol"/>
                <w:b/>
                <w:bCs/>
                <w:color w:val="00B050"/>
                <w:sz w:val="32"/>
                <w:szCs w:val="32"/>
              </w:rPr>
              <w:t>✔</w:t>
            </w:r>
          </w:p>
        </w:tc>
        <w:tc>
          <w:tcPr>
            <w:tcW w:w="141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49F51420" w14:textId="3A3A269A">
            <w:pPr>
              <w:jc w:val="center"/>
            </w:pPr>
            <w:r w:rsidRPr="08D3EB3A">
              <w:rPr>
                <w:rFonts w:ascii="Segoe UI Symbol" w:hAnsi="Segoe UI Symbol" w:eastAsia="Segoe UI Symbol" w:cs="Segoe UI Symbol"/>
                <w:color w:val="FF0000"/>
                <w:sz w:val="32"/>
                <w:szCs w:val="32"/>
              </w:rPr>
              <w:t>✘</w:t>
            </w:r>
          </w:p>
          <w:p w:rsidR="08D3EB3A" w:rsidP="08D3EB3A" w:rsidRDefault="08D3EB3A" w14:paraId="7ED8EA83" w14:textId="131480DC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169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6D4483A9" w14:textId="73D65391">
            <w:pPr>
              <w:jc w:val="center"/>
            </w:pPr>
            <w:r w:rsidRPr="08D3EB3A">
              <w:rPr>
                <w:rFonts w:ascii="Segoe UI Symbol" w:hAnsi="Segoe UI Symbol" w:eastAsia="Segoe UI Symbol" w:cs="Segoe UI Symbol"/>
                <w:color w:val="FF0000"/>
                <w:sz w:val="32"/>
                <w:szCs w:val="32"/>
              </w:rPr>
              <w:t>✘</w:t>
            </w:r>
          </w:p>
          <w:p w:rsidR="08D3EB3A" w:rsidP="08D3EB3A" w:rsidRDefault="08D3EB3A" w14:paraId="0D9F753F" w14:textId="64FBD68A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213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1E198DCB" w14:textId="284EDC5C">
            <w:pPr>
              <w:jc w:val="center"/>
            </w:pPr>
            <w:r w:rsidRPr="08D3EB3A">
              <w:rPr>
                <w:rFonts w:ascii="Segoe UI Symbol" w:hAnsi="Segoe UI Symbol" w:eastAsia="Segoe UI Symbol" w:cs="Segoe UI Symbol"/>
                <w:color w:val="FF0000"/>
                <w:sz w:val="32"/>
                <w:szCs w:val="32"/>
              </w:rPr>
              <w:t>✘</w:t>
            </w:r>
          </w:p>
          <w:p w:rsidR="08D3EB3A" w:rsidP="08D3EB3A" w:rsidRDefault="08D3EB3A" w14:paraId="69DB8D7A" w14:textId="79C02314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</w:tbl>
    <w:p w:rsidR="15BDB54B" w:rsidRDefault="15BDB54B" w14:paraId="7C1AF9E5" w14:textId="562CB6DB">
      <w:r w:rsidRPr="08D3EB3A">
        <w:rPr>
          <w:rFonts w:eastAsia="Arial" w:cs="Arial"/>
          <w:b/>
          <w:bCs/>
          <w:sz w:val="22"/>
          <w:szCs w:val="22"/>
        </w:rPr>
        <w:t xml:space="preserve"> </w:t>
      </w:r>
    </w:p>
    <w:p w:rsidRPr="004C6A9D" w:rsidR="006C7663" w:rsidP="004C6A9D" w:rsidRDefault="38EFFF23" w14:paraId="61A3CC5F" w14:textId="1BDDF311">
      <w:pPr>
        <w:spacing w:line="360" w:lineRule="auto"/>
        <w:rPr>
          <w:rFonts w:eastAsia="Arial" w:cs="Arial"/>
          <w:b/>
          <w:bCs/>
        </w:rPr>
      </w:pPr>
      <w:r w:rsidRPr="6418ABFE">
        <w:rPr>
          <w:rFonts w:eastAsia="Arial" w:cs="Arial"/>
          <w:b/>
          <w:bCs/>
        </w:rPr>
        <w:t>Objetivo geral</w:t>
      </w:r>
    </w:p>
    <w:p w:rsidR="6418ABFE" w:rsidP="6418ABFE" w:rsidRDefault="6418ABFE" w14:paraId="70D96AA5" w14:textId="165D9BDE">
      <w:pPr>
        <w:spacing w:line="360" w:lineRule="auto"/>
        <w:rPr>
          <w:rFonts w:eastAsia="Arial" w:cs="Arial"/>
          <w:b/>
          <w:bCs/>
        </w:rPr>
      </w:pPr>
    </w:p>
    <w:p w:rsidRPr="004C6A9D" w:rsidR="15BDB54B" w:rsidP="004C6A9D" w:rsidRDefault="38EFFF23" w14:paraId="32F3F9EA" w14:textId="3F72124B">
      <w:pPr>
        <w:spacing w:line="360" w:lineRule="auto"/>
        <w:ind w:firstLine="708"/>
        <w:jc w:val="both"/>
        <w:rPr>
          <w:rFonts w:eastAsia="Arial" w:cs="Arial"/>
          <w:color w:val="000000" w:themeColor="text1"/>
        </w:rPr>
      </w:pPr>
      <w:r w:rsidRPr="004C6A9D">
        <w:rPr>
          <w:rFonts w:eastAsia="Arial" w:cs="Arial"/>
          <w:color w:val="000000" w:themeColor="text1"/>
        </w:rPr>
        <w:t>Desenvolver uma plataforma web para o controle, divulgação e emissão de certificados dos eventos nas FATECs.</w:t>
      </w:r>
    </w:p>
    <w:p w:rsidRPr="004C6A9D" w:rsidR="006C7663" w:rsidP="004C6A9D" w:rsidRDefault="38EFFF23" w14:paraId="48E1A506" w14:textId="1634AE0D">
      <w:pPr>
        <w:spacing w:line="360" w:lineRule="auto"/>
        <w:jc w:val="both"/>
        <w:rPr>
          <w:rFonts w:eastAsia="Arial" w:cs="Arial"/>
          <w:b/>
          <w:bCs/>
        </w:rPr>
      </w:pPr>
      <w:r w:rsidRPr="004C6A9D">
        <w:rPr>
          <w:rFonts w:eastAsia="Arial" w:cs="Arial"/>
          <w:b/>
          <w:bCs/>
        </w:rPr>
        <w:t>Objetivos específicos</w:t>
      </w:r>
    </w:p>
    <w:p w:rsidRPr="004C6A9D" w:rsidR="15BDB54B" w:rsidP="004C6A9D" w:rsidRDefault="15BDB54B" w14:paraId="04626005" w14:textId="0638DEFF">
      <w:pPr>
        <w:pStyle w:val="PargrafodaLista"/>
        <w:numPr>
          <w:ilvl w:val="0"/>
          <w:numId w:val="9"/>
        </w:numPr>
        <w:spacing w:line="360" w:lineRule="auto"/>
        <w:jc w:val="both"/>
        <w:rPr>
          <w:rFonts w:eastAsia="Arial" w:cs="Arial"/>
        </w:rPr>
      </w:pPr>
      <w:r w:rsidRPr="004C6A9D">
        <w:rPr>
          <w:rFonts w:eastAsia="Arial" w:cs="Arial"/>
        </w:rPr>
        <w:t>Compreender as dificuldades de gerenciamento de eventos.</w:t>
      </w:r>
    </w:p>
    <w:p w:rsidRPr="004C6A9D" w:rsidR="15BDB54B" w:rsidP="004C6A9D" w:rsidRDefault="15BDB54B" w14:paraId="332942BA" w14:textId="6222C3A7">
      <w:pPr>
        <w:pStyle w:val="PargrafodaLista"/>
        <w:numPr>
          <w:ilvl w:val="0"/>
          <w:numId w:val="9"/>
        </w:numPr>
        <w:spacing w:line="360" w:lineRule="auto"/>
        <w:jc w:val="both"/>
        <w:rPr>
          <w:rFonts w:eastAsia="Arial" w:cs="Arial"/>
        </w:rPr>
      </w:pPr>
      <w:r w:rsidRPr="004C6A9D">
        <w:rPr>
          <w:rFonts w:eastAsia="Arial" w:cs="Arial"/>
        </w:rPr>
        <w:t>Prover através do software proposto uma plataforma que possibilite o gerenciamento de eventos.</w:t>
      </w:r>
    </w:p>
    <w:p w:rsidRPr="004C6A9D" w:rsidR="15BDB54B" w:rsidP="004C6A9D" w:rsidRDefault="15BDB54B" w14:paraId="3007D7B8" w14:textId="41D0B8A5">
      <w:pPr>
        <w:pStyle w:val="PargrafodaLista"/>
        <w:numPr>
          <w:ilvl w:val="0"/>
          <w:numId w:val="9"/>
        </w:numPr>
        <w:spacing w:line="360" w:lineRule="auto"/>
        <w:jc w:val="both"/>
        <w:rPr>
          <w:rFonts w:eastAsia="Arial" w:cs="Arial"/>
        </w:rPr>
      </w:pPr>
      <w:r w:rsidRPr="6418ABFE">
        <w:rPr>
          <w:rFonts w:eastAsia="Arial" w:cs="Arial"/>
        </w:rPr>
        <w:t>Facilitar o processo de marcação de eventos.</w:t>
      </w:r>
    </w:p>
    <w:p w:rsidR="6418ABFE" w:rsidP="6418ABFE" w:rsidRDefault="6418ABFE" w14:paraId="40DE9490" w14:textId="433363BD">
      <w:pPr>
        <w:spacing w:line="360" w:lineRule="auto"/>
        <w:jc w:val="both"/>
        <w:rPr>
          <w:rFonts w:eastAsia="Arial" w:cs="Arial"/>
        </w:rPr>
      </w:pPr>
    </w:p>
    <w:p w:rsidRPr="004C6A9D" w:rsidR="08D3EB3A" w:rsidP="004C6A9D" w:rsidRDefault="38EFFF23" w14:paraId="24089724" w14:textId="7F487418">
      <w:pPr>
        <w:spacing w:line="360" w:lineRule="auto"/>
        <w:rPr>
          <w:rFonts w:eastAsia="Arial" w:cs="Arial"/>
          <w:b/>
          <w:bCs/>
        </w:rPr>
      </w:pPr>
      <w:r w:rsidRPr="6418ABFE">
        <w:rPr>
          <w:rFonts w:eastAsia="Arial" w:cs="Arial"/>
          <w:b/>
          <w:bCs/>
        </w:rPr>
        <w:t>Metodologia</w:t>
      </w:r>
    </w:p>
    <w:p w:rsidR="6418ABFE" w:rsidP="6418ABFE" w:rsidRDefault="6418ABFE" w14:paraId="536F5BEB" w14:textId="75B3ECEF">
      <w:pPr>
        <w:spacing w:line="360" w:lineRule="auto"/>
        <w:rPr>
          <w:rFonts w:eastAsia="Arial" w:cs="Arial"/>
          <w:b/>
          <w:bCs/>
        </w:rPr>
      </w:pPr>
    </w:p>
    <w:p w:rsidRPr="004C6A9D" w:rsidR="15BDB54B" w:rsidP="004C6A9D" w:rsidRDefault="38EFFF23" w14:paraId="2EF900A7" w14:textId="58D54581">
      <w:pPr>
        <w:spacing w:line="360" w:lineRule="auto"/>
        <w:ind w:firstLine="708"/>
        <w:jc w:val="both"/>
        <w:rPr>
          <w:rFonts w:eastAsia="Arial" w:cs="Arial"/>
          <w:color w:val="000000" w:themeColor="text1"/>
        </w:rPr>
      </w:pPr>
      <w:r w:rsidRPr="6418ABFE">
        <w:rPr>
          <w:rFonts w:eastAsia="Arial" w:cs="Arial"/>
          <w:color w:val="000000" w:themeColor="text1"/>
        </w:rPr>
        <w:t>Es</w:t>
      </w:r>
      <w:r w:rsidRPr="6418ABFE" w:rsidR="3B20B825">
        <w:rPr>
          <w:rFonts w:eastAsia="Arial" w:cs="Arial"/>
          <w:color w:val="000000" w:themeColor="text1"/>
        </w:rPr>
        <w:t>te</w:t>
      </w:r>
      <w:r w:rsidRPr="6418ABFE">
        <w:rPr>
          <w:rFonts w:eastAsia="Arial" w:cs="Arial"/>
          <w:color w:val="000000" w:themeColor="text1"/>
        </w:rPr>
        <w:t xml:space="preserve"> projeto conta com diagramas e requisitos tirados de pesquisas sobre o tema, compreendendo as dificuldades enfrentadas do público. Desta forma com os dados coletados, a análise destes seguiu-se de forma ordenada, organizando-os em categorias, a partir disso foi possível fazer uma filtragem das interpretações dos fatos recolhidos. Através dessas informações conseguimos definir o modelo de processo de negócio do sistema (BPMN), onde fizemos o mapeamento dos processos. Bem como definimos o escopo de entrada e saída de dados por meio do IDEF0, que proporcionou uma melhor compreensão dos funcionamentos dos processos e nos auxiliou na continuação do desenvolvimento de modo a fornecer um sistema que supre as necessidades do público.</w:t>
      </w:r>
    </w:p>
    <w:p w:rsidRPr="004C6A9D" w:rsidR="15BDB54B" w:rsidP="004C6A9D" w:rsidRDefault="38EFFF23" w14:paraId="22055017" w14:textId="25666AAE">
      <w:pPr>
        <w:spacing w:line="360" w:lineRule="auto"/>
        <w:ind w:firstLine="708"/>
        <w:jc w:val="both"/>
        <w:rPr>
          <w:rFonts w:eastAsia="Arial" w:cs="Arial"/>
        </w:rPr>
      </w:pPr>
      <w:r w:rsidRPr="004C6A9D">
        <w:rPr>
          <w:rFonts w:eastAsia="Arial" w:cs="Arial"/>
        </w:rPr>
        <w:t>A plataforma preferida para a construção do sistema foi a Web. Algumas das vantagens dessa plataforma se destaca que um sistema web fica centralizado, isso significa que, ao ser hospedada no servidor web pode ser acessado pelo navegador instalado no computador.</w:t>
      </w:r>
    </w:p>
    <w:p w:rsidRPr="004C6A9D" w:rsidR="15BDB54B" w:rsidP="004C6A9D" w:rsidRDefault="38EFFF23" w14:paraId="09973938" w14:textId="7CB50923">
      <w:pPr>
        <w:spacing w:line="360" w:lineRule="auto"/>
        <w:ind w:firstLine="708"/>
        <w:jc w:val="both"/>
        <w:rPr>
          <w:rFonts w:eastAsia="Arial" w:cs="Arial"/>
        </w:rPr>
      </w:pPr>
      <w:r w:rsidRPr="004C6A9D">
        <w:rPr>
          <w:rFonts w:eastAsia="Arial" w:cs="Arial"/>
        </w:rPr>
        <w:t>Para o desenvolvimento do front-end que é a parte da interface gráfica do projeto, foram utilizadas três linguagens populares no ambiente web: HTML</w:t>
      </w:r>
      <w:r w:rsidRPr="004C6A9D" w:rsidR="5AAEF506">
        <w:rPr>
          <w:rFonts w:eastAsia="Arial" w:cs="Arial"/>
        </w:rPr>
        <w:t xml:space="preserve"> </w:t>
      </w:r>
      <w:r w:rsidRPr="004C6A9D">
        <w:rPr>
          <w:rFonts w:eastAsia="Arial" w:cs="Arial"/>
        </w:rPr>
        <w:t xml:space="preserve">(Hypertext Markup Language ou Linguagem de Marcação de HiperTexto), CSS3(Cascading Style Sheet ou Folha de Estilo em Cascatas) e JavaScript, além disso, também foi utilizada o Bootstrap. O HTML5 é uma linguagem para estruturação a apresentação do conteúdo. O HTML é a linguagem base da internet, e foi criada com o objetivo de ser facilmente legível por seres humanos e consistentemente compreendida por computadores e outros dispositivos. O CSS3 é </w:t>
      </w:r>
      <w:bookmarkStart w:name="_Int_5SlprnN4" w:id="26"/>
      <w:r w:rsidRPr="004C6A9D" w:rsidR="46888F5B">
        <w:rPr>
          <w:rFonts w:eastAsia="Arial" w:cs="Arial"/>
        </w:rPr>
        <w:t>usado</w:t>
      </w:r>
      <w:bookmarkEnd w:id="26"/>
      <w:r w:rsidRPr="004C6A9D">
        <w:rPr>
          <w:rFonts w:eastAsia="Arial" w:cs="Arial"/>
        </w:rPr>
        <w:t xml:space="preserve"> para descrever a apresentação de um documento escrito em HTML ou em outras linguagens. JavaScript é uma linguagem de programação interpretada que permite implementar itens complexos em páginas web. Bootstrap é um framework front-end que fornece estruturas de CSS para a criação de sites e aplicações de forma rápida e </w:t>
      </w:r>
      <w:bookmarkStart w:name="_Int_ljqynQ7i" w:id="27"/>
      <w:r w:rsidRPr="004C6A9D" w:rsidR="40543D07">
        <w:rPr>
          <w:rFonts w:eastAsia="Arial" w:cs="Arial"/>
        </w:rPr>
        <w:t>simples.</w:t>
      </w:r>
      <w:bookmarkEnd w:id="27"/>
    </w:p>
    <w:p w:rsidRPr="004C6A9D" w:rsidR="15BDB54B" w:rsidP="004C6A9D" w:rsidRDefault="38EFFF23" w14:paraId="73D181F5" w14:textId="3812BB36">
      <w:pPr>
        <w:spacing w:line="360" w:lineRule="auto"/>
        <w:ind w:firstLine="708"/>
        <w:jc w:val="both"/>
        <w:rPr>
          <w:rFonts w:eastAsia="Arial" w:cs="Arial"/>
        </w:rPr>
      </w:pPr>
      <w:r w:rsidRPr="004C6A9D">
        <w:rPr>
          <w:rFonts w:eastAsia="Arial" w:cs="Arial"/>
        </w:rPr>
        <w:t xml:space="preserve">No desenvolvimento do back end, que é a parte que trabalha com o lado servidor da aplicação, utilizaremos Java e MySQL. Java é uma linguagem de programação que permite que você escreva instruções para serem executadas pelos computadores. Java é uma das poucas linguagens que você pode utilizar para construir praticamente qualquer coisa, é bem estabelecida no mercado e está em constante. MySQL é sistema gerenciador de banco de dados relacional de código aberto, geralmente </w:t>
      </w:r>
      <w:bookmarkStart w:name="_Int_z3sJzWZp" w:id="28"/>
      <w:r w:rsidRPr="004C6A9D" w:rsidR="5D5E99B8">
        <w:rPr>
          <w:rFonts w:eastAsia="Arial" w:cs="Arial"/>
        </w:rPr>
        <w:t>usados</w:t>
      </w:r>
      <w:bookmarkEnd w:id="28"/>
      <w:r w:rsidRPr="004C6A9D">
        <w:rPr>
          <w:rFonts w:eastAsia="Arial" w:cs="Arial"/>
        </w:rPr>
        <w:t xml:space="preserve"> em aplicações Web devido à sua velocidade, flexibilidade e confiabilidade. O serviço utiliza a linguagem SQL (Structure Query Language – Linguagem de Consulta Estruturada), que é a linguagem mais popular para inserir, acessar e gerenciar o conteúdo armazenado num banco de dados.</w:t>
      </w:r>
    </w:p>
    <w:p w:rsidR="08D3EB3A" w:rsidP="08D3EB3A" w:rsidRDefault="08D3EB3A" w14:paraId="22745F54" w14:textId="1A5A1DD3">
      <w:pPr>
        <w:pStyle w:val="Corpodetexto"/>
        <w:jc w:val="center"/>
      </w:pPr>
    </w:p>
    <w:p w:rsidR="004D1B5B" w:rsidP="00D966BE" w:rsidRDefault="004D1B5B" w14:paraId="4D9C3212" w14:textId="77777777"/>
    <w:p w:rsidR="00D966BE" w:rsidRDefault="00D966BE" w14:paraId="5AD4E046" w14:textId="1CD90931">
      <w:pPr>
        <w:widowControl/>
        <w:spacing w:line="240" w:lineRule="auto"/>
      </w:pPr>
    </w:p>
    <w:p w:rsidRPr="006F3A2E" w:rsidR="006D0164" w:rsidP="004C6A9D" w:rsidRDefault="00041704" w14:paraId="0CAC7334" w14:textId="1EA7585F">
      <w:pPr>
        <w:pStyle w:val="Ttulo1"/>
        <w:spacing w:line="360" w:lineRule="auto"/>
        <w:jc w:val="both"/>
      </w:pPr>
      <w:bookmarkStart w:name="_Toc110341086" w:id="29"/>
      <w:r>
        <w:t>Modelagem de Negócios e Especificação de Requisitos</w:t>
      </w:r>
      <w:bookmarkEnd w:id="29"/>
      <w:r w:rsidR="005A599C">
        <w:t xml:space="preserve"> </w:t>
      </w:r>
    </w:p>
    <w:p w:rsidR="6418ABFE" w:rsidP="6418ABFE" w:rsidRDefault="6418ABFE" w14:paraId="41C7A7BC" w14:textId="49514487"/>
    <w:p w:rsidRPr="004C6A9D" w:rsidR="08D3EB3A" w:rsidP="004C6A9D" w:rsidRDefault="3234EC9C" w14:paraId="306D975B" w14:textId="199ABAFA">
      <w:pPr>
        <w:spacing w:line="360" w:lineRule="auto"/>
        <w:ind w:firstLine="709"/>
        <w:jc w:val="both"/>
        <w:rPr>
          <w:color w:val="0000FF"/>
        </w:rPr>
      </w:pPr>
      <w:r>
        <w:t xml:space="preserve">Neste capítulo iremos abordar a </w:t>
      </w:r>
      <w:r w:rsidR="17062E65">
        <w:t xml:space="preserve">seção </w:t>
      </w:r>
      <w:r>
        <w:t xml:space="preserve">de </w:t>
      </w:r>
      <w:r w:rsidR="53D4F972">
        <w:t>m</w:t>
      </w:r>
      <w:r>
        <w:t>odelagem d</w:t>
      </w:r>
      <w:r w:rsidR="4234322E">
        <w:t>e</w:t>
      </w:r>
      <w:r>
        <w:t xml:space="preserve"> negócio</w:t>
      </w:r>
      <w:r w:rsidR="531F18AE">
        <w:t>. O</w:t>
      </w:r>
      <w:r>
        <w:t xml:space="preserve"> modelo escolhido para essa finalidade foi o BPMN</w:t>
      </w:r>
      <w:r w:rsidR="1EDDDD1C">
        <w:t xml:space="preserve"> (Business Process Model and Notation)</w:t>
      </w:r>
      <w:r>
        <w:t>.</w:t>
      </w:r>
    </w:p>
    <w:p w:rsidR="6418ABFE" w:rsidP="6418ABFE" w:rsidRDefault="6418ABFE" w14:paraId="11515390" w14:textId="7D21AD13">
      <w:pPr>
        <w:spacing w:line="360" w:lineRule="auto"/>
        <w:ind w:firstLine="709"/>
        <w:jc w:val="both"/>
      </w:pPr>
    </w:p>
    <w:p w:rsidRPr="00565C67" w:rsidR="13C2288B" w:rsidP="00781832" w:rsidRDefault="13C2288B" w14:paraId="53D6A190" w14:textId="77BEB9C9">
      <w:pPr>
        <w:pStyle w:val="Corpodetexto"/>
        <w:spacing w:line="360" w:lineRule="auto"/>
        <w:ind w:left="0" w:firstLine="709"/>
        <w:jc w:val="both"/>
      </w:pPr>
      <w:r w:rsidRPr="00565C67">
        <w:t>Modelo atual:</w:t>
      </w:r>
    </w:p>
    <w:p w:rsidRPr="00565C67" w:rsidR="00565C67" w:rsidP="00565C67" w:rsidRDefault="00565C67" w14:paraId="6AEA5891" w14:textId="5BD35C7D">
      <w:pPr>
        <w:pStyle w:val="Legenda"/>
        <w:keepNext/>
        <w:jc w:val="center"/>
      </w:pPr>
      <w:r>
        <w:t xml:space="preserve">Figura </w:t>
      </w:r>
      <w:r w:rsidR="085A769C">
        <w:t>1</w:t>
      </w:r>
      <w:r>
        <w:t xml:space="preserve"> BPMN do modelo atual</w:t>
      </w:r>
    </w:p>
    <w:p w:rsidR="08D3EB3A" w:rsidP="004C6A9D" w:rsidRDefault="17C327C9" w14:paraId="1F69B875" w14:textId="5AE4BED2">
      <w:pPr>
        <w:pStyle w:val="Corpodetexto"/>
        <w:ind w:left="1008"/>
        <w:rPr>
          <w:i/>
          <w:iCs/>
        </w:rPr>
      </w:pPr>
      <w:r>
        <w:rPr>
          <w:noProof/>
        </w:rPr>
        <w:drawing>
          <wp:inline distT="0" distB="0" distL="0" distR="0" wp14:anchorId="043D5D4A" wp14:editId="78DFC887">
            <wp:extent cx="4572000" cy="2543175"/>
            <wp:effectExtent l="0" t="0" r="0" b="0"/>
            <wp:docPr id="788690067" name="Picture 788690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869006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18ABFE" w:rsidP="6418ABFE" w:rsidRDefault="6418ABFE" w14:paraId="5F7BAD61" w14:textId="4DADF8EF">
      <w:pPr>
        <w:pStyle w:val="Corpodetexto"/>
        <w:ind w:left="0" w:firstLine="709"/>
        <w:jc w:val="both"/>
      </w:pPr>
    </w:p>
    <w:p w:rsidR="6418ABFE" w:rsidP="6418ABFE" w:rsidRDefault="6418ABFE" w14:paraId="21658AC5" w14:textId="1F2DD5C4">
      <w:pPr>
        <w:pStyle w:val="Corpodetexto"/>
        <w:ind w:left="0" w:firstLine="709"/>
        <w:jc w:val="both"/>
      </w:pPr>
    </w:p>
    <w:p w:rsidR="009C2C13" w:rsidP="00781832" w:rsidRDefault="009C2C13" w14:paraId="07951CDC" w14:textId="77777777">
      <w:pPr>
        <w:pStyle w:val="Corpodetexto"/>
        <w:ind w:left="0" w:firstLine="709"/>
        <w:jc w:val="both"/>
      </w:pPr>
    </w:p>
    <w:p w:rsidR="009C2C13" w:rsidP="00781832" w:rsidRDefault="009C2C13" w14:paraId="314FA4A8" w14:textId="77777777">
      <w:pPr>
        <w:pStyle w:val="Corpodetexto"/>
        <w:ind w:left="0" w:firstLine="709"/>
        <w:jc w:val="both"/>
      </w:pPr>
    </w:p>
    <w:p w:rsidR="009C2C13" w:rsidP="00781832" w:rsidRDefault="009C2C13" w14:paraId="7B6A3B18" w14:textId="77777777">
      <w:pPr>
        <w:pStyle w:val="Corpodetexto"/>
        <w:ind w:left="0" w:firstLine="709"/>
        <w:jc w:val="both"/>
      </w:pPr>
    </w:p>
    <w:p w:rsidR="009C2C13" w:rsidP="00781832" w:rsidRDefault="009C2C13" w14:paraId="41796691" w14:textId="77777777">
      <w:pPr>
        <w:pStyle w:val="Corpodetexto"/>
        <w:ind w:left="0" w:firstLine="709"/>
        <w:jc w:val="both"/>
      </w:pPr>
    </w:p>
    <w:p w:rsidR="009C2C13" w:rsidP="00781832" w:rsidRDefault="009C2C13" w14:paraId="39226C54" w14:textId="77777777">
      <w:pPr>
        <w:pStyle w:val="Corpodetexto"/>
        <w:ind w:left="0" w:firstLine="709"/>
        <w:jc w:val="both"/>
      </w:pPr>
    </w:p>
    <w:p w:rsidR="009C2C13" w:rsidP="00781832" w:rsidRDefault="009C2C13" w14:paraId="10E3B174" w14:textId="77777777">
      <w:pPr>
        <w:pStyle w:val="Corpodetexto"/>
        <w:ind w:left="0" w:firstLine="709"/>
        <w:jc w:val="both"/>
      </w:pPr>
    </w:p>
    <w:p w:rsidR="009C2C13" w:rsidP="00781832" w:rsidRDefault="009C2C13" w14:paraId="589A4DF2" w14:textId="77777777">
      <w:pPr>
        <w:pStyle w:val="Corpodetexto"/>
        <w:ind w:left="0" w:firstLine="709"/>
        <w:jc w:val="both"/>
      </w:pPr>
    </w:p>
    <w:p w:rsidR="009C2C13" w:rsidP="00781832" w:rsidRDefault="009C2C13" w14:paraId="399E8A20" w14:textId="77777777">
      <w:pPr>
        <w:pStyle w:val="Corpodetexto"/>
        <w:ind w:left="0" w:firstLine="709"/>
        <w:jc w:val="both"/>
      </w:pPr>
    </w:p>
    <w:p w:rsidR="009C2C13" w:rsidP="00781832" w:rsidRDefault="009C2C13" w14:paraId="4CE0C33B" w14:textId="77777777">
      <w:pPr>
        <w:pStyle w:val="Corpodetexto"/>
        <w:ind w:left="0" w:firstLine="709"/>
        <w:jc w:val="both"/>
      </w:pPr>
    </w:p>
    <w:p w:rsidR="009C2C13" w:rsidP="00781832" w:rsidRDefault="009C2C13" w14:paraId="75E21DC0" w14:textId="77777777">
      <w:pPr>
        <w:pStyle w:val="Corpodetexto"/>
        <w:ind w:left="0" w:firstLine="709"/>
        <w:jc w:val="both"/>
      </w:pPr>
    </w:p>
    <w:p w:rsidRPr="00565C67" w:rsidR="424B2C52" w:rsidP="00781832" w:rsidRDefault="424B2C52" w14:paraId="08E6D748" w14:textId="65AE96F5">
      <w:pPr>
        <w:pStyle w:val="Corpodetexto"/>
        <w:ind w:left="0" w:firstLine="709"/>
        <w:jc w:val="both"/>
      </w:pPr>
      <w:r w:rsidRPr="00565C67">
        <w:t>Modelo pretendido:</w:t>
      </w:r>
    </w:p>
    <w:p w:rsidRPr="00565C67" w:rsidR="00565C67" w:rsidP="00565C67" w:rsidRDefault="00565C67" w14:paraId="27AEA47D" w14:textId="4037D88D">
      <w:pPr>
        <w:pStyle w:val="Legenda"/>
        <w:keepNext/>
        <w:jc w:val="center"/>
      </w:pPr>
      <w:r>
        <w:t xml:space="preserve">Figura 2 </w:t>
      </w:r>
      <w:r w:rsidRPr="08D3EB3A">
        <w:t>BPMN</w:t>
      </w:r>
      <w:r>
        <w:t xml:space="preserve"> do modelo pretendido</w:t>
      </w:r>
    </w:p>
    <w:p w:rsidR="0C0B199E" w:rsidP="6418ABFE" w:rsidRDefault="07EE8C7B" w14:paraId="6630C8B1" w14:textId="2F8B4B93">
      <w:pPr>
        <w:pStyle w:val="InfoBlue"/>
        <w:spacing w:beforeAutospacing="1"/>
        <w:ind w:left="-576"/>
        <w:jc w:val="center"/>
      </w:pPr>
      <w:r>
        <w:rPr>
          <w:noProof/>
        </w:rPr>
        <w:drawing>
          <wp:inline distT="0" distB="0" distL="0" distR="0" wp14:anchorId="1EC7B6C0" wp14:editId="7CCD6AA1">
            <wp:extent cx="4136341" cy="3291840"/>
            <wp:effectExtent l="0" t="0" r="0" b="3810"/>
            <wp:docPr id="462003178" name="Imagem 462003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6200317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341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A80198" w:rsidP="6418ABFE" w:rsidRDefault="7FA80198" w14:paraId="3F3F3335" w14:textId="0F19F69E">
      <w:pPr>
        <w:pStyle w:val="Corpodetexto"/>
      </w:pPr>
      <w:r>
        <w:t xml:space="preserve">      </w:t>
      </w:r>
      <w:r>
        <w:rPr>
          <w:noProof/>
        </w:rPr>
        <w:drawing>
          <wp:inline distT="0" distB="0" distL="0" distR="0" wp14:anchorId="4D2C7F94" wp14:editId="7AFA79CE">
            <wp:extent cx="4111696" cy="3839055"/>
            <wp:effectExtent l="0" t="0" r="0" b="0"/>
            <wp:docPr id="1368980245" name="Imagem 103377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337788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696" cy="38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18ABFE" w:rsidP="6418ABFE" w:rsidRDefault="6418ABFE" w14:paraId="5BF468CA" w14:textId="35FF7854">
      <w:pPr>
        <w:pStyle w:val="Corpodetexto"/>
      </w:pPr>
    </w:p>
    <w:p w:rsidR="6418ABFE" w:rsidP="6418ABFE" w:rsidRDefault="6418ABFE" w14:paraId="470F6C1B" w14:textId="48A4142D"/>
    <w:p w:rsidR="386A8288" w:rsidP="6418ABFE" w:rsidRDefault="386A8288" w14:paraId="1930CFEF" w14:textId="3ECBE653">
      <w:pPr>
        <w:pStyle w:val="Ttulo2"/>
      </w:pPr>
      <w:r>
        <w:t>Normas, Processos e Formulários identificados Durante o Levantamento do Processo de Negócio</w:t>
      </w:r>
    </w:p>
    <w:p w:rsidR="6418ABFE" w:rsidP="6418ABFE" w:rsidRDefault="6418ABFE" w14:paraId="2C93ECE2" w14:textId="2CA94963"/>
    <w:p w:rsidR="00C00F8E" w:rsidP="00C00F8E" w:rsidRDefault="00C00F8E" w14:paraId="17F0C704" w14:textId="167AA87B">
      <w:pPr>
        <w:pStyle w:val="Legenda"/>
        <w:keepNext/>
        <w:jc w:val="center"/>
      </w:pPr>
      <w:bookmarkStart w:name="_Toc110341012" w:id="30"/>
      <w:r>
        <w:t xml:space="preserve">Quadro </w:t>
      </w:r>
      <w:r w:rsidR="00262278">
        <w:t>9</w:t>
      </w:r>
      <w:r>
        <w:t xml:space="preserve"> Documentos utilizados pelos usuários</w:t>
      </w:r>
      <w:bookmarkEnd w:id="30"/>
    </w:p>
    <w:tbl>
      <w:tblPr>
        <w:tblW w:w="8745" w:type="dxa"/>
        <w:tblInd w:w="738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000" w:firstRow="0" w:lastRow="0" w:firstColumn="0" w:lastColumn="0" w:noHBand="0" w:noVBand="0"/>
      </w:tblPr>
      <w:tblGrid>
        <w:gridCol w:w="2760"/>
        <w:gridCol w:w="1590"/>
        <w:gridCol w:w="4395"/>
      </w:tblGrid>
      <w:tr w:rsidRPr="000C1884" w:rsidR="000C1884" w:rsidTr="121FAF94" w14:paraId="023B915D" w14:textId="77777777">
        <w:trPr>
          <w:cantSplit/>
          <w:tblHeader/>
        </w:trPr>
        <w:tc>
          <w:tcPr>
            <w:tcW w:w="2760" w:type="dxa"/>
            <w:tcBorders>
              <w:top w:val="single" w:color="000000" w:themeColor="text1" w:sz="12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FBFBF" w:themeFill="background1" w:themeFillShade="BF"/>
          </w:tcPr>
          <w:p w:rsidRPr="000C1884" w:rsidR="00973D7D" w:rsidP="00781832" w:rsidRDefault="470809F6" w14:paraId="1F789992" w14:textId="76745FCD">
            <w:pPr>
              <w:pStyle w:val="Corpodetexto1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proofErr w:type="spellStart"/>
            <w:r w:rsidRPr="3E44591A">
              <w:rPr>
                <w:rFonts w:ascii="Arial" w:hAnsi="Arial" w:cs="Arial"/>
                <w:sz w:val="22"/>
                <w:szCs w:val="22"/>
              </w:rPr>
              <w:t>Título</w:t>
            </w:r>
            <w:proofErr w:type="spellEnd"/>
            <w:r w:rsidRPr="3E44591A">
              <w:rPr>
                <w:rFonts w:ascii="Arial" w:hAnsi="Arial" w:cs="Arial"/>
                <w:sz w:val="22"/>
                <w:szCs w:val="22"/>
              </w:rPr>
              <w:t xml:space="preserve"> do </w:t>
            </w:r>
            <w:proofErr w:type="spellStart"/>
            <w:r w:rsidRPr="3E44591A">
              <w:rPr>
                <w:rFonts w:ascii="Arial" w:hAnsi="Arial" w:cs="Arial"/>
                <w:sz w:val="22"/>
                <w:szCs w:val="22"/>
              </w:rPr>
              <w:t>Documento</w:t>
            </w:r>
            <w:proofErr w:type="spellEnd"/>
          </w:p>
        </w:tc>
        <w:tc>
          <w:tcPr>
            <w:tcW w:w="1590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FBFBF" w:themeFill="background1" w:themeFillShade="BF"/>
          </w:tcPr>
          <w:p w:rsidRPr="000C1884" w:rsidR="00973D7D" w:rsidP="00781832" w:rsidRDefault="470809F6" w14:paraId="59824D3E" w14:textId="096203D8">
            <w:pPr>
              <w:pStyle w:val="InfoBlue"/>
              <w:ind w:left="0"/>
              <w:jc w:val="center"/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</w:pPr>
            <w:r w:rsidRPr="3E44591A"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4395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BFBFBF" w:themeFill="background1" w:themeFillShade="BF"/>
          </w:tcPr>
          <w:p w:rsidRPr="000C1884" w:rsidR="00973D7D" w:rsidP="00781832" w:rsidRDefault="470809F6" w14:paraId="70A843BD" w14:textId="006B7CD4">
            <w:pPr>
              <w:pStyle w:val="InfoBlue"/>
              <w:ind w:left="0"/>
              <w:jc w:val="center"/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</w:pPr>
            <w:r w:rsidRPr="3E44591A"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  <w:t>Link</w:t>
            </w:r>
          </w:p>
        </w:tc>
      </w:tr>
      <w:tr w:rsidRPr="000C1884" w:rsidR="00973D7D" w:rsidTr="121FAF94" w14:paraId="24B8D99E" w14:textId="77777777">
        <w:trPr>
          <w:cantSplit/>
        </w:trPr>
        <w:tc>
          <w:tcPr>
            <w:tcW w:w="2760" w:type="dxa"/>
            <w:tcBorders>
              <w:top w:val="single" w:color="000000" w:themeColor="text1" w:sz="12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781832" w:rsidR="00973D7D" w:rsidP="00781832" w:rsidRDefault="00781832" w14:paraId="42445F3F" w14:textId="65260A1C">
            <w:pPr>
              <w:pStyle w:val="Corpodetexto1"/>
              <w:keepNext/>
              <w:jc w:val="both"/>
              <w:rPr>
                <w:rFonts w:ascii="Arial" w:hAnsi="Arial" w:cs="Arial"/>
                <w:lang w:val="pt-BR"/>
              </w:rPr>
            </w:pPr>
            <w:r w:rsidRPr="00781832">
              <w:rPr>
                <w:rFonts w:ascii="Arial" w:hAnsi="Arial" w:cs="Arial"/>
                <w:sz w:val="24"/>
                <w:szCs w:val="24"/>
                <w:lang w:val="pt-BR"/>
              </w:rPr>
              <w:t>Lei n° 13.709/2018 - Lei Geral de Proteção de Dados Pessoais (LGPD)</w:t>
            </w:r>
          </w:p>
        </w:tc>
        <w:tc>
          <w:tcPr>
            <w:tcW w:w="1590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9002D6" w:rsidR="00973D7D" w:rsidP="009002D6" w:rsidRDefault="072E0528" w14:paraId="2D009848" w14:textId="5A640843">
            <w:pPr>
              <w:pStyle w:val="InfoBlue"/>
              <w:ind w:left="0"/>
              <w:jc w:val="left"/>
            </w:pPr>
            <w:r w:rsidRPr="6E19C102">
              <w:rPr>
                <w:rFonts w:cs="Arial"/>
                <w:i w:val="0"/>
                <w:iCs w:val="0"/>
                <w:color w:val="auto"/>
              </w:rPr>
              <w:t>Legislação</w:t>
            </w:r>
          </w:p>
        </w:tc>
        <w:tc>
          <w:tcPr>
            <w:tcW w:w="4395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auto"/>
          </w:tcPr>
          <w:p w:rsidRPr="009002D6" w:rsidR="00973D7D" w:rsidP="009002D6" w:rsidRDefault="34A638AF" w14:paraId="5406D226" w14:textId="2875898C">
            <w:pPr>
              <w:pStyle w:val="InfoBlue"/>
              <w:ind w:left="0"/>
              <w:jc w:val="left"/>
              <w:rPr>
                <w:rFonts w:cs="Arial"/>
                <w:i w:val="0"/>
                <w:color w:val="auto"/>
              </w:rPr>
            </w:pPr>
            <w:r w:rsidRPr="009002D6">
              <w:rPr>
                <w:rFonts w:cs="Arial"/>
                <w:i w:val="0"/>
                <w:color w:val="auto"/>
              </w:rPr>
              <w:t>http://www.planalto.gov.br/ccivil_03/_ato2015-2018/2018/lei/l13709.htm</w:t>
            </w:r>
          </w:p>
        </w:tc>
      </w:tr>
    </w:tbl>
    <w:p w:rsidRPr="004C6A9D" w:rsidR="00973D7D" w:rsidP="004C6A9D" w:rsidRDefault="00E868FC" w14:paraId="4B8091DF" w14:textId="3CFE9485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 xml:space="preserve">Fonte: </w:t>
      </w:r>
      <w:r w:rsidRPr="00565C67" w:rsidR="6EE8E2CD">
        <w:rPr>
          <w:i/>
          <w:iCs/>
          <w:color w:val="44546A" w:themeColor="text2"/>
          <w:sz w:val="18"/>
          <w:szCs w:val="18"/>
        </w:rPr>
        <w:t>os autores</w:t>
      </w:r>
    </w:p>
    <w:p w:rsidRPr="004C6A9D" w:rsidR="33884D3D" w:rsidP="004C6A9D" w:rsidRDefault="0BE9039B" w14:paraId="1F1A5A95" w14:textId="2B5637F0">
      <w:pPr>
        <w:pStyle w:val="Ttulo2"/>
        <w:spacing w:line="360" w:lineRule="auto"/>
        <w:jc w:val="both"/>
      </w:pPr>
      <w:bookmarkStart w:name="_Toc110341089" w:id="31"/>
      <w:r>
        <w:t>Descriçã</w:t>
      </w:r>
      <w:r w:rsidR="012F0E9A">
        <w:t>o</w:t>
      </w:r>
      <w:r w:rsidR="78A31A46">
        <w:t xml:space="preserve"> dos requisitos de usuário</w:t>
      </w:r>
      <w:r w:rsidR="266246D5">
        <w:t>.</w:t>
      </w:r>
      <w:bookmarkEnd w:id="31"/>
      <w:r w:rsidR="266246D5">
        <w:t xml:space="preserve"> </w:t>
      </w:r>
    </w:p>
    <w:p w:rsidR="6418ABFE" w:rsidP="6418ABFE" w:rsidRDefault="6418ABFE" w14:paraId="313332B5" w14:textId="68F4F66F"/>
    <w:p w:rsidR="26BF67C1" w:rsidP="6418ABFE" w:rsidRDefault="26BF67C1" w14:paraId="58D04DBC" w14:textId="0E211CFD">
      <w:pPr>
        <w:pStyle w:val="Ttulo3"/>
        <w:spacing w:line="360" w:lineRule="auto"/>
        <w:jc w:val="both"/>
      </w:pPr>
      <w:bookmarkStart w:name="_Toc110341090" w:id="32"/>
      <w:bookmarkStart w:name="_Toc456602776" w:id="33"/>
      <w:bookmarkStart w:name="_Toc430442350" w:id="34"/>
      <w:r>
        <w:t>Lista de Requisitos do Usuário</w:t>
      </w:r>
      <w:bookmarkEnd w:id="32"/>
    </w:p>
    <w:p w:rsidR="6C4C48EF" w:rsidP="00781832" w:rsidRDefault="00781832" w14:paraId="2B805AA3" w14:textId="19A4D058">
      <w:pPr>
        <w:pStyle w:val="PargrafodaLista"/>
        <w:numPr>
          <w:ilvl w:val="0"/>
          <w:numId w:val="41"/>
        </w:numPr>
        <w:spacing w:line="360" w:lineRule="auto"/>
        <w:jc w:val="both"/>
        <w:rPr>
          <w:rFonts w:eastAsia="Arial" w:cs="Arial"/>
          <w:color w:val="000000" w:themeColor="text1"/>
        </w:rPr>
      </w:pPr>
      <w:r w:rsidRPr="6418ABFE">
        <w:rPr>
          <w:rFonts w:eastAsia="Arial" w:cs="Arial"/>
          <w:color w:val="000000" w:themeColor="text1"/>
        </w:rPr>
        <w:t>O ator</w:t>
      </w:r>
      <w:r w:rsidRPr="6418ABFE" w:rsidR="6C4C48EF">
        <w:rPr>
          <w:rFonts w:eastAsia="Arial" w:cs="Arial"/>
          <w:color w:val="000000" w:themeColor="text1"/>
        </w:rPr>
        <w:t xml:space="preserve"> </w:t>
      </w:r>
      <w:r w:rsidRPr="6418ABFE" w:rsidR="73E33914">
        <w:rPr>
          <w:rFonts w:eastAsia="Arial" w:cs="Arial"/>
          <w:color w:val="000000" w:themeColor="text1"/>
        </w:rPr>
        <w:t xml:space="preserve">funcionário </w:t>
      </w:r>
      <w:r w:rsidRPr="6418ABFE" w:rsidR="6C4C48EF">
        <w:rPr>
          <w:rFonts w:eastAsia="Arial" w:cs="Arial"/>
          <w:color w:val="000000" w:themeColor="text1"/>
        </w:rPr>
        <w:t xml:space="preserve">Fatec </w:t>
      </w:r>
      <w:r w:rsidRPr="6418ABFE" w:rsidR="5BADB008">
        <w:rPr>
          <w:rFonts w:eastAsia="Arial" w:cs="Arial"/>
          <w:color w:val="000000" w:themeColor="text1"/>
        </w:rPr>
        <w:t xml:space="preserve">deve </w:t>
      </w:r>
      <w:r w:rsidRPr="6418ABFE" w:rsidR="6C4C48EF">
        <w:rPr>
          <w:rFonts w:eastAsia="Arial" w:cs="Arial"/>
          <w:color w:val="000000" w:themeColor="text1"/>
        </w:rPr>
        <w:t>criar um evento</w:t>
      </w:r>
      <w:r w:rsidRPr="6418ABFE">
        <w:rPr>
          <w:rFonts w:eastAsia="Arial" w:cs="Arial"/>
          <w:color w:val="000000" w:themeColor="text1"/>
        </w:rPr>
        <w:t xml:space="preserve"> no sistema</w:t>
      </w:r>
      <w:r w:rsidRPr="6418ABFE" w:rsidR="6C4C48EF">
        <w:rPr>
          <w:rFonts w:eastAsia="Arial" w:cs="Arial"/>
          <w:color w:val="000000" w:themeColor="text1"/>
        </w:rPr>
        <w:t xml:space="preserve">; </w:t>
      </w:r>
    </w:p>
    <w:p w:rsidR="6C4C48EF" w:rsidP="00781832" w:rsidRDefault="00781832" w14:paraId="020348B8" w14:textId="36894232">
      <w:pPr>
        <w:pStyle w:val="PargrafodaLista"/>
        <w:numPr>
          <w:ilvl w:val="0"/>
          <w:numId w:val="41"/>
        </w:numPr>
        <w:spacing w:line="360" w:lineRule="auto"/>
        <w:jc w:val="both"/>
        <w:rPr>
          <w:rFonts w:eastAsia="Arial" w:cs="Arial"/>
          <w:color w:val="000000" w:themeColor="text1"/>
        </w:rPr>
      </w:pPr>
      <w:r w:rsidRPr="6418ABFE">
        <w:rPr>
          <w:rFonts w:eastAsia="Arial" w:cs="Arial"/>
          <w:color w:val="000000" w:themeColor="text1"/>
        </w:rPr>
        <w:t>O ator</w:t>
      </w:r>
      <w:r w:rsidRPr="6418ABFE" w:rsidR="6C4C48EF">
        <w:rPr>
          <w:rFonts w:eastAsia="Arial" w:cs="Arial"/>
          <w:color w:val="000000" w:themeColor="text1"/>
        </w:rPr>
        <w:t xml:space="preserve"> </w:t>
      </w:r>
      <w:r w:rsidRPr="6418ABFE" w:rsidR="3D290545">
        <w:rPr>
          <w:rFonts w:eastAsia="Arial" w:cs="Arial"/>
          <w:color w:val="000000" w:themeColor="text1"/>
        </w:rPr>
        <w:t xml:space="preserve">funcionário </w:t>
      </w:r>
      <w:r w:rsidRPr="6418ABFE" w:rsidR="6C4C48EF">
        <w:rPr>
          <w:rFonts w:eastAsia="Arial" w:cs="Arial"/>
          <w:color w:val="000000" w:themeColor="text1"/>
        </w:rPr>
        <w:t xml:space="preserve">Fatec </w:t>
      </w:r>
      <w:r w:rsidRPr="6418ABFE" w:rsidR="3C3680E1">
        <w:rPr>
          <w:rFonts w:eastAsia="Arial" w:cs="Arial"/>
          <w:color w:val="000000" w:themeColor="text1"/>
        </w:rPr>
        <w:t>pod</w:t>
      </w:r>
      <w:r w:rsidRPr="6418ABFE" w:rsidR="1A91574B">
        <w:rPr>
          <w:rFonts w:eastAsia="Arial" w:cs="Arial"/>
          <w:color w:val="000000" w:themeColor="text1"/>
        </w:rPr>
        <w:t xml:space="preserve">e </w:t>
      </w:r>
      <w:r w:rsidRPr="6418ABFE" w:rsidR="6C4C48EF">
        <w:rPr>
          <w:rFonts w:eastAsia="Arial" w:cs="Arial"/>
          <w:color w:val="000000" w:themeColor="text1"/>
        </w:rPr>
        <w:t>anunciar um evento</w:t>
      </w:r>
      <w:r w:rsidRPr="6418ABFE">
        <w:rPr>
          <w:rFonts w:eastAsia="Arial" w:cs="Arial"/>
          <w:color w:val="000000" w:themeColor="text1"/>
        </w:rPr>
        <w:t xml:space="preserve"> no sistema</w:t>
      </w:r>
      <w:r w:rsidRPr="6418ABFE" w:rsidR="6C4C48EF">
        <w:rPr>
          <w:rFonts w:eastAsia="Arial" w:cs="Arial"/>
          <w:color w:val="000000" w:themeColor="text1"/>
        </w:rPr>
        <w:t xml:space="preserve">; </w:t>
      </w:r>
    </w:p>
    <w:p w:rsidR="6C4C48EF" w:rsidP="00781832" w:rsidRDefault="6C4C48EF" w14:paraId="28395BBB" w14:textId="2DA46C4F">
      <w:pPr>
        <w:pStyle w:val="PargrafodaLista"/>
        <w:numPr>
          <w:ilvl w:val="0"/>
          <w:numId w:val="41"/>
        </w:numPr>
        <w:spacing w:line="360" w:lineRule="auto"/>
        <w:jc w:val="both"/>
        <w:rPr>
          <w:rFonts w:eastAsia="Arial" w:cs="Arial"/>
          <w:color w:val="000000" w:themeColor="text1"/>
        </w:rPr>
      </w:pPr>
      <w:r w:rsidRPr="6418ABFE">
        <w:rPr>
          <w:rFonts w:eastAsia="Arial" w:cs="Arial"/>
          <w:color w:val="000000" w:themeColor="text1"/>
        </w:rPr>
        <w:t>O</w:t>
      </w:r>
      <w:r w:rsidRPr="6418ABFE" w:rsidR="00781832">
        <w:rPr>
          <w:rFonts w:eastAsia="Arial" w:cs="Arial"/>
          <w:color w:val="000000" w:themeColor="text1"/>
        </w:rPr>
        <w:t xml:space="preserve"> ator</w:t>
      </w:r>
      <w:r w:rsidRPr="6418ABFE">
        <w:rPr>
          <w:rFonts w:eastAsia="Arial" w:cs="Arial"/>
          <w:color w:val="000000" w:themeColor="text1"/>
        </w:rPr>
        <w:t xml:space="preserve"> </w:t>
      </w:r>
      <w:r w:rsidRPr="6418ABFE" w:rsidR="40AE3D05">
        <w:rPr>
          <w:rFonts w:eastAsia="Arial" w:cs="Arial"/>
          <w:color w:val="000000" w:themeColor="text1"/>
        </w:rPr>
        <w:t xml:space="preserve">usuário </w:t>
      </w:r>
      <w:r w:rsidRPr="6418ABFE">
        <w:rPr>
          <w:rFonts w:eastAsia="Arial" w:cs="Arial"/>
          <w:color w:val="000000" w:themeColor="text1"/>
        </w:rPr>
        <w:t xml:space="preserve">público </w:t>
      </w:r>
      <w:r w:rsidRPr="6418ABFE" w:rsidR="343C7BBF">
        <w:rPr>
          <w:rFonts w:eastAsia="Arial" w:cs="Arial"/>
          <w:color w:val="000000" w:themeColor="text1"/>
        </w:rPr>
        <w:t xml:space="preserve">deve </w:t>
      </w:r>
      <w:r w:rsidRPr="6418ABFE">
        <w:rPr>
          <w:rFonts w:eastAsia="Arial" w:cs="Arial"/>
          <w:color w:val="000000" w:themeColor="text1"/>
        </w:rPr>
        <w:t xml:space="preserve">se cadastrar no sistema; </w:t>
      </w:r>
    </w:p>
    <w:p w:rsidR="6C4C48EF" w:rsidP="00781832" w:rsidRDefault="6C4C48EF" w14:paraId="089671FE" w14:textId="3F91FDB3">
      <w:pPr>
        <w:pStyle w:val="PargrafodaLista"/>
        <w:numPr>
          <w:ilvl w:val="0"/>
          <w:numId w:val="41"/>
        </w:numPr>
        <w:spacing w:line="360" w:lineRule="auto"/>
        <w:jc w:val="both"/>
        <w:rPr>
          <w:rFonts w:eastAsia="Arial" w:cs="Arial"/>
          <w:color w:val="000000" w:themeColor="text1"/>
        </w:rPr>
      </w:pPr>
      <w:r w:rsidRPr="6418ABFE">
        <w:rPr>
          <w:rFonts w:eastAsia="Arial" w:cs="Arial"/>
          <w:color w:val="000000" w:themeColor="text1"/>
        </w:rPr>
        <w:t>O</w:t>
      </w:r>
      <w:r w:rsidRPr="6418ABFE" w:rsidR="00781832">
        <w:rPr>
          <w:rFonts w:eastAsia="Arial" w:cs="Arial"/>
          <w:color w:val="000000" w:themeColor="text1"/>
        </w:rPr>
        <w:t xml:space="preserve"> ator</w:t>
      </w:r>
      <w:r w:rsidRPr="6418ABFE">
        <w:rPr>
          <w:rFonts w:eastAsia="Arial" w:cs="Arial"/>
          <w:color w:val="000000" w:themeColor="text1"/>
        </w:rPr>
        <w:t xml:space="preserve"> </w:t>
      </w:r>
      <w:r w:rsidRPr="6418ABFE" w:rsidR="14D6488A">
        <w:rPr>
          <w:rFonts w:eastAsia="Arial" w:cs="Arial"/>
          <w:color w:val="000000" w:themeColor="text1"/>
        </w:rPr>
        <w:t>usuário público</w:t>
      </w:r>
      <w:r w:rsidRPr="6418ABFE">
        <w:rPr>
          <w:rFonts w:eastAsia="Arial" w:cs="Arial"/>
          <w:color w:val="000000" w:themeColor="text1"/>
        </w:rPr>
        <w:t xml:space="preserve"> </w:t>
      </w:r>
      <w:r w:rsidRPr="6418ABFE" w:rsidR="7617A886">
        <w:rPr>
          <w:rFonts w:eastAsia="Arial" w:cs="Arial"/>
          <w:color w:val="000000" w:themeColor="text1"/>
        </w:rPr>
        <w:t xml:space="preserve">deve </w:t>
      </w:r>
      <w:r w:rsidRPr="6418ABFE">
        <w:rPr>
          <w:rFonts w:eastAsia="Arial" w:cs="Arial"/>
          <w:color w:val="000000" w:themeColor="text1"/>
        </w:rPr>
        <w:t xml:space="preserve">se cadastrar com as suas credenciais da Fatec quando o evento não for aberto ao público; </w:t>
      </w:r>
    </w:p>
    <w:p w:rsidR="6C4C48EF" w:rsidP="00781832" w:rsidRDefault="6C4C48EF" w14:paraId="2E1B638B" w14:textId="4E6CED3B">
      <w:pPr>
        <w:pStyle w:val="PargrafodaLista"/>
        <w:numPr>
          <w:ilvl w:val="0"/>
          <w:numId w:val="41"/>
        </w:numPr>
        <w:spacing w:line="360" w:lineRule="auto"/>
        <w:jc w:val="both"/>
        <w:rPr>
          <w:rFonts w:eastAsia="Arial" w:cs="Arial"/>
          <w:color w:val="000000" w:themeColor="text1"/>
        </w:rPr>
      </w:pPr>
      <w:r w:rsidRPr="6418ABFE">
        <w:rPr>
          <w:rFonts w:eastAsia="Arial" w:cs="Arial"/>
          <w:color w:val="000000" w:themeColor="text1"/>
        </w:rPr>
        <w:t>O</w:t>
      </w:r>
      <w:r w:rsidRPr="6418ABFE" w:rsidR="00781832">
        <w:rPr>
          <w:rFonts w:eastAsia="Arial" w:cs="Arial"/>
          <w:color w:val="000000" w:themeColor="text1"/>
        </w:rPr>
        <w:t xml:space="preserve"> ator</w:t>
      </w:r>
      <w:r w:rsidRPr="6418ABFE">
        <w:rPr>
          <w:rFonts w:eastAsia="Arial" w:cs="Arial"/>
          <w:color w:val="000000" w:themeColor="text1"/>
        </w:rPr>
        <w:t xml:space="preserve"> </w:t>
      </w:r>
      <w:r w:rsidRPr="6418ABFE" w:rsidR="79307BF3">
        <w:rPr>
          <w:rFonts w:eastAsia="Arial" w:cs="Arial"/>
          <w:color w:val="000000" w:themeColor="text1"/>
        </w:rPr>
        <w:t xml:space="preserve">usuário público </w:t>
      </w:r>
      <w:r w:rsidRPr="6418ABFE" w:rsidR="27D1EE20">
        <w:rPr>
          <w:rFonts w:eastAsia="Arial" w:cs="Arial"/>
          <w:color w:val="000000" w:themeColor="text1"/>
        </w:rPr>
        <w:t xml:space="preserve">pode </w:t>
      </w:r>
      <w:r w:rsidRPr="6418ABFE">
        <w:rPr>
          <w:rFonts w:eastAsia="Arial" w:cs="Arial"/>
          <w:color w:val="000000" w:themeColor="text1"/>
        </w:rPr>
        <w:t>pesquisar p</w:t>
      </w:r>
      <w:r w:rsidRPr="6418ABFE" w:rsidR="64DE2B5E">
        <w:rPr>
          <w:rFonts w:eastAsia="Arial" w:cs="Arial"/>
          <w:color w:val="000000" w:themeColor="text1"/>
        </w:rPr>
        <w:t xml:space="preserve">or um </w:t>
      </w:r>
      <w:r w:rsidRPr="6418ABFE">
        <w:rPr>
          <w:rFonts w:eastAsia="Arial" w:cs="Arial"/>
          <w:color w:val="000000" w:themeColor="text1"/>
        </w:rPr>
        <w:t>evento</w:t>
      </w:r>
      <w:r w:rsidRPr="6418ABFE" w:rsidR="00781832">
        <w:rPr>
          <w:rFonts w:eastAsia="Arial" w:cs="Arial"/>
          <w:color w:val="000000" w:themeColor="text1"/>
        </w:rPr>
        <w:t xml:space="preserve"> no sistema</w:t>
      </w:r>
      <w:r w:rsidRPr="6418ABFE">
        <w:rPr>
          <w:rFonts w:eastAsia="Arial" w:cs="Arial"/>
          <w:color w:val="000000" w:themeColor="text1"/>
        </w:rPr>
        <w:t xml:space="preserve">; </w:t>
      </w:r>
    </w:p>
    <w:p w:rsidR="6C4C48EF" w:rsidP="00781832" w:rsidRDefault="6C4C48EF" w14:paraId="4FABD8F6" w14:textId="0A27DAF8">
      <w:pPr>
        <w:pStyle w:val="PargrafodaLista"/>
        <w:numPr>
          <w:ilvl w:val="0"/>
          <w:numId w:val="41"/>
        </w:numPr>
        <w:spacing w:line="360" w:lineRule="auto"/>
        <w:jc w:val="both"/>
        <w:rPr>
          <w:rFonts w:eastAsia="Arial" w:cs="Arial"/>
          <w:color w:val="000000" w:themeColor="text1"/>
        </w:rPr>
      </w:pPr>
      <w:r w:rsidRPr="6418ABFE">
        <w:rPr>
          <w:rFonts w:eastAsia="Arial" w:cs="Arial"/>
          <w:color w:val="000000" w:themeColor="text1"/>
        </w:rPr>
        <w:t>O</w:t>
      </w:r>
      <w:r w:rsidRPr="6418ABFE" w:rsidR="00781832">
        <w:rPr>
          <w:rFonts w:eastAsia="Arial" w:cs="Arial"/>
          <w:color w:val="000000" w:themeColor="text1"/>
        </w:rPr>
        <w:t xml:space="preserve"> ator</w:t>
      </w:r>
      <w:r w:rsidRPr="6418ABFE">
        <w:rPr>
          <w:rFonts w:eastAsia="Arial" w:cs="Arial"/>
          <w:color w:val="000000" w:themeColor="text1"/>
        </w:rPr>
        <w:t xml:space="preserve"> </w:t>
      </w:r>
      <w:r w:rsidRPr="6418ABFE" w:rsidR="6102A3CB">
        <w:rPr>
          <w:rFonts w:eastAsia="Arial" w:cs="Arial"/>
          <w:color w:val="000000" w:themeColor="text1"/>
        </w:rPr>
        <w:t xml:space="preserve">usuário público </w:t>
      </w:r>
      <w:r w:rsidRPr="6418ABFE" w:rsidR="15CBCE77">
        <w:rPr>
          <w:rFonts w:eastAsia="Arial" w:cs="Arial"/>
          <w:color w:val="000000" w:themeColor="text1"/>
        </w:rPr>
        <w:t xml:space="preserve">pode </w:t>
      </w:r>
      <w:r w:rsidRPr="6418ABFE">
        <w:rPr>
          <w:rFonts w:eastAsia="Arial" w:cs="Arial"/>
          <w:color w:val="000000" w:themeColor="text1"/>
        </w:rPr>
        <w:t>escolher um evento</w:t>
      </w:r>
      <w:r w:rsidRPr="6418ABFE" w:rsidR="00781832">
        <w:rPr>
          <w:rFonts w:eastAsia="Arial" w:cs="Arial"/>
          <w:color w:val="000000" w:themeColor="text1"/>
        </w:rPr>
        <w:t xml:space="preserve"> pelo sistema</w:t>
      </w:r>
      <w:r w:rsidRPr="6418ABFE">
        <w:rPr>
          <w:rFonts w:eastAsia="Arial" w:cs="Arial"/>
          <w:color w:val="000000" w:themeColor="text1"/>
        </w:rPr>
        <w:t xml:space="preserve">; </w:t>
      </w:r>
    </w:p>
    <w:p w:rsidR="6C4C48EF" w:rsidP="00781832" w:rsidRDefault="6C4C48EF" w14:paraId="121E87A7" w14:textId="182212F6">
      <w:pPr>
        <w:pStyle w:val="PargrafodaLista"/>
        <w:numPr>
          <w:ilvl w:val="0"/>
          <w:numId w:val="41"/>
        </w:numPr>
        <w:spacing w:line="360" w:lineRule="auto"/>
        <w:jc w:val="both"/>
        <w:rPr>
          <w:rFonts w:eastAsia="Arial" w:cs="Arial"/>
          <w:color w:val="000000" w:themeColor="text1"/>
        </w:rPr>
      </w:pPr>
      <w:r w:rsidRPr="6418ABFE">
        <w:rPr>
          <w:rFonts w:eastAsia="Arial" w:cs="Arial"/>
          <w:color w:val="000000" w:themeColor="text1"/>
        </w:rPr>
        <w:t>O</w:t>
      </w:r>
      <w:r w:rsidRPr="6418ABFE" w:rsidR="00781832">
        <w:rPr>
          <w:rFonts w:eastAsia="Arial" w:cs="Arial"/>
          <w:color w:val="000000" w:themeColor="text1"/>
        </w:rPr>
        <w:t xml:space="preserve"> ator</w:t>
      </w:r>
      <w:r w:rsidRPr="6418ABFE">
        <w:rPr>
          <w:rFonts w:eastAsia="Arial" w:cs="Arial"/>
          <w:color w:val="000000" w:themeColor="text1"/>
        </w:rPr>
        <w:t xml:space="preserve"> </w:t>
      </w:r>
      <w:r w:rsidRPr="6418ABFE" w:rsidR="6102A3CB">
        <w:rPr>
          <w:rFonts w:eastAsia="Arial" w:cs="Arial"/>
          <w:color w:val="000000" w:themeColor="text1"/>
        </w:rPr>
        <w:t xml:space="preserve">usuário público </w:t>
      </w:r>
      <w:r w:rsidRPr="6418ABFE" w:rsidR="64624C6A">
        <w:rPr>
          <w:rFonts w:eastAsia="Arial" w:cs="Arial"/>
          <w:color w:val="000000" w:themeColor="text1"/>
        </w:rPr>
        <w:t>pod</w:t>
      </w:r>
      <w:r w:rsidRPr="6418ABFE" w:rsidR="6B10F278">
        <w:rPr>
          <w:rFonts w:eastAsia="Arial" w:cs="Arial"/>
          <w:color w:val="000000" w:themeColor="text1"/>
        </w:rPr>
        <w:t xml:space="preserve">e </w:t>
      </w:r>
      <w:r w:rsidRPr="6418ABFE">
        <w:rPr>
          <w:rFonts w:eastAsia="Arial" w:cs="Arial"/>
          <w:color w:val="000000" w:themeColor="text1"/>
        </w:rPr>
        <w:t>se cadastrar no evento</w:t>
      </w:r>
      <w:r w:rsidRPr="6418ABFE" w:rsidR="00781832">
        <w:rPr>
          <w:rFonts w:eastAsia="Arial" w:cs="Arial"/>
          <w:color w:val="000000" w:themeColor="text1"/>
        </w:rPr>
        <w:t xml:space="preserve"> pelo sistema</w:t>
      </w:r>
      <w:r w:rsidRPr="6418ABFE">
        <w:rPr>
          <w:rFonts w:eastAsia="Arial" w:cs="Arial"/>
          <w:color w:val="000000" w:themeColor="text1"/>
        </w:rPr>
        <w:t xml:space="preserve">; </w:t>
      </w:r>
    </w:p>
    <w:p w:rsidR="6C4C48EF" w:rsidP="00781832" w:rsidRDefault="6C4C48EF" w14:paraId="7C3CF21E" w14:textId="0B66C23A">
      <w:pPr>
        <w:pStyle w:val="PargrafodaLista"/>
        <w:numPr>
          <w:ilvl w:val="0"/>
          <w:numId w:val="41"/>
        </w:numPr>
        <w:spacing w:line="360" w:lineRule="auto"/>
        <w:jc w:val="both"/>
        <w:rPr>
          <w:rFonts w:eastAsia="Arial" w:cs="Arial"/>
          <w:color w:val="000000" w:themeColor="text1"/>
        </w:rPr>
      </w:pPr>
      <w:r w:rsidRPr="6418ABFE">
        <w:rPr>
          <w:rFonts w:eastAsia="Arial" w:cs="Arial"/>
          <w:color w:val="000000" w:themeColor="text1"/>
        </w:rPr>
        <w:t>O</w:t>
      </w:r>
      <w:r w:rsidRPr="6418ABFE" w:rsidR="00781832">
        <w:rPr>
          <w:rFonts w:eastAsia="Arial" w:cs="Arial"/>
          <w:color w:val="000000" w:themeColor="text1"/>
        </w:rPr>
        <w:t xml:space="preserve"> ator</w:t>
      </w:r>
      <w:r w:rsidRPr="6418ABFE">
        <w:rPr>
          <w:rFonts w:eastAsia="Arial" w:cs="Arial"/>
          <w:color w:val="000000" w:themeColor="text1"/>
        </w:rPr>
        <w:t xml:space="preserve"> </w:t>
      </w:r>
      <w:r w:rsidRPr="6418ABFE" w:rsidR="39B2CCF2">
        <w:rPr>
          <w:rFonts w:eastAsia="Arial" w:cs="Arial"/>
          <w:color w:val="000000" w:themeColor="text1"/>
        </w:rPr>
        <w:t xml:space="preserve">usuário público </w:t>
      </w:r>
      <w:r w:rsidRPr="6418ABFE" w:rsidR="006DFB39">
        <w:rPr>
          <w:rFonts w:eastAsia="Arial" w:cs="Arial"/>
          <w:color w:val="000000" w:themeColor="text1"/>
        </w:rPr>
        <w:t>pod</w:t>
      </w:r>
      <w:r w:rsidRPr="6418ABFE" w:rsidR="6B10F278">
        <w:rPr>
          <w:rFonts w:eastAsia="Arial" w:cs="Arial"/>
          <w:color w:val="000000" w:themeColor="text1"/>
        </w:rPr>
        <w:t xml:space="preserve">e </w:t>
      </w:r>
      <w:r w:rsidRPr="6418ABFE">
        <w:rPr>
          <w:rFonts w:eastAsia="Arial" w:cs="Arial"/>
          <w:color w:val="000000" w:themeColor="text1"/>
        </w:rPr>
        <w:t>se credenciar ao evento</w:t>
      </w:r>
      <w:r w:rsidRPr="6418ABFE" w:rsidR="00781832">
        <w:rPr>
          <w:rFonts w:eastAsia="Arial" w:cs="Arial"/>
          <w:color w:val="000000" w:themeColor="text1"/>
        </w:rPr>
        <w:t xml:space="preserve"> pelo sistema</w:t>
      </w:r>
      <w:r w:rsidRPr="6418ABFE">
        <w:rPr>
          <w:rFonts w:eastAsia="Arial" w:cs="Arial"/>
          <w:color w:val="000000" w:themeColor="text1"/>
        </w:rPr>
        <w:t xml:space="preserve">; </w:t>
      </w:r>
    </w:p>
    <w:p w:rsidRPr="00781832" w:rsidR="3E44591A" w:rsidP="00781832" w:rsidRDefault="00781832" w14:paraId="0C2DBA07" w14:textId="03AF0B5C">
      <w:pPr>
        <w:pStyle w:val="PargrafodaLista"/>
        <w:numPr>
          <w:ilvl w:val="0"/>
          <w:numId w:val="41"/>
        </w:numPr>
        <w:spacing w:line="360" w:lineRule="auto"/>
        <w:jc w:val="both"/>
        <w:rPr>
          <w:rFonts w:eastAsia="Arial" w:cs="Arial"/>
          <w:color w:val="000000" w:themeColor="text1"/>
        </w:rPr>
      </w:pPr>
      <w:r w:rsidRPr="6418ABFE">
        <w:rPr>
          <w:rFonts w:eastAsia="Arial" w:cs="Arial"/>
          <w:color w:val="000000" w:themeColor="text1"/>
        </w:rPr>
        <w:t>O ator</w:t>
      </w:r>
      <w:r w:rsidRPr="6418ABFE" w:rsidR="6C4C48EF">
        <w:rPr>
          <w:rFonts w:eastAsia="Arial" w:cs="Arial"/>
          <w:color w:val="000000" w:themeColor="text1"/>
        </w:rPr>
        <w:t xml:space="preserve"> </w:t>
      </w:r>
      <w:r w:rsidRPr="6418ABFE" w:rsidR="021C72D0">
        <w:rPr>
          <w:rFonts w:eastAsia="Arial" w:cs="Arial"/>
          <w:color w:val="000000" w:themeColor="text1"/>
        </w:rPr>
        <w:t xml:space="preserve">funcionário Fatec </w:t>
      </w:r>
      <w:r w:rsidRPr="6418ABFE" w:rsidR="5A3DB378">
        <w:rPr>
          <w:rFonts w:eastAsia="Arial" w:cs="Arial"/>
          <w:color w:val="000000" w:themeColor="text1"/>
        </w:rPr>
        <w:t xml:space="preserve">deve </w:t>
      </w:r>
      <w:r w:rsidRPr="6418ABFE" w:rsidR="6C4C48EF">
        <w:rPr>
          <w:rFonts w:eastAsia="Arial" w:cs="Arial"/>
          <w:color w:val="000000" w:themeColor="text1"/>
        </w:rPr>
        <w:t>emitir o certificado para o público presente</w:t>
      </w:r>
      <w:r w:rsidRPr="6418ABFE">
        <w:rPr>
          <w:rFonts w:eastAsia="Arial" w:cs="Arial"/>
          <w:color w:val="000000" w:themeColor="text1"/>
        </w:rPr>
        <w:t xml:space="preserve"> pelo sistema</w:t>
      </w:r>
      <w:r w:rsidRPr="6418ABFE" w:rsidR="6C4C48EF">
        <w:rPr>
          <w:rFonts w:eastAsia="Arial" w:cs="Arial"/>
          <w:color w:val="000000" w:themeColor="text1"/>
        </w:rPr>
        <w:t>;</w:t>
      </w:r>
    </w:p>
    <w:p w:rsidR="00A5669C" w:rsidP="004C6A9D" w:rsidRDefault="439FECDE" w14:paraId="1ED2F971" w14:textId="78A4C349">
      <w:pPr>
        <w:pStyle w:val="Ttulo3"/>
        <w:numPr>
          <w:ilvl w:val="0"/>
          <w:numId w:val="0"/>
        </w:numPr>
        <w:spacing w:line="360" w:lineRule="auto"/>
        <w:jc w:val="both"/>
      </w:pPr>
      <w:bookmarkStart w:name="_Toc110341091" w:id="35"/>
      <w:r>
        <w:t xml:space="preserve">3.2.2 </w:t>
      </w:r>
      <w:r w:rsidR="1462E67B">
        <w:t>Descrição dos Atores</w:t>
      </w:r>
      <w:bookmarkEnd w:id="35"/>
    </w:p>
    <w:p w:rsidR="00A5669C" w:rsidP="004C6A9D" w:rsidRDefault="6613F187" w14:paraId="07FD722C" w14:textId="0E0FA7BC">
      <w:pPr>
        <w:pStyle w:val="Ttulo4"/>
        <w:spacing w:line="360" w:lineRule="auto"/>
        <w:jc w:val="both"/>
      </w:pPr>
      <w:r>
        <w:t>Ator 1</w:t>
      </w:r>
      <w:r w:rsidR="0F63B6F0">
        <w:t xml:space="preserve"> - Funcionário</w:t>
      </w:r>
      <w:r w:rsidR="7952304B">
        <w:t xml:space="preserve"> FATEC</w:t>
      </w:r>
    </w:p>
    <w:p w:rsidRPr="006C7663" w:rsidR="1C192146" w:rsidP="004C6A9D" w:rsidRDefault="2BA54D2E" w14:paraId="1E7AF109" w14:textId="48E4282F">
      <w:pPr>
        <w:spacing w:line="360" w:lineRule="auto"/>
        <w:ind w:firstLine="720"/>
        <w:jc w:val="both"/>
        <w:rPr>
          <w:rFonts w:eastAsia="Arial" w:cs="Arial"/>
          <w:color w:val="000000" w:themeColor="text1"/>
        </w:rPr>
      </w:pPr>
      <w:r w:rsidRPr="3E44591A">
        <w:rPr>
          <w:rFonts w:eastAsia="Arial" w:cs="Arial"/>
          <w:color w:val="000000" w:themeColor="text1"/>
        </w:rPr>
        <w:t>É r</w:t>
      </w:r>
      <w:r w:rsidRPr="3E44591A" w:rsidR="1C192146">
        <w:rPr>
          <w:rFonts w:eastAsia="Arial" w:cs="Arial"/>
          <w:color w:val="000000" w:themeColor="text1"/>
        </w:rPr>
        <w:t>esponsável por criar e manter os eventos e emitir certificados</w:t>
      </w:r>
      <w:r w:rsidRPr="3E44591A" w:rsidR="4F09F884">
        <w:rPr>
          <w:rFonts w:eastAsia="Arial" w:cs="Arial"/>
          <w:color w:val="000000" w:themeColor="text1"/>
        </w:rPr>
        <w:t>.</w:t>
      </w:r>
    </w:p>
    <w:p w:rsidR="00A5669C" w:rsidP="004C6A9D" w:rsidRDefault="6613F187" w14:paraId="18543C45" w14:textId="0617CF29">
      <w:pPr>
        <w:pStyle w:val="Ttulo4"/>
        <w:spacing w:line="360" w:lineRule="auto"/>
        <w:jc w:val="both"/>
      </w:pPr>
      <w:r>
        <w:t>Ator 2</w:t>
      </w:r>
      <w:r w:rsidR="347C7CBF">
        <w:t xml:space="preserve"> - Usuário público</w:t>
      </w:r>
    </w:p>
    <w:p w:rsidR="3E44591A" w:rsidP="004C6A9D" w:rsidRDefault="17AE7466" w14:paraId="7EC43966" w14:textId="38FEF2BA">
      <w:pPr>
        <w:spacing w:line="360" w:lineRule="auto"/>
        <w:ind w:firstLine="720"/>
        <w:jc w:val="both"/>
        <w:rPr>
          <w:rFonts w:eastAsia="Arial" w:cs="Arial"/>
          <w:color w:val="000000" w:themeColor="text1"/>
        </w:rPr>
      </w:pPr>
      <w:r w:rsidRPr="3E44591A">
        <w:rPr>
          <w:rFonts w:eastAsia="Arial" w:cs="Arial"/>
          <w:color w:val="000000" w:themeColor="text1"/>
        </w:rPr>
        <w:t>Compõe o p</w:t>
      </w:r>
      <w:r w:rsidRPr="3E44591A" w:rsidR="6B748461">
        <w:rPr>
          <w:rFonts w:eastAsia="Arial" w:cs="Arial"/>
          <w:color w:val="000000" w:themeColor="text1"/>
        </w:rPr>
        <w:t>úblico</w:t>
      </w:r>
      <w:r w:rsidRPr="3E44591A" w:rsidR="6B275F84">
        <w:rPr>
          <w:rFonts w:eastAsia="Arial" w:cs="Arial"/>
          <w:color w:val="000000" w:themeColor="text1"/>
        </w:rPr>
        <w:t xml:space="preserve"> geral,</w:t>
      </w:r>
      <w:r w:rsidRPr="3E44591A" w:rsidR="6B748461">
        <w:rPr>
          <w:rFonts w:eastAsia="Arial" w:cs="Arial"/>
          <w:color w:val="000000" w:themeColor="text1"/>
        </w:rPr>
        <w:t xml:space="preserve"> que pode registrar a sua participação em eventos</w:t>
      </w:r>
      <w:r w:rsidRPr="3E44591A" w:rsidR="1EB91F6A">
        <w:rPr>
          <w:rFonts w:eastAsia="Arial" w:cs="Arial"/>
          <w:color w:val="000000" w:themeColor="text1"/>
        </w:rPr>
        <w:t xml:space="preserve"> não exclusivos,</w:t>
      </w:r>
      <w:r w:rsidRPr="3E44591A" w:rsidR="6B748461">
        <w:rPr>
          <w:rFonts w:eastAsia="Arial" w:cs="Arial"/>
          <w:color w:val="000000" w:themeColor="text1"/>
        </w:rPr>
        <w:t xml:space="preserve"> e gerir certificados</w:t>
      </w:r>
      <w:r w:rsidRPr="3E44591A" w:rsidR="671E03BA">
        <w:rPr>
          <w:rFonts w:eastAsia="Arial" w:cs="Arial"/>
          <w:color w:val="000000" w:themeColor="text1"/>
        </w:rPr>
        <w:t>.</w:t>
      </w:r>
    </w:p>
    <w:p w:rsidR="179F14D5" w:rsidP="004C6A9D" w:rsidRDefault="179F14D5" w14:paraId="255BA400" w14:textId="453D85C1">
      <w:pPr>
        <w:spacing w:line="360" w:lineRule="auto"/>
        <w:jc w:val="both"/>
        <w:rPr>
          <w:rFonts w:eastAsia="Arial" w:cs="Arial"/>
          <w:color w:val="000000" w:themeColor="text1"/>
          <w:sz w:val="28"/>
          <w:szCs w:val="28"/>
        </w:rPr>
      </w:pPr>
      <w:r w:rsidRPr="3E44591A">
        <w:rPr>
          <w:rFonts w:eastAsia="Arial" w:cs="Arial"/>
          <w:color w:val="000000" w:themeColor="text1"/>
        </w:rPr>
        <w:t>3.3.2.3</w:t>
      </w:r>
      <w:r>
        <w:tab/>
      </w:r>
      <w:r w:rsidRPr="3E44591A" w:rsidR="1F6A7BDB">
        <w:rPr>
          <w:rFonts w:eastAsia="Arial" w:cs="Arial"/>
          <w:color w:val="000000" w:themeColor="text1"/>
          <w:sz w:val="28"/>
          <w:szCs w:val="28"/>
        </w:rPr>
        <w:t>Ator 3 - Usuário Fatec</w:t>
      </w:r>
    </w:p>
    <w:p w:rsidRPr="004C6A9D" w:rsidR="004C6A9D" w:rsidP="004C6A9D" w:rsidRDefault="70B0C8C3" w14:paraId="1AF381A1" w14:textId="0D949560">
      <w:pPr>
        <w:spacing w:line="360" w:lineRule="auto"/>
        <w:ind w:firstLine="709"/>
        <w:jc w:val="both"/>
        <w:rPr>
          <w:rFonts w:eastAsia="Arial" w:cs="Arial"/>
          <w:color w:val="000000" w:themeColor="text1"/>
        </w:rPr>
      </w:pPr>
      <w:r w:rsidRPr="6418ABFE">
        <w:rPr>
          <w:rFonts w:eastAsia="Arial" w:cs="Arial"/>
          <w:color w:val="000000" w:themeColor="text1"/>
        </w:rPr>
        <w:t>Compõe os acadêmicos da Fatec, que podem registrar sua participação em eventos</w:t>
      </w:r>
      <w:r w:rsidRPr="6418ABFE" w:rsidR="004C6A9D">
        <w:rPr>
          <w:rFonts w:eastAsia="Arial" w:cs="Arial"/>
          <w:color w:val="000000" w:themeColor="text1"/>
        </w:rPr>
        <w:t xml:space="preserve"> </w:t>
      </w:r>
      <w:r w:rsidRPr="6418ABFE">
        <w:rPr>
          <w:rFonts w:eastAsia="Arial" w:cs="Arial"/>
          <w:color w:val="000000" w:themeColor="text1"/>
        </w:rPr>
        <w:t>exclusivos e não exclusivos, e gerir certificados.</w:t>
      </w:r>
    </w:p>
    <w:p w:rsidR="6418ABFE" w:rsidP="6418ABFE" w:rsidRDefault="6418ABFE" w14:paraId="3274691D" w14:textId="3F7ACDB9">
      <w:pPr>
        <w:spacing w:line="360" w:lineRule="auto"/>
        <w:ind w:firstLine="709"/>
        <w:jc w:val="both"/>
        <w:rPr>
          <w:rFonts w:eastAsia="Arial" w:cs="Arial"/>
          <w:color w:val="000000" w:themeColor="text1"/>
        </w:rPr>
      </w:pPr>
    </w:p>
    <w:p w:rsidR="2000AF9E" w:rsidP="6418ABFE" w:rsidRDefault="2000AF9E" w14:paraId="18E3E275" w14:textId="1612C247">
      <w:pPr>
        <w:pStyle w:val="Ttulo2"/>
      </w:pPr>
      <w:r>
        <w:t>Estrutura Analítica do Projeto</w:t>
      </w:r>
    </w:p>
    <w:p w:rsidR="00227EAA" w:rsidP="00227EAA" w:rsidRDefault="00227EAA" w14:paraId="213C11F8" w14:textId="188A1E94"/>
    <w:p w:rsidR="003353E4" w:rsidP="003353E4" w:rsidRDefault="2FA419F8" w14:paraId="65F5D86A" w14:textId="51448F9C">
      <w:pPr>
        <w:pStyle w:val="Legenda"/>
        <w:keepNext/>
        <w:jc w:val="center"/>
      </w:pPr>
      <w:bookmarkStart w:name="_Toc110341028" w:id="36"/>
      <w:r>
        <w:t xml:space="preserve">Figura </w:t>
      </w:r>
      <w:r w:rsidR="00565C67">
        <w:t>3</w:t>
      </w:r>
      <w:r>
        <w:t xml:space="preserve"> Estrutura analítica do projeto</w:t>
      </w:r>
      <w:bookmarkEnd w:id="36"/>
    </w:p>
    <w:p w:rsidRPr="00E868FC" w:rsidR="00227EAA" w:rsidP="00D65CD4" w:rsidRDefault="02DA62E6" w14:paraId="280F2698" w14:textId="6A02167B">
      <w:pPr>
        <w:keepNext/>
        <w:spacing w:beforeAutospacing="1" w:afterAutospacing="1"/>
        <w:ind w:left="-1008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7577878D" wp14:editId="7C991D5A">
            <wp:extent cx="7143421" cy="2762123"/>
            <wp:effectExtent l="0" t="0" r="0" b="0"/>
            <wp:docPr id="820364201" name="Imagem 8203642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2036420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421" cy="276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CD4" w:rsidR="5E2512CA">
        <w:rPr>
          <w:i/>
          <w:iCs/>
          <w:color w:val="44546A" w:themeColor="text2"/>
          <w:sz w:val="18"/>
          <w:szCs w:val="18"/>
        </w:rPr>
        <w:t xml:space="preserve">Fonte: </w:t>
      </w:r>
      <w:r w:rsidRPr="00D65CD4" w:rsidR="28E10490">
        <w:rPr>
          <w:i/>
          <w:iCs/>
          <w:color w:val="44546A" w:themeColor="text2"/>
          <w:sz w:val="18"/>
          <w:szCs w:val="18"/>
        </w:rPr>
        <w:t>os autores</w:t>
      </w:r>
    </w:p>
    <w:p w:rsidRPr="00227EAA" w:rsidR="009549D2" w:rsidP="00227EAA" w:rsidRDefault="009549D2" w14:paraId="4080A895" w14:textId="77777777"/>
    <w:p w:rsidR="00912000" w:rsidP="00145E9A" w:rsidRDefault="00912000" w14:paraId="007811C0" w14:textId="5E1D185B">
      <w:pPr>
        <w:pStyle w:val="Ttulo2"/>
      </w:pPr>
      <w:bookmarkStart w:name="_Toc110341093" w:id="37"/>
      <w:r>
        <w:t>Estimativa de Custo do Projeto</w:t>
      </w:r>
      <w:bookmarkEnd w:id="37"/>
    </w:p>
    <w:p w:rsidRPr="000310A9" w:rsidR="00E868FC" w:rsidP="3E44591A" w:rsidRDefault="00E868FC" w14:paraId="4FD21893" w14:textId="4EB54679">
      <w:pPr>
        <w:pStyle w:val="Legenda"/>
        <w:keepNext/>
        <w:widowControl/>
        <w:spacing w:line="240" w:lineRule="auto"/>
      </w:pPr>
    </w:p>
    <w:p w:rsidRPr="000310A9" w:rsidR="002C1E8B" w:rsidP="002C1E8B" w:rsidRDefault="004A3B70" w14:paraId="528AC485" w14:textId="1046A765">
      <w:pPr>
        <w:pStyle w:val="Legenda"/>
        <w:keepNext/>
        <w:jc w:val="center"/>
      </w:pPr>
      <w:bookmarkStart w:name="_Toc110341013" w:id="38"/>
      <w:r>
        <w:t xml:space="preserve">Quadro </w:t>
      </w:r>
      <w:r w:rsidR="00262278">
        <w:t>10</w:t>
      </w:r>
      <w:r>
        <w:t xml:space="preserve"> Estimativa de custo com recursos humanos</w:t>
      </w:r>
      <w:bookmarkEnd w:id="38"/>
    </w:p>
    <w:tbl>
      <w:tblPr>
        <w:tblStyle w:val="Tabelacomgrade"/>
        <w:tblW w:w="9348" w:type="dxa"/>
        <w:tblLayout w:type="fixed"/>
        <w:tblLook w:val="0000" w:firstRow="0" w:lastRow="0" w:firstColumn="0" w:lastColumn="0" w:noHBand="0" w:noVBand="0"/>
      </w:tblPr>
      <w:tblGrid>
        <w:gridCol w:w="2505"/>
        <w:gridCol w:w="1830"/>
        <w:gridCol w:w="1380"/>
        <w:gridCol w:w="1890"/>
        <w:gridCol w:w="1743"/>
      </w:tblGrid>
      <w:tr w:rsidR="3785681D" w:rsidTr="003C6A8F" w14:paraId="6597B7D9" w14:textId="77777777">
        <w:trPr>
          <w:trHeight w:val="825"/>
        </w:trPr>
        <w:tc>
          <w:tcPr>
            <w:tcW w:w="25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9D9D9" w:themeFill="background1" w:themeFillShade="D9"/>
          </w:tcPr>
          <w:p w:rsidR="3785681D" w:rsidP="3E44591A" w:rsidRDefault="174B3F5D" w14:paraId="5AC415FD" w14:textId="546F0EBF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Nome do </w:t>
            </w:r>
          </w:p>
          <w:p w:rsidR="3785681D" w:rsidP="3E44591A" w:rsidRDefault="174B3F5D" w14:paraId="2F87422D" w14:textId="01858B4B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Colaborador </w:t>
            </w: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9D9D9" w:themeFill="background1" w:themeFillShade="D9"/>
          </w:tcPr>
          <w:p w:rsidR="3785681D" w:rsidP="3E44591A" w:rsidRDefault="174B3F5D" w14:paraId="3CCBF202" w14:textId="39763F37">
            <w:pPr>
              <w:spacing w:line="259" w:lineRule="auto"/>
              <w:ind w:left="20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Tarefa </w:t>
            </w:r>
          </w:p>
        </w:tc>
        <w:tc>
          <w:tcPr>
            <w:tcW w:w="13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9D9D9" w:themeFill="background1" w:themeFillShade="D9"/>
          </w:tcPr>
          <w:p w:rsidR="3785681D" w:rsidP="3E44591A" w:rsidRDefault="174B3F5D" w14:paraId="3AE50EC5" w14:textId="5CC663B5">
            <w:pPr>
              <w:spacing w:line="259" w:lineRule="auto"/>
              <w:ind w:left="8" w:right="26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Esforço em Horas </w:t>
            </w:r>
          </w:p>
        </w:tc>
        <w:tc>
          <w:tcPr>
            <w:tcW w:w="18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9D9D9" w:themeFill="background1" w:themeFillShade="D9"/>
          </w:tcPr>
          <w:p w:rsidR="3785681D" w:rsidP="3E44591A" w:rsidRDefault="174B3F5D" w14:paraId="75967F02" w14:textId="1A93AD04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Remuneração por Hora (R$) </w:t>
            </w:r>
          </w:p>
        </w:tc>
        <w:tc>
          <w:tcPr>
            <w:tcW w:w="174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9D9D9" w:themeFill="background1" w:themeFillShade="D9"/>
          </w:tcPr>
          <w:p w:rsidR="3785681D" w:rsidP="3E44591A" w:rsidRDefault="174B3F5D" w14:paraId="1285E70C" w14:textId="78545773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Remuneração </w:t>
            </w:r>
          </w:p>
          <w:p w:rsidR="3785681D" w:rsidP="3E44591A" w:rsidRDefault="174B3F5D" w14:paraId="1A38B04B" w14:textId="3949D795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Total para a </w:t>
            </w:r>
          </w:p>
          <w:p w:rsidR="3785681D" w:rsidP="3E44591A" w:rsidRDefault="174B3F5D" w14:paraId="00AD83C1" w14:textId="42CBF079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Tarefa (R$) </w:t>
            </w:r>
          </w:p>
        </w:tc>
      </w:tr>
      <w:tr w:rsidR="3785681D" w:rsidTr="003C6A8F" w14:paraId="1491F86C" w14:textId="77777777">
        <w:trPr>
          <w:trHeight w:val="300"/>
        </w:trPr>
        <w:tc>
          <w:tcPr>
            <w:tcW w:w="25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4872C068" w14:textId="7B3616EE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Níkolas Yan de Oliveria Costa</w:t>
            </w: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1D214921" w14:textId="6F3B6217">
            <w:pPr>
              <w:spacing w:line="259" w:lineRule="auto"/>
              <w:ind w:left="20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Supervisionar e coordenar o projeto</w:t>
            </w:r>
          </w:p>
        </w:tc>
        <w:tc>
          <w:tcPr>
            <w:tcW w:w="13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1E6E6BE2" w14:textId="08180C3D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  <w:r w:rsidRPr="3E44591A" w:rsidR="09035D4F">
              <w:rPr>
                <w:rFonts w:eastAsia="Arial" w:cs="Arial"/>
                <w:color w:val="000000" w:themeColor="text1"/>
              </w:rPr>
              <w:t xml:space="preserve">80 </w:t>
            </w:r>
            <w:r w:rsidRPr="3E44591A">
              <w:rPr>
                <w:rFonts w:eastAsia="Arial" w:cs="Arial"/>
                <w:color w:val="000000" w:themeColor="text1"/>
              </w:rPr>
              <w:t>horas</w:t>
            </w:r>
          </w:p>
        </w:tc>
        <w:tc>
          <w:tcPr>
            <w:tcW w:w="18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045146C9" w14:textId="3A49B777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R$40,00/h</w:t>
            </w:r>
          </w:p>
        </w:tc>
        <w:tc>
          <w:tcPr>
            <w:tcW w:w="174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1E5AEFAA" w14:textId="6FB5ECB0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</w:t>
            </w:r>
            <w:r w:rsidRPr="3E44591A" w:rsidR="00833B2B">
              <w:rPr>
                <w:rFonts w:eastAsia="Arial" w:cs="Arial"/>
                <w:color w:val="000000" w:themeColor="text1"/>
              </w:rPr>
              <w:t>3</w:t>
            </w:r>
            <w:r w:rsidRPr="3E44591A">
              <w:rPr>
                <w:rFonts w:eastAsia="Arial" w:cs="Arial"/>
                <w:color w:val="000000" w:themeColor="text1"/>
              </w:rPr>
              <w:t>200,00</w:t>
            </w:r>
          </w:p>
        </w:tc>
      </w:tr>
      <w:tr w:rsidR="3785681D" w:rsidTr="003C6A8F" w14:paraId="0F3E49FD" w14:textId="77777777">
        <w:trPr>
          <w:trHeight w:val="585"/>
        </w:trPr>
        <w:tc>
          <w:tcPr>
            <w:tcW w:w="25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4EDF11F5" w14:textId="76F4332B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Daniel Irineu dos Santo</w:t>
            </w: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5272251B" w14:textId="25EC4570">
            <w:pPr>
              <w:spacing w:line="259" w:lineRule="auto"/>
              <w:ind w:left="20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Desenvolver e projetar o sistema </w:t>
            </w:r>
          </w:p>
        </w:tc>
        <w:tc>
          <w:tcPr>
            <w:tcW w:w="13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05CF73AC" w14:textId="3FB6591B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  <w:r w:rsidRPr="3E44591A" w:rsidR="70810776">
              <w:rPr>
                <w:rFonts w:eastAsia="Arial" w:cs="Arial"/>
                <w:color w:val="000000" w:themeColor="text1"/>
              </w:rPr>
              <w:t xml:space="preserve">80 </w:t>
            </w:r>
            <w:r w:rsidRPr="3E44591A">
              <w:rPr>
                <w:rFonts w:eastAsia="Arial" w:cs="Arial"/>
                <w:color w:val="000000" w:themeColor="text1"/>
              </w:rPr>
              <w:t>horas</w:t>
            </w:r>
          </w:p>
        </w:tc>
        <w:tc>
          <w:tcPr>
            <w:tcW w:w="18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5FDFFCF2" w14:textId="1B72080C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R$40,00/h</w:t>
            </w:r>
          </w:p>
        </w:tc>
        <w:tc>
          <w:tcPr>
            <w:tcW w:w="174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651688CA" w14:textId="5BE41FF6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</w:t>
            </w:r>
            <w:r w:rsidRPr="3E44591A" w:rsidR="00833B2B">
              <w:rPr>
                <w:rFonts w:eastAsia="Arial" w:cs="Arial"/>
                <w:color w:val="000000" w:themeColor="text1"/>
              </w:rPr>
              <w:t>3</w:t>
            </w:r>
            <w:r w:rsidRPr="3E44591A">
              <w:rPr>
                <w:rFonts w:eastAsia="Arial" w:cs="Arial"/>
                <w:color w:val="000000" w:themeColor="text1"/>
              </w:rPr>
              <w:t>200,00</w:t>
            </w:r>
          </w:p>
        </w:tc>
      </w:tr>
      <w:tr w:rsidR="3785681D" w:rsidTr="003C6A8F" w14:paraId="66289CFB" w14:textId="77777777">
        <w:trPr>
          <w:trHeight w:val="270"/>
        </w:trPr>
        <w:tc>
          <w:tcPr>
            <w:tcW w:w="25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385C8E3E" w14:textId="1C4C3BE0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Felipe Maximo Colen</w:t>
            </w: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271E4825" w14:textId="4EF0BD39">
            <w:pPr>
              <w:spacing w:line="259" w:lineRule="auto"/>
              <w:ind w:left="20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Arquitetar e desenvolver o banco de dados</w:t>
            </w:r>
          </w:p>
        </w:tc>
        <w:tc>
          <w:tcPr>
            <w:tcW w:w="13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486905BD" w14:textId="07CF4C6F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  <w:r w:rsidRPr="3E44591A" w:rsidR="05C8D125">
              <w:rPr>
                <w:rFonts w:eastAsia="Arial" w:cs="Arial"/>
                <w:color w:val="000000" w:themeColor="text1"/>
              </w:rPr>
              <w:t xml:space="preserve">80 </w:t>
            </w:r>
            <w:r w:rsidRPr="3E44591A">
              <w:rPr>
                <w:rFonts w:eastAsia="Arial" w:cs="Arial"/>
                <w:color w:val="000000" w:themeColor="text1"/>
              </w:rPr>
              <w:t>horas</w:t>
            </w:r>
          </w:p>
        </w:tc>
        <w:tc>
          <w:tcPr>
            <w:tcW w:w="18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74BBA6EB" w14:textId="56CDF206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R$40,00/h</w:t>
            </w:r>
          </w:p>
        </w:tc>
        <w:tc>
          <w:tcPr>
            <w:tcW w:w="174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0BBB5E1A" w14:textId="7F398506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</w:t>
            </w:r>
            <w:r w:rsidRPr="3E44591A" w:rsidR="37484BC8">
              <w:rPr>
                <w:rFonts w:eastAsia="Arial" w:cs="Arial"/>
                <w:color w:val="000000" w:themeColor="text1"/>
              </w:rPr>
              <w:t>3</w:t>
            </w:r>
            <w:r w:rsidRPr="3E44591A">
              <w:rPr>
                <w:rFonts w:eastAsia="Arial" w:cs="Arial"/>
                <w:color w:val="000000" w:themeColor="text1"/>
              </w:rPr>
              <w:t>200,00</w:t>
            </w:r>
          </w:p>
        </w:tc>
      </w:tr>
      <w:tr w:rsidR="3785681D" w:rsidTr="003C6A8F" w14:paraId="4E16EC99" w14:textId="77777777">
        <w:trPr>
          <w:trHeight w:val="270"/>
        </w:trPr>
        <w:tc>
          <w:tcPr>
            <w:tcW w:w="25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6E0CC8A0" w14:textId="1F76C195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Víctor dos Santos Viana</w:t>
            </w: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5AE82E21" w14:textId="1FCF92FB">
            <w:pPr>
              <w:spacing w:line="259" w:lineRule="auto"/>
              <w:ind w:left="20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Analisar e testar o sistema</w:t>
            </w:r>
          </w:p>
        </w:tc>
        <w:tc>
          <w:tcPr>
            <w:tcW w:w="13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34B48475" w14:textId="7843083F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  <w:r w:rsidRPr="3E44591A" w:rsidR="179A4631">
              <w:rPr>
                <w:rFonts w:eastAsia="Arial" w:cs="Arial"/>
                <w:color w:val="000000" w:themeColor="text1"/>
              </w:rPr>
              <w:t xml:space="preserve">80 </w:t>
            </w:r>
            <w:r w:rsidRPr="3E44591A">
              <w:rPr>
                <w:rFonts w:eastAsia="Arial" w:cs="Arial"/>
                <w:color w:val="000000" w:themeColor="text1"/>
              </w:rPr>
              <w:t>horas</w:t>
            </w:r>
          </w:p>
        </w:tc>
        <w:tc>
          <w:tcPr>
            <w:tcW w:w="18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7CB3CBD7" w14:textId="3EF33E4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R$40,00/h</w:t>
            </w:r>
          </w:p>
        </w:tc>
        <w:tc>
          <w:tcPr>
            <w:tcW w:w="174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2E5B8AF2" w14:textId="3AD9C187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</w:t>
            </w:r>
            <w:r w:rsidRPr="3E44591A" w:rsidR="655E5C34">
              <w:rPr>
                <w:rFonts w:eastAsia="Arial" w:cs="Arial"/>
                <w:color w:val="000000" w:themeColor="text1"/>
              </w:rPr>
              <w:t>3</w:t>
            </w:r>
            <w:r w:rsidRPr="3E44591A">
              <w:rPr>
                <w:rFonts w:eastAsia="Arial" w:cs="Arial"/>
                <w:color w:val="000000" w:themeColor="text1"/>
              </w:rPr>
              <w:t>200,00</w:t>
            </w:r>
          </w:p>
        </w:tc>
      </w:tr>
      <w:tr w:rsidR="3785681D" w:rsidTr="003C6A8F" w14:paraId="3C84252D" w14:textId="77777777">
        <w:trPr>
          <w:trHeight w:val="270"/>
        </w:trPr>
        <w:tc>
          <w:tcPr>
            <w:tcW w:w="25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73EB1FF4" w14:textId="11FE99C9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Nicoly De Oliveira Avelino</w:t>
            </w: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63711590" w14:textId="45B39F3D">
            <w:pPr>
              <w:spacing w:line="259" w:lineRule="auto"/>
              <w:ind w:left="20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Detectar e corrigir falhas no sistema</w:t>
            </w:r>
          </w:p>
        </w:tc>
        <w:tc>
          <w:tcPr>
            <w:tcW w:w="13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2DCCC9C3" w14:textId="1340FD1B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  <w:r w:rsidRPr="3E44591A" w:rsidR="4DB3BC98">
              <w:rPr>
                <w:rFonts w:eastAsia="Arial" w:cs="Arial"/>
                <w:color w:val="000000" w:themeColor="text1"/>
              </w:rPr>
              <w:t xml:space="preserve">80 </w:t>
            </w:r>
            <w:r w:rsidRPr="3E44591A">
              <w:rPr>
                <w:rFonts w:eastAsia="Arial" w:cs="Arial"/>
                <w:color w:val="000000" w:themeColor="text1"/>
              </w:rPr>
              <w:t>horas</w:t>
            </w:r>
          </w:p>
        </w:tc>
        <w:tc>
          <w:tcPr>
            <w:tcW w:w="18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7B2839BE" w14:textId="470AEAA5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R$40,00/h</w:t>
            </w:r>
          </w:p>
        </w:tc>
        <w:tc>
          <w:tcPr>
            <w:tcW w:w="174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2AA6ADFB" w14:textId="2892A734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</w:t>
            </w:r>
            <w:r w:rsidRPr="3E44591A" w:rsidR="164B0D47">
              <w:rPr>
                <w:rFonts w:eastAsia="Arial" w:cs="Arial"/>
                <w:color w:val="000000" w:themeColor="text1"/>
              </w:rPr>
              <w:t>3</w:t>
            </w:r>
            <w:r w:rsidRPr="3E44591A">
              <w:rPr>
                <w:rFonts w:eastAsia="Arial" w:cs="Arial"/>
                <w:color w:val="000000" w:themeColor="text1"/>
              </w:rPr>
              <w:t>200,00</w:t>
            </w:r>
          </w:p>
        </w:tc>
      </w:tr>
      <w:tr w:rsidR="3785681D" w:rsidTr="003C6A8F" w14:paraId="2D13CE93" w14:textId="77777777">
        <w:trPr>
          <w:trHeight w:val="285"/>
        </w:trPr>
        <w:tc>
          <w:tcPr>
            <w:tcW w:w="25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7A8429AC" w14:textId="3F58BBC4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Carolina Nascimento Silva</w:t>
            </w: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53509CA5" w14:textId="296F0815">
            <w:pPr>
              <w:spacing w:line="259" w:lineRule="auto"/>
              <w:ind w:left="20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Elaborar e projetar o design do sistema</w:t>
            </w:r>
          </w:p>
        </w:tc>
        <w:tc>
          <w:tcPr>
            <w:tcW w:w="13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4C163977" w14:textId="070DCDBE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  <w:r w:rsidRPr="3E44591A" w:rsidR="546646C6">
              <w:rPr>
                <w:rFonts w:eastAsia="Arial" w:cs="Arial"/>
                <w:color w:val="000000" w:themeColor="text1"/>
              </w:rPr>
              <w:t xml:space="preserve">80 </w:t>
            </w:r>
            <w:r w:rsidRPr="3E44591A">
              <w:rPr>
                <w:rFonts w:eastAsia="Arial" w:cs="Arial"/>
                <w:color w:val="000000" w:themeColor="text1"/>
              </w:rPr>
              <w:t>horas</w:t>
            </w:r>
          </w:p>
        </w:tc>
        <w:tc>
          <w:tcPr>
            <w:tcW w:w="18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0BCDB536" w14:textId="0E117368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R$40,00/h</w:t>
            </w:r>
          </w:p>
        </w:tc>
        <w:tc>
          <w:tcPr>
            <w:tcW w:w="174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1EAEBC49" w14:textId="03DA3939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</w:t>
            </w:r>
            <w:r w:rsidRPr="3E44591A" w:rsidR="44C84413">
              <w:rPr>
                <w:rFonts w:eastAsia="Arial" w:cs="Arial"/>
                <w:color w:val="000000" w:themeColor="text1"/>
              </w:rPr>
              <w:t>3</w:t>
            </w:r>
            <w:r w:rsidRPr="3E44591A">
              <w:rPr>
                <w:rFonts w:eastAsia="Arial" w:cs="Arial"/>
                <w:color w:val="000000" w:themeColor="text1"/>
              </w:rPr>
              <w:t>200,00</w:t>
            </w:r>
          </w:p>
        </w:tc>
      </w:tr>
      <w:tr w:rsidR="3785681D" w:rsidTr="003C6A8F" w14:paraId="20CF8FAB" w14:textId="77777777">
        <w:trPr>
          <w:trHeight w:val="285"/>
        </w:trPr>
        <w:tc>
          <w:tcPr>
            <w:tcW w:w="25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5611982F" w:rsidP="3E44591A" w:rsidRDefault="1C348AC8" w14:paraId="04004CA0" w14:textId="5C7D7987">
            <w:pPr>
              <w:spacing w:line="259" w:lineRule="auto"/>
              <w:rPr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Guilherme Henrique de Souza</w:t>
            </w: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317B545D" w14:textId="16B89BF4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Prestar suporte e atendimento</w:t>
            </w:r>
          </w:p>
        </w:tc>
        <w:tc>
          <w:tcPr>
            <w:tcW w:w="13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8565B91" w:rsidP="3E44591A" w:rsidRDefault="0D37690E" w14:paraId="3E3E093E" w14:textId="5B7C530E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80 </w:t>
            </w:r>
            <w:r w:rsidRPr="3E44591A" w:rsidR="174B3F5D">
              <w:rPr>
                <w:rFonts w:eastAsia="Arial" w:cs="Arial"/>
                <w:color w:val="000000" w:themeColor="text1"/>
              </w:rPr>
              <w:t>horas</w:t>
            </w:r>
          </w:p>
        </w:tc>
        <w:tc>
          <w:tcPr>
            <w:tcW w:w="18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655CD688" w14:textId="21F0D7AB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R$40,00/h</w:t>
            </w:r>
          </w:p>
        </w:tc>
        <w:tc>
          <w:tcPr>
            <w:tcW w:w="174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5F0AB196" w14:textId="2C2FC950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R$</w:t>
            </w:r>
            <w:r w:rsidRPr="3E44591A" w:rsidR="28FA651B">
              <w:rPr>
                <w:rFonts w:eastAsia="Arial" w:cs="Arial"/>
                <w:color w:val="000000" w:themeColor="text1"/>
              </w:rPr>
              <w:t>3</w:t>
            </w:r>
            <w:r w:rsidRPr="3E44591A">
              <w:rPr>
                <w:rFonts w:eastAsia="Arial" w:cs="Arial"/>
                <w:color w:val="000000" w:themeColor="text1"/>
              </w:rPr>
              <w:t>200,00</w:t>
            </w:r>
          </w:p>
        </w:tc>
      </w:tr>
      <w:tr w:rsidR="4F40D893" w:rsidTr="003C6A8F" w14:paraId="481289B9" w14:textId="77777777">
        <w:trPr>
          <w:trHeight w:val="285"/>
        </w:trPr>
        <w:tc>
          <w:tcPr>
            <w:tcW w:w="25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59C5C7FD" w:rsidP="4F40D893" w:rsidRDefault="717DE102" w14:paraId="1737DE3D" w14:textId="726CFDB5">
            <w:r w:rsidRPr="3E44591A">
              <w:rPr>
                <w:rFonts w:eastAsia="Arial" w:cs="Arial"/>
                <w:color w:val="000000" w:themeColor="text1"/>
              </w:rPr>
              <w:t xml:space="preserve">Diego Gonzaga Ribeiro da Silva </w:t>
            </w:r>
            <w:r w:rsidRPr="3E44591A">
              <w:rPr>
                <w:rFonts w:eastAsia="Arial" w:cs="Arial"/>
              </w:rPr>
              <w:t xml:space="preserve"> </w:t>
            </w:r>
          </w:p>
          <w:p w:rsidR="4F40D893" w:rsidP="3E44591A" w:rsidRDefault="4F40D893" w14:paraId="1CA24B62" w14:textId="2855F4F7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73936B18" w:rsidP="3E44591A" w:rsidRDefault="2F45452B" w14:paraId="37990542" w14:textId="12C6CE2D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Correção de bugs e detecção de falhas</w:t>
            </w:r>
          </w:p>
        </w:tc>
        <w:tc>
          <w:tcPr>
            <w:tcW w:w="13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59C5C7FD" w:rsidP="3E44591A" w:rsidRDefault="717DE102" w14:paraId="2562616A" w14:textId="1C253626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80</w:t>
            </w:r>
            <w:r w:rsidRPr="3E44591A" w:rsidR="1741BCA0">
              <w:rPr>
                <w:rFonts w:eastAsia="Arial" w:cs="Arial"/>
                <w:color w:val="000000" w:themeColor="text1"/>
              </w:rPr>
              <w:t xml:space="preserve"> horas</w:t>
            </w:r>
          </w:p>
        </w:tc>
        <w:tc>
          <w:tcPr>
            <w:tcW w:w="18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1356A277" w:rsidP="3E44591A" w:rsidRDefault="1741BCA0" w14:paraId="46C3D201" w14:textId="2A06669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R$40,00/h</w:t>
            </w:r>
          </w:p>
        </w:tc>
        <w:tc>
          <w:tcPr>
            <w:tcW w:w="174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1356A277" w:rsidP="3E44591A" w:rsidRDefault="1741BCA0" w14:paraId="2BB21271" w14:textId="0FABF7D0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R$3200,00</w:t>
            </w:r>
          </w:p>
        </w:tc>
      </w:tr>
      <w:tr w:rsidR="3785681D" w:rsidTr="003C6A8F" w14:paraId="60D283DA" w14:textId="77777777">
        <w:trPr>
          <w:trHeight w:val="462"/>
        </w:trPr>
        <w:tc>
          <w:tcPr>
            <w:tcW w:w="25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DCD"/>
          </w:tcPr>
          <w:p w:rsidR="3785681D" w:rsidP="3E44591A" w:rsidRDefault="174B3F5D" w14:paraId="7EE3C0AA" w14:textId="71F68B7E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Custo Total (R$) </w:t>
            </w: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nil"/>
            </w:tcBorders>
            <w:shd w:val="clear" w:color="auto" w:fill="D0CDCD"/>
          </w:tcPr>
          <w:p w:rsidRPr="006568AD" w:rsidR="3785681D" w:rsidP="3E44591A" w:rsidRDefault="64340530" w14:paraId="02D8696A" w14:textId="2E0D0A6A">
            <w:pPr>
              <w:spacing w:line="259" w:lineRule="auto"/>
              <w:rPr>
                <w:rFonts w:eastAsia="Calibri" w:cs="Arial"/>
                <w:color w:val="000000" w:themeColor="text1"/>
              </w:rPr>
            </w:pPr>
            <w:r w:rsidRPr="006568AD">
              <w:rPr>
                <w:rFonts w:eastAsia="Calibri" w:cs="Arial"/>
                <w:color w:val="000000" w:themeColor="text1"/>
              </w:rPr>
              <w:t>R$</w:t>
            </w:r>
            <w:r w:rsidRPr="006568AD" w:rsidR="568ADE4F">
              <w:rPr>
                <w:rFonts w:eastAsia="Calibri" w:cs="Arial"/>
                <w:color w:val="000000" w:themeColor="text1"/>
              </w:rPr>
              <w:t>2</w:t>
            </w:r>
            <w:r w:rsidRPr="006568AD" w:rsidR="52E2C919">
              <w:rPr>
                <w:rFonts w:eastAsia="Calibri" w:cs="Arial"/>
                <w:color w:val="000000" w:themeColor="text1"/>
              </w:rPr>
              <w:t>56</w:t>
            </w:r>
            <w:r w:rsidRPr="006568AD" w:rsidR="568ADE4F">
              <w:rPr>
                <w:rFonts w:eastAsia="Calibri" w:cs="Arial"/>
                <w:color w:val="000000" w:themeColor="text1"/>
              </w:rPr>
              <w:t>00</w:t>
            </w:r>
            <w:r w:rsidRPr="006568AD">
              <w:rPr>
                <w:rFonts w:eastAsia="Calibri" w:cs="Arial"/>
                <w:color w:val="000000" w:themeColor="text1"/>
              </w:rPr>
              <w:t>,00</w:t>
            </w:r>
          </w:p>
        </w:tc>
        <w:tc>
          <w:tcPr>
            <w:tcW w:w="1380" w:type="dxa"/>
            <w:tcBorders>
              <w:top w:val="single" w:color="000000" w:themeColor="text1" w:sz="6" w:space="0"/>
              <w:left w:val="nil"/>
              <w:bottom w:val="single" w:color="000000" w:themeColor="text1" w:sz="6" w:space="0"/>
              <w:right w:val="nil"/>
            </w:tcBorders>
            <w:shd w:val="clear" w:color="auto" w:fill="D0CDCD"/>
          </w:tcPr>
          <w:p w:rsidR="3785681D" w:rsidP="3E44591A" w:rsidRDefault="3785681D" w14:paraId="0347CD87" w14:textId="75162D28">
            <w:pPr>
              <w:spacing w:line="259" w:lineRule="auto"/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</w:pPr>
          </w:p>
        </w:tc>
        <w:tc>
          <w:tcPr>
            <w:tcW w:w="1890" w:type="dxa"/>
            <w:tcBorders>
              <w:top w:val="single" w:color="000000" w:themeColor="text1" w:sz="6" w:space="0"/>
              <w:left w:val="nil"/>
              <w:bottom w:val="single" w:color="000000" w:themeColor="text1" w:sz="6" w:space="0"/>
              <w:right w:val="nil"/>
            </w:tcBorders>
            <w:shd w:val="clear" w:color="auto" w:fill="D0CDCD"/>
          </w:tcPr>
          <w:p w:rsidR="3785681D" w:rsidP="3E44591A" w:rsidRDefault="3785681D" w14:paraId="1626659F" w14:textId="06CED9F6">
            <w:pPr>
              <w:spacing w:line="259" w:lineRule="auto"/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</w:pPr>
          </w:p>
        </w:tc>
        <w:tc>
          <w:tcPr>
            <w:tcW w:w="1743" w:type="dxa"/>
            <w:tcBorders>
              <w:top w:val="single" w:color="000000" w:themeColor="text1" w:sz="6" w:space="0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DCD"/>
          </w:tcPr>
          <w:p w:rsidR="3785681D" w:rsidP="3E44591A" w:rsidRDefault="3785681D" w14:paraId="189424F6" w14:textId="485041D7">
            <w:pPr>
              <w:spacing w:line="259" w:lineRule="auto"/>
              <w:jc w:val="right"/>
              <w:rPr>
                <w:rFonts w:eastAsia="Arial" w:cs="Arial"/>
                <w:color w:val="000000" w:themeColor="text1"/>
              </w:rPr>
            </w:pPr>
          </w:p>
        </w:tc>
      </w:tr>
    </w:tbl>
    <w:p w:rsidRPr="00565C67" w:rsidR="00E868FC" w:rsidP="3E44591A" w:rsidRDefault="00E868FC" w14:paraId="373A6F67" w14:textId="58FC7A49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 xml:space="preserve">Fonte: </w:t>
      </w:r>
      <w:r w:rsidRPr="00565C67" w:rsidR="5E8569DB">
        <w:rPr>
          <w:i/>
          <w:iCs/>
          <w:color w:val="44546A" w:themeColor="text2"/>
          <w:sz w:val="18"/>
          <w:szCs w:val="18"/>
        </w:rPr>
        <w:t>os autores</w:t>
      </w:r>
    </w:p>
    <w:p w:rsidR="00E132F5" w:rsidRDefault="00E132F5" w14:paraId="2847EA5E" w14:textId="05B001E3">
      <w:pPr>
        <w:widowControl/>
        <w:spacing w:line="240" w:lineRule="auto"/>
      </w:pPr>
    </w:p>
    <w:p w:rsidRPr="000310A9" w:rsidR="008F1673" w:rsidP="008F1673" w:rsidRDefault="008F1673" w14:paraId="78D73321" w14:textId="31199996">
      <w:pPr>
        <w:pStyle w:val="Legenda"/>
        <w:keepNext/>
        <w:jc w:val="center"/>
      </w:pPr>
      <w:bookmarkStart w:name="_Toc110341014" w:id="39"/>
      <w:r>
        <w:t xml:space="preserve">Quadro </w:t>
      </w:r>
      <w:r w:rsidR="00262278">
        <w:t>11</w:t>
      </w:r>
      <w:r>
        <w:t xml:space="preserve"> Estimativa de depreciação de equipamentos</w:t>
      </w:r>
      <w:bookmarkEnd w:id="39"/>
    </w:p>
    <w:tbl>
      <w:tblPr>
        <w:tblStyle w:val="Tabelacomgrade"/>
        <w:tblW w:w="9351" w:type="dxa"/>
        <w:tblLayout w:type="fixed"/>
        <w:tblLook w:val="04A0" w:firstRow="1" w:lastRow="0" w:firstColumn="1" w:lastColumn="0" w:noHBand="0" w:noVBand="1"/>
      </w:tblPr>
      <w:tblGrid>
        <w:gridCol w:w="3681"/>
        <w:gridCol w:w="1984"/>
        <w:gridCol w:w="1560"/>
        <w:gridCol w:w="2126"/>
      </w:tblGrid>
      <w:tr w:rsidRPr="00241F70" w:rsidR="006A6A4B" w:rsidTr="6418ABFE" w14:paraId="2500D25A" w14:textId="77777777">
        <w:trPr>
          <w:cantSplit/>
          <w:tblHeader/>
        </w:trPr>
        <w:tc>
          <w:tcPr>
            <w:tcW w:w="3681" w:type="dxa"/>
            <w:shd w:val="clear" w:color="auto" w:fill="D9D9D9" w:themeFill="background1" w:themeFillShade="D9"/>
          </w:tcPr>
          <w:p w:rsidRPr="00255091" w:rsidR="006A6A4B" w:rsidP="3E44591A" w:rsidRDefault="006A6A4B" w14:paraId="734EC2AF" w14:textId="653FEB9C">
            <w:r>
              <w:br w:type="page"/>
            </w:r>
            <w:r w:rsidR="6F1430AF">
              <w:t>Equipamento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Pr="00255091" w:rsidR="006A6A4B" w:rsidP="3E44591A" w:rsidRDefault="6F1430AF" w14:paraId="2F8FAAA3" w14:textId="5B869E32">
            <w:r>
              <w:t>Tempo de Vida Útil na Empresa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:rsidR="006A6A4B" w:rsidP="3E44591A" w:rsidRDefault="6F1430AF" w14:paraId="3591FAD2" w14:textId="303610F8">
            <w:r>
              <w:t>Preço (R$)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:rsidR="006A6A4B" w:rsidP="3E44591A" w:rsidRDefault="6F1430AF" w14:paraId="3C500855" w14:textId="3F718B7E">
            <w:r>
              <w:t xml:space="preserve"> Depreciação(R$)</w:t>
            </w:r>
          </w:p>
        </w:tc>
      </w:tr>
      <w:tr w:rsidRPr="00241F70" w:rsidR="006A6A4B" w:rsidTr="6418ABFE" w14:paraId="3AC54E2F" w14:textId="77777777">
        <w:trPr>
          <w:cantSplit/>
        </w:trPr>
        <w:tc>
          <w:tcPr>
            <w:tcW w:w="3681" w:type="dxa"/>
          </w:tcPr>
          <w:p w:rsidRPr="00255091" w:rsidR="006A6A4B" w:rsidP="121FAF94" w:rsidRDefault="7FD9D9B1" w14:paraId="2B927D05" w14:textId="619DC320">
            <w:r>
              <w:t>Notebook Asus M515DA-BR1213W</w:t>
            </w:r>
          </w:p>
        </w:tc>
        <w:tc>
          <w:tcPr>
            <w:tcW w:w="1984" w:type="dxa"/>
          </w:tcPr>
          <w:p w:rsidRPr="00255091" w:rsidR="006A6A4B" w:rsidP="3785681D" w:rsidRDefault="4602DEE1" w14:paraId="2DD2F6BE" w14:textId="63D975C0">
            <w:r>
              <w:t>5</w:t>
            </w:r>
            <w:r w:rsidR="74B8B9C4">
              <w:t xml:space="preserve"> anos</w:t>
            </w:r>
          </w:p>
        </w:tc>
        <w:tc>
          <w:tcPr>
            <w:tcW w:w="1560" w:type="dxa"/>
          </w:tcPr>
          <w:p w:rsidRPr="00255091" w:rsidR="006A6A4B" w:rsidP="3785681D" w:rsidRDefault="74B8B9C4" w14:paraId="1150AD45" w14:textId="729DBBC1">
            <w:r>
              <w:t>R$2899,99</w:t>
            </w:r>
          </w:p>
        </w:tc>
        <w:tc>
          <w:tcPr>
            <w:tcW w:w="2126" w:type="dxa"/>
          </w:tcPr>
          <w:p w:rsidRPr="00255091" w:rsidR="006A6A4B" w:rsidP="3785681D" w:rsidRDefault="1D32A752" w14:paraId="5F13E62A" w14:textId="00A0DAD1">
            <w:r>
              <w:t>R$580</w:t>
            </w:r>
            <w:r w:rsidR="38C7BDC5">
              <w:t>/ano</w:t>
            </w:r>
          </w:p>
        </w:tc>
      </w:tr>
      <w:tr w:rsidRPr="00241F70" w:rsidR="000B033B" w:rsidTr="6418ABFE" w14:paraId="20FA3F00" w14:textId="77777777">
        <w:trPr>
          <w:cantSplit/>
        </w:trPr>
        <w:tc>
          <w:tcPr>
            <w:tcW w:w="3681" w:type="dxa"/>
          </w:tcPr>
          <w:p w:rsidR="3574791D" w:rsidP="3785681D" w:rsidRDefault="663B8720" w14:paraId="094A479F" w14:textId="5E77EE04">
            <w:r>
              <w:t>Mouse e teclado Exbom</w:t>
            </w:r>
          </w:p>
        </w:tc>
        <w:tc>
          <w:tcPr>
            <w:tcW w:w="1984" w:type="dxa"/>
          </w:tcPr>
          <w:p w:rsidR="399667F8" w:rsidP="3785681D" w:rsidRDefault="622596EF" w14:paraId="0813F879" w14:textId="624BD61D">
            <w:r>
              <w:t>5</w:t>
            </w:r>
            <w:r w:rsidR="174B3F5D">
              <w:t xml:space="preserve"> anos</w:t>
            </w:r>
          </w:p>
        </w:tc>
        <w:tc>
          <w:tcPr>
            <w:tcW w:w="1560" w:type="dxa"/>
          </w:tcPr>
          <w:p w:rsidR="3785681D" w:rsidP="3785681D" w:rsidRDefault="174B3F5D" w14:paraId="087C9375" w14:textId="024CF5F5">
            <w:r>
              <w:t>R$</w:t>
            </w:r>
            <w:r w:rsidR="5DA928DD">
              <w:t>300</w:t>
            </w:r>
            <w:r>
              <w:t>,</w:t>
            </w:r>
            <w:r w:rsidR="31B830E5">
              <w:t>00</w:t>
            </w:r>
          </w:p>
        </w:tc>
        <w:tc>
          <w:tcPr>
            <w:tcW w:w="2126" w:type="dxa"/>
          </w:tcPr>
          <w:p w:rsidRPr="00255091" w:rsidR="000B033B" w:rsidP="3785681D" w:rsidRDefault="774781D1" w14:paraId="50ECA171" w14:textId="1B05D8AA">
            <w:r>
              <w:t>R$</w:t>
            </w:r>
            <w:r w:rsidR="1254F82E">
              <w:t>6</w:t>
            </w:r>
            <w:r>
              <w:t>0</w:t>
            </w:r>
            <w:r w:rsidR="35DB9350">
              <w:t>/ano</w:t>
            </w:r>
          </w:p>
        </w:tc>
      </w:tr>
      <w:tr w:rsidR="3785681D" w:rsidTr="6418ABFE" w14:paraId="53AF5420" w14:textId="77777777">
        <w:trPr>
          <w:cantSplit/>
        </w:trPr>
        <w:tc>
          <w:tcPr>
            <w:tcW w:w="3681" w:type="dxa"/>
          </w:tcPr>
          <w:p w:rsidR="7778D6DA" w:rsidP="6418ABFE" w:rsidRDefault="747AD22A" w14:paraId="4B08F2F0" w14:textId="233814C7">
            <w:r>
              <w:t>Windows 11</w:t>
            </w:r>
            <w:r w:rsidR="5469EAA9">
              <w:t xml:space="preserve"> Enterprise</w:t>
            </w:r>
          </w:p>
        </w:tc>
        <w:tc>
          <w:tcPr>
            <w:tcW w:w="1984" w:type="dxa"/>
          </w:tcPr>
          <w:p w:rsidR="7778D6DA" w:rsidP="3785681D" w:rsidRDefault="2B100FF1" w14:paraId="04DD900E" w14:textId="46589BA2">
            <w:r w:rsidRPr="3E44591A">
              <w:t>5 anos</w:t>
            </w:r>
          </w:p>
        </w:tc>
        <w:tc>
          <w:tcPr>
            <w:tcW w:w="1560" w:type="dxa"/>
          </w:tcPr>
          <w:p w:rsidR="7778D6DA" w:rsidP="3785681D" w:rsidRDefault="2B100FF1" w14:paraId="3DA5C874" w14:textId="7DD0B9FB">
            <w:r w:rsidRPr="3E44591A">
              <w:t>R$231,15</w:t>
            </w:r>
          </w:p>
        </w:tc>
        <w:tc>
          <w:tcPr>
            <w:tcW w:w="2126" w:type="dxa"/>
          </w:tcPr>
          <w:p w:rsidR="7778D6DA" w:rsidP="3785681D" w:rsidRDefault="2B100FF1" w14:paraId="7D831658" w14:textId="6F0B10A4">
            <w:r w:rsidRPr="3E44591A">
              <w:t>R$46/ano</w:t>
            </w:r>
          </w:p>
        </w:tc>
      </w:tr>
      <w:tr w:rsidRPr="000310A9" w:rsidR="008F1673" w:rsidTr="6418ABFE" w14:paraId="09C02623" w14:textId="77777777">
        <w:trPr>
          <w:cantSplit/>
        </w:trPr>
        <w:tc>
          <w:tcPr>
            <w:tcW w:w="3681" w:type="dxa"/>
            <w:shd w:val="clear" w:color="auto" w:fill="D0CECE" w:themeFill="background2" w:themeFillShade="E6"/>
          </w:tcPr>
          <w:p w:rsidR="008F1673" w:rsidP="3E44591A" w:rsidRDefault="008F1673" w14:paraId="610ECA84" w14:textId="3B198D97">
            <w:r>
              <w:t>Valor Total de Depreciação(R$)</w:t>
            </w:r>
          </w:p>
        </w:tc>
        <w:tc>
          <w:tcPr>
            <w:tcW w:w="5670" w:type="dxa"/>
            <w:gridSpan w:val="3"/>
            <w:shd w:val="clear" w:color="auto" w:fill="D0CECE" w:themeFill="background2" w:themeFillShade="E6"/>
          </w:tcPr>
          <w:p w:rsidRPr="00255091" w:rsidR="008F1673" w:rsidP="3785681D" w:rsidRDefault="03DFA584" w14:paraId="7E92A9DC" w14:textId="77BB7B0C">
            <w:r>
              <w:t>R$ 686/ano</w:t>
            </w:r>
          </w:p>
        </w:tc>
      </w:tr>
    </w:tbl>
    <w:p w:rsidRPr="00565C67" w:rsidR="008F1673" w:rsidP="3E44591A" w:rsidRDefault="008F1673" w14:paraId="366D60B0" w14:textId="22861D45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 xml:space="preserve">Fonte: </w:t>
      </w:r>
      <w:r w:rsidRPr="00565C67" w:rsidR="7EDC44FE">
        <w:rPr>
          <w:i/>
          <w:iCs/>
          <w:color w:val="44546A" w:themeColor="text2"/>
          <w:sz w:val="18"/>
          <w:szCs w:val="18"/>
        </w:rPr>
        <w:t>os autores</w:t>
      </w:r>
    </w:p>
    <w:p w:rsidR="009B464B" w:rsidRDefault="009B464B" w14:paraId="6E2DFB6E" w14:textId="5FDE9DF7">
      <w:pPr>
        <w:widowControl/>
        <w:spacing w:line="240" w:lineRule="auto"/>
      </w:pPr>
    </w:p>
    <w:p w:rsidR="00104809" w:rsidP="00104809" w:rsidRDefault="00104809" w14:paraId="3D3A7683" w14:textId="6E87197E">
      <w:pPr>
        <w:pStyle w:val="Legenda"/>
        <w:keepNext/>
        <w:jc w:val="center"/>
      </w:pPr>
      <w:bookmarkStart w:name="_Toc110341015" w:id="40"/>
      <w:r>
        <w:t xml:space="preserve">Quadro </w:t>
      </w:r>
      <w:r w:rsidR="00262278">
        <w:t>12</w:t>
      </w:r>
      <w:r>
        <w:t xml:space="preserve"> Estimativa de despesas</w:t>
      </w:r>
      <w:bookmarkEnd w:id="40"/>
    </w:p>
    <w:tbl>
      <w:tblPr>
        <w:tblStyle w:val="Tabelacomgrade"/>
        <w:tblW w:w="9351" w:type="dxa"/>
        <w:tblLayout w:type="fixed"/>
        <w:tblLook w:val="04A0" w:firstRow="1" w:lastRow="0" w:firstColumn="1" w:lastColumn="0" w:noHBand="0" w:noVBand="1"/>
      </w:tblPr>
      <w:tblGrid>
        <w:gridCol w:w="7140"/>
        <w:gridCol w:w="2211"/>
      </w:tblGrid>
      <w:tr w:rsidRPr="00241F70" w:rsidR="000B033B" w:rsidTr="6418ABFE" w14:paraId="1D812B91" w14:textId="77777777">
        <w:trPr>
          <w:cantSplit/>
          <w:tblHeader/>
        </w:trPr>
        <w:tc>
          <w:tcPr>
            <w:tcW w:w="7140" w:type="dxa"/>
            <w:shd w:val="clear" w:color="auto" w:fill="D9D9D9" w:themeFill="background1" w:themeFillShade="D9"/>
          </w:tcPr>
          <w:p w:rsidRPr="00255091" w:rsidR="000B033B" w:rsidP="3E44591A" w:rsidRDefault="000B033B" w14:paraId="108DD1F3" w14:textId="478D7455">
            <w:r>
              <w:br w:type="page"/>
            </w:r>
            <w:r w:rsidR="34394D58">
              <w:t>Despesa</w:t>
            </w:r>
          </w:p>
        </w:tc>
        <w:tc>
          <w:tcPr>
            <w:tcW w:w="2211" w:type="dxa"/>
            <w:shd w:val="clear" w:color="auto" w:fill="D9D9D9" w:themeFill="background1" w:themeFillShade="D9"/>
          </w:tcPr>
          <w:p w:rsidR="000B033B" w:rsidP="3E44591A" w:rsidRDefault="34394D58" w14:paraId="664ED2CB" w14:textId="05E3DFCA">
            <w:r>
              <w:t>Custo (R$)</w:t>
            </w:r>
          </w:p>
        </w:tc>
      </w:tr>
      <w:tr w:rsidRPr="00241F70" w:rsidR="000B033B" w:rsidTr="6418ABFE" w14:paraId="3DC242E4" w14:textId="77777777">
        <w:trPr>
          <w:cantSplit/>
        </w:trPr>
        <w:tc>
          <w:tcPr>
            <w:tcW w:w="7140" w:type="dxa"/>
          </w:tcPr>
          <w:p w:rsidRPr="00255091" w:rsidR="000B033B" w:rsidP="6418ABFE" w:rsidRDefault="2CCDDC66" w14:paraId="7F711218" w14:textId="019BA0AD">
            <w:r>
              <w:t>Ajuda de custo para home office</w:t>
            </w:r>
            <w:r w:rsidR="5FBB0E47">
              <w:t xml:space="preserve"> (25kWh mensal e internet 500mb)</w:t>
            </w:r>
            <w:r w:rsidR="4BE01543">
              <w:t xml:space="preserve"> para 8 funcionários.</w:t>
            </w:r>
          </w:p>
        </w:tc>
        <w:tc>
          <w:tcPr>
            <w:tcW w:w="2211" w:type="dxa"/>
          </w:tcPr>
          <w:p w:rsidRPr="00255091" w:rsidR="000B033B" w:rsidP="3785681D" w:rsidRDefault="1F787588" w14:paraId="5D8DF847" w14:textId="1CBFF99A">
            <w:r>
              <w:t xml:space="preserve">R$ </w:t>
            </w:r>
            <w:r w:rsidR="45317709">
              <w:t>1440</w:t>
            </w:r>
            <w:r>
              <w:t>,00</w:t>
            </w:r>
            <w:r w:rsidR="5C0BDAE2">
              <w:t>/mês</w:t>
            </w:r>
          </w:p>
        </w:tc>
      </w:tr>
      <w:tr w:rsidRPr="008C28DA" w:rsidR="000B033B" w:rsidTr="6418ABFE" w14:paraId="5B100C34" w14:textId="77777777">
        <w:trPr>
          <w:cantSplit/>
        </w:trPr>
        <w:tc>
          <w:tcPr>
            <w:tcW w:w="7140" w:type="dxa"/>
            <w:shd w:val="clear" w:color="auto" w:fill="D0CECE" w:themeFill="background2" w:themeFillShade="E6"/>
          </w:tcPr>
          <w:p w:rsidR="000B033B" w:rsidP="3E44591A" w:rsidRDefault="34394D58" w14:paraId="1D8CB1BB" w14:textId="77777777">
            <w:r>
              <w:t>Custo Total (R$)</w:t>
            </w:r>
          </w:p>
        </w:tc>
        <w:tc>
          <w:tcPr>
            <w:tcW w:w="2211" w:type="dxa"/>
            <w:shd w:val="clear" w:color="auto" w:fill="D0CECE" w:themeFill="background2" w:themeFillShade="E6"/>
          </w:tcPr>
          <w:p w:rsidRPr="00255091" w:rsidR="000B033B" w:rsidP="3E44591A" w:rsidRDefault="377B8282" w14:paraId="27C0A1F4" w14:textId="542F96DC">
            <w:r>
              <w:t xml:space="preserve">R$ </w:t>
            </w:r>
            <w:r w:rsidR="3790EE30">
              <w:t>17.280</w:t>
            </w:r>
            <w:r>
              <w:t>,00</w:t>
            </w:r>
            <w:r w:rsidR="6FF07A76">
              <w:t>/ano</w:t>
            </w:r>
          </w:p>
        </w:tc>
      </w:tr>
    </w:tbl>
    <w:p w:rsidRPr="00565C67" w:rsidR="00104809" w:rsidP="3E44591A" w:rsidRDefault="00104809" w14:paraId="2A8BA97E" w14:textId="5F8E9810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 xml:space="preserve">Fonte: </w:t>
      </w:r>
      <w:r w:rsidRPr="00565C67" w:rsidR="7EC127BE">
        <w:rPr>
          <w:i/>
          <w:iCs/>
          <w:color w:val="44546A" w:themeColor="text2"/>
          <w:sz w:val="18"/>
          <w:szCs w:val="18"/>
        </w:rPr>
        <w:t>os autores</w:t>
      </w:r>
    </w:p>
    <w:p w:rsidR="006C7663" w:rsidP="3785681D" w:rsidRDefault="006C7663" w14:paraId="3663C25C" w14:textId="25027D90">
      <w:pPr>
        <w:widowControl/>
        <w:spacing w:line="240" w:lineRule="auto"/>
      </w:pPr>
    </w:p>
    <w:p w:rsidR="006C7663" w:rsidP="3785681D" w:rsidRDefault="006C7663" w14:paraId="08353DD6" w14:textId="7C09EDBE">
      <w:pPr>
        <w:widowControl/>
        <w:spacing w:line="240" w:lineRule="auto"/>
      </w:pPr>
    </w:p>
    <w:p w:rsidR="006C7663" w:rsidP="3785681D" w:rsidRDefault="006C7663" w14:paraId="23F29872" w14:textId="77777777">
      <w:pPr>
        <w:widowControl/>
        <w:spacing w:line="240" w:lineRule="auto"/>
      </w:pPr>
    </w:p>
    <w:p w:rsidR="6418ABFE" w:rsidP="6418ABFE" w:rsidRDefault="6418ABFE" w14:paraId="70B1D2D8" w14:textId="59DCCFFD">
      <w:pPr>
        <w:widowControl/>
        <w:spacing w:line="240" w:lineRule="auto"/>
      </w:pPr>
    </w:p>
    <w:p w:rsidR="6418ABFE" w:rsidP="6418ABFE" w:rsidRDefault="6418ABFE" w14:paraId="38B89069" w14:textId="5222D1F2">
      <w:pPr>
        <w:widowControl/>
        <w:spacing w:line="240" w:lineRule="auto"/>
      </w:pPr>
    </w:p>
    <w:p w:rsidR="6418ABFE" w:rsidP="6418ABFE" w:rsidRDefault="6418ABFE" w14:paraId="50428B87" w14:textId="68F896C3">
      <w:pPr>
        <w:widowControl/>
        <w:spacing w:line="240" w:lineRule="auto"/>
      </w:pPr>
    </w:p>
    <w:p w:rsidR="6418ABFE" w:rsidP="6418ABFE" w:rsidRDefault="6418ABFE" w14:paraId="02493707" w14:textId="06812851">
      <w:pPr>
        <w:widowControl/>
        <w:spacing w:line="240" w:lineRule="auto"/>
      </w:pPr>
    </w:p>
    <w:p w:rsidR="4807CE35" w:rsidP="6418ABFE" w:rsidRDefault="4807CE35" w14:paraId="1FE8FAD7" w14:textId="46EA7D51">
      <w:pPr>
        <w:pStyle w:val="Ttulo2"/>
      </w:pPr>
      <w:r>
        <w:t>Estudo de Viabilidade</w:t>
      </w:r>
    </w:p>
    <w:p w:rsidRPr="00880201" w:rsidR="00880201" w:rsidP="00880201" w:rsidRDefault="00880201" w14:paraId="33679F74" w14:textId="77777777"/>
    <w:p w:rsidR="00FD1604" w:rsidP="00FD1604" w:rsidRDefault="00FD1604" w14:paraId="3DF8BD0E" w14:textId="5B49FBB6">
      <w:pPr>
        <w:pStyle w:val="Legenda"/>
        <w:keepNext/>
        <w:jc w:val="center"/>
      </w:pPr>
      <w:bookmarkStart w:name="_Toc110341016" w:id="41"/>
      <w:r>
        <w:t xml:space="preserve">Quadro </w:t>
      </w:r>
      <w:r w:rsidR="00262278">
        <w:t>13</w:t>
      </w:r>
      <w:r>
        <w:t xml:space="preserve"> Análise de viabilidade</w:t>
      </w:r>
      <w:bookmarkEnd w:id="41"/>
    </w:p>
    <w:tbl>
      <w:tblPr>
        <w:tblW w:w="9257" w:type="dxa"/>
        <w:jc w:val="center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000" w:firstRow="0" w:lastRow="0" w:firstColumn="0" w:lastColumn="0" w:noHBand="0" w:noVBand="0"/>
      </w:tblPr>
      <w:tblGrid>
        <w:gridCol w:w="7356"/>
        <w:gridCol w:w="851"/>
        <w:gridCol w:w="1050"/>
      </w:tblGrid>
      <w:tr w:rsidRPr="000C1884" w:rsidR="00AE47AA" w:rsidTr="6418ABFE" w14:paraId="7B33AF5B" w14:textId="77777777">
        <w:trPr>
          <w:cantSplit/>
          <w:tblHeader/>
          <w:jc w:val="center"/>
        </w:trPr>
        <w:tc>
          <w:tcPr>
            <w:tcW w:w="7356" w:type="dxa"/>
            <w:vMerge w:val="restart"/>
            <w:tcBorders>
              <w:top w:val="single" w:color="000000" w:themeColor="text1" w:sz="12" w:space="0"/>
              <w:left w:val="single" w:color="000000" w:themeColor="text1" w:sz="12" w:space="0"/>
              <w:right w:val="single" w:color="000000" w:themeColor="text1" w:sz="6" w:space="0"/>
            </w:tcBorders>
            <w:shd w:val="clear" w:color="auto" w:fill="BFBFBF" w:themeFill="background1" w:themeFillShade="BF"/>
            <w:vAlign w:val="center"/>
          </w:tcPr>
          <w:p w:rsidRPr="000C1884" w:rsidR="00AE47AA" w:rsidP="00AE47AA" w:rsidRDefault="00AE47AA" w14:paraId="0C6AFDFD" w14:textId="1127C356">
            <w:pPr>
              <w:pStyle w:val="Corpodetexto1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proofErr w:type="spellStart"/>
            <w:r w:rsidRPr="0096017E">
              <w:rPr>
                <w:rFonts w:ascii="Arial" w:hAnsi="Arial" w:cs="Arial"/>
                <w:sz w:val="24"/>
                <w:szCs w:val="24"/>
              </w:rPr>
              <w:t>Questão</w:t>
            </w:r>
            <w:proofErr w:type="spellEnd"/>
          </w:p>
        </w:tc>
        <w:tc>
          <w:tcPr>
            <w:tcW w:w="1901" w:type="dxa"/>
            <w:gridSpan w:val="2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BFBFBF" w:themeFill="background1" w:themeFillShade="BF"/>
            <w:vAlign w:val="center"/>
          </w:tcPr>
          <w:p w:rsidRPr="000C1884" w:rsidR="00AE47AA" w:rsidP="3E44591A" w:rsidRDefault="00AE47AA" w14:paraId="03089473" w14:textId="5DB5BA89">
            <w:pPr>
              <w:pStyle w:val="InfoBlue"/>
              <w:jc w:val="center"/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</w:pPr>
            <w:r w:rsidRPr="3E44591A"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  <w:t>Resposta</w:t>
            </w:r>
          </w:p>
        </w:tc>
      </w:tr>
      <w:tr w:rsidRPr="000C1884" w:rsidR="00AE47AA" w:rsidTr="6418ABFE" w14:paraId="7C9F2C70" w14:textId="77777777">
        <w:trPr>
          <w:cantSplit/>
          <w:trHeight w:val="390"/>
          <w:tblHeader/>
          <w:jc w:val="center"/>
        </w:trPr>
        <w:tc>
          <w:tcPr>
            <w:tcW w:w="7356" w:type="dxa"/>
            <w:vMerge/>
            <w:vAlign w:val="center"/>
          </w:tcPr>
          <w:p w:rsidR="00AE47AA" w:rsidP="00AE47AA" w:rsidRDefault="00AE47AA" w14:paraId="6749E95E" w14:textId="77777777">
            <w:pPr>
              <w:pStyle w:val="Corpodetexto1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851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FBFBF" w:themeFill="background1" w:themeFillShade="BF"/>
            <w:vAlign w:val="center"/>
          </w:tcPr>
          <w:p w:rsidR="00AE47AA" w:rsidP="3E44591A" w:rsidRDefault="00AE47AA" w14:paraId="198A966A" w14:textId="2EA2EAC9">
            <w:pPr>
              <w:pStyle w:val="InfoBlue"/>
              <w:ind w:left="0"/>
              <w:jc w:val="center"/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</w:pPr>
            <w:r w:rsidRPr="3E44591A"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  <w:t>Sim</w:t>
            </w:r>
          </w:p>
        </w:tc>
        <w:tc>
          <w:tcPr>
            <w:tcW w:w="1050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BFBFBF" w:themeFill="background1" w:themeFillShade="BF"/>
            <w:vAlign w:val="center"/>
          </w:tcPr>
          <w:p w:rsidR="00AE47AA" w:rsidP="3E44591A" w:rsidRDefault="00AE47AA" w14:paraId="74B91D1F" w14:textId="24593197">
            <w:pPr>
              <w:pStyle w:val="InfoBlue"/>
              <w:ind w:left="0"/>
              <w:jc w:val="center"/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</w:pPr>
            <w:r w:rsidRPr="3E44591A"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  <w:t>Não</w:t>
            </w:r>
          </w:p>
        </w:tc>
      </w:tr>
      <w:tr w:rsidRPr="000310A9" w:rsidR="00880201" w:rsidTr="6418ABFE" w14:paraId="775474E6" w14:textId="77777777">
        <w:trPr>
          <w:cantSplit/>
          <w:trHeight w:val="435"/>
          <w:jc w:val="center"/>
        </w:trPr>
        <w:tc>
          <w:tcPr>
            <w:tcW w:w="7356" w:type="dxa"/>
            <w:tcBorders>
              <w:top w:val="single" w:color="000000" w:themeColor="text1" w:sz="12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620C4F" w:rsidR="00880201" w:rsidP="00620C4F" w:rsidRDefault="00AE47AA" w14:paraId="08DB1D04" w14:textId="7758AAA1">
            <w:pPr>
              <w:pStyle w:val="Corpodetexto1"/>
              <w:keepNext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620C4F">
              <w:rPr>
                <w:rFonts w:ascii="Arial" w:hAnsi="Arial" w:cs="Arial"/>
                <w:sz w:val="24"/>
                <w:szCs w:val="24"/>
                <w:lang w:val="pt-BR"/>
              </w:rPr>
              <w:t xml:space="preserve">O </w:t>
            </w:r>
            <w:r w:rsidRPr="00620C4F" w:rsidR="139F1635">
              <w:rPr>
                <w:rFonts w:ascii="Arial" w:hAnsi="Arial" w:cs="Arial"/>
                <w:sz w:val="24"/>
                <w:szCs w:val="24"/>
                <w:lang w:val="pt-BR"/>
              </w:rPr>
              <w:t xml:space="preserve">novo </w:t>
            </w:r>
            <w:r w:rsidRPr="00620C4F">
              <w:rPr>
                <w:rFonts w:ascii="Arial" w:hAnsi="Arial" w:cs="Arial"/>
                <w:sz w:val="24"/>
                <w:szCs w:val="24"/>
                <w:lang w:val="pt-BR"/>
              </w:rPr>
              <w:t>sistema contribui para os objetivos da organização?</w:t>
            </w:r>
          </w:p>
        </w:tc>
        <w:tc>
          <w:tcPr>
            <w:tcW w:w="851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0C1884" w:rsidR="00880201" w:rsidP="00620C4F" w:rsidRDefault="1C1C6286" w14:paraId="58F4DCAC" w14:textId="57B4812D">
            <w:pPr>
              <w:pStyle w:val="InfoBlue"/>
              <w:ind w:left="0"/>
              <w:jc w:val="center"/>
              <w:rPr>
                <w:rFonts w:cs="Arial"/>
                <w:color w:val="FF0000"/>
              </w:rPr>
            </w:pPr>
            <w:r w:rsidRPr="3E44591A">
              <w:rPr>
                <w:rFonts w:cs="Arial"/>
                <w:color w:val="FF0000"/>
              </w:rPr>
              <w:t>X</w:t>
            </w:r>
          </w:p>
        </w:tc>
        <w:tc>
          <w:tcPr>
            <w:tcW w:w="1050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auto"/>
          </w:tcPr>
          <w:p w:rsidRPr="000C1884" w:rsidR="00880201" w:rsidP="0089201D" w:rsidRDefault="00880201" w14:paraId="44C2917E" w14:textId="77777777">
            <w:pPr>
              <w:pStyle w:val="InfoBlue"/>
              <w:rPr>
                <w:rFonts w:cs="Arial"/>
              </w:rPr>
            </w:pPr>
          </w:p>
        </w:tc>
      </w:tr>
      <w:tr w:rsidRPr="000310A9" w:rsidR="00880201" w:rsidTr="6418ABFE" w14:paraId="380E8E0B" w14:textId="77777777">
        <w:trPr>
          <w:cantSplit/>
          <w:trHeight w:val="405"/>
          <w:jc w:val="center"/>
        </w:trPr>
        <w:tc>
          <w:tcPr>
            <w:tcW w:w="7356" w:type="dxa"/>
            <w:tcBorders>
              <w:top w:val="single" w:color="000000" w:themeColor="text1" w:sz="6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</w:tcPr>
          <w:p w:rsidRPr="00620C4F" w:rsidR="00880201" w:rsidP="00620C4F" w:rsidRDefault="00AE47AA" w14:paraId="7E158B7E" w14:textId="11740A88">
            <w:pPr>
              <w:pStyle w:val="Corpodetexto1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620C4F">
              <w:rPr>
                <w:rFonts w:ascii="Arial" w:hAnsi="Arial" w:cs="Arial"/>
                <w:sz w:val="24"/>
                <w:szCs w:val="24"/>
                <w:lang w:val="pt-BR"/>
              </w:rPr>
              <w:t xml:space="preserve">O </w:t>
            </w:r>
            <w:r w:rsidRPr="00620C4F" w:rsidR="139F1635">
              <w:rPr>
                <w:rFonts w:ascii="Arial" w:hAnsi="Arial" w:cs="Arial"/>
                <w:sz w:val="24"/>
                <w:szCs w:val="24"/>
                <w:lang w:val="pt-BR"/>
              </w:rPr>
              <w:t xml:space="preserve">novo </w:t>
            </w:r>
            <w:r w:rsidRPr="00620C4F">
              <w:rPr>
                <w:rFonts w:ascii="Arial" w:hAnsi="Arial" w:cs="Arial"/>
                <w:sz w:val="24"/>
                <w:szCs w:val="24"/>
                <w:lang w:val="pt-BR"/>
              </w:rPr>
              <w:t>sistema pode ser implementado com a tecnologia atual?</w:t>
            </w:r>
          </w:p>
        </w:tc>
        <w:tc>
          <w:tcPr>
            <w:tcW w:w="85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Pr="000C1884" w:rsidR="00880201" w:rsidP="00620C4F" w:rsidRDefault="4538A7C3" w14:paraId="1B956F5D" w14:textId="42CC87EB">
            <w:pPr>
              <w:pStyle w:val="InfoBlue"/>
              <w:ind w:left="0"/>
              <w:jc w:val="center"/>
              <w:rPr>
                <w:rFonts w:cs="Arial"/>
                <w:color w:val="FF0000"/>
              </w:rPr>
            </w:pPr>
            <w:r w:rsidRPr="3E44591A">
              <w:rPr>
                <w:rFonts w:cs="Arial"/>
                <w:color w:val="FF0000"/>
              </w:rPr>
              <w:t>X</w:t>
            </w:r>
          </w:p>
        </w:tc>
        <w:tc>
          <w:tcPr>
            <w:tcW w:w="10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D5DCE4" w:themeFill="text2" w:themeFillTint="33"/>
          </w:tcPr>
          <w:p w:rsidRPr="000C1884" w:rsidR="00880201" w:rsidP="0089201D" w:rsidRDefault="00880201" w14:paraId="4EDE0FBC" w14:textId="77777777">
            <w:pPr>
              <w:pStyle w:val="InfoBlue"/>
              <w:rPr>
                <w:rFonts w:cs="Arial"/>
              </w:rPr>
            </w:pPr>
          </w:p>
        </w:tc>
      </w:tr>
      <w:tr w:rsidRPr="000310A9" w:rsidR="00A400FB" w:rsidTr="6418ABFE" w14:paraId="4BA2D935" w14:textId="77777777">
        <w:trPr>
          <w:cantSplit/>
          <w:jc w:val="center"/>
        </w:trPr>
        <w:tc>
          <w:tcPr>
            <w:tcW w:w="7356" w:type="dxa"/>
            <w:tcBorders>
              <w:top w:val="single" w:color="000000" w:themeColor="text1" w:sz="6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</w:tcPr>
          <w:p w:rsidRPr="00620C4F" w:rsidR="00A400FB" w:rsidP="00620C4F" w:rsidRDefault="4DB814D9" w14:paraId="2E4B1EB4" w14:textId="623A648D">
            <w:pPr>
              <w:pStyle w:val="Corpodetexto1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620C4F">
              <w:rPr>
                <w:rFonts w:ascii="Arial" w:hAnsi="Arial" w:cs="Arial"/>
                <w:sz w:val="24"/>
                <w:szCs w:val="24"/>
                <w:lang w:val="pt-BR"/>
              </w:rPr>
              <w:t>O novo sistema pode ser implementado dentro do orçamento?</w:t>
            </w:r>
          </w:p>
        </w:tc>
        <w:tc>
          <w:tcPr>
            <w:tcW w:w="85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vAlign w:val="center"/>
          </w:tcPr>
          <w:p w:rsidRPr="000C1884" w:rsidR="00A400FB" w:rsidP="00620C4F" w:rsidRDefault="2708867E" w14:paraId="12E5AB85" w14:textId="5DEF6943">
            <w:pPr>
              <w:pStyle w:val="Corpodetexto"/>
              <w:ind w:left="0"/>
              <w:jc w:val="center"/>
              <w:rPr>
                <w:rFonts w:cs="Arial"/>
                <w:color w:val="FF0000"/>
              </w:rPr>
            </w:pPr>
            <w:r w:rsidRPr="10662177">
              <w:rPr>
                <w:rFonts w:cs="Arial"/>
                <w:color w:val="FF0000"/>
              </w:rPr>
              <w:t>X</w:t>
            </w:r>
          </w:p>
        </w:tc>
        <w:tc>
          <w:tcPr>
            <w:tcW w:w="10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FFFFFF" w:themeFill="background1"/>
          </w:tcPr>
          <w:p w:rsidRPr="000C1884" w:rsidR="00A400FB" w:rsidP="20A246E0" w:rsidRDefault="00A400FB" w14:paraId="0FF1D5C6" w14:textId="4ACF70DF">
            <w:pPr>
              <w:pStyle w:val="Corpodetexto"/>
              <w:ind w:left="0"/>
              <w:jc w:val="center"/>
              <w:rPr>
                <w:rFonts w:cs="Arial"/>
                <w:color w:val="FF0000"/>
              </w:rPr>
            </w:pPr>
          </w:p>
        </w:tc>
      </w:tr>
      <w:tr w:rsidRPr="000310A9" w:rsidR="00A400FB" w:rsidTr="6418ABFE" w14:paraId="72DF56A2" w14:textId="77777777">
        <w:trPr>
          <w:cantSplit/>
          <w:jc w:val="center"/>
        </w:trPr>
        <w:tc>
          <w:tcPr>
            <w:tcW w:w="7356" w:type="dxa"/>
            <w:tcBorders>
              <w:top w:val="single" w:color="000000" w:themeColor="text1" w:sz="6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</w:tcPr>
          <w:p w:rsidRPr="00620C4F" w:rsidR="00A400FB" w:rsidP="00620C4F" w:rsidRDefault="4DB814D9" w14:paraId="5F1075C6" w14:textId="465E4921">
            <w:pPr>
              <w:pStyle w:val="Corpodetexto1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620C4F">
              <w:rPr>
                <w:rFonts w:ascii="Arial" w:hAnsi="Arial" w:cs="Arial"/>
                <w:sz w:val="24"/>
                <w:szCs w:val="24"/>
                <w:lang w:val="pt-BR"/>
              </w:rPr>
              <w:t>O novo sistema pode ser implementado conforme o cronograma do projeto?</w:t>
            </w:r>
          </w:p>
        </w:tc>
        <w:tc>
          <w:tcPr>
            <w:tcW w:w="85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Pr="000C1884" w:rsidR="00A400FB" w:rsidP="00620C4F" w:rsidRDefault="05110713" w14:paraId="15831888" w14:textId="3B8723C7">
            <w:pPr>
              <w:pStyle w:val="InfoBlue"/>
              <w:ind w:left="0"/>
              <w:jc w:val="center"/>
              <w:rPr>
                <w:rFonts w:cs="Arial"/>
                <w:color w:val="FF0000"/>
              </w:rPr>
            </w:pPr>
            <w:r w:rsidRPr="3E44591A">
              <w:rPr>
                <w:rFonts w:cs="Arial"/>
                <w:color w:val="FF0000"/>
              </w:rPr>
              <w:t>X</w:t>
            </w:r>
          </w:p>
        </w:tc>
        <w:tc>
          <w:tcPr>
            <w:tcW w:w="10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D5DCE4" w:themeFill="text2" w:themeFillTint="33"/>
          </w:tcPr>
          <w:p w:rsidRPr="000C1884" w:rsidR="00A400FB" w:rsidP="0089201D" w:rsidRDefault="00A400FB" w14:paraId="6150C696" w14:textId="77777777">
            <w:pPr>
              <w:pStyle w:val="InfoBlue"/>
              <w:rPr>
                <w:rFonts w:cs="Arial"/>
              </w:rPr>
            </w:pPr>
          </w:p>
        </w:tc>
      </w:tr>
      <w:tr w:rsidRPr="000310A9" w:rsidR="00880201" w:rsidTr="6418ABFE" w14:paraId="6E0D0138" w14:textId="77777777">
        <w:trPr>
          <w:cantSplit/>
          <w:trHeight w:val="675"/>
          <w:jc w:val="center"/>
        </w:trPr>
        <w:tc>
          <w:tcPr>
            <w:tcW w:w="7356" w:type="dxa"/>
            <w:tcBorders>
              <w:top w:val="single" w:color="000000" w:themeColor="text1" w:sz="6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620C4F" w:rsidR="00880201" w:rsidP="00620C4F" w:rsidRDefault="139F1635" w14:paraId="216C014F" w14:textId="0397D8A5">
            <w:pPr>
              <w:pStyle w:val="Corpodetexto1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620C4F">
              <w:rPr>
                <w:rFonts w:ascii="Arial" w:hAnsi="Arial" w:cs="Arial"/>
                <w:sz w:val="24"/>
                <w:szCs w:val="24"/>
                <w:lang w:val="pt-BR"/>
              </w:rPr>
              <w:t>O novo sistema pode ser integrado com outros sistemas em operação?</w:t>
            </w:r>
          </w:p>
        </w:tc>
        <w:tc>
          <w:tcPr>
            <w:tcW w:w="85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0C1884" w:rsidR="00880201" w:rsidP="00620C4F" w:rsidRDefault="09E8F2CC" w14:paraId="477AE7D9" w14:textId="4A74683A">
            <w:pPr>
              <w:pStyle w:val="InfoBlue"/>
              <w:ind w:left="0"/>
              <w:jc w:val="center"/>
              <w:rPr>
                <w:rFonts w:cs="Arial"/>
                <w:color w:val="FF0000"/>
              </w:rPr>
            </w:pPr>
            <w:r w:rsidRPr="3E44591A">
              <w:rPr>
                <w:rFonts w:cs="Arial"/>
                <w:color w:val="FF0000"/>
              </w:rPr>
              <w:t>X</w:t>
            </w:r>
          </w:p>
        </w:tc>
        <w:tc>
          <w:tcPr>
            <w:tcW w:w="10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auto"/>
          </w:tcPr>
          <w:p w:rsidRPr="000C1884" w:rsidR="00880201" w:rsidP="0089201D" w:rsidRDefault="00880201" w14:paraId="511D59DB" w14:textId="77777777">
            <w:pPr>
              <w:pStyle w:val="InfoBlue"/>
              <w:rPr>
                <w:rFonts w:cs="Arial"/>
              </w:rPr>
            </w:pPr>
          </w:p>
        </w:tc>
      </w:tr>
    </w:tbl>
    <w:p w:rsidRPr="00565C67" w:rsidR="00AE47AA" w:rsidP="35968EE3" w:rsidRDefault="76EEB428" w14:paraId="36C4CD44" w14:textId="48128EF9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>Fonte: os autores</w:t>
      </w:r>
    </w:p>
    <w:p w:rsidRPr="00565C67" w:rsidR="00AE47AA" w:rsidP="00AE47AA" w:rsidRDefault="00AE47AA" w14:paraId="771ADE15" w14:textId="2649BD4E">
      <w:pPr>
        <w:rPr>
          <w:i/>
          <w:iCs/>
          <w:color w:val="44546A" w:themeColor="text2"/>
          <w:sz w:val="22"/>
          <w:szCs w:val="22"/>
        </w:rPr>
      </w:pPr>
    </w:p>
    <w:p w:rsidR="14CE7278" w:rsidP="004C6A9D" w:rsidRDefault="48285435" w14:paraId="14470C8E" w14:textId="4C5F7205">
      <w:pPr>
        <w:ind w:firstLine="709"/>
        <w:jc w:val="both"/>
      </w:pPr>
      <w:r>
        <w:t xml:space="preserve">Parecer do Coordenador do Projeto: </w:t>
      </w:r>
      <w:r w:rsidR="62F7A25C">
        <w:t>Sim, é viável</w:t>
      </w:r>
      <w:r w:rsidR="1A53F893">
        <w:t xml:space="preserve">. É importante, porém, </w:t>
      </w:r>
      <w:r w:rsidR="7362EE4D">
        <w:t xml:space="preserve">manter </w:t>
      </w:r>
      <w:r w:rsidR="3128AF06">
        <w:t xml:space="preserve">a </w:t>
      </w:r>
      <w:r w:rsidR="7362EE4D">
        <w:t xml:space="preserve">atenção </w:t>
      </w:r>
      <w:r w:rsidR="6A89A4A3">
        <w:t>ao cronograma</w:t>
      </w:r>
      <w:r w:rsidR="7362EE4D">
        <w:t>.</w:t>
      </w:r>
      <w:bookmarkEnd w:id="5"/>
      <w:bookmarkEnd w:id="6"/>
      <w:bookmarkEnd w:id="33"/>
      <w:bookmarkEnd w:id="34"/>
    </w:p>
    <w:p w:rsidR="006C7663" w:rsidP="006C7663" w:rsidRDefault="006C7663" w14:paraId="04A6065B" w14:textId="77777777">
      <w:pPr>
        <w:jc w:val="both"/>
      </w:pPr>
    </w:p>
    <w:p w:rsidR="00E72D8D" w:rsidP="00145E9A" w:rsidRDefault="5F655B54" w14:paraId="4D1ECF98" w14:textId="18DC64E6">
      <w:pPr>
        <w:pStyle w:val="Ttulo2"/>
      </w:pPr>
      <w:bookmarkStart w:name="_Toc110341095" w:id="42"/>
      <w:r>
        <w:t xml:space="preserve">Requisitos </w:t>
      </w:r>
      <w:r w:rsidR="2A4D439D">
        <w:t xml:space="preserve">Funcionais </w:t>
      </w:r>
      <w:r>
        <w:t>do Sistema</w:t>
      </w:r>
      <w:bookmarkEnd w:id="42"/>
    </w:p>
    <w:p w:rsidR="6418ABFE" w:rsidP="6418ABFE" w:rsidRDefault="6418ABFE" w14:paraId="602930DD" w14:textId="29F28F60"/>
    <w:p w:rsidR="00FD1604" w:rsidP="00FD1604" w:rsidRDefault="02E062BE" w14:paraId="4CC6B698" w14:textId="3C4717CC">
      <w:pPr>
        <w:pStyle w:val="Legenda"/>
        <w:keepNext/>
        <w:jc w:val="center"/>
      </w:pPr>
      <w:bookmarkStart w:name="_Toc110341017" w:id="43"/>
      <w:r>
        <w:t xml:space="preserve">Quadro </w:t>
      </w:r>
      <w:r w:rsidR="00262278">
        <w:t>14</w:t>
      </w:r>
      <w:r>
        <w:t xml:space="preserve"> Requisitos funcionais</w:t>
      </w:r>
      <w:bookmarkEnd w:id="43"/>
    </w:p>
    <w:tbl>
      <w:tblPr>
        <w:tblStyle w:val="Tabelacomgrade"/>
        <w:tblW w:w="8580" w:type="dxa"/>
        <w:tblInd w:w="855" w:type="dxa"/>
        <w:tblLayout w:type="fixed"/>
        <w:tblLook w:val="0000" w:firstRow="0" w:lastRow="0" w:firstColumn="0" w:lastColumn="0" w:noHBand="0" w:noVBand="0"/>
      </w:tblPr>
      <w:tblGrid>
        <w:gridCol w:w="1185"/>
        <w:gridCol w:w="4140"/>
        <w:gridCol w:w="1980"/>
        <w:gridCol w:w="630"/>
        <w:gridCol w:w="645"/>
      </w:tblGrid>
      <w:tr w:rsidR="3785681D" w:rsidTr="6418ABFE" w14:paraId="087E604A" w14:textId="77777777">
        <w:trPr>
          <w:trHeight w:val="405"/>
        </w:trPr>
        <w:tc>
          <w:tcPr>
            <w:tcW w:w="1185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FBFBF" w:themeFill="background1" w:themeFillShade="BF"/>
            <w:vAlign w:val="center"/>
          </w:tcPr>
          <w:p w:rsidR="3785681D" w:rsidP="3E44591A" w:rsidRDefault="174B3F5D" w14:paraId="3FE8001B" w14:textId="3D8D401D">
            <w:pPr>
              <w:spacing w:line="259" w:lineRule="auto"/>
              <w:ind w:left="40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Número </w:t>
            </w:r>
          </w:p>
        </w:tc>
        <w:tc>
          <w:tcPr>
            <w:tcW w:w="4140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FBFBF" w:themeFill="background1" w:themeFillShade="BF"/>
            <w:vAlign w:val="center"/>
          </w:tcPr>
          <w:p w:rsidR="3785681D" w:rsidP="3E44591A" w:rsidRDefault="174B3F5D" w14:paraId="454ADDDD" w14:textId="31BE9517">
            <w:pPr>
              <w:spacing w:line="259" w:lineRule="auto"/>
              <w:ind w:left="285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Descrição </w:t>
            </w:r>
          </w:p>
        </w:tc>
        <w:tc>
          <w:tcPr>
            <w:tcW w:w="1980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FBFBF" w:themeFill="background1" w:themeFillShade="BF"/>
            <w:vAlign w:val="center"/>
          </w:tcPr>
          <w:p w:rsidR="3785681D" w:rsidP="3E44591A" w:rsidRDefault="174B3F5D" w14:paraId="62E3AD33" w14:textId="33566C57">
            <w:pPr>
              <w:spacing w:line="259" w:lineRule="auto"/>
              <w:ind w:left="484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Prioridade </w:t>
            </w:r>
          </w:p>
        </w:tc>
        <w:tc>
          <w:tcPr>
            <w:tcW w:w="1275" w:type="dxa"/>
            <w:gridSpan w:val="2"/>
            <w:tcBorders>
              <w:top w:val="single" w:color="000000" w:themeColor="text1" w:sz="6" w:space="0"/>
              <w:left w:val="single" w:color="000000" w:themeColor="text1" w:sz="6" w:space="0"/>
              <w:bottom w:val="single" w:color="BFBFBF" w:themeColor="background1" w:themeShade="BF" w:sz="6" w:space="0"/>
              <w:right w:val="single" w:color="000000" w:themeColor="text1" w:sz="6" w:space="0"/>
            </w:tcBorders>
            <w:shd w:val="clear" w:color="auto" w:fill="BFBFBF" w:themeFill="background1" w:themeFillShade="BF"/>
            <w:vAlign w:val="center"/>
          </w:tcPr>
          <w:p w:rsidR="3785681D" w:rsidP="3E44591A" w:rsidRDefault="174B3F5D" w14:paraId="5DC6019C" w14:textId="2966BB71">
            <w:pPr>
              <w:spacing w:line="259" w:lineRule="auto"/>
              <w:ind w:left="13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Revisado </w:t>
            </w:r>
          </w:p>
        </w:tc>
      </w:tr>
      <w:tr w:rsidR="3785681D" w:rsidTr="6418ABFE" w14:paraId="517BAC16" w14:textId="77777777">
        <w:trPr>
          <w:trHeight w:val="390"/>
        </w:trPr>
        <w:tc>
          <w:tcPr>
            <w:tcW w:w="1185" w:type="dxa"/>
            <w:vMerge/>
            <w:vAlign w:val="center"/>
          </w:tcPr>
          <w:p w:rsidR="007679A6" w:rsidRDefault="007679A6" w14:paraId="67171218" w14:textId="77777777"/>
        </w:tc>
        <w:tc>
          <w:tcPr>
            <w:tcW w:w="4140" w:type="dxa"/>
            <w:vMerge/>
            <w:vAlign w:val="center"/>
          </w:tcPr>
          <w:p w:rsidR="007679A6" w:rsidRDefault="007679A6" w14:paraId="66ED0CB9" w14:textId="77777777"/>
        </w:tc>
        <w:tc>
          <w:tcPr>
            <w:tcW w:w="1980" w:type="dxa"/>
            <w:vMerge/>
            <w:vAlign w:val="center"/>
          </w:tcPr>
          <w:p w:rsidR="007679A6" w:rsidRDefault="007679A6" w14:paraId="03AA9601" w14:textId="77777777"/>
        </w:tc>
        <w:tc>
          <w:tcPr>
            <w:tcW w:w="6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FBFBF" w:themeFill="background1" w:themeFillShade="BF"/>
            <w:vAlign w:val="center"/>
          </w:tcPr>
          <w:p w:rsidR="3785681D" w:rsidP="3E44591A" w:rsidRDefault="174B3F5D" w14:paraId="4E665CE3" w14:textId="3DF21E28">
            <w:pPr>
              <w:spacing w:line="259" w:lineRule="auto"/>
              <w:ind w:left="13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Sim </w:t>
            </w:r>
          </w:p>
        </w:tc>
        <w:tc>
          <w:tcPr>
            <w:tcW w:w="645" w:type="dxa"/>
            <w:tcBorders>
              <w:top w:val="single" w:color="BFBFBF" w:themeColor="background1" w:themeShade="BF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FBFBF" w:themeFill="background1" w:themeFillShade="BF"/>
            <w:vAlign w:val="center"/>
          </w:tcPr>
          <w:p w:rsidR="3785681D" w:rsidP="3E44591A" w:rsidRDefault="174B3F5D" w14:paraId="489CE141" w14:textId="2059A63C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Não </w:t>
            </w:r>
          </w:p>
        </w:tc>
      </w:tr>
      <w:tr w:rsidR="3785681D" w:rsidTr="6418ABFE" w14:paraId="4A9E0027" w14:textId="77777777">
        <w:trPr>
          <w:trHeight w:val="975"/>
        </w:trPr>
        <w:tc>
          <w:tcPr>
            <w:tcW w:w="11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6D7755B1" w14:textId="5812EAE0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RF01</w:t>
            </w:r>
          </w:p>
        </w:tc>
        <w:tc>
          <w:tcPr>
            <w:tcW w:w="41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00620C4F" w:rsidRDefault="174B3F5D" w14:paraId="19959732" w14:textId="1D386B7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permitir a criação do evento;</w:t>
            </w:r>
          </w:p>
        </w:tc>
        <w:tc>
          <w:tcPr>
            <w:tcW w:w="19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57A3ED23" w14:textId="6871805F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Alta</w:t>
            </w:r>
          </w:p>
          <w:p w:rsidR="3785681D" w:rsidP="3E44591A" w:rsidRDefault="3785681D" w14:paraId="795CE57D" w14:textId="1735C7D2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6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166131F5" w14:textId="4926A83A">
            <w:pPr>
              <w:spacing w:line="259" w:lineRule="auto"/>
              <w:jc w:val="center"/>
              <w:rPr>
                <w:rFonts w:eastAsia="Arial" w:cs="Arial"/>
                <w:color w:val="FF0000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6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3785681D" w14:paraId="78170E7E" w14:textId="7E3526C0">
            <w:pPr>
              <w:spacing w:line="259" w:lineRule="auto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</w:p>
        </w:tc>
      </w:tr>
      <w:tr w:rsidR="3785681D" w:rsidTr="6418ABFE" w14:paraId="7D342ECD" w14:textId="77777777">
        <w:trPr>
          <w:trHeight w:val="975"/>
        </w:trPr>
        <w:tc>
          <w:tcPr>
            <w:tcW w:w="11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32492686" w14:textId="2CB1C1C5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RF02</w:t>
            </w:r>
          </w:p>
        </w:tc>
        <w:tc>
          <w:tcPr>
            <w:tcW w:w="41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00620C4F" w:rsidRDefault="174B3F5D" w14:paraId="65BC215C" w14:textId="568A473C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permitir a edição do evento;</w:t>
            </w:r>
          </w:p>
        </w:tc>
        <w:tc>
          <w:tcPr>
            <w:tcW w:w="19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14A6A655" w14:textId="3F94B684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Alta</w:t>
            </w:r>
          </w:p>
        </w:tc>
        <w:tc>
          <w:tcPr>
            <w:tcW w:w="6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2C5855D3" w14:textId="17256C34">
            <w:pPr>
              <w:spacing w:line="259" w:lineRule="auto"/>
              <w:jc w:val="center"/>
              <w:rPr>
                <w:rFonts w:eastAsia="Arial" w:cs="Arial"/>
                <w:color w:val="FF0000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6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3785681D" w14:paraId="1EB75110" w14:textId="5C216F2A">
            <w:pPr>
              <w:spacing w:line="259" w:lineRule="auto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</w:p>
        </w:tc>
      </w:tr>
      <w:tr w:rsidR="3785681D" w:rsidTr="6418ABFE" w14:paraId="2A7B173C" w14:textId="77777777">
        <w:trPr>
          <w:trHeight w:val="975"/>
        </w:trPr>
        <w:tc>
          <w:tcPr>
            <w:tcW w:w="11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5722F2B6" w14:textId="67E3B0CB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RF03</w:t>
            </w:r>
          </w:p>
        </w:tc>
        <w:tc>
          <w:tcPr>
            <w:tcW w:w="41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00620C4F" w:rsidRDefault="174B3F5D" w14:paraId="442F9E41" w14:textId="45C9A75F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permitir a exclusão do evento;</w:t>
            </w:r>
          </w:p>
        </w:tc>
        <w:tc>
          <w:tcPr>
            <w:tcW w:w="19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1707ADC3" w14:textId="508D9309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Alta</w:t>
            </w:r>
          </w:p>
        </w:tc>
        <w:tc>
          <w:tcPr>
            <w:tcW w:w="6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79E41265" w14:textId="2D61DCEC">
            <w:pPr>
              <w:spacing w:line="259" w:lineRule="auto"/>
              <w:jc w:val="center"/>
              <w:rPr>
                <w:rFonts w:eastAsia="Arial" w:cs="Arial"/>
                <w:color w:val="FF0000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6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3785681D" w14:paraId="720168DC" w14:textId="13A405C8">
            <w:pPr>
              <w:spacing w:line="259" w:lineRule="auto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</w:p>
        </w:tc>
      </w:tr>
      <w:tr w:rsidR="3785681D" w:rsidTr="6418ABFE" w14:paraId="687FAB7E" w14:textId="77777777">
        <w:trPr>
          <w:trHeight w:val="975"/>
        </w:trPr>
        <w:tc>
          <w:tcPr>
            <w:tcW w:w="11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4E44C9B6" w14:textId="2B64C902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RF04</w:t>
            </w:r>
          </w:p>
        </w:tc>
        <w:tc>
          <w:tcPr>
            <w:tcW w:w="41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00620C4F" w:rsidRDefault="174B3F5D" w14:paraId="46CF3E2F" w14:textId="5017DAFA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permitir a visualização do evento;</w:t>
            </w:r>
          </w:p>
        </w:tc>
        <w:tc>
          <w:tcPr>
            <w:tcW w:w="19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2D82E87B" w14:textId="3F84A67F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Alta</w:t>
            </w:r>
          </w:p>
        </w:tc>
        <w:tc>
          <w:tcPr>
            <w:tcW w:w="6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34166326" w14:textId="18C5F0F2">
            <w:pPr>
              <w:spacing w:line="259" w:lineRule="auto"/>
              <w:jc w:val="center"/>
              <w:rPr>
                <w:rFonts w:eastAsia="Arial" w:cs="Arial"/>
                <w:color w:val="FF0000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6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3785681D" w14:paraId="0155C8E5" w14:textId="623D1BB1">
            <w:pPr>
              <w:spacing w:line="259" w:lineRule="auto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</w:p>
        </w:tc>
      </w:tr>
      <w:tr w:rsidR="3785681D" w:rsidTr="6418ABFE" w14:paraId="766E8468" w14:textId="77777777">
        <w:trPr>
          <w:trHeight w:val="975"/>
        </w:trPr>
        <w:tc>
          <w:tcPr>
            <w:tcW w:w="11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0EE02A4E" w14:textId="3A3C1D25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RF05</w:t>
            </w:r>
          </w:p>
        </w:tc>
        <w:tc>
          <w:tcPr>
            <w:tcW w:w="41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00620C4F" w:rsidRDefault="174B3F5D" w14:paraId="0A24FAA3" w14:textId="4F559C1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permitir o compartilhamento do evento;</w:t>
            </w:r>
          </w:p>
        </w:tc>
        <w:tc>
          <w:tcPr>
            <w:tcW w:w="19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398202CA" w14:textId="77F11120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Alta</w:t>
            </w:r>
          </w:p>
        </w:tc>
        <w:tc>
          <w:tcPr>
            <w:tcW w:w="6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54C329A8" w14:textId="1278F6F0">
            <w:pPr>
              <w:spacing w:line="259" w:lineRule="auto"/>
              <w:jc w:val="center"/>
              <w:rPr>
                <w:rFonts w:eastAsia="Arial" w:cs="Arial"/>
                <w:color w:val="FF0000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6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3785681D" w14:paraId="06F82F91" w14:textId="7C8BCCA3">
            <w:pPr>
              <w:spacing w:line="259" w:lineRule="auto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</w:p>
        </w:tc>
      </w:tr>
      <w:tr w:rsidR="3785681D" w:rsidTr="6418ABFE" w14:paraId="2687D071" w14:textId="77777777">
        <w:trPr>
          <w:trHeight w:val="945"/>
        </w:trPr>
        <w:tc>
          <w:tcPr>
            <w:tcW w:w="11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6418ABFE" w:rsidRDefault="6B72C197" w14:paraId="3E7CB5A5" w14:textId="58B2F35E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6418ABFE">
              <w:rPr>
                <w:rFonts w:eastAsia="Arial" w:cs="Arial"/>
                <w:color w:val="000000" w:themeColor="text1"/>
                <w:sz w:val="22"/>
                <w:szCs w:val="22"/>
              </w:rPr>
              <w:t>RF06</w:t>
            </w:r>
          </w:p>
        </w:tc>
        <w:tc>
          <w:tcPr>
            <w:tcW w:w="41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00620C4F" w:rsidRDefault="174B3F5D" w14:paraId="359F77D5" w14:textId="1490E461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anunciar o evento;</w:t>
            </w:r>
          </w:p>
        </w:tc>
        <w:tc>
          <w:tcPr>
            <w:tcW w:w="19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421DE08F" w14:textId="15697992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</w:rPr>
              <w:t>M</w:t>
            </w:r>
            <w:r w:rsidRPr="3E44591A">
              <w:rPr>
                <w:rFonts w:ascii="Segoe UI" w:hAnsi="Segoe UI" w:eastAsia="Segoe UI" w:cs="Segoe UI"/>
                <w:color w:val="000000" w:themeColor="text1"/>
              </w:rPr>
              <w:t>édia</w:t>
            </w: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6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403BDFCC" w14:textId="6B122A07">
            <w:pPr>
              <w:spacing w:line="259" w:lineRule="auto"/>
              <w:ind w:right="58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  <w:tc>
          <w:tcPr>
            <w:tcW w:w="6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7C73817E" w14:textId="1113B603">
            <w:pPr>
              <w:spacing w:line="259" w:lineRule="auto"/>
              <w:ind w:right="63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</w:tr>
      <w:tr w:rsidR="3785681D" w:rsidTr="6418ABFE" w14:paraId="5AA09614" w14:textId="77777777">
        <w:trPr>
          <w:trHeight w:val="945"/>
        </w:trPr>
        <w:tc>
          <w:tcPr>
            <w:tcW w:w="11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6418ABFE" w:rsidRDefault="6B72C197" w14:paraId="66CA1916" w14:textId="3ABCF93D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6418ABFE">
              <w:rPr>
                <w:rFonts w:eastAsia="Arial" w:cs="Arial"/>
                <w:color w:val="000000" w:themeColor="text1"/>
                <w:sz w:val="22"/>
                <w:szCs w:val="22"/>
              </w:rPr>
              <w:t>RF07</w:t>
            </w:r>
          </w:p>
        </w:tc>
        <w:tc>
          <w:tcPr>
            <w:tcW w:w="41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00620C4F" w:rsidRDefault="174B3F5D" w14:paraId="5939FE4A" w14:textId="289B22F5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exibir os eventos futuros ao público;</w:t>
            </w:r>
          </w:p>
        </w:tc>
        <w:tc>
          <w:tcPr>
            <w:tcW w:w="19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6356C43A" w14:textId="498633D6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Média</w:t>
            </w:r>
          </w:p>
        </w:tc>
        <w:tc>
          <w:tcPr>
            <w:tcW w:w="6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4B3324EB" w14:textId="186DA757">
            <w:pPr>
              <w:spacing w:line="259" w:lineRule="auto"/>
              <w:ind w:right="58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  <w:tc>
          <w:tcPr>
            <w:tcW w:w="6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7166F679" w14:textId="3C17E15E">
            <w:pPr>
              <w:spacing w:line="259" w:lineRule="auto"/>
              <w:ind w:right="63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</w:tr>
      <w:tr w:rsidR="3785681D" w:rsidTr="6418ABFE" w14:paraId="390C088A" w14:textId="77777777">
        <w:trPr>
          <w:trHeight w:val="945"/>
        </w:trPr>
        <w:tc>
          <w:tcPr>
            <w:tcW w:w="11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6418ABFE" w:rsidRDefault="6B72C197" w14:paraId="0105C208" w14:textId="209E1F6E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6418ABFE">
              <w:rPr>
                <w:rFonts w:eastAsia="Arial" w:cs="Arial"/>
                <w:color w:val="000000" w:themeColor="text1"/>
                <w:sz w:val="22"/>
                <w:szCs w:val="22"/>
              </w:rPr>
              <w:t>RF08</w:t>
            </w:r>
          </w:p>
        </w:tc>
        <w:tc>
          <w:tcPr>
            <w:tcW w:w="41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00620C4F" w:rsidRDefault="174B3F5D" w14:paraId="43DCE2E8" w14:textId="626C8A01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cadastrar os participantes ao evento;</w:t>
            </w:r>
          </w:p>
        </w:tc>
        <w:tc>
          <w:tcPr>
            <w:tcW w:w="19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01DE10CD" w14:textId="69987F94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Alta</w:t>
            </w:r>
          </w:p>
        </w:tc>
        <w:tc>
          <w:tcPr>
            <w:tcW w:w="6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73698CCC" w14:textId="380D1979">
            <w:pPr>
              <w:spacing w:line="259" w:lineRule="auto"/>
              <w:ind w:right="58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  <w:tc>
          <w:tcPr>
            <w:tcW w:w="6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5610E9F4" w14:textId="3C83F986">
            <w:pPr>
              <w:spacing w:line="259" w:lineRule="auto"/>
              <w:ind w:right="63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</w:tr>
      <w:tr w:rsidR="3785681D" w:rsidTr="6418ABFE" w14:paraId="5F170579" w14:textId="77777777">
        <w:trPr>
          <w:trHeight w:val="975"/>
        </w:trPr>
        <w:tc>
          <w:tcPr>
            <w:tcW w:w="11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6418ABFE" w:rsidRDefault="6B72C197" w14:paraId="1E6077BC" w14:textId="3A4128BB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6418ABFE">
              <w:rPr>
                <w:rFonts w:eastAsia="Arial" w:cs="Arial"/>
                <w:color w:val="000000" w:themeColor="text1"/>
                <w:sz w:val="22"/>
                <w:szCs w:val="22"/>
              </w:rPr>
              <w:t>RF09</w:t>
            </w:r>
          </w:p>
        </w:tc>
        <w:tc>
          <w:tcPr>
            <w:tcW w:w="41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00620C4F" w:rsidRDefault="174B3F5D" w14:paraId="2B078AC4" w14:textId="0F102E7D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credenciar os participantes do evento;</w:t>
            </w:r>
          </w:p>
        </w:tc>
        <w:tc>
          <w:tcPr>
            <w:tcW w:w="19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220F18E1" w14:textId="40DD4527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</w:rPr>
              <w:t>Média</w:t>
            </w: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6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131483D6" w14:textId="6B108803">
            <w:pPr>
              <w:spacing w:line="259" w:lineRule="auto"/>
              <w:ind w:right="58"/>
              <w:jc w:val="center"/>
              <w:rPr>
                <w:rFonts w:eastAsia="Arial" w:cs="Arial"/>
                <w:color w:val="FF0000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6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6BD6CD6A" w14:textId="0DB91F0A">
            <w:pPr>
              <w:spacing w:line="259" w:lineRule="auto"/>
              <w:ind w:right="63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</w:tr>
      <w:tr w:rsidR="3785681D" w:rsidTr="6418ABFE" w14:paraId="00FCDECE" w14:textId="77777777">
        <w:trPr>
          <w:trHeight w:val="975"/>
        </w:trPr>
        <w:tc>
          <w:tcPr>
            <w:tcW w:w="11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72CCDDB5" w14:textId="10D46CC1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RF10</w:t>
            </w:r>
          </w:p>
        </w:tc>
        <w:tc>
          <w:tcPr>
            <w:tcW w:w="41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00620C4F" w:rsidRDefault="174B3F5D" w14:paraId="40CC41EF" w14:textId="20280570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emitir o certificado aos participantes;</w:t>
            </w:r>
          </w:p>
        </w:tc>
        <w:tc>
          <w:tcPr>
            <w:tcW w:w="19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28E20DDB" w14:textId="4FB743F7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Baixa</w:t>
            </w:r>
          </w:p>
        </w:tc>
        <w:tc>
          <w:tcPr>
            <w:tcW w:w="6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179BDD47" w14:textId="0217C993">
            <w:pPr>
              <w:spacing w:line="259" w:lineRule="auto"/>
              <w:ind w:right="58"/>
              <w:jc w:val="center"/>
              <w:rPr>
                <w:rFonts w:eastAsia="Arial" w:cs="Arial"/>
                <w:color w:val="FF0000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6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3785681D" w14:paraId="716AB1E0" w14:textId="2B29A813">
            <w:pPr>
              <w:spacing w:line="259" w:lineRule="auto"/>
              <w:ind w:right="63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</w:p>
        </w:tc>
      </w:tr>
      <w:tr w:rsidR="3785681D" w:rsidTr="6418ABFE" w14:paraId="31B0B5DD" w14:textId="77777777">
        <w:trPr>
          <w:trHeight w:val="975"/>
        </w:trPr>
        <w:tc>
          <w:tcPr>
            <w:tcW w:w="11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3E04DA72" w14:textId="4E0A3202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RF1</w:t>
            </w:r>
            <w:r w:rsidRPr="3E44591A" w:rsidR="41690428">
              <w:rPr>
                <w:rFonts w:eastAsia="Arial" w:cs="Arial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41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00620C4F" w:rsidRDefault="174B3F5D" w14:paraId="74D94A95" w14:textId="5B361985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emitir a lista de participantes ao administrador do evento;</w:t>
            </w:r>
          </w:p>
        </w:tc>
        <w:tc>
          <w:tcPr>
            <w:tcW w:w="19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7A095E63" w14:textId="0F810444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Média</w:t>
            </w:r>
          </w:p>
        </w:tc>
        <w:tc>
          <w:tcPr>
            <w:tcW w:w="6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09B500AB" w14:textId="15D07EEA">
            <w:pPr>
              <w:spacing w:line="259" w:lineRule="auto"/>
              <w:jc w:val="center"/>
              <w:rPr>
                <w:rFonts w:eastAsia="Arial" w:cs="Arial"/>
                <w:color w:val="FF0000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6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3785681D" w14:paraId="51CBFAED" w14:textId="1ABE99E5">
            <w:pPr>
              <w:spacing w:line="259" w:lineRule="auto"/>
              <w:jc w:val="center"/>
              <w:rPr>
                <w:rFonts w:eastAsia="Arial" w:cs="Arial"/>
                <w:color w:val="0000FF"/>
                <w:sz w:val="22"/>
                <w:szCs w:val="22"/>
                <w:lang w:val="en-US"/>
              </w:rPr>
            </w:pPr>
          </w:p>
        </w:tc>
      </w:tr>
      <w:tr w:rsidR="3785681D" w:rsidTr="6418ABFE" w14:paraId="0838CA73" w14:textId="77777777">
        <w:trPr>
          <w:trHeight w:val="975"/>
        </w:trPr>
        <w:tc>
          <w:tcPr>
            <w:tcW w:w="11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31310FA9" w14:textId="4673AD5C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RF12</w:t>
            </w:r>
          </w:p>
        </w:tc>
        <w:tc>
          <w:tcPr>
            <w:tcW w:w="41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00620C4F" w:rsidRDefault="174B3F5D" w14:paraId="28DB784C" w14:textId="7644B96A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cadastrar o usuário na plataforma;</w:t>
            </w:r>
          </w:p>
        </w:tc>
        <w:tc>
          <w:tcPr>
            <w:tcW w:w="19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1A75734D" w14:textId="51F51FA8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Alta</w:t>
            </w:r>
          </w:p>
        </w:tc>
        <w:tc>
          <w:tcPr>
            <w:tcW w:w="6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7A03D92B" w14:textId="54C0995F">
            <w:pPr>
              <w:spacing w:line="259" w:lineRule="auto"/>
              <w:jc w:val="center"/>
              <w:rPr>
                <w:rFonts w:eastAsia="Arial" w:cs="Arial"/>
                <w:color w:val="FF0000"/>
              </w:rPr>
            </w:pPr>
            <w:r w:rsidRPr="3E44591A">
              <w:rPr>
                <w:rFonts w:eastAsia="Arial" w:cs="Arial"/>
                <w:i/>
                <w:iCs/>
                <w:color w:val="FF0000"/>
              </w:rPr>
              <w:t>X</w:t>
            </w:r>
          </w:p>
        </w:tc>
        <w:tc>
          <w:tcPr>
            <w:tcW w:w="6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3785681D" w14:paraId="6D33026C" w14:textId="4B3375DA">
            <w:pPr>
              <w:spacing w:line="259" w:lineRule="auto"/>
              <w:jc w:val="center"/>
              <w:rPr>
                <w:rFonts w:eastAsia="Arial" w:cs="Arial"/>
                <w:color w:val="0000FF"/>
                <w:lang w:val="en-US"/>
              </w:rPr>
            </w:pPr>
          </w:p>
        </w:tc>
      </w:tr>
      <w:tr w:rsidR="3785681D" w:rsidTr="6418ABFE" w14:paraId="0C9F786B" w14:textId="77777777">
        <w:trPr>
          <w:trHeight w:val="975"/>
        </w:trPr>
        <w:tc>
          <w:tcPr>
            <w:tcW w:w="11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25D290D4" w14:textId="331FC212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RF13</w:t>
            </w:r>
          </w:p>
        </w:tc>
        <w:tc>
          <w:tcPr>
            <w:tcW w:w="41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00620C4F" w:rsidRDefault="174B3F5D" w14:paraId="3E8188D1" w14:textId="6A17297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alterar os dados cadastrados do usuário na plataforma;</w:t>
            </w:r>
          </w:p>
        </w:tc>
        <w:tc>
          <w:tcPr>
            <w:tcW w:w="19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75AF4BFD" w14:textId="50079CA6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Alta</w:t>
            </w:r>
          </w:p>
        </w:tc>
        <w:tc>
          <w:tcPr>
            <w:tcW w:w="6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5EBB1B1E" w14:textId="49A1D90F">
            <w:pPr>
              <w:spacing w:line="259" w:lineRule="auto"/>
              <w:jc w:val="center"/>
              <w:rPr>
                <w:rFonts w:eastAsia="Arial" w:cs="Arial"/>
                <w:color w:val="FF0000"/>
              </w:rPr>
            </w:pPr>
            <w:r w:rsidRPr="3E44591A">
              <w:rPr>
                <w:rFonts w:eastAsia="Arial" w:cs="Arial"/>
                <w:i/>
                <w:iCs/>
                <w:color w:val="FF0000"/>
              </w:rPr>
              <w:t>X</w:t>
            </w:r>
          </w:p>
        </w:tc>
        <w:tc>
          <w:tcPr>
            <w:tcW w:w="6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3785681D" w14:paraId="74631B63" w14:textId="62D848D1">
            <w:pPr>
              <w:spacing w:line="259" w:lineRule="auto"/>
              <w:jc w:val="center"/>
              <w:rPr>
                <w:rFonts w:eastAsia="Arial" w:cs="Arial"/>
                <w:color w:val="0000FF"/>
                <w:lang w:val="en-US"/>
              </w:rPr>
            </w:pPr>
          </w:p>
        </w:tc>
      </w:tr>
      <w:tr w:rsidR="3785681D" w:rsidTr="6418ABFE" w14:paraId="44CB2F81" w14:textId="77777777">
        <w:trPr>
          <w:trHeight w:val="975"/>
        </w:trPr>
        <w:tc>
          <w:tcPr>
            <w:tcW w:w="11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02529526" w14:textId="1CCD4674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RF14</w:t>
            </w:r>
          </w:p>
        </w:tc>
        <w:tc>
          <w:tcPr>
            <w:tcW w:w="41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00620C4F" w:rsidRDefault="174B3F5D" w14:paraId="3F61C59B" w14:textId="688AAB55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permitir que o usuário recupere a</w:t>
            </w:r>
            <w:r w:rsidRPr="3E44591A" w:rsidR="51298B53">
              <w:rPr>
                <w:rFonts w:eastAsia="Arial" w:cs="Arial"/>
                <w:color w:val="000000" w:themeColor="text1"/>
              </w:rPr>
              <w:t xml:space="preserve"> sua</w:t>
            </w:r>
            <w:r w:rsidRPr="3E44591A">
              <w:rPr>
                <w:rFonts w:eastAsia="Arial" w:cs="Arial"/>
                <w:color w:val="000000" w:themeColor="text1"/>
              </w:rPr>
              <w:t xml:space="preserve"> senha;</w:t>
            </w:r>
          </w:p>
        </w:tc>
        <w:tc>
          <w:tcPr>
            <w:tcW w:w="19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279A64DA" w14:textId="72B5E6D1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Alta</w:t>
            </w:r>
          </w:p>
        </w:tc>
        <w:tc>
          <w:tcPr>
            <w:tcW w:w="6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723295E6" w14:textId="53FCA02D">
            <w:pPr>
              <w:spacing w:line="259" w:lineRule="auto"/>
              <w:jc w:val="center"/>
              <w:rPr>
                <w:rFonts w:eastAsia="Arial" w:cs="Arial"/>
                <w:color w:val="FF0000"/>
              </w:rPr>
            </w:pPr>
            <w:r w:rsidRPr="3E44591A">
              <w:rPr>
                <w:rFonts w:eastAsia="Arial" w:cs="Arial"/>
                <w:i/>
                <w:iCs/>
                <w:color w:val="FF0000"/>
              </w:rPr>
              <w:t>X</w:t>
            </w:r>
          </w:p>
        </w:tc>
        <w:tc>
          <w:tcPr>
            <w:tcW w:w="6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3785681D" w14:paraId="0811F4DA" w14:textId="1C9FB149">
            <w:pPr>
              <w:spacing w:line="259" w:lineRule="auto"/>
              <w:jc w:val="center"/>
              <w:rPr>
                <w:rFonts w:eastAsia="Arial" w:cs="Arial"/>
                <w:color w:val="0000FF"/>
                <w:lang w:val="en-US"/>
              </w:rPr>
            </w:pPr>
          </w:p>
        </w:tc>
      </w:tr>
      <w:tr w:rsidR="3785681D" w:rsidTr="6418ABFE" w14:paraId="02754695" w14:textId="77777777">
        <w:trPr>
          <w:trHeight w:val="975"/>
        </w:trPr>
        <w:tc>
          <w:tcPr>
            <w:tcW w:w="11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6B6FA94D" w14:textId="10EB915F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RF15</w:t>
            </w:r>
          </w:p>
        </w:tc>
        <w:tc>
          <w:tcPr>
            <w:tcW w:w="41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00620C4F" w:rsidRDefault="174B3F5D" w14:paraId="5780E2CD" w14:textId="0B5FEEB3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permitir a desistência do evento</w:t>
            </w:r>
            <w:r w:rsidRPr="3E44591A" w:rsidR="011CAF78">
              <w:rPr>
                <w:rFonts w:eastAsia="Arial" w:cs="Arial"/>
                <w:color w:val="000000" w:themeColor="text1"/>
              </w:rPr>
              <w:t xml:space="preserve"> por parte do usuário</w:t>
            </w:r>
            <w:r w:rsidRPr="3E44591A">
              <w:rPr>
                <w:rFonts w:eastAsia="Arial" w:cs="Arial"/>
                <w:color w:val="000000" w:themeColor="text1"/>
              </w:rPr>
              <w:t>;</w:t>
            </w:r>
          </w:p>
        </w:tc>
        <w:tc>
          <w:tcPr>
            <w:tcW w:w="19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20FB86A9" w14:textId="4501220F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Média</w:t>
            </w:r>
          </w:p>
        </w:tc>
        <w:tc>
          <w:tcPr>
            <w:tcW w:w="6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224ADA07" w14:textId="03BD9482">
            <w:pPr>
              <w:spacing w:line="259" w:lineRule="auto"/>
              <w:jc w:val="center"/>
              <w:rPr>
                <w:rFonts w:eastAsia="Arial" w:cs="Arial"/>
                <w:color w:val="FF0000"/>
              </w:rPr>
            </w:pPr>
            <w:r w:rsidRPr="3E44591A">
              <w:rPr>
                <w:rFonts w:eastAsia="Arial" w:cs="Arial"/>
                <w:i/>
                <w:iCs/>
                <w:color w:val="FF0000"/>
              </w:rPr>
              <w:t>X</w:t>
            </w:r>
          </w:p>
        </w:tc>
        <w:tc>
          <w:tcPr>
            <w:tcW w:w="6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3785681D" w14:paraId="6AE44AE8" w14:textId="0BB8B3DA">
            <w:pPr>
              <w:spacing w:line="259" w:lineRule="auto"/>
              <w:jc w:val="center"/>
              <w:rPr>
                <w:rFonts w:eastAsia="Arial" w:cs="Arial"/>
                <w:color w:val="0000FF"/>
                <w:lang w:val="en-US"/>
              </w:rPr>
            </w:pPr>
          </w:p>
        </w:tc>
      </w:tr>
    </w:tbl>
    <w:p w:rsidRPr="00565C67" w:rsidR="002E56FD" w:rsidP="35968EE3" w:rsidRDefault="0D8C7AC3" w14:paraId="36384407" w14:textId="0C625C9A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>Fonte: os autores</w:t>
      </w:r>
    </w:p>
    <w:p w:rsidR="6418ABFE" w:rsidP="6418ABFE" w:rsidRDefault="6418ABFE" w14:paraId="76E937BC" w14:textId="02B6FAF5"/>
    <w:p w:rsidR="6418ABFE" w:rsidP="6418ABFE" w:rsidRDefault="6418ABFE" w14:paraId="4F2D7B36" w14:textId="21A2C421"/>
    <w:p w:rsidR="6418ABFE" w:rsidP="6418ABFE" w:rsidRDefault="6418ABFE" w14:paraId="39A40A03" w14:textId="6958EA42"/>
    <w:p w:rsidR="6418ABFE" w:rsidP="6418ABFE" w:rsidRDefault="6418ABFE" w14:paraId="75D5261B" w14:textId="327C2AE3"/>
    <w:p w:rsidR="6418ABFE" w:rsidP="6418ABFE" w:rsidRDefault="6418ABFE" w14:paraId="49CC50DC" w14:textId="091351C7"/>
    <w:p w:rsidR="6418ABFE" w:rsidP="6418ABFE" w:rsidRDefault="6418ABFE" w14:paraId="69432672" w14:textId="370704E3"/>
    <w:p w:rsidR="6418ABFE" w:rsidP="6418ABFE" w:rsidRDefault="6418ABFE" w14:paraId="2F87DD5A" w14:textId="30F86788"/>
    <w:p w:rsidR="6418ABFE" w:rsidP="6418ABFE" w:rsidRDefault="6418ABFE" w14:paraId="4E84C42A" w14:textId="24784A0E"/>
    <w:p w:rsidR="6418ABFE" w:rsidP="6418ABFE" w:rsidRDefault="6418ABFE" w14:paraId="09C5ED24" w14:textId="67CBD679"/>
    <w:p w:rsidR="6418ABFE" w:rsidP="6418ABFE" w:rsidRDefault="6418ABFE" w14:paraId="34B4A072" w14:textId="418A92F3"/>
    <w:p w:rsidR="6418ABFE" w:rsidP="6418ABFE" w:rsidRDefault="6418ABFE" w14:paraId="6FCBB94A" w14:textId="31D93A3C"/>
    <w:p w:rsidR="49770A9C" w:rsidP="6418ABFE" w:rsidRDefault="49770A9C" w14:paraId="296DCF5E" w14:textId="3806AB79">
      <w:pPr>
        <w:pStyle w:val="Ttulo2"/>
      </w:pPr>
      <w:r>
        <w:t>Requisitos Não Funcionais do Sistema</w:t>
      </w:r>
    </w:p>
    <w:p w:rsidR="6418ABFE" w:rsidP="6418ABFE" w:rsidRDefault="6418ABFE" w14:paraId="2BC66A68" w14:textId="4B066C8F"/>
    <w:p w:rsidR="00FD1604" w:rsidP="00FD1604" w:rsidRDefault="6E15E226" w14:paraId="0FB7355E" w14:textId="0C6F8DFC">
      <w:pPr>
        <w:pStyle w:val="Legenda"/>
        <w:keepNext/>
        <w:jc w:val="center"/>
      </w:pPr>
      <w:bookmarkStart w:name="_Toc110341018" w:id="44"/>
      <w:r>
        <w:t xml:space="preserve">Quadro </w:t>
      </w:r>
      <w:r w:rsidR="00262278">
        <w:t>15</w:t>
      </w:r>
      <w:r>
        <w:t xml:space="preserve"> Requisitos não funcionais</w:t>
      </w:r>
      <w:bookmarkEnd w:id="44"/>
    </w:p>
    <w:tbl>
      <w:tblPr>
        <w:tblStyle w:val="Tabelacomgrade"/>
        <w:tblW w:w="8595" w:type="dxa"/>
        <w:tblInd w:w="870" w:type="dxa"/>
        <w:tblLayout w:type="fixed"/>
        <w:tblLook w:val="04A0" w:firstRow="1" w:lastRow="0" w:firstColumn="1" w:lastColumn="0" w:noHBand="0" w:noVBand="1"/>
      </w:tblPr>
      <w:tblGrid>
        <w:gridCol w:w="1140"/>
        <w:gridCol w:w="4065"/>
        <w:gridCol w:w="1635"/>
        <w:gridCol w:w="990"/>
        <w:gridCol w:w="765"/>
      </w:tblGrid>
      <w:tr w:rsidR="33884D3D" w:rsidTr="6418ABFE" w14:paraId="397C46D1" w14:textId="77777777">
        <w:trPr>
          <w:trHeight w:val="405"/>
        </w:trPr>
        <w:tc>
          <w:tcPr>
            <w:tcW w:w="1140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nil"/>
              <w:right w:val="single" w:color="000000" w:themeColor="text1" w:sz="8" w:space="0"/>
            </w:tcBorders>
            <w:shd w:val="clear" w:color="auto" w:fill="BFBFBF" w:themeFill="background1" w:themeFillShade="BF"/>
          </w:tcPr>
          <w:p w:rsidRPr="0096017E" w:rsidR="33884D3D" w:rsidRDefault="46189D16" w14:paraId="513BF865" w14:textId="71F6968C">
            <w:r w:rsidRPr="0096017E">
              <w:rPr>
                <w:rFonts w:eastAsia="Arial" w:cs="Arial"/>
                <w:color w:val="000000" w:themeColor="text1"/>
              </w:rPr>
              <w:t xml:space="preserve">Número </w:t>
            </w:r>
          </w:p>
        </w:tc>
        <w:tc>
          <w:tcPr>
            <w:tcW w:w="4065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nil"/>
              <w:right w:val="single" w:color="000000" w:themeColor="text1" w:sz="8" w:space="0"/>
            </w:tcBorders>
            <w:shd w:val="clear" w:color="auto" w:fill="BFBFBF" w:themeFill="background1" w:themeFillShade="BF"/>
          </w:tcPr>
          <w:p w:rsidRPr="0096017E" w:rsidR="33884D3D" w:rsidP="33884D3D" w:rsidRDefault="46189D16" w14:paraId="234281FD" w14:textId="3CFACEC1">
            <w:pPr>
              <w:jc w:val="center"/>
            </w:pPr>
            <w:r w:rsidRPr="0096017E">
              <w:rPr>
                <w:rFonts w:eastAsia="Arial" w:cs="Arial"/>
                <w:color w:val="000000" w:themeColor="text1"/>
              </w:rPr>
              <w:t xml:space="preserve">Descrição </w:t>
            </w:r>
          </w:p>
        </w:tc>
        <w:tc>
          <w:tcPr>
            <w:tcW w:w="1635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nil"/>
              <w:right w:val="single" w:color="000000" w:themeColor="text1" w:sz="8" w:space="0"/>
            </w:tcBorders>
            <w:shd w:val="clear" w:color="auto" w:fill="BFBFBF" w:themeFill="background1" w:themeFillShade="BF"/>
          </w:tcPr>
          <w:p w:rsidRPr="0096017E" w:rsidR="33884D3D" w:rsidP="0096017E" w:rsidRDefault="46189D16" w14:paraId="1509F7FE" w14:textId="3D7D6CBF">
            <w:pPr>
              <w:jc w:val="center"/>
            </w:pPr>
            <w:r w:rsidRPr="0096017E">
              <w:rPr>
                <w:rFonts w:eastAsia="Arial" w:cs="Arial"/>
                <w:color w:val="000000" w:themeColor="text1"/>
              </w:rPr>
              <w:t>Prioridade</w:t>
            </w:r>
          </w:p>
        </w:tc>
        <w:tc>
          <w:tcPr>
            <w:tcW w:w="1755" w:type="dxa"/>
            <w:gridSpan w:val="2"/>
            <w:tcBorders>
              <w:top w:val="single" w:color="000000" w:themeColor="text1" w:sz="8" w:space="0"/>
              <w:left w:val="single" w:color="000000" w:themeColor="text1" w:sz="8" w:space="0"/>
              <w:bottom w:val="single" w:color="BFBFBF" w:themeColor="background1" w:themeShade="BF" w:sz="8" w:space="0"/>
              <w:right w:val="single" w:color="000000" w:themeColor="text1" w:sz="8" w:space="0"/>
            </w:tcBorders>
            <w:shd w:val="clear" w:color="auto" w:fill="BFBFBF" w:themeFill="background1" w:themeFillShade="BF"/>
          </w:tcPr>
          <w:p w:rsidR="33884D3D" w:rsidP="0096017E" w:rsidRDefault="46189D16" w14:paraId="2BFBED31" w14:textId="0FC19F33">
            <w:pPr>
              <w:jc w:val="center"/>
            </w:pPr>
            <w:r w:rsidRPr="0096017E">
              <w:rPr>
                <w:rFonts w:eastAsia="Arial" w:cs="Arial"/>
                <w:color w:val="000000" w:themeColor="text1"/>
              </w:rPr>
              <w:t>Revisado</w:t>
            </w:r>
          </w:p>
        </w:tc>
      </w:tr>
      <w:tr w:rsidR="33884D3D" w:rsidTr="6418ABFE" w14:paraId="5821D1DA" w14:textId="77777777">
        <w:trPr>
          <w:trHeight w:val="495"/>
        </w:trPr>
        <w:tc>
          <w:tcPr>
            <w:tcW w:w="1140" w:type="dxa"/>
            <w:vMerge/>
            <w:vAlign w:val="center"/>
          </w:tcPr>
          <w:p w:rsidRPr="0096017E" w:rsidR="007679A6" w:rsidRDefault="007679A6" w14:paraId="6AD7C34A" w14:textId="77777777"/>
        </w:tc>
        <w:tc>
          <w:tcPr>
            <w:tcW w:w="4065" w:type="dxa"/>
            <w:vMerge/>
            <w:vAlign w:val="center"/>
          </w:tcPr>
          <w:p w:rsidRPr="0096017E" w:rsidR="007679A6" w:rsidRDefault="007679A6" w14:paraId="3498123A" w14:textId="77777777"/>
        </w:tc>
        <w:tc>
          <w:tcPr>
            <w:tcW w:w="1635" w:type="dxa"/>
            <w:vMerge/>
            <w:vAlign w:val="center"/>
          </w:tcPr>
          <w:p w:rsidRPr="0096017E" w:rsidR="007679A6" w:rsidRDefault="007679A6" w14:paraId="51D1DB34" w14:textId="77777777"/>
        </w:tc>
        <w:tc>
          <w:tcPr>
            <w:tcW w:w="990" w:type="dxa"/>
            <w:tcBorders>
              <w:top w:val="single" w:color="BFBFBF" w:themeColor="background1" w:themeShade="BF" w:sz="8" w:space="0"/>
              <w:left w:val="nil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BFBFBF" w:themeFill="background1" w:themeFillShade="BF"/>
          </w:tcPr>
          <w:p w:rsidR="33884D3D" w:rsidRDefault="33884D3D" w14:paraId="508ADD6E" w14:textId="47F727F8">
            <w:r w:rsidRPr="33884D3D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Sim </w:t>
            </w:r>
          </w:p>
        </w:tc>
        <w:tc>
          <w:tcPr>
            <w:tcW w:w="765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BFBFBF" w:themeFill="background1" w:themeFillShade="BF"/>
          </w:tcPr>
          <w:p w:rsidR="33884D3D" w:rsidRDefault="46189D16" w14:paraId="750B0711" w14:textId="1A82196B"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Não </w:t>
            </w:r>
          </w:p>
        </w:tc>
      </w:tr>
      <w:tr w:rsidR="33884D3D" w:rsidTr="6418ABFE" w14:paraId="125309E6" w14:textId="77777777">
        <w:trPr>
          <w:trHeight w:val="1365"/>
        </w:trPr>
        <w:tc>
          <w:tcPr>
            <w:tcW w:w="114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vAlign w:val="center"/>
          </w:tcPr>
          <w:p w:rsidRPr="0096017E" w:rsidR="33884D3D" w:rsidP="6418ABFE" w:rsidRDefault="2F180D8E" w14:paraId="33C8DE0F" w14:textId="398EBB31">
            <w:pPr>
              <w:jc w:val="center"/>
            </w:pPr>
            <w:r w:rsidRPr="6418ABFE">
              <w:rPr>
                <w:rFonts w:eastAsia="Arial" w:cs="Arial"/>
                <w:color w:val="000000" w:themeColor="text1"/>
              </w:rPr>
              <w:t xml:space="preserve">RNF1 </w:t>
            </w:r>
          </w:p>
        </w:tc>
        <w:tc>
          <w:tcPr>
            <w:tcW w:w="40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96017E" w:rsidR="33884D3D" w:rsidP="6418ABFE" w:rsidRDefault="5B1B9ACF" w14:paraId="2DD9FE27" w14:textId="1FA99AA1">
            <w:r w:rsidRPr="6418ABFE">
              <w:rPr>
                <w:rFonts w:eastAsia="Arial" w:cs="Arial"/>
                <w:color w:val="000000" w:themeColor="text1"/>
              </w:rPr>
              <w:t>O sistema deve permitir a autenticação do público em eventos fechados para alunos utilizando-se do RA do aluno matriculado;</w:t>
            </w:r>
          </w:p>
          <w:p w:rsidRPr="0096017E" w:rsidR="33884D3D" w:rsidP="6418ABFE" w:rsidRDefault="5B1B9ACF" w14:paraId="0A6B2348" w14:textId="5DC7B2B6">
            <w:r w:rsidRPr="6418ABFE">
              <w:rPr>
                <w:rFonts w:eastAsia="Arial" w:cs="Arial"/>
                <w:color w:val="000000" w:themeColor="text1"/>
              </w:rPr>
              <w:t xml:space="preserve"> </w:t>
            </w:r>
          </w:p>
        </w:tc>
        <w:tc>
          <w:tcPr>
            <w:tcW w:w="163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vAlign w:val="center"/>
          </w:tcPr>
          <w:p w:rsidRPr="0096017E" w:rsidR="33884D3D" w:rsidP="6418ABFE" w:rsidRDefault="2F180D8E" w14:paraId="26D33D3C" w14:textId="58841F49">
            <w:pPr>
              <w:spacing w:line="242" w:lineRule="auto"/>
              <w:jc w:val="center"/>
            </w:pPr>
            <w:r w:rsidRPr="6418ABFE">
              <w:rPr>
                <w:rFonts w:eastAsia="Arial" w:cs="Arial"/>
                <w:color w:val="000000" w:themeColor="text1"/>
              </w:rPr>
              <w:t xml:space="preserve">Alta </w:t>
            </w:r>
          </w:p>
        </w:tc>
        <w:tc>
          <w:tcPr>
            <w:tcW w:w="99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vAlign w:val="center"/>
          </w:tcPr>
          <w:p w:rsidR="33884D3D" w:rsidP="0096017E" w:rsidRDefault="46189D16" w14:paraId="1985BE8A" w14:textId="120529C4">
            <w:pPr>
              <w:jc w:val="center"/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7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33884D3D" w:rsidP="33884D3D" w:rsidRDefault="46189D16" w14:paraId="66EE6862" w14:textId="589A3B2C">
            <w:pPr>
              <w:jc w:val="right"/>
            </w:pP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</w:tr>
      <w:tr w:rsidR="33884D3D" w:rsidTr="6418ABFE" w14:paraId="174403BB" w14:textId="77777777">
        <w:trPr>
          <w:trHeight w:val="960"/>
        </w:trPr>
        <w:tc>
          <w:tcPr>
            <w:tcW w:w="114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  <w:vAlign w:val="center"/>
          </w:tcPr>
          <w:p w:rsidRPr="0096017E" w:rsidR="33884D3D" w:rsidP="6418ABFE" w:rsidRDefault="2F180D8E" w14:paraId="107ACC29" w14:textId="30FC8429">
            <w:pPr>
              <w:jc w:val="center"/>
            </w:pPr>
            <w:r w:rsidRPr="6418ABFE">
              <w:rPr>
                <w:rFonts w:eastAsia="Arial" w:cs="Arial"/>
                <w:color w:val="000000" w:themeColor="text1"/>
              </w:rPr>
              <w:t xml:space="preserve">RNF2 </w:t>
            </w:r>
          </w:p>
        </w:tc>
        <w:tc>
          <w:tcPr>
            <w:tcW w:w="40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</w:tcPr>
          <w:p w:rsidRPr="0096017E" w:rsidR="33884D3D" w:rsidP="6418ABFE" w:rsidRDefault="01274560" w14:paraId="60388EA6" w14:textId="00887FC1">
            <w:r w:rsidRPr="6418ABFE">
              <w:rPr>
                <w:rFonts w:eastAsia="Arial" w:cs="Arial"/>
                <w:color w:val="000000" w:themeColor="text1"/>
              </w:rPr>
              <w:t>O sistema deve ser construído utilizando as linguagens de programação HTML5, CSS3</w:t>
            </w:r>
            <w:r w:rsidRPr="6418ABFE" w:rsidR="1175A0FE">
              <w:rPr>
                <w:rFonts w:eastAsia="Arial" w:cs="Arial"/>
                <w:color w:val="000000" w:themeColor="text1"/>
              </w:rPr>
              <w:t>,</w:t>
            </w:r>
            <w:r w:rsidRPr="6418ABFE">
              <w:rPr>
                <w:rFonts w:eastAsia="Arial" w:cs="Arial"/>
                <w:color w:val="000000" w:themeColor="text1"/>
              </w:rPr>
              <w:t xml:space="preserve"> JavaScript</w:t>
            </w:r>
            <w:r w:rsidRPr="6418ABFE" w:rsidR="4596D143">
              <w:rPr>
                <w:rFonts w:eastAsia="Arial" w:cs="Arial"/>
                <w:color w:val="000000" w:themeColor="text1"/>
              </w:rPr>
              <w:t xml:space="preserve"> e Java</w:t>
            </w:r>
            <w:r w:rsidRPr="6418ABFE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163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  <w:vAlign w:val="center"/>
          </w:tcPr>
          <w:p w:rsidRPr="0096017E" w:rsidR="33884D3D" w:rsidP="6418ABFE" w:rsidRDefault="5B1B9ACF" w14:paraId="4809C971" w14:textId="1BB943B8">
            <w:pPr>
              <w:jc w:val="center"/>
            </w:pPr>
            <w:r w:rsidRPr="6418ABFE">
              <w:rPr>
                <w:rFonts w:eastAsia="Arial" w:cs="Arial"/>
                <w:color w:val="000000" w:themeColor="text1"/>
              </w:rPr>
              <w:t xml:space="preserve"> </w:t>
            </w:r>
          </w:p>
          <w:p w:rsidRPr="0096017E" w:rsidR="33884D3D" w:rsidP="6418ABFE" w:rsidRDefault="6B14F63C" w14:paraId="3ED53EB4" w14:textId="580C7CAD">
            <w:pPr>
              <w:jc w:val="center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Alta</w:t>
            </w:r>
          </w:p>
        </w:tc>
        <w:tc>
          <w:tcPr>
            <w:tcW w:w="99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  <w:vAlign w:val="center"/>
          </w:tcPr>
          <w:p w:rsidR="33884D3D" w:rsidP="0096017E" w:rsidRDefault="46189D16" w14:paraId="4AA88365" w14:textId="6B200D8E">
            <w:pPr>
              <w:jc w:val="center"/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7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</w:tcPr>
          <w:p w:rsidR="33884D3D" w:rsidP="33884D3D" w:rsidRDefault="46189D16" w14:paraId="27070601" w14:textId="477361F9">
            <w:pPr>
              <w:jc w:val="right"/>
            </w:pP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</w:tr>
      <w:tr w:rsidR="33884D3D" w:rsidTr="6418ABFE" w14:paraId="643AECC2" w14:textId="77777777">
        <w:trPr>
          <w:trHeight w:val="960"/>
        </w:trPr>
        <w:tc>
          <w:tcPr>
            <w:tcW w:w="114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vAlign w:val="center"/>
          </w:tcPr>
          <w:p w:rsidRPr="0096017E" w:rsidR="33884D3D" w:rsidP="6418ABFE" w:rsidRDefault="2F180D8E" w14:paraId="0413E750" w14:textId="065B2F3F">
            <w:pPr>
              <w:jc w:val="center"/>
            </w:pPr>
            <w:r w:rsidRPr="6418ABFE">
              <w:rPr>
                <w:rFonts w:eastAsia="Arial" w:cs="Arial"/>
                <w:color w:val="000000" w:themeColor="text1"/>
              </w:rPr>
              <w:t xml:space="preserve">RNF3 </w:t>
            </w:r>
          </w:p>
        </w:tc>
        <w:tc>
          <w:tcPr>
            <w:tcW w:w="40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96017E" w:rsidR="33884D3D" w:rsidP="6418ABFE" w:rsidRDefault="5B1B9ACF" w14:paraId="358B9772" w14:textId="5C57BD12">
            <w:r w:rsidRPr="6418ABFE">
              <w:rPr>
                <w:rFonts w:eastAsia="Arial" w:cs="Arial"/>
                <w:color w:val="000000" w:themeColor="text1"/>
              </w:rPr>
              <w:t>O sistema deve ser destinado para web</w:t>
            </w:r>
            <w:r w:rsidRPr="6418ABFE" w:rsidR="58361E4A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163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vAlign w:val="center"/>
          </w:tcPr>
          <w:p w:rsidRPr="0096017E" w:rsidR="33884D3D" w:rsidP="6418ABFE" w:rsidRDefault="5B1B9ACF" w14:paraId="1F33D0E8" w14:textId="6E1F5136">
            <w:pPr>
              <w:jc w:val="center"/>
            </w:pPr>
            <w:r w:rsidRPr="6418ABFE">
              <w:rPr>
                <w:rFonts w:eastAsia="Arial" w:cs="Arial"/>
                <w:color w:val="000000" w:themeColor="text1"/>
              </w:rPr>
              <w:t xml:space="preserve"> </w:t>
            </w:r>
          </w:p>
          <w:p w:rsidRPr="0096017E" w:rsidR="33884D3D" w:rsidP="6418ABFE" w:rsidRDefault="5B1B9ACF" w14:paraId="56B76125" w14:textId="1780602D">
            <w:pPr>
              <w:jc w:val="center"/>
            </w:pPr>
            <w:r w:rsidRPr="6418ABFE">
              <w:rPr>
                <w:rFonts w:eastAsia="Arial" w:cs="Arial"/>
                <w:color w:val="000000" w:themeColor="text1"/>
              </w:rPr>
              <w:t xml:space="preserve">Média  </w:t>
            </w:r>
          </w:p>
          <w:p w:rsidRPr="0096017E" w:rsidR="33884D3D" w:rsidP="6418ABFE" w:rsidRDefault="5B1B9ACF" w14:paraId="4DBAB7AF" w14:textId="72AA3641">
            <w:pPr>
              <w:jc w:val="center"/>
            </w:pPr>
            <w:r w:rsidRPr="6418ABFE">
              <w:rPr>
                <w:rFonts w:ascii="Calibri" w:hAnsi="Calibri" w:eastAsia="Calibri" w:cs="Calibri"/>
                <w:color w:val="000000" w:themeColor="text1"/>
              </w:rPr>
              <w:t xml:space="preserve"> </w:t>
            </w:r>
          </w:p>
        </w:tc>
        <w:tc>
          <w:tcPr>
            <w:tcW w:w="99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vAlign w:val="center"/>
          </w:tcPr>
          <w:p w:rsidR="33884D3D" w:rsidP="0096017E" w:rsidRDefault="46189D16" w14:paraId="040AE15C" w14:textId="47B4FA1F">
            <w:pPr>
              <w:jc w:val="center"/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7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33884D3D" w:rsidP="33884D3D" w:rsidRDefault="46189D16" w14:paraId="42E348A9" w14:textId="5464D2D8">
            <w:pPr>
              <w:jc w:val="right"/>
            </w:pP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</w:tr>
      <w:tr w:rsidR="33884D3D" w:rsidTr="6418ABFE" w14:paraId="4E16C67B" w14:textId="77777777">
        <w:trPr>
          <w:trHeight w:val="945"/>
        </w:trPr>
        <w:tc>
          <w:tcPr>
            <w:tcW w:w="114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  <w:vAlign w:val="center"/>
          </w:tcPr>
          <w:p w:rsidRPr="0096017E" w:rsidR="33884D3D" w:rsidP="6418ABFE" w:rsidRDefault="2F180D8E" w14:paraId="60B84754" w14:textId="3E484C9B">
            <w:pPr>
              <w:jc w:val="center"/>
            </w:pPr>
            <w:r w:rsidRPr="6418ABFE">
              <w:rPr>
                <w:rFonts w:eastAsia="Arial" w:cs="Arial"/>
                <w:color w:val="000000" w:themeColor="text1"/>
              </w:rPr>
              <w:t xml:space="preserve">RNF4 </w:t>
            </w:r>
          </w:p>
        </w:tc>
        <w:tc>
          <w:tcPr>
            <w:tcW w:w="40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</w:tcPr>
          <w:p w:rsidRPr="0096017E" w:rsidR="33884D3D" w:rsidP="6418ABFE" w:rsidRDefault="5B1B9ACF" w14:paraId="2C3C6A6A" w14:textId="222B222C">
            <w:pPr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sistema deve ser hospedado no Hostinger ou Locaweb</w:t>
            </w:r>
            <w:r w:rsidRPr="6418ABFE" w:rsidR="29B0110B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163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  <w:vAlign w:val="center"/>
          </w:tcPr>
          <w:p w:rsidRPr="0096017E" w:rsidR="33884D3D" w:rsidP="6418ABFE" w:rsidRDefault="1C649729" w14:paraId="387815F7" w14:textId="12BE68F7">
            <w:pPr>
              <w:jc w:val="center"/>
            </w:pPr>
            <w:r w:rsidRPr="6418ABFE">
              <w:rPr>
                <w:rFonts w:eastAsia="Arial" w:cs="Arial"/>
                <w:color w:val="000000" w:themeColor="text1"/>
              </w:rPr>
              <w:t>Alta</w:t>
            </w:r>
          </w:p>
        </w:tc>
        <w:tc>
          <w:tcPr>
            <w:tcW w:w="99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  <w:vAlign w:val="center"/>
          </w:tcPr>
          <w:p w:rsidR="33884D3D" w:rsidP="0096017E" w:rsidRDefault="46189D16" w14:paraId="61F87C74" w14:textId="04EC42B8">
            <w:pPr>
              <w:jc w:val="center"/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7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</w:tcPr>
          <w:p w:rsidR="33884D3D" w:rsidP="3E44591A" w:rsidRDefault="33884D3D" w14:paraId="23696205" w14:textId="0B98CC4D">
            <w:pPr>
              <w:jc w:val="right"/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</w:pPr>
          </w:p>
        </w:tc>
      </w:tr>
    </w:tbl>
    <w:p w:rsidR="1DCEAC23" w:rsidP="6418ABFE" w:rsidRDefault="1DCEAC23" w14:paraId="1B08E599" w14:textId="0C625C9A">
      <w:pPr>
        <w:jc w:val="center"/>
        <w:rPr>
          <w:i/>
          <w:iCs/>
          <w:color w:val="44546A" w:themeColor="text2"/>
          <w:sz w:val="18"/>
          <w:szCs w:val="18"/>
        </w:rPr>
      </w:pPr>
      <w:r w:rsidRPr="6418ABFE">
        <w:rPr>
          <w:i/>
          <w:iCs/>
          <w:color w:val="44546A" w:themeColor="text2"/>
          <w:sz w:val="18"/>
          <w:szCs w:val="18"/>
        </w:rPr>
        <w:t>Fonte: os autores</w:t>
      </w:r>
    </w:p>
    <w:p w:rsidR="6418ABFE" w:rsidP="6418ABFE" w:rsidRDefault="6418ABFE" w14:paraId="4DD99D6F" w14:textId="5C9BBF21">
      <w:pPr>
        <w:jc w:val="center"/>
        <w:rPr>
          <w:i/>
          <w:iCs/>
          <w:color w:val="44546A" w:themeColor="text2"/>
          <w:sz w:val="18"/>
          <w:szCs w:val="18"/>
        </w:rPr>
      </w:pPr>
    </w:p>
    <w:p w:rsidR="003F2FEB" w:rsidP="00145E9A" w:rsidRDefault="0BE9039B" w14:paraId="04763F09" w14:textId="4EDAC3E6">
      <w:pPr>
        <w:pStyle w:val="Ttulo2"/>
      </w:pPr>
      <w:bookmarkStart w:name="_Toc110341097" w:id="45"/>
      <w:r>
        <w:t>Re</w:t>
      </w:r>
      <w:r w:rsidR="22918217">
        <w:t>gras de Negócio</w:t>
      </w:r>
      <w:bookmarkEnd w:id="45"/>
    </w:p>
    <w:p w:rsidR="6418ABFE" w:rsidP="6418ABFE" w:rsidRDefault="6418ABFE" w14:paraId="439C99C7" w14:textId="7E2D9410"/>
    <w:p w:rsidR="08D3EB3A" w:rsidP="00262278" w:rsidRDefault="00262278" w14:paraId="0E651CB2" w14:textId="46982F00">
      <w:pPr>
        <w:pStyle w:val="Legenda"/>
        <w:keepNext/>
        <w:jc w:val="center"/>
      </w:pPr>
      <w:r>
        <w:t>Quadro 16 Regras de Negócio</w:t>
      </w:r>
    </w:p>
    <w:tbl>
      <w:tblPr>
        <w:tblStyle w:val="Tabelacomgrade"/>
        <w:tblW w:w="8955" w:type="dxa"/>
        <w:tblInd w:w="210" w:type="dxa"/>
        <w:tblLayout w:type="fixed"/>
        <w:tblLook w:val="04A0" w:firstRow="1" w:lastRow="0" w:firstColumn="1" w:lastColumn="0" w:noHBand="0" w:noVBand="1"/>
      </w:tblPr>
      <w:tblGrid>
        <w:gridCol w:w="1080"/>
        <w:gridCol w:w="7875"/>
      </w:tblGrid>
      <w:tr w:rsidR="33884D3D" w:rsidTr="6418ABFE" w14:paraId="16FCE35A" w14:textId="77777777">
        <w:trPr>
          <w:trHeight w:val="765"/>
        </w:trPr>
        <w:tc>
          <w:tcPr>
            <w:tcW w:w="10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BFBFBF" w:themeFill="background1" w:themeFillShade="BF"/>
            <w:vAlign w:val="center"/>
          </w:tcPr>
          <w:p w:rsidR="33884D3D" w:rsidP="33884D3D" w:rsidRDefault="46189D16" w14:paraId="5E12ACFB" w14:textId="7057CF93">
            <w:pPr>
              <w:jc w:val="center"/>
            </w:pPr>
            <w:r w:rsidRPr="0096017E">
              <w:rPr>
                <w:rFonts w:eastAsia="Arial" w:cs="Arial"/>
                <w:color w:val="000000" w:themeColor="text1"/>
              </w:rPr>
              <w:t xml:space="preserve">Número </w:t>
            </w:r>
          </w:p>
        </w:tc>
        <w:tc>
          <w:tcPr>
            <w:tcW w:w="78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BFBFBF" w:themeFill="background1" w:themeFillShade="BF"/>
            <w:vAlign w:val="center"/>
          </w:tcPr>
          <w:p w:rsidR="33884D3D" w:rsidP="33884D3D" w:rsidRDefault="46189D16" w14:paraId="0A101BD6" w14:textId="266F4414">
            <w:pPr>
              <w:jc w:val="center"/>
            </w:pPr>
            <w:r w:rsidRPr="0096017E">
              <w:rPr>
                <w:rFonts w:eastAsia="Arial" w:cs="Arial"/>
                <w:color w:val="000000" w:themeColor="text1"/>
              </w:rPr>
              <w:t xml:space="preserve">Descrição </w:t>
            </w:r>
          </w:p>
        </w:tc>
      </w:tr>
      <w:tr w:rsidR="33884D3D" w:rsidTr="6418ABFE" w14:paraId="731E3E3A" w14:textId="77777777">
        <w:trPr>
          <w:trHeight w:val="435"/>
        </w:trPr>
        <w:tc>
          <w:tcPr>
            <w:tcW w:w="10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vAlign w:val="center"/>
          </w:tcPr>
          <w:p w:rsidRPr="00620C4F" w:rsidR="33884D3D" w:rsidP="33884D3D" w:rsidRDefault="33884D3D" w14:paraId="5E857553" w14:textId="68479A30">
            <w:pPr>
              <w:jc w:val="center"/>
            </w:pPr>
            <w:r w:rsidRPr="00620C4F">
              <w:rPr>
                <w:rFonts w:eastAsia="Arial" w:cs="Arial"/>
                <w:color w:val="000000" w:themeColor="text1"/>
              </w:rPr>
              <w:t xml:space="preserve">RN1 </w:t>
            </w:r>
          </w:p>
        </w:tc>
        <w:tc>
          <w:tcPr>
            <w:tcW w:w="78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620C4F" w:rsidR="33884D3D" w:rsidP="00620C4F" w:rsidRDefault="46189D16" w14:paraId="747FFD25" w14:textId="3D240CE7">
            <w:pPr>
              <w:jc w:val="both"/>
              <w:rPr>
                <w:rFonts w:cs="Arial"/>
              </w:rPr>
            </w:pPr>
            <w:r w:rsidRPr="00620C4F">
              <w:rPr>
                <w:rFonts w:eastAsia="Calibri" w:cs="Arial"/>
                <w:color w:val="000000" w:themeColor="text1"/>
              </w:rPr>
              <w:t>Não é permitido emitir certificado a pessoa que não tenha se credenciado no evento;</w:t>
            </w:r>
          </w:p>
        </w:tc>
      </w:tr>
      <w:tr w:rsidR="33884D3D" w:rsidTr="6418ABFE" w14:paraId="2171F389" w14:textId="77777777">
        <w:trPr>
          <w:trHeight w:val="405"/>
        </w:trPr>
        <w:tc>
          <w:tcPr>
            <w:tcW w:w="10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  <w:vAlign w:val="center"/>
          </w:tcPr>
          <w:p w:rsidRPr="00620C4F" w:rsidR="33884D3D" w:rsidP="33884D3D" w:rsidRDefault="33884D3D" w14:paraId="046B0D25" w14:textId="75AAA356">
            <w:pPr>
              <w:jc w:val="center"/>
            </w:pPr>
            <w:r w:rsidRPr="00620C4F">
              <w:rPr>
                <w:rFonts w:eastAsia="Arial" w:cs="Arial"/>
                <w:color w:val="000000" w:themeColor="text1"/>
              </w:rPr>
              <w:t xml:space="preserve">RN2 </w:t>
            </w:r>
          </w:p>
        </w:tc>
        <w:tc>
          <w:tcPr>
            <w:tcW w:w="78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</w:tcPr>
          <w:p w:rsidRPr="00620C4F" w:rsidR="33884D3D" w:rsidP="00620C4F" w:rsidRDefault="46189D16" w14:paraId="243FEB29" w14:textId="183EB3D7">
            <w:pPr>
              <w:jc w:val="both"/>
              <w:rPr>
                <w:rFonts w:cs="Arial"/>
              </w:rPr>
            </w:pPr>
            <w:r w:rsidRPr="00620C4F">
              <w:rPr>
                <w:rFonts w:eastAsia="Calibri" w:cs="Arial"/>
                <w:color w:val="000000" w:themeColor="text1"/>
              </w:rPr>
              <w:t>Para eventos exclusivos para alunos Fatec, pessoas de fora da instituição não pode participar;</w:t>
            </w:r>
          </w:p>
        </w:tc>
      </w:tr>
      <w:tr w:rsidR="33884D3D" w:rsidTr="6418ABFE" w14:paraId="0AF627B2" w14:textId="77777777">
        <w:trPr>
          <w:trHeight w:val="420"/>
        </w:trPr>
        <w:tc>
          <w:tcPr>
            <w:tcW w:w="10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vAlign w:val="center"/>
          </w:tcPr>
          <w:p w:rsidRPr="00620C4F" w:rsidR="33884D3D" w:rsidP="33884D3D" w:rsidRDefault="33884D3D" w14:paraId="3E065894" w14:textId="31C543AB">
            <w:pPr>
              <w:jc w:val="center"/>
            </w:pPr>
            <w:r w:rsidRPr="00620C4F">
              <w:rPr>
                <w:rFonts w:eastAsia="Arial" w:cs="Arial"/>
                <w:color w:val="000000" w:themeColor="text1"/>
              </w:rPr>
              <w:t xml:space="preserve">RN3 </w:t>
            </w:r>
          </w:p>
        </w:tc>
        <w:tc>
          <w:tcPr>
            <w:tcW w:w="78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620C4F" w:rsidR="33884D3D" w:rsidP="00620C4F" w:rsidRDefault="46189D16" w14:paraId="610F0090" w14:textId="3234DF04">
            <w:pPr>
              <w:jc w:val="both"/>
              <w:rPr>
                <w:rFonts w:cs="Arial"/>
              </w:rPr>
            </w:pPr>
            <w:r w:rsidRPr="00620C4F">
              <w:rPr>
                <w:rFonts w:eastAsia="Calibri" w:cs="Arial"/>
                <w:color w:val="000000" w:themeColor="text1"/>
              </w:rPr>
              <w:t>O aluno deve ter a matrícula ativa para assistir eventos exclusivos;</w:t>
            </w:r>
          </w:p>
        </w:tc>
      </w:tr>
      <w:tr w:rsidR="33884D3D" w:rsidTr="6418ABFE" w14:paraId="187EA468" w14:textId="77777777">
        <w:trPr>
          <w:trHeight w:val="390"/>
        </w:trPr>
        <w:tc>
          <w:tcPr>
            <w:tcW w:w="10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  <w:vAlign w:val="center"/>
          </w:tcPr>
          <w:p w:rsidRPr="00620C4F" w:rsidR="33884D3D" w:rsidP="33884D3D" w:rsidRDefault="33884D3D" w14:paraId="4D94C67A" w14:textId="56787C2B">
            <w:pPr>
              <w:jc w:val="center"/>
            </w:pPr>
            <w:r w:rsidRPr="00620C4F">
              <w:rPr>
                <w:rFonts w:eastAsia="Arial" w:cs="Arial"/>
                <w:color w:val="000000" w:themeColor="text1"/>
              </w:rPr>
              <w:t xml:space="preserve">RN4 </w:t>
            </w:r>
          </w:p>
        </w:tc>
        <w:tc>
          <w:tcPr>
            <w:tcW w:w="78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</w:tcPr>
          <w:p w:rsidRPr="00620C4F" w:rsidR="33884D3D" w:rsidP="121FAF94" w:rsidRDefault="21B4EDED" w14:paraId="1A8F81BD" w14:textId="7F9DE643">
            <w:pPr>
              <w:jc w:val="both"/>
              <w:rPr>
                <w:rFonts w:eastAsia="Calibri" w:cs="Arial"/>
                <w:color w:val="000000" w:themeColor="text1"/>
              </w:rPr>
            </w:pPr>
            <w:r w:rsidRPr="121FAF94">
              <w:rPr>
                <w:rFonts w:eastAsia="Calibri" w:cs="Arial"/>
                <w:color w:val="000000" w:themeColor="text1"/>
              </w:rPr>
              <w:t xml:space="preserve">Apenas </w:t>
            </w:r>
            <w:r w:rsidRPr="121FAF94" w:rsidR="5ACD5A1E">
              <w:rPr>
                <w:rFonts w:eastAsia="Calibri" w:cs="Arial"/>
                <w:color w:val="000000" w:themeColor="text1"/>
              </w:rPr>
              <w:t xml:space="preserve">o ator </w:t>
            </w:r>
            <w:r w:rsidRPr="121FAF94">
              <w:rPr>
                <w:rFonts w:eastAsia="Calibri" w:cs="Arial"/>
                <w:color w:val="000000" w:themeColor="text1"/>
              </w:rPr>
              <w:t>Fatec pode criar eventos</w:t>
            </w:r>
            <w:r w:rsidRPr="121FAF94" w:rsidR="7F79B9A6">
              <w:rPr>
                <w:rFonts w:eastAsia="Calibri" w:cs="Arial"/>
                <w:color w:val="000000" w:themeColor="text1"/>
              </w:rPr>
              <w:t xml:space="preserve"> no sistema</w:t>
            </w:r>
            <w:r w:rsidRPr="121FAF94">
              <w:rPr>
                <w:rFonts w:eastAsia="Calibri" w:cs="Arial"/>
                <w:color w:val="000000" w:themeColor="text1"/>
              </w:rPr>
              <w:t>;</w:t>
            </w:r>
          </w:p>
        </w:tc>
      </w:tr>
      <w:tr w:rsidR="33884D3D" w:rsidTr="6418ABFE" w14:paraId="5E290599" w14:textId="77777777">
        <w:trPr>
          <w:trHeight w:val="420"/>
        </w:trPr>
        <w:tc>
          <w:tcPr>
            <w:tcW w:w="10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vAlign w:val="center"/>
          </w:tcPr>
          <w:p w:rsidRPr="00620C4F" w:rsidR="33884D3D" w:rsidP="33884D3D" w:rsidRDefault="33884D3D" w14:paraId="64B90AC1" w14:textId="10EDDE4D">
            <w:pPr>
              <w:jc w:val="center"/>
            </w:pPr>
            <w:r w:rsidRPr="00620C4F">
              <w:rPr>
                <w:rFonts w:eastAsia="Arial" w:cs="Arial"/>
                <w:color w:val="000000" w:themeColor="text1"/>
              </w:rPr>
              <w:t xml:space="preserve">RN5 </w:t>
            </w:r>
          </w:p>
        </w:tc>
        <w:tc>
          <w:tcPr>
            <w:tcW w:w="78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620C4F" w:rsidR="33884D3D" w:rsidP="00620C4F" w:rsidRDefault="46189D16" w14:paraId="22D372B5" w14:textId="79627BB4">
            <w:pPr>
              <w:jc w:val="both"/>
              <w:rPr>
                <w:rFonts w:eastAsia="Calibri" w:cs="Arial"/>
                <w:color w:val="000000" w:themeColor="text1"/>
              </w:rPr>
            </w:pPr>
            <w:r w:rsidRPr="00620C4F">
              <w:rPr>
                <w:rFonts w:eastAsia="Calibri" w:cs="Arial"/>
                <w:color w:val="000000" w:themeColor="text1"/>
              </w:rPr>
              <w:t>O funcionário pode determinar a quantidade máxima permitida no evento</w:t>
            </w:r>
          </w:p>
        </w:tc>
      </w:tr>
      <w:tr w:rsidR="33884D3D" w:rsidTr="6418ABFE" w14:paraId="3022FC13" w14:textId="77777777">
        <w:trPr>
          <w:trHeight w:val="420"/>
        </w:trPr>
        <w:tc>
          <w:tcPr>
            <w:tcW w:w="10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  <w:vAlign w:val="center"/>
          </w:tcPr>
          <w:p w:rsidRPr="00620C4F" w:rsidR="33884D3D" w:rsidP="33884D3D" w:rsidRDefault="33884D3D" w14:paraId="1BF58F76" w14:textId="2F3ACF01">
            <w:pPr>
              <w:jc w:val="center"/>
            </w:pPr>
            <w:r w:rsidRPr="00620C4F">
              <w:rPr>
                <w:rFonts w:eastAsia="Arial" w:cs="Arial"/>
                <w:color w:val="000000" w:themeColor="text1"/>
              </w:rPr>
              <w:t>RN6</w:t>
            </w:r>
          </w:p>
        </w:tc>
        <w:tc>
          <w:tcPr>
            <w:tcW w:w="78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</w:tcPr>
          <w:p w:rsidRPr="00620C4F" w:rsidR="33884D3D" w:rsidP="00620C4F" w:rsidRDefault="46189D16" w14:paraId="5E7F94F9" w14:textId="7C386790">
            <w:pPr>
              <w:jc w:val="both"/>
              <w:rPr>
                <w:rFonts w:cs="Arial"/>
              </w:rPr>
            </w:pPr>
            <w:r w:rsidRPr="00620C4F">
              <w:rPr>
                <w:rFonts w:eastAsia="Calibri" w:cs="Arial"/>
                <w:color w:val="000000" w:themeColor="text1"/>
              </w:rPr>
              <w:t>A pessoa deve se inscrever até o tempo limite determinado pelo criador do evento;</w:t>
            </w:r>
          </w:p>
        </w:tc>
      </w:tr>
      <w:tr w:rsidR="33884D3D" w:rsidTr="6418ABFE" w14:paraId="682F430C" w14:textId="77777777">
        <w:trPr>
          <w:trHeight w:val="420"/>
        </w:trPr>
        <w:tc>
          <w:tcPr>
            <w:tcW w:w="10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vAlign w:val="center"/>
          </w:tcPr>
          <w:p w:rsidRPr="00620C4F" w:rsidR="33884D3D" w:rsidP="33884D3D" w:rsidRDefault="33884D3D" w14:paraId="744794CF" w14:textId="545F6E11">
            <w:pPr>
              <w:jc w:val="center"/>
            </w:pPr>
            <w:r w:rsidRPr="00620C4F">
              <w:rPr>
                <w:rFonts w:eastAsia="Arial" w:cs="Arial"/>
                <w:color w:val="000000" w:themeColor="text1"/>
              </w:rPr>
              <w:t>RN7</w:t>
            </w:r>
          </w:p>
        </w:tc>
        <w:tc>
          <w:tcPr>
            <w:tcW w:w="78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620C4F" w:rsidR="33884D3D" w:rsidP="00620C4F" w:rsidRDefault="46189D16" w14:paraId="01D6B9FE" w14:textId="51853B59">
            <w:pPr>
              <w:jc w:val="both"/>
              <w:rPr>
                <w:rFonts w:cs="Arial"/>
              </w:rPr>
            </w:pPr>
            <w:r w:rsidRPr="00620C4F">
              <w:rPr>
                <w:rFonts w:eastAsia="Calibri" w:cs="Arial"/>
                <w:color w:val="000000" w:themeColor="text1"/>
              </w:rPr>
              <w:t>O usuário não pode se inscrever em dois ou mais eventos que ocorra no mesmo dia e horário;</w:t>
            </w:r>
          </w:p>
        </w:tc>
      </w:tr>
    </w:tbl>
    <w:p w:rsidR="33884D3D" w:rsidP="33884D3D" w:rsidRDefault="33884D3D" w14:paraId="11628604" w14:textId="3A3BC2BF">
      <w:pPr>
        <w:jc w:val="center"/>
      </w:pPr>
    </w:p>
    <w:p w:rsidR="006C7663" w:rsidP="6418ABFE" w:rsidRDefault="006C7663" w14:paraId="363B1B79" w14:textId="23DF27D3"/>
    <w:p w:rsidR="006C7663" w:rsidP="6418ABFE" w:rsidRDefault="61C6CFA1" w14:paraId="719CFB98" w14:textId="4E4645DD">
      <w:pPr>
        <w:pStyle w:val="Ttulo2"/>
      </w:pPr>
      <w:r>
        <w:t>Diagrama de Casos de Uso</w:t>
      </w:r>
    </w:p>
    <w:p w:rsidR="006C7663" w:rsidP="6418ABFE" w:rsidRDefault="006C7663" w14:paraId="2FBABA08" w14:textId="02B3C65B"/>
    <w:p w:rsidR="006C7663" w:rsidP="6418ABFE" w:rsidRDefault="26FB1BC7" w14:paraId="0CD76382" w14:textId="687B1EB8">
      <w:pPr>
        <w:pStyle w:val="Legenda"/>
        <w:keepNext/>
        <w:jc w:val="center"/>
      </w:pPr>
      <w:r>
        <w:t>Figura 4 Casos de uso</w:t>
      </w:r>
    </w:p>
    <w:p w:rsidR="006C7663" w:rsidP="6418ABFE" w:rsidRDefault="26FB1BC7" w14:paraId="6605B8FF" w14:textId="7D68E402">
      <w:pPr>
        <w:pStyle w:val="Ttulo2"/>
        <w:numPr>
          <w:ilvl w:val="1"/>
          <w:numId w:val="0"/>
        </w:numPr>
      </w:pPr>
      <w:r>
        <w:rPr>
          <w:noProof/>
        </w:rPr>
        <w:drawing>
          <wp:inline distT="0" distB="0" distL="0" distR="0" wp14:anchorId="7749411F" wp14:editId="54D826B0">
            <wp:extent cx="5783126" cy="3638550"/>
            <wp:effectExtent l="0" t="0" r="0" b="0"/>
            <wp:docPr id="261796557" name="Picture 261796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126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663" w:rsidP="6418ABFE" w:rsidRDefault="006C7663" w14:paraId="4A320FC6" w14:textId="21B6B340"/>
    <w:p w:rsidR="464DA868" w:rsidP="6418ABFE" w:rsidRDefault="464DA868" w14:paraId="5AAC877F" w14:textId="58454E3B">
      <w:pPr>
        <w:pStyle w:val="Ttulo2"/>
      </w:pPr>
      <w:bookmarkStart w:name="_Toc110341099" w:id="46"/>
      <w:r>
        <w:t>Especificação dos Casos de Uso</w:t>
      </w:r>
      <w:bookmarkEnd w:id="46"/>
    </w:p>
    <w:p w:rsidR="6418ABFE" w:rsidP="6418ABFE" w:rsidRDefault="6418ABFE" w14:paraId="735AFCA4" w14:textId="322278D8"/>
    <w:p w:rsidRPr="006F3A2E" w:rsidR="00FA6C34" w:rsidP="08D3EB3A" w:rsidRDefault="32AE6FB4" w14:paraId="057DF7D2" w14:textId="1A89C88C">
      <w:pPr>
        <w:pStyle w:val="Ttulo3"/>
        <w:rPr>
          <w:b/>
          <w:bCs/>
        </w:rPr>
      </w:pPr>
      <w:bookmarkStart w:name="_Toc110341100" w:id="47"/>
      <w:r>
        <w:t xml:space="preserve"> </w:t>
      </w:r>
      <w:r w:rsidRPr="6418ABFE" w:rsidR="699CC52B">
        <w:rPr>
          <w:b/>
          <w:bCs/>
        </w:rPr>
        <w:t>Especificação do Caso de Uso-1</w:t>
      </w:r>
      <w:bookmarkEnd w:id="47"/>
    </w:p>
    <w:p w:rsidR="08D3EB3A" w:rsidP="08D3EB3A" w:rsidRDefault="08D3EB3A" w14:paraId="0D6A4FFC" w14:textId="7EB68F8A"/>
    <w:tbl>
      <w:tblPr>
        <w:tblStyle w:val="Tabelacomgrade"/>
        <w:tblW w:w="8655" w:type="dxa"/>
        <w:tblLayout w:type="fixed"/>
        <w:tblLook w:val="04A0" w:firstRow="1" w:lastRow="0" w:firstColumn="1" w:lastColumn="0" w:noHBand="0" w:noVBand="1"/>
      </w:tblPr>
      <w:tblGrid>
        <w:gridCol w:w="4230"/>
        <w:gridCol w:w="15"/>
        <w:gridCol w:w="4410"/>
      </w:tblGrid>
      <w:tr w:rsidR="33884D3D" w:rsidTr="6418ABFE" w14:paraId="2B8EA453" w14:textId="77777777">
        <w:tc>
          <w:tcPr>
            <w:tcW w:w="4245" w:type="dxa"/>
            <w:gridSpan w:val="2"/>
          </w:tcPr>
          <w:p w:rsidRPr="0096017E" w:rsidR="33884D3D" w:rsidP="0096017E" w:rsidRDefault="46189D16" w14:paraId="0986275C" w14:textId="5908121D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Nome do Caso de Uso</w:t>
            </w:r>
          </w:p>
        </w:tc>
        <w:tc>
          <w:tcPr>
            <w:tcW w:w="4410" w:type="dxa"/>
          </w:tcPr>
          <w:p w:rsidRPr="0096017E" w:rsidR="33884D3D" w:rsidP="0096017E" w:rsidRDefault="46189D16" w14:paraId="7D62AA98" w14:textId="38BEF638">
            <w:pPr>
              <w:tabs>
                <w:tab w:val="left" w:pos="1260"/>
              </w:tabs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UC01 – Manter Evento</w:t>
            </w:r>
          </w:p>
        </w:tc>
      </w:tr>
      <w:tr w:rsidRPr="009C2C13" w:rsidR="33884D3D" w:rsidTr="6418ABFE" w14:paraId="1BE29298" w14:textId="77777777">
        <w:tc>
          <w:tcPr>
            <w:tcW w:w="4245" w:type="dxa"/>
            <w:gridSpan w:val="2"/>
          </w:tcPr>
          <w:p w:rsidRPr="0096017E" w:rsidR="33884D3D" w:rsidP="0096017E" w:rsidRDefault="46189D16" w14:paraId="20AD5DCF" w14:textId="7A37BE97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Caso de Uso Geral</w:t>
            </w:r>
          </w:p>
        </w:tc>
        <w:tc>
          <w:tcPr>
            <w:tcW w:w="4410" w:type="dxa"/>
          </w:tcPr>
          <w:p w:rsidRPr="0096017E" w:rsidR="33884D3D" w:rsidP="0096017E" w:rsidRDefault="178D4B86" w14:paraId="3C82DD49" w14:textId="61CFE173">
            <w:pPr>
              <w:spacing w:line="259" w:lineRule="auto"/>
              <w:jc w:val="both"/>
              <w:rPr>
                <w:rFonts w:eastAsia="Arial" w:cs="Arial"/>
                <w:color w:val="000000" w:themeColor="text1"/>
                <w:lang w:val="en-US"/>
              </w:rPr>
            </w:pPr>
            <w:r w:rsidRPr="0096017E">
              <w:rPr>
                <w:rFonts w:eastAsia="Arial" w:cs="Arial"/>
                <w:color w:val="000000" w:themeColor="text1"/>
                <w:lang w:val="en-US"/>
              </w:rPr>
              <w:t>RF01</w:t>
            </w:r>
            <w:r w:rsidRPr="0096017E" w:rsidR="742540DC">
              <w:rPr>
                <w:rFonts w:eastAsia="Arial" w:cs="Arial"/>
                <w:color w:val="000000" w:themeColor="text1"/>
                <w:lang w:val="en-US"/>
              </w:rPr>
              <w:t xml:space="preserve">, </w:t>
            </w:r>
            <w:r w:rsidRPr="0096017E">
              <w:rPr>
                <w:rFonts w:eastAsia="Arial" w:cs="Arial"/>
                <w:color w:val="000000" w:themeColor="text1"/>
                <w:lang w:val="en-US"/>
              </w:rPr>
              <w:t>RF02</w:t>
            </w:r>
            <w:r w:rsidRPr="0096017E" w:rsidR="28370EAD">
              <w:rPr>
                <w:rFonts w:eastAsia="Arial" w:cs="Arial"/>
                <w:color w:val="000000" w:themeColor="text1"/>
                <w:lang w:val="en-US"/>
              </w:rPr>
              <w:t>, RF03, RF04</w:t>
            </w:r>
            <w:r w:rsidRPr="0096017E" w:rsidR="144AA38A">
              <w:rPr>
                <w:rFonts w:eastAsia="Arial" w:cs="Arial"/>
                <w:color w:val="000000" w:themeColor="text1"/>
                <w:lang w:val="en-US"/>
              </w:rPr>
              <w:t>, RF06</w:t>
            </w:r>
          </w:p>
        </w:tc>
      </w:tr>
      <w:tr w:rsidR="33884D3D" w:rsidTr="6418ABFE" w14:paraId="4301E4E7" w14:textId="77777777">
        <w:tc>
          <w:tcPr>
            <w:tcW w:w="4245" w:type="dxa"/>
            <w:gridSpan w:val="2"/>
          </w:tcPr>
          <w:p w:rsidRPr="0096017E" w:rsidR="33884D3D" w:rsidP="0096017E" w:rsidRDefault="46189D16" w14:paraId="4E7A0135" w14:textId="264D0801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Ator Principal</w:t>
            </w:r>
          </w:p>
        </w:tc>
        <w:tc>
          <w:tcPr>
            <w:tcW w:w="4410" w:type="dxa"/>
          </w:tcPr>
          <w:p w:rsidRPr="0096017E" w:rsidR="33884D3D" w:rsidP="0096017E" w:rsidRDefault="46189D16" w14:paraId="08C288DE" w14:textId="2F0A510F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color w:val="000000" w:themeColor="text1"/>
              </w:rPr>
              <w:t xml:space="preserve">Funcionário </w:t>
            </w:r>
          </w:p>
        </w:tc>
      </w:tr>
      <w:tr w:rsidR="33884D3D" w:rsidTr="6418ABFE" w14:paraId="41A18CA5" w14:textId="77777777">
        <w:tc>
          <w:tcPr>
            <w:tcW w:w="4245" w:type="dxa"/>
            <w:gridSpan w:val="2"/>
          </w:tcPr>
          <w:p w:rsidRPr="0096017E" w:rsidR="33884D3D" w:rsidP="0096017E" w:rsidRDefault="46189D16" w14:paraId="63193103" w14:textId="2FA72FB1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Resumo</w:t>
            </w:r>
          </w:p>
        </w:tc>
        <w:tc>
          <w:tcPr>
            <w:tcW w:w="4410" w:type="dxa"/>
          </w:tcPr>
          <w:p w:rsidRPr="0096017E" w:rsidR="33884D3D" w:rsidP="0096017E" w:rsidRDefault="178D4B86" w14:paraId="4D3363C0" w14:textId="4A8B1228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color w:val="000000" w:themeColor="text1"/>
              </w:rPr>
              <w:t xml:space="preserve">O sistema deve cadastrar, exibir, realizar </w:t>
            </w:r>
            <w:r w:rsidRPr="0096017E" w:rsidR="3A805C49">
              <w:rPr>
                <w:rFonts w:eastAsia="Arial" w:cs="Arial"/>
                <w:color w:val="000000" w:themeColor="text1"/>
              </w:rPr>
              <w:t>edições</w:t>
            </w:r>
            <w:r w:rsidRPr="0096017E">
              <w:rPr>
                <w:rFonts w:eastAsia="Arial" w:cs="Arial"/>
                <w:color w:val="000000" w:themeColor="text1"/>
              </w:rPr>
              <w:t xml:space="preserve"> e exclusões feitas pelo funcionário Fatec nos eventos</w:t>
            </w:r>
          </w:p>
        </w:tc>
      </w:tr>
      <w:tr w:rsidR="33884D3D" w:rsidTr="6418ABFE" w14:paraId="605AEAE3" w14:textId="77777777">
        <w:tc>
          <w:tcPr>
            <w:tcW w:w="4245" w:type="dxa"/>
            <w:gridSpan w:val="2"/>
          </w:tcPr>
          <w:p w:rsidRPr="0096017E" w:rsidR="33884D3D" w:rsidP="0096017E" w:rsidRDefault="46189D16" w14:paraId="7A96835C" w14:textId="67AC8563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Pré-Condição</w:t>
            </w:r>
          </w:p>
        </w:tc>
        <w:tc>
          <w:tcPr>
            <w:tcW w:w="4410" w:type="dxa"/>
          </w:tcPr>
          <w:p w:rsidRPr="0096017E" w:rsidR="33884D3D" w:rsidP="0096017E" w:rsidRDefault="46189D16" w14:paraId="732A7902" w14:textId="29E08BAC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color w:val="000000" w:themeColor="text1"/>
              </w:rPr>
              <w:t xml:space="preserve">O Funcionário está identificado pelo sistema </w:t>
            </w:r>
          </w:p>
        </w:tc>
      </w:tr>
      <w:tr w:rsidR="33884D3D" w:rsidTr="6418ABFE" w14:paraId="15B9EC69" w14:textId="77777777">
        <w:tc>
          <w:tcPr>
            <w:tcW w:w="4245" w:type="dxa"/>
            <w:gridSpan w:val="2"/>
          </w:tcPr>
          <w:p w:rsidRPr="0096017E" w:rsidR="33884D3D" w:rsidP="0096017E" w:rsidRDefault="46189D16" w14:paraId="43CC5201" w14:textId="1CF0116B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Pós-Condições</w:t>
            </w:r>
          </w:p>
        </w:tc>
        <w:tc>
          <w:tcPr>
            <w:tcW w:w="4410" w:type="dxa"/>
          </w:tcPr>
          <w:p w:rsidRPr="0096017E" w:rsidR="33884D3D" w:rsidP="0096017E" w:rsidRDefault="46189D16" w14:paraId="1BAB7CAF" w14:textId="496D2C8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color w:val="000000" w:themeColor="text1"/>
              </w:rPr>
              <w:t>Evento é registrado</w:t>
            </w:r>
          </w:p>
        </w:tc>
      </w:tr>
      <w:tr w:rsidR="33884D3D" w:rsidTr="6418ABFE" w14:paraId="52FD354E" w14:textId="77777777">
        <w:trPr>
          <w:trHeight w:val="270"/>
        </w:trPr>
        <w:tc>
          <w:tcPr>
            <w:tcW w:w="8655" w:type="dxa"/>
            <w:gridSpan w:val="3"/>
          </w:tcPr>
          <w:p w:rsidRPr="0096017E" w:rsidR="33884D3D" w:rsidP="0096017E" w:rsidRDefault="46189D16" w14:paraId="355A4597" w14:textId="2ABBEE34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Cenário Principal</w:t>
            </w:r>
          </w:p>
        </w:tc>
      </w:tr>
      <w:tr w:rsidR="3785681D" w:rsidTr="6418ABFE" w14:paraId="0E35299E" w14:textId="77777777">
        <w:trPr>
          <w:trHeight w:val="270"/>
        </w:trPr>
        <w:tc>
          <w:tcPr>
            <w:tcW w:w="8655" w:type="dxa"/>
            <w:gridSpan w:val="3"/>
          </w:tcPr>
          <w:p w:rsidRPr="0096017E" w:rsidR="3A8A8319" w:rsidP="0096017E" w:rsidRDefault="534E6024" w14:paraId="1C8927DA" w14:textId="2F3BC09F">
            <w:pPr>
              <w:spacing w:line="259" w:lineRule="auto"/>
              <w:jc w:val="both"/>
              <w:rPr>
                <w:rFonts w:cs="Arial"/>
                <w:b/>
                <w:bCs/>
                <w:color w:val="000000" w:themeColor="text1"/>
              </w:rPr>
            </w:pPr>
            <w:r w:rsidRPr="0096017E">
              <w:rPr>
                <w:rFonts w:cs="Arial"/>
                <w:b/>
                <w:bCs/>
                <w:color w:val="000000" w:themeColor="text1"/>
              </w:rPr>
              <w:t>O Funcionário deseja criar evento</w:t>
            </w:r>
          </w:p>
        </w:tc>
      </w:tr>
      <w:tr w:rsidR="33884D3D" w:rsidTr="6418ABFE" w14:paraId="29D82BDD" w14:textId="77777777">
        <w:tc>
          <w:tcPr>
            <w:tcW w:w="4245" w:type="dxa"/>
            <w:gridSpan w:val="2"/>
          </w:tcPr>
          <w:p w:rsidRPr="0096017E" w:rsidR="33884D3D" w:rsidP="0096017E" w:rsidRDefault="46189D16" w14:paraId="691C45E0" w14:textId="438D9360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Ações do Ator</w:t>
            </w:r>
          </w:p>
        </w:tc>
        <w:tc>
          <w:tcPr>
            <w:tcW w:w="4410" w:type="dxa"/>
          </w:tcPr>
          <w:p w:rsidRPr="0096017E" w:rsidR="33884D3D" w:rsidP="0096017E" w:rsidRDefault="46189D16" w14:paraId="4EF7DB91" w14:textId="194E16D0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E44591A" w:rsidTr="6418ABFE" w14:paraId="0A170DB1" w14:textId="77777777">
        <w:trPr>
          <w:trHeight w:val="615"/>
        </w:trPr>
        <w:tc>
          <w:tcPr>
            <w:tcW w:w="4245" w:type="dxa"/>
            <w:gridSpan w:val="2"/>
          </w:tcPr>
          <w:p w:rsidRPr="0096017E" w:rsidR="3E44591A" w:rsidP="6418ABFE" w:rsidRDefault="60E8F8D8" w14:paraId="458F6D65" w14:textId="5BC580AD">
            <w:pPr>
              <w:pStyle w:val="PargrafodaLista"/>
              <w:numPr>
                <w:ilvl w:val="0"/>
                <w:numId w:val="14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 xml:space="preserve">O funcionário solicita criação do </w:t>
            </w:r>
            <w:r w:rsidRPr="6418ABFE" w:rsidR="6FFD1A5D">
              <w:rPr>
                <w:rFonts w:eastAsia="Arial" w:cs="Arial"/>
                <w:color w:val="000000" w:themeColor="text1"/>
              </w:rPr>
              <w:t>e</w:t>
            </w:r>
            <w:r w:rsidRPr="6418ABFE">
              <w:rPr>
                <w:rFonts w:eastAsia="Arial" w:cs="Arial"/>
                <w:color w:val="000000" w:themeColor="text1"/>
              </w:rPr>
              <w:t>vento</w:t>
            </w:r>
            <w:r w:rsidRPr="6418ABFE" w:rsidR="75F8E320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4410" w:type="dxa"/>
          </w:tcPr>
          <w:p w:rsidRPr="0096017E" w:rsidR="3E44591A" w:rsidP="6418ABFE" w:rsidRDefault="60E8F8D8" w14:paraId="67243310" w14:textId="12583DC1">
            <w:pPr>
              <w:pStyle w:val="PargrafodaLista"/>
              <w:numPr>
                <w:ilvl w:val="0"/>
                <w:numId w:val="14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sistema solicita dados de evento</w:t>
            </w:r>
            <w:r w:rsidRPr="6418ABFE" w:rsidR="75F8E320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E44591A" w:rsidTr="6418ABFE" w14:paraId="49A5019B" w14:textId="77777777">
        <w:tc>
          <w:tcPr>
            <w:tcW w:w="4245" w:type="dxa"/>
            <w:gridSpan w:val="2"/>
          </w:tcPr>
          <w:p w:rsidRPr="0096017E" w:rsidR="3E44591A" w:rsidP="6418ABFE" w:rsidRDefault="60E8F8D8" w14:paraId="115FC63F" w14:textId="20757E62">
            <w:pPr>
              <w:pStyle w:val="PargrafodaLista"/>
              <w:numPr>
                <w:ilvl w:val="0"/>
                <w:numId w:val="14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 xml:space="preserve">O </w:t>
            </w:r>
            <w:bookmarkStart w:name="_Int_8g0SQBUT" w:id="48"/>
            <w:r w:rsidRPr="6418ABFE" w:rsidR="2B6797D0">
              <w:rPr>
                <w:rFonts w:eastAsia="Arial" w:cs="Arial"/>
                <w:color w:val="000000" w:themeColor="text1"/>
              </w:rPr>
              <w:t>funcionário informa</w:t>
            </w:r>
            <w:bookmarkEnd w:id="48"/>
            <w:r w:rsidRPr="6418ABFE">
              <w:rPr>
                <w:rFonts w:eastAsia="Arial" w:cs="Arial"/>
                <w:color w:val="000000" w:themeColor="text1"/>
              </w:rPr>
              <w:t xml:space="preserve"> </w:t>
            </w:r>
            <w:r w:rsidRPr="6418ABFE" w:rsidR="5A0E4BEB">
              <w:rPr>
                <w:rFonts w:eastAsia="Arial" w:cs="Arial"/>
                <w:color w:val="000000" w:themeColor="text1"/>
              </w:rPr>
              <w:t>d</w:t>
            </w:r>
            <w:r w:rsidRPr="6418ABFE">
              <w:rPr>
                <w:rFonts w:eastAsia="Arial" w:cs="Arial"/>
                <w:color w:val="000000" w:themeColor="text1"/>
              </w:rPr>
              <w:t>ados do evento</w:t>
            </w:r>
            <w:r w:rsidRPr="6418ABFE" w:rsidR="4B5F2866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4410" w:type="dxa"/>
          </w:tcPr>
          <w:p w:rsidRPr="0096017E" w:rsidR="3E44591A" w:rsidP="6418ABFE" w:rsidRDefault="60E8F8D8" w14:paraId="1FA030A5" w14:textId="54704FDF">
            <w:pPr>
              <w:pStyle w:val="PargrafodaLista"/>
              <w:numPr>
                <w:ilvl w:val="0"/>
                <w:numId w:val="14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sistema apresenta resumo das informações e solicita confirmação</w:t>
            </w:r>
            <w:r w:rsidRPr="6418ABFE" w:rsidR="4B5F2866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E44591A" w:rsidTr="6418ABFE" w14:paraId="54A9287B" w14:textId="77777777">
        <w:tc>
          <w:tcPr>
            <w:tcW w:w="4245" w:type="dxa"/>
            <w:gridSpan w:val="2"/>
          </w:tcPr>
          <w:p w:rsidRPr="0096017E" w:rsidR="3E44591A" w:rsidP="6418ABFE" w:rsidRDefault="60E8F8D8" w14:paraId="55F61B4D" w14:textId="6FB348C7">
            <w:pPr>
              <w:pStyle w:val="PargrafodaLista"/>
              <w:numPr>
                <w:ilvl w:val="0"/>
                <w:numId w:val="14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funcionário confirma criação do evento</w:t>
            </w:r>
            <w:r w:rsidRPr="6418ABFE" w:rsidR="071CE73B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4410" w:type="dxa"/>
          </w:tcPr>
          <w:p w:rsidRPr="0096017E" w:rsidR="4D2BA92B" w:rsidP="6418ABFE" w:rsidRDefault="60E8F8D8" w14:paraId="00E71320" w14:textId="40F30365">
            <w:pPr>
              <w:pStyle w:val="PargrafodaLista"/>
              <w:numPr>
                <w:ilvl w:val="0"/>
                <w:numId w:val="14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 xml:space="preserve">O sistema </w:t>
            </w:r>
            <w:r w:rsidRPr="6418ABFE" w:rsidR="2F6187A8">
              <w:rPr>
                <w:rFonts w:eastAsia="Arial" w:cs="Arial"/>
                <w:color w:val="000000" w:themeColor="text1"/>
              </w:rPr>
              <w:t>cria</w:t>
            </w:r>
            <w:r w:rsidRPr="6418ABFE">
              <w:rPr>
                <w:rFonts w:eastAsia="Arial" w:cs="Arial"/>
                <w:color w:val="000000" w:themeColor="text1"/>
              </w:rPr>
              <w:t xml:space="preserve"> evento e envia confirmação para funcionário</w:t>
            </w:r>
            <w:r w:rsidRPr="6418ABFE" w:rsidR="1B0FF616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3884D3D" w:rsidTr="6418ABFE" w14:paraId="0108BCF5" w14:textId="77777777">
        <w:tc>
          <w:tcPr>
            <w:tcW w:w="4245" w:type="dxa"/>
            <w:gridSpan w:val="2"/>
          </w:tcPr>
          <w:p w:rsidRPr="0096017E" w:rsidR="33884D3D" w:rsidP="0096017E" w:rsidRDefault="33884D3D" w14:paraId="028EE9AA" w14:textId="52AEF1FE">
            <w:pPr>
              <w:spacing w:line="259" w:lineRule="auto"/>
              <w:ind w:left="720"/>
              <w:jc w:val="both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4410" w:type="dxa"/>
          </w:tcPr>
          <w:p w:rsidRPr="0096017E" w:rsidR="33884D3D" w:rsidP="6418ABFE" w:rsidRDefault="102675A3" w14:paraId="5FBE58BE" w14:textId="4A61A719">
            <w:pPr>
              <w:pStyle w:val="PargrafodaLista"/>
              <w:numPr>
                <w:ilvl w:val="0"/>
                <w:numId w:val="14"/>
              </w:numPr>
              <w:spacing w:line="259" w:lineRule="auto"/>
              <w:rPr>
                <w:rFonts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sistema anuncia o evento na plataforma.</w:t>
            </w:r>
          </w:p>
        </w:tc>
      </w:tr>
      <w:tr w:rsidR="33884D3D" w:rsidTr="6418ABFE" w14:paraId="7561618C" w14:textId="77777777">
        <w:tc>
          <w:tcPr>
            <w:tcW w:w="8655" w:type="dxa"/>
            <w:gridSpan w:val="3"/>
          </w:tcPr>
          <w:p w:rsidRPr="0096017E" w:rsidR="33884D3D" w:rsidP="0096017E" w:rsidRDefault="46189D16" w14:paraId="40998A87" w14:textId="13E185B1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Cenário Alternativo</w:t>
            </w:r>
          </w:p>
        </w:tc>
      </w:tr>
      <w:tr w:rsidR="33884D3D" w:rsidTr="6418ABFE" w14:paraId="3EAC69F3" w14:textId="77777777">
        <w:tc>
          <w:tcPr>
            <w:tcW w:w="8655" w:type="dxa"/>
            <w:gridSpan w:val="3"/>
          </w:tcPr>
          <w:p w:rsidRPr="0096017E" w:rsidR="33884D3D" w:rsidP="0096017E" w:rsidRDefault="46189D16" w14:paraId="7443EB7C" w14:textId="4B9E18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 xml:space="preserve">                                 O Funcionário deseja remover evento</w:t>
            </w:r>
          </w:p>
        </w:tc>
      </w:tr>
      <w:tr w:rsidR="33884D3D" w:rsidTr="6418ABFE" w14:paraId="40400A17" w14:textId="77777777">
        <w:tc>
          <w:tcPr>
            <w:tcW w:w="4245" w:type="dxa"/>
            <w:gridSpan w:val="2"/>
          </w:tcPr>
          <w:p w:rsidRPr="0096017E" w:rsidR="33884D3D" w:rsidP="0096017E" w:rsidRDefault="46189D16" w14:paraId="0C72C4A5" w14:textId="086F5E3C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Ação do Ator</w:t>
            </w:r>
          </w:p>
        </w:tc>
        <w:tc>
          <w:tcPr>
            <w:tcW w:w="4410" w:type="dxa"/>
          </w:tcPr>
          <w:p w:rsidRPr="0096017E" w:rsidR="33884D3D" w:rsidP="0096017E" w:rsidRDefault="46189D16" w14:paraId="2F2348A6" w14:textId="176EA3F6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E44591A" w:rsidTr="6418ABFE" w14:paraId="55922CC2" w14:textId="77777777">
        <w:tc>
          <w:tcPr>
            <w:tcW w:w="4245" w:type="dxa"/>
            <w:gridSpan w:val="2"/>
          </w:tcPr>
          <w:p w:rsidRPr="0096017E" w:rsidR="3E44591A" w:rsidP="6418ABFE" w:rsidRDefault="0F07CF74" w14:paraId="178A25FF" w14:textId="2C449196">
            <w:pPr>
              <w:pStyle w:val="PargrafodaLista"/>
              <w:numPr>
                <w:ilvl w:val="0"/>
                <w:numId w:val="13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funcionário seleciona e solicita remoção de evento</w:t>
            </w:r>
            <w:r w:rsidRPr="6418ABFE" w:rsidR="000466FF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4410" w:type="dxa"/>
          </w:tcPr>
          <w:p w:rsidRPr="0096017E" w:rsidR="3602A7B3" w:rsidP="6418ABFE" w:rsidRDefault="0F07CF74" w14:paraId="36FF342F" w14:textId="7E8B37D9">
            <w:pPr>
              <w:pStyle w:val="PargrafodaLista"/>
              <w:numPr>
                <w:ilvl w:val="0"/>
                <w:numId w:val="13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sistema solicita confirmação</w:t>
            </w:r>
            <w:r w:rsidRPr="6418ABFE" w:rsidR="1E99700F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3884D3D" w:rsidTr="6418ABFE" w14:paraId="7A365B09" w14:textId="77777777">
        <w:tc>
          <w:tcPr>
            <w:tcW w:w="4245" w:type="dxa"/>
            <w:gridSpan w:val="2"/>
          </w:tcPr>
          <w:p w:rsidRPr="0096017E" w:rsidR="33884D3D" w:rsidP="6418ABFE" w:rsidRDefault="01274560" w14:paraId="537BE486" w14:textId="4C068A05">
            <w:pPr>
              <w:pStyle w:val="PargrafodaLista"/>
              <w:numPr>
                <w:ilvl w:val="0"/>
                <w:numId w:val="13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funcionário confirma</w:t>
            </w:r>
            <w:r w:rsidRPr="6418ABFE" w:rsidR="7F72F24B">
              <w:rPr>
                <w:rFonts w:eastAsia="Arial" w:cs="Arial"/>
                <w:color w:val="000000" w:themeColor="text1"/>
              </w:rPr>
              <w:t xml:space="preserve"> </w:t>
            </w:r>
            <w:r w:rsidRPr="6418ABFE">
              <w:rPr>
                <w:rFonts w:eastAsia="Arial" w:cs="Arial"/>
                <w:color w:val="000000" w:themeColor="text1"/>
              </w:rPr>
              <w:t>remoção</w:t>
            </w:r>
            <w:r w:rsidRPr="6418ABFE" w:rsidR="5C29D1BA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4410" w:type="dxa"/>
          </w:tcPr>
          <w:p w:rsidRPr="0096017E" w:rsidR="33884D3D" w:rsidP="6418ABFE" w:rsidRDefault="5B1B9ACF" w14:paraId="37491552" w14:textId="73778A58">
            <w:pPr>
              <w:pStyle w:val="PargrafodaLista"/>
              <w:numPr>
                <w:ilvl w:val="0"/>
                <w:numId w:val="13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 xml:space="preserve">O </w:t>
            </w:r>
            <w:r w:rsidRPr="6418ABFE" w:rsidR="76B5DA0F">
              <w:rPr>
                <w:rFonts w:eastAsia="Arial" w:cs="Arial"/>
                <w:color w:val="000000" w:themeColor="text1"/>
              </w:rPr>
              <w:t>s</w:t>
            </w:r>
            <w:r w:rsidRPr="6418ABFE">
              <w:rPr>
                <w:rFonts w:eastAsia="Arial" w:cs="Arial"/>
                <w:color w:val="000000" w:themeColor="text1"/>
              </w:rPr>
              <w:t>istema remove evento e envia confirmação</w:t>
            </w:r>
            <w:r w:rsidRPr="6418ABFE" w:rsidR="6A2C62EF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3884D3D" w:rsidTr="6418ABFE" w14:paraId="729EA991" w14:textId="77777777">
        <w:tc>
          <w:tcPr>
            <w:tcW w:w="8655" w:type="dxa"/>
            <w:gridSpan w:val="3"/>
            <w:tcBorders>
              <w:bottom w:val="single" w:color="auto" w:sz="6" w:space="0"/>
            </w:tcBorders>
          </w:tcPr>
          <w:p w:rsidRPr="0096017E" w:rsidR="33884D3D" w:rsidP="0096017E" w:rsidRDefault="178D4B86" w14:paraId="59635E88" w14:textId="2AECEAC0">
            <w:pPr>
              <w:spacing w:line="259" w:lineRule="auto"/>
              <w:jc w:val="both"/>
              <w:rPr>
                <w:rFonts w:eastAsia="Arial" w:cs="Arial"/>
                <w:b/>
                <w:bCs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 xml:space="preserve">O Funcionário </w:t>
            </w:r>
            <w:r w:rsidRPr="0096017E" w:rsidR="143ADFFF">
              <w:rPr>
                <w:rFonts w:eastAsia="Arial" w:cs="Arial"/>
                <w:b/>
                <w:bCs/>
                <w:color w:val="000000" w:themeColor="text1"/>
              </w:rPr>
              <w:t>deseja editar</w:t>
            </w:r>
            <w:r w:rsidRPr="0096017E">
              <w:rPr>
                <w:rFonts w:eastAsia="Arial" w:cs="Arial"/>
                <w:b/>
                <w:bCs/>
                <w:color w:val="000000" w:themeColor="text1"/>
              </w:rPr>
              <w:t xml:space="preserve"> evento</w:t>
            </w:r>
          </w:p>
        </w:tc>
      </w:tr>
      <w:tr w:rsidR="3E44591A" w:rsidTr="6418ABFE" w14:paraId="2746CD67" w14:textId="77777777">
        <w:tc>
          <w:tcPr>
            <w:tcW w:w="4230" w:type="dxa"/>
            <w:tcBorders>
              <w:bottom w:val="single" w:color="auto" w:sz="6" w:space="0"/>
            </w:tcBorders>
          </w:tcPr>
          <w:p w:rsidRPr="0096017E" w:rsidR="3E44591A" w:rsidP="6418ABFE" w:rsidRDefault="3CF01154" w14:paraId="5468DC74" w14:textId="1C54AD4C">
            <w:pPr>
              <w:pStyle w:val="PargrafodaLista"/>
              <w:numPr>
                <w:ilvl w:val="0"/>
                <w:numId w:val="13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funcionário seleciona e solicita a edição do evento</w:t>
            </w:r>
            <w:r w:rsidRPr="6418ABFE" w:rsidR="2F88FB5C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4425" w:type="dxa"/>
            <w:gridSpan w:val="2"/>
            <w:tcBorders>
              <w:bottom w:val="single" w:color="auto" w:sz="6" w:space="0"/>
            </w:tcBorders>
          </w:tcPr>
          <w:p w:rsidRPr="0096017E" w:rsidR="6C1D2C1F" w:rsidP="6418ABFE" w:rsidRDefault="3CF01154" w14:paraId="6754EA43" w14:textId="3CDD17D6">
            <w:pPr>
              <w:pStyle w:val="PargrafodaLista"/>
              <w:numPr>
                <w:ilvl w:val="0"/>
                <w:numId w:val="13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sistema recebe as novas informações e pede confirmação</w:t>
            </w:r>
            <w:r w:rsidRPr="6418ABFE" w:rsidR="2FCB333D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3884D3D" w:rsidTr="6418ABFE" w14:paraId="7E5CB5ED" w14:textId="77777777">
        <w:tc>
          <w:tcPr>
            <w:tcW w:w="4230" w:type="dxa"/>
            <w:tcBorders>
              <w:bottom w:val="single" w:color="auto" w:sz="6" w:space="0"/>
            </w:tcBorders>
          </w:tcPr>
          <w:p w:rsidRPr="0096017E" w:rsidR="33884D3D" w:rsidP="6418ABFE" w:rsidRDefault="01274560" w14:paraId="5AC21AEA" w14:textId="380A354A">
            <w:pPr>
              <w:pStyle w:val="PargrafodaLista"/>
              <w:numPr>
                <w:ilvl w:val="0"/>
                <w:numId w:val="13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 xml:space="preserve">O funcionário confirma </w:t>
            </w:r>
            <w:r w:rsidRPr="6418ABFE" w:rsidR="28FBFDD5">
              <w:rPr>
                <w:rFonts w:eastAsia="Arial" w:cs="Arial"/>
                <w:color w:val="000000" w:themeColor="text1"/>
              </w:rPr>
              <w:t>a edição</w:t>
            </w:r>
            <w:r w:rsidRPr="6418ABFE" w:rsidR="693928F9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4425" w:type="dxa"/>
            <w:gridSpan w:val="2"/>
            <w:tcBorders>
              <w:bottom w:val="single" w:color="auto" w:sz="6" w:space="0"/>
            </w:tcBorders>
          </w:tcPr>
          <w:p w:rsidRPr="0096017E" w:rsidR="33884D3D" w:rsidP="6418ABFE" w:rsidRDefault="0A3D1F04" w14:paraId="3BB4E125" w14:textId="2C060498">
            <w:pPr>
              <w:pStyle w:val="PargrafodaLista"/>
              <w:numPr>
                <w:ilvl w:val="0"/>
                <w:numId w:val="13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</w:t>
            </w:r>
            <w:r w:rsidRPr="6418ABFE" w:rsidR="01274560">
              <w:rPr>
                <w:rFonts w:eastAsia="Arial" w:cs="Arial"/>
                <w:color w:val="000000" w:themeColor="text1"/>
              </w:rPr>
              <w:t xml:space="preserve"> </w:t>
            </w:r>
            <w:r w:rsidRPr="6418ABFE" w:rsidR="2661CDEC">
              <w:rPr>
                <w:rFonts w:eastAsia="Arial" w:cs="Arial"/>
                <w:color w:val="000000" w:themeColor="text1"/>
              </w:rPr>
              <w:t>s</w:t>
            </w:r>
            <w:r w:rsidRPr="6418ABFE" w:rsidR="01274560">
              <w:rPr>
                <w:rFonts w:eastAsia="Arial" w:cs="Arial"/>
                <w:color w:val="000000" w:themeColor="text1"/>
              </w:rPr>
              <w:t xml:space="preserve">istema altera informações do evento e envia </w:t>
            </w:r>
            <w:r w:rsidRPr="6418ABFE" w:rsidR="368299DF">
              <w:rPr>
                <w:rFonts w:eastAsia="Arial" w:cs="Arial"/>
                <w:color w:val="000000" w:themeColor="text1"/>
              </w:rPr>
              <w:t xml:space="preserve">a </w:t>
            </w:r>
            <w:r w:rsidRPr="6418ABFE" w:rsidR="01274560">
              <w:rPr>
                <w:rFonts w:eastAsia="Arial" w:cs="Arial"/>
                <w:color w:val="000000" w:themeColor="text1"/>
              </w:rPr>
              <w:t>confirmaçã</w:t>
            </w:r>
            <w:r w:rsidRPr="6418ABFE" w:rsidR="7CA6AD94">
              <w:rPr>
                <w:rFonts w:eastAsia="Arial" w:cs="Arial"/>
                <w:color w:val="000000" w:themeColor="text1"/>
              </w:rPr>
              <w:t>o</w:t>
            </w:r>
            <w:r w:rsidRPr="6418ABFE" w:rsidR="7E710FC2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3884D3D" w:rsidTr="6418ABFE" w14:paraId="4CE3CA80" w14:textId="77777777">
        <w:tc>
          <w:tcPr>
            <w:tcW w:w="8655" w:type="dxa"/>
            <w:gridSpan w:val="3"/>
          </w:tcPr>
          <w:p w:rsidRPr="0096017E" w:rsidR="33884D3D" w:rsidP="0096017E" w:rsidRDefault="0EECB0C3" w14:paraId="530CEC22" w14:textId="790AE617">
            <w:pPr>
              <w:spacing w:line="259" w:lineRule="auto"/>
              <w:jc w:val="both"/>
              <w:rPr>
                <w:rFonts w:eastAsia="Arial" w:cs="Arial"/>
                <w:b/>
                <w:bCs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 xml:space="preserve">O Funcionário deseja </w:t>
            </w:r>
            <w:r w:rsidRPr="0096017E" w:rsidR="71247AD6">
              <w:rPr>
                <w:rFonts w:eastAsia="Arial" w:cs="Arial"/>
                <w:b/>
                <w:bCs/>
                <w:color w:val="000000" w:themeColor="text1"/>
              </w:rPr>
              <w:t>v</w:t>
            </w:r>
            <w:r w:rsidRPr="0096017E" w:rsidR="0957C38A">
              <w:rPr>
                <w:rFonts w:eastAsia="Arial" w:cs="Arial"/>
                <w:b/>
                <w:bCs/>
                <w:color w:val="000000" w:themeColor="text1"/>
              </w:rPr>
              <w:t>isualizar</w:t>
            </w:r>
            <w:r w:rsidRPr="0096017E" w:rsidR="71247AD6">
              <w:rPr>
                <w:rFonts w:eastAsia="Arial" w:cs="Arial"/>
                <w:b/>
                <w:bCs/>
                <w:color w:val="000000" w:themeColor="text1"/>
              </w:rPr>
              <w:t xml:space="preserve"> </w:t>
            </w:r>
            <w:r w:rsidRPr="0096017E">
              <w:rPr>
                <w:rFonts w:eastAsia="Arial" w:cs="Arial"/>
                <w:b/>
                <w:bCs/>
                <w:color w:val="000000" w:themeColor="text1"/>
              </w:rPr>
              <w:t>evento</w:t>
            </w:r>
          </w:p>
        </w:tc>
      </w:tr>
      <w:tr w:rsidR="33884D3D" w:rsidTr="6418ABFE" w14:paraId="71EB2486" w14:textId="77777777">
        <w:tc>
          <w:tcPr>
            <w:tcW w:w="4245" w:type="dxa"/>
            <w:gridSpan w:val="2"/>
          </w:tcPr>
          <w:p w:rsidRPr="0096017E" w:rsidR="33884D3D" w:rsidP="6418ABFE" w:rsidRDefault="01274560" w14:paraId="187CC2B8" w14:textId="69D1A207">
            <w:pPr>
              <w:pStyle w:val="PargrafodaLista"/>
              <w:numPr>
                <w:ilvl w:val="0"/>
                <w:numId w:val="43"/>
              </w:numPr>
              <w:tabs>
                <w:tab w:val="left" w:pos="675"/>
              </w:tabs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 xml:space="preserve">O funcionário seleciona e solicita a </w:t>
            </w:r>
            <w:r w:rsidRPr="6418ABFE" w:rsidR="28B16233">
              <w:rPr>
                <w:rFonts w:eastAsia="Arial" w:cs="Arial"/>
                <w:color w:val="000000" w:themeColor="text1"/>
              </w:rPr>
              <w:t>ver o</w:t>
            </w:r>
            <w:r w:rsidRPr="6418ABFE">
              <w:rPr>
                <w:rFonts w:eastAsia="Arial" w:cs="Arial"/>
                <w:color w:val="000000" w:themeColor="text1"/>
              </w:rPr>
              <w:t xml:space="preserve"> evento</w:t>
            </w:r>
            <w:r w:rsidRPr="6418ABFE" w:rsidR="46A8B9FD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4410" w:type="dxa"/>
          </w:tcPr>
          <w:p w:rsidRPr="0096017E" w:rsidR="33884D3D" w:rsidP="6418ABFE" w:rsidRDefault="5B1B9ACF" w14:paraId="1B24DB4F" w14:textId="04C2ED58">
            <w:pPr>
              <w:pStyle w:val="PargrafodaLista"/>
              <w:numPr>
                <w:ilvl w:val="0"/>
                <w:numId w:val="43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sistema recebe as informações e exibe o evento solicitado</w:t>
            </w:r>
            <w:r w:rsidRPr="6418ABFE" w:rsidR="2BA272B0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3884D3D" w:rsidTr="6418ABFE" w14:paraId="7596A191" w14:textId="77777777">
        <w:tc>
          <w:tcPr>
            <w:tcW w:w="8655" w:type="dxa"/>
            <w:gridSpan w:val="3"/>
          </w:tcPr>
          <w:p w:rsidRPr="0096017E" w:rsidR="33884D3D" w:rsidP="0096017E" w:rsidRDefault="46189D16" w14:paraId="47C341DB" w14:textId="7CFEF574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Cenário Exceção</w:t>
            </w:r>
          </w:p>
        </w:tc>
      </w:tr>
      <w:tr w:rsidR="33884D3D" w:rsidTr="6418ABFE" w14:paraId="551B4DA3" w14:textId="77777777">
        <w:trPr>
          <w:trHeight w:val="300"/>
        </w:trPr>
        <w:tc>
          <w:tcPr>
            <w:tcW w:w="4245" w:type="dxa"/>
            <w:gridSpan w:val="2"/>
          </w:tcPr>
          <w:p w:rsidRPr="0096017E" w:rsidR="33884D3D" w:rsidP="0096017E" w:rsidRDefault="46189D16" w14:paraId="5FCEB107" w14:textId="2E549022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Ação do Ator</w:t>
            </w:r>
          </w:p>
        </w:tc>
        <w:tc>
          <w:tcPr>
            <w:tcW w:w="4410" w:type="dxa"/>
          </w:tcPr>
          <w:p w:rsidRPr="0096017E" w:rsidR="33884D3D" w:rsidP="0096017E" w:rsidRDefault="46189D16" w14:paraId="5882B911" w14:textId="14CEB96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E44591A" w:rsidTr="6418ABFE" w14:paraId="4C8FB088" w14:textId="77777777">
        <w:trPr>
          <w:trHeight w:val="300"/>
        </w:trPr>
        <w:tc>
          <w:tcPr>
            <w:tcW w:w="4245" w:type="dxa"/>
            <w:gridSpan w:val="2"/>
          </w:tcPr>
          <w:p w:rsidRPr="0096017E" w:rsidR="27C965F8" w:rsidP="6418ABFE" w:rsidRDefault="0803D4CC" w14:paraId="295BD107" w14:textId="2C093887">
            <w:pPr>
              <w:pStyle w:val="PargrafodaLista"/>
              <w:numPr>
                <w:ilvl w:val="0"/>
                <w:numId w:val="6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funcionário não seleciona nenhum evento</w:t>
            </w:r>
          </w:p>
        </w:tc>
        <w:tc>
          <w:tcPr>
            <w:tcW w:w="4410" w:type="dxa"/>
          </w:tcPr>
          <w:p w:rsidRPr="0096017E" w:rsidR="27C965F8" w:rsidP="6418ABFE" w:rsidRDefault="0803D4CC" w14:paraId="0D37DFB6" w14:textId="0C07B885">
            <w:pPr>
              <w:pStyle w:val="PargrafodaLista"/>
              <w:numPr>
                <w:ilvl w:val="0"/>
                <w:numId w:val="6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sistema reporta o erro e continua a partir do passo 6 do fluxo principal</w:t>
            </w:r>
            <w:r w:rsidRPr="6418ABFE" w:rsidR="322AD210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E44591A" w:rsidTr="6418ABFE" w14:paraId="68582D20" w14:textId="77777777">
        <w:trPr>
          <w:trHeight w:val="300"/>
        </w:trPr>
        <w:tc>
          <w:tcPr>
            <w:tcW w:w="4245" w:type="dxa"/>
            <w:gridSpan w:val="2"/>
          </w:tcPr>
          <w:p w:rsidRPr="0096017E" w:rsidR="27C965F8" w:rsidP="6418ABFE" w:rsidRDefault="0803D4CC" w14:paraId="0D9EE268" w14:textId="7D74C14F">
            <w:pPr>
              <w:pStyle w:val="PargrafodaLista"/>
              <w:numPr>
                <w:ilvl w:val="0"/>
                <w:numId w:val="5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Funcionário não informa todos os dados exigidos para edição do evento.</w:t>
            </w:r>
          </w:p>
        </w:tc>
        <w:tc>
          <w:tcPr>
            <w:tcW w:w="4410" w:type="dxa"/>
          </w:tcPr>
          <w:p w:rsidRPr="0096017E" w:rsidR="27C965F8" w:rsidP="6418ABFE" w:rsidRDefault="0803D4CC" w14:paraId="6E75A59D" w14:textId="43941FEB">
            <w:pPr>
              <w:pStyle w:val="PargrafodaLista"/>
              <w:numPr>
                <w:ilvl w:val="0"/>
                <w:numId w:val="5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sistema reporta o erro e continua a partir do passo 6 do fluxo principal.</w:t>
            </w:r>
          </w:p>
        </w:tc>
      </w:tr>
      <w:tr w:rsidR="3E44591A" w:rsidTr="6418ABFE" w14:paraId="577402EE" w14:textId="77777777">
        <w:trPr>
          <w:trHeight w:val="300"/>
        </w:trPr>
        <w:tc>
          <w:tcPr>
            <w:tcW w:w="4245" w:type="dxa"/>
            <w:gridSpan w:val="2"/>
          </w:tcPr>
          <w:p w:rsidRPr="0096017E" w:rsidR="27C965F8" w:rsidP="6418ABFE" w:rsidRDefault="0803D4CC" w14:paraId="03997EC3" w14:textId="017EF49E">
            <w:pPr>
              <w:pStyle w:val="PargrafodaLista"/>
              <w:numPr>
                <w:ilvl w:val="0"/>
                <w:numId w:val="4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Funcionário cria evento com máximo de participantes de zero pessoas.</w:t>
            </w:r>
          </w:p>
        </w:tc>
        <w:tc>
          <w:tcPr>
            <w:tcW w:w="4410" w:type="dxa"/>
          </w:tcPr>
          <w:p w:rsidRPr="0096017E" w:rsidR="27C965F8" w:rsidP="6418ABFE" w:rsidRDefault="0803D4CC" w14:paraId="5770479E" w14:textId="40AEF618">
            <w:pPr>
              <w:pStyle w:val="PargrafodaLista"/>
              <w:numPr>
                <w:ilvl w:val="0"/>
                <w:numId w:val="4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sistema reporta o erro e continua a partir do passo 2 do fluxo principal.</w:t>
            </w:r>
          </w:p>
        </w:tc>
      </w:tr>
      <w:tr w:rsidR="33884D3D" w:rsidTr="6418ABFE" w14:paraId="0F2A1660" w14:textId="77777777">
        <w:trPr>
          <w:trHeight w:val="70"/>
        </w:trPr>
        <w:tc>
          <w:tcPr>
            <w:tcW w:w="4245" w:type="dxa"/>
            <w:gridSpan w:val="2"/>
          </w:tcPr>
          <w:p w:rsidRPr="0096017E" w:rsidR="33884D3D" w:rsidP="6418ABFE" w:rsidRDefault="5B1B9ACF" w14:paraId="043CF6A4" w14:textId="5C57D060">
            <w:pPr>
              <w:pStyle w:val="PargrafodaLista"/>
              <w:numPr>
                <w:ilvl w:val="0"/>
                <w:numId w:val="3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Funcionário não informa todos os dados exigidos para criação do evento.</w:t>
            </w:r>
          </w:p>
        </w:tc>
        <w:tc>
          <w:tcPr>
            <w:tcW w:w="4410" w:type="dxa"/>
          </w:tcPr>
          <w:p w:rsidRPr="0096017E" w:rsidR="33884D3D" w:rsidP="6418ABFE" w:rsidRDefault="5B1B9ACF" w14:paraId="62DF223A" w14:textId="163B612A">
            <w:pPr>
              <w:pStyle w:val="PargrafodaLista"/>
              <w:numPr>
                <w:ilvl w:val="0"/>
                <w:numId w:val="3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sistema reporta o erro e continua a partir do passo 2 do fluxo principal.</w:t>
            </w:r>
          </w:p>
        </w:tc>
      </w:tr>
    </w:tbl>
    <w:p w:rsidR="33884D3D" w:rsidP="33884D3D" w:rsidRDefault="33884D3D" w14:paraId="2899A456" w14:textId="2C33C5B3">
      <w:pPr>
        <w:pStyle w:val="Corpodetexto"/>
      </w:pPr>
    </w:p>
    <w:p w:rsidRPr="006F3A2E" w:rsidR="00935556" w:rsidP="08D3EB3A" w:rsidRDefault="1405D69B" w14:paraId="20724388" w14:textId="4E74DC06">
      <w:pPr>
        <w:pStyle w:val="Ttulo3"/>
        <w:rPr>
          <w:b/>
          <w:bCs/>
        </w:rPr>
      </w:pPr>
      <w:bookmarkStart w:name="_Toc110341101" w:id="49"/>
      <w:r w:rsidRPr="6418ABFE">
        <w:rPr>
          <w:b/>
          <w:bCs/>
        </w:rPr>
        <w:t xml:space="preserve"> </w:t>
      </w:r>
      <w:r w:rsidRPr="6418ABFE" w:rsidR="6572F577">
        <w:rPr>
          <w:b/>
          <w:bCs/>
        </w:rPr>
        <w:t>Especificação do Caso de Uso-</w:t>
      </w:r>
      <w:r w:rsidRPr="6418ABFE" w:rsidR="5222B1C1">
        <w:rPr>
          <w:b/>
          <w:bCs/>
        </w:rPr>
        <w:t>2</w:t>
      </w:r>
      <w:bookmarkEnd w:id="49"/>
    </w:p>
    <w:p w:rsidR="08D3EB3A" w:rsidP="08D3EB3A" w:rsidRDefault="08D3EB3A" w14:paraId="1548A12E" w14:textId="57762812"/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230"/>
        <w:gridCol w:w="15"/>
        <w:gridCol w:w="4395"/>
      </w:tblGrid>
      <w:tr w:rsidR="33884D3D" w:rsidTr="6418ABFE" w14:paraId="52C57FCF" w14:textId="77777777">
        <w:tc>
          <w:tcPr>
            <w:tcW w:w="4245" w:type="dxa"/>
            <w:gridSpan w:val="2"/>
          </w:tcPr>
          <w:p w:rsidR="33884D3D" w:rsidP="6418ABFE" w:rsidRDefault="5B1B9ACF" w14:paraId="4E46F61F" w14:textId="66CE9D1B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b/>
                <w:bCs/>
                <w:color w:val="000000" w:themeColor="text1"/>
              </w:rPr>
              <w:t>Nome do Caso de Uso</w:t>
            </w:r>
          </w:p>
        </w:tc>
        <w:tc>
          <w:tcPr>
            <w:tcW w:w="4395" w:type="dxa"/>
          </w:tcPr>
          <w:p w:rsidR="33884D3D" w:rsidP="0096017E" w:rsidRDefault="46189D16" w14:paraId="7D2CD85E" w14:textId="5E87CF33">
            <w:pPr>
              <w:tabs>
                <w:tab w:val="left" w:pos="1260"/>
              </w:tabs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UC02 – Mantém cadastro ao evento</w:t>
            </w:r>
          </w:p>
        </w:tc>
      </w:tr>
      <w:tr w:rsidR="33884D3D" w:rsidTr="6418ABFE" w14:paraId="7F60684F" w14:textId="77777777">
        <w:tc>
          <w:tcPr>
            <w:tcW w:w="4245" w:type="dxa"/>
            <w:gridSpan w:val="2"/>
          </w:tcPr>
          <w:p w:rsidR="33884D3D" w:rsidP="0096017E" w:rsidRDefault="46189D16" w14:paraId="5AD8A969" w14:textId="258C08E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Caso de Uso Geral</w:t>
            </w:r>
          </w:p>
        </w:tc>
        <w:tc>
          <w:tcPr>
            <w:tcW w:w="4395" w:type="dxa"/>
          </w:tcPr>
          <w:p w:rsidR="33884D3D" w:rsidP="0096017E" w:rsidRDefault="0EA7411A" w14:paraId="70CDB6BC" w14:textId="4D472840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RF07, </w:t>
            </w:r>
            <w:r w:rsidRPr="3E44591A" w:rsidR="178D4B86">
              <w:rPr>
                <w:rFonts w:eastAsia="Arial" w:cs="Arial"/>
                <w:color w:val="000000" w:themeColor="text1"/>
              </w:rPr>
              <w:t>RF0</w:t>
            </w:r>
            <w:r w:rsidRPr="3E44591A" w:rsidR="7482765B">
              <w:rPr>
                <w:rFonts w:eastAsia="Arial" w:cs="Arial"/>
                <w:color w:val="000000" w:themeColor="text1"/>
              </w:rPr>
              <w:t>8</w:t>
            </w:r>
            <w:r w:rsidRPr="3E44591A" w:rsidR="178D4B86">
              <w:rPr>
                <w:rFonts w:eastAsia="Arial" w:cs="Arial"/>
                <w:color w:val="000000" w:themeColor="text1"/>
              </w:rPr>
              <w:t xml:space="preserve"> e RF</w:t>
            </w:r>
            <w:r w:rsidRPr="3E44591A" w:rsidR="5094EEFB">
              <w:rPr>
                <w:rFonts w:eastAsia="Arial" w:cs="Arial"/>
                <w:color w:val="000000" w:themeColor="text1"/>
              </w:rPr>
              <w:t>15</w:t>
            </w:r>
          </w:p>
        </w:tc>
      </w:tr>
      <w:tr w:rsidR="33884D3D" w:rsidTr="6418ABFE" w14:paraId="4CA66EC2" w14:textId="77777777">
        <w:tc>
          <w:tcPr>
            <w:tcW w:w="4245" w:type="dxa"/>
            <w:gridSpan w:val="2"/>
          </w:tcPr>
          <w:p w:rsidR="33884D3D" w:rsidP="0096017E" w:rsidRDefault="46189D16" w14:paraId="490B2E78" w14:textId="50B2CE81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Ator Principal</w:t>
            </w:r>
          </w:p>
        </w:tc>
        <w:tc>
          <w:tcPr>
            <w:tcW w:w="4395" w:type="dxa"/>
          </w:tcPr>
          <w:p w:rsidR="33884D3D" w:rsidP="0096017E" w:rsidRDefault="46189D16" w14:paraId="11716747" w14:textId="4510D5AD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Público  </w:t>
            </w:r>
          </w:p>
        </w:tc>
      </w:tr>
      <w:tr w:rsidR="33884D3D" w:rsidTr="6418ABFE" w14:paraId="34BC8E07" w14:textId="77777777">
        <w:tc>
          <w:tcPr>
            <w:tcW w:w="4245" w:type="dxa"/>
            <w:gridSpan w:val="2"/>
          </w:tcPr>
          <w:p w:rsidR="33884D3D" w:rsidP="0096017E" w:rsidRDefault="46189D16" w14:paraId="6DCCEDAD" w14:textId="357DF05F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Resumo</w:t>
            </w:r>
          </w:p>
        </w:tc>
        <w:tc>
          <w:tcPr>
            <w:tcW w:w="4395" w:type="dxa"/>
          </w:tcPr>
          <w:p w:rsidR="33884D3D" w:rsidP="6418ABFE" w:rsidRDefault="01274560" w14:paraId="7A7C35EA" w14:textId="55846EDE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 xml:space="preserve">O público mantém o seu cadastro ao evento, podendo incluir, </w:t>
            </w:r>
            <w:r w:rsidRPr="6418ABFE" w:rsidR="6058977F">
              <w:rPr>
                <w:rFonts w:eastAsia="Arial" w:cs="Arial"/>
                <w:color w:val="000000" w:themeColor="text1"/>
              </w:rPr>
              <w:t>alterar</w:t>
            </w:r>
            <w:r w:rsidRPr="6418ABFE" w:rsidR="1C31A0F7">
              <w:rPr>
                <w:rFonts w:eastAsia="Arial" w:cs="Arial"/>
                <w:color w:val="000000" w:themeColor="text1"/>
              </w:rPr>
              <w:t xml:space="preserve"> </w:t>
            </w:r>
            <w:r w:rsidRPr="6418ABFE" w:rsidR="7A518F23">
              <w:rPr>
                <w:rFonts w:eastAsia="Arial" w:cs="Arial"/>
                <w:color w:val="000000" w:themeColor="text1"/>
              </w:rPr>
              <w:t xml:space="preserve">dados </w:t>
            </w:r>
            <w:r w:rsidRPr="6418ABFE" w:rsidR="1C31A0F7">
              <w:rPr>
                <w:rFonts w:eastAsia="Arial" w:cs="Arial"/>
                <w:color w:val="000000" w:themeColor="text1"/>
              </w:rPr>
              <w:t>e</w:t>
            </w:r>
            <w:r w:rsidRPr="6418ABFE" w:rsidR="4FD5B3BA">
              <w:rPr>
                <w:rFonts w:eastAsia="Arial" w:cs="Arial"/>
                <w:color w:val="000000" w:themeColor="text1"/>
              </w:rPr>
              <w:t xml:space="preserve"> </w:t>
            </w:r>
            <w:r w:rsidRPr="6418ABFE" w:rsidR="4A224A12">
              <w:rPr>
                <w:rFonts w:eastAsia="Arial" w:cs="Arial"/>
                <w:color w:val="000000" w:themeColor="text1"/>
              </w:rPr>
              <w:t>d</w:t>
            </w:r>
            <w:r w:rsidRPr="6418ABFE" w:rsidR="4FD5B3BA">
              <w:rPr>
                <w:rFonts w:eastAsia="Arial" w:cs="Arial"/>
                <w:color w:val="000000" w:themeColor="text1"/>
              </w:rPr>
              <w:t xml:space="preserve">esistir </w:t>
            </w:r>
            <w:r w:rsidRPr="6418ABFE" w:rsidR="136C5C1C">
              <w:rPr>
                <w:rFonts w:eastAsia="Arial" w:cs="Arial"/>
                <w:color w:val="000000" w:themeColor="text1"/>
              </w:rPr>
              <w:t xml:space="preserve">da sua </w:t>
            </w:r>
            <w:r w:rsidRPr="6418ABFE" w:rsidR="6550A37C">
              <w:rPr>
                <w:rFonts w:eastAsia="Arial" w:cs="Arial"/>
                <w:color w:val="000000" w:themeColor="text1"/>
              </w:rPr>
              <w:t>participação</w:t>
            </w:r>
          </w:p>
        </w:tc>
      </w:tr>
      <w:tr w:rsidR="33884D3D" w:rsidTr="6418ABFE" w14:paraId="71D87B7D" w14:textId="77777777">
        <w:tc>
          <w:tcPr>
            <w:tcW w:w="4245" w:type="dxa"/>
            <w:gridSpan w:val="2"/>
          </w:tcPr>
          <w:p w:rsidR="33884D3D" w:rsidP="0096017E" w:rsidRDefault="46189D16" w14:paraId="3FFD7A2E" w14:textId="525EFCAF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Pré-Condição</w:t>
            </w:r>
          </w:p>
        </w:tc>
        <w:tc>
          <w:tcPr>
            <w:tcW w:w="4395" w:type="dxa"/>
          </w:tcPr>
          <w:p w:rsidR="33884D3D" w:rsidP="0096017E" w:rsidRDefault="46189D16" w14:paraId="332D5563" w14:textId="21D9815A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usuário está logado ao sistema.</w:t>
            </w:r>
          </w:p>
        </w:tc>
      </w:tr>
      <w:tr w:rsidR="33884D3D" w:rsidTr="6418ABFE" w14:paraId="544E8422" w14:textId="77777777">
        <w:tc>
          <w:tcPr>
            <w:tcW w:w="4245" w:type="dxa"/>
            <w:gridSpan w:val="2"/>
          </w:tcPr>
          <w:p w:rsidR="33884D3D" w:rsidP="0096017E" w:rsidRDefault="46189D16" w14:paraId="06866E9D" w14:textId="27ED219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Pós-Condições</w:t>
            </w:r>
          </w:p>
        </w:tc>
        <w:tc>
          <w:tcPr>
            <w:tcW w:w="4395" w:type="dxa"/>
          </w:tcPr>
          <w:p w:rsidR="33884D3D" w:rsidP="0096017E" w:rsidRDefault="46189D16" w14:paraId="0A919F0C" w14:textId="5F570D57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usuário é cadastrado no evento</w:t>
            </w:r>
          </w:p>
        </w:tc>
      </w:tr>
      <w:tr w:rsidR="33884D3D" w:rsidTr="6418ABFE" w14:paraId="5F9CBAF4" w14:textId="77777777">
        <w:trPr>
          <w:trHeight w:val="270"/>
        </w:trPr>
        <w:tc>
          <w:tcPr>
            <w:tcW w:w="8640" w:type="dxa"/>
            <w:gridSpan w:val="3"/>
          </w:tcPr>
          <w:p w:rsidR="33884D3D" w:rsidP="0096017E" w:rsidRDefault="46189D16" w14:paraId="6F337844" w14:textId="4A7013C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Cenário Principal</w:t>
            </w:r>
          </w:p>
        </w:tc>
      </w:tr>
      <w:tr w:rsidR="3785681D" w:rsidTr="6418ABFE" w14:paraId="71796778" w14:textId="77777777">
        <w:trPr>
          <w:trHeight w:val="270"/>
        </w:trPr>
        <w:tc>
          <w:tcPr>
            <w:tcW w:w="8640" w:type="dxa"/>
            <w:gridSpan w:val="3"/>
          </w:tcPr>
          <w:p w:rsidR="2CF489BF" w:rsidP="0096017E" w:rsidRDefault="61A467A0" w14:paraId="50138FE9" w14:textId="30042777">
            <w:pPr>
              <w:spacing w:line="259" w:lineRule="auto"/>
              <w:jc w:val="both"/>
              <w:rPr>
                <w:b/>
                <w:bCs/>
                <w:color w:val="000000" w:themeColor="text1"/>
              </w:rPr>
            </w:pPr>
            <w:r w:rsidRPr="3E44591A">
              <w:rPr>
                <w:b/>
                <w:bCs/>
                <w:color w:val="000000" w:themeColor="text1"/>
              </w:rPr>
              <w:t>Fazer cadastro ao evento</w:t>
            </w:r>
          </w:p>
        </w:tc>
      </w:tr>
      <w:tr w:rsidR="33884D3D" w:rsidTr="6418ABFE" w14:paraId="663142DB" w14:textId="77777777">
        <w:tc>
          <w:tcPr>
            <w:tcW w:w="4245" w:type="dxa"/>
            <w:gridSpan w:val="2"/>
          </w:tcPr>
          <w:p w:rsidR="33884D3D" w:rsidP="0096017E" w:rsidRDefault="46189D16" w14:paraId="49EB4F50" w14:textId="57C35DCF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Ator</w:t>
            </w:r>
          </w:p>
        </w:tc>
        <w:tc>
          <w:tcPr>
            <w:tcW w:w="4395" w:type="dxa"/>
          </w:tcPr>
          <w:p w:rsidR="33884D3D" w:rsidP="0096017E" w:rsidRDefault="46189D16" w14:paraId="0FD79829" w14:textId="11686A90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E44591A" w:rsidTr="6418ABFE" w14:paraId="275AFD28" w14:textId="77777777">
        <w:tc>
          <w:tcPr>
            <w:tcW w:w="4245" w:type="dxa"/>
            <w:gridSpan w:val="2"/>
          </w:tcPr>
          <w:p w:rsidR="1B45B7A8" w:rsidP="6418ABFE" w:rsidRDefault="79B3C414" w14:paraId="2B582C5B" w14:textId="56EC94CA">
            <w:pPr>
              <w:numPr>
                <w:ilvl w:val="0"/>
                <w:numId w:val="12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público solicita cadastro ao evento</w:t>
            </w:r>
            <w:r w:rsidRPr="6418ABFE" w:rsidR="4A84082E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4395" w:type="dxa"/>
          </w:tcPr>
          <w:p w:rsidR="1B45B7A8" w:rsidP="6418ABFE" w:rsidRDefault="79B3C414" w14:paraId="7A52334E" w14:textId="709EAA27">
            <w:pPr>
              <w:pStyle w:val="PargrafodaLista"/>
              <w:numPr>
                <w:ilvl w:val="0"/>
                <w:numId w:val="12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sistema exibe os eventos</w:t>
            </w:r>
            <w:r w:rsidRPr="6418ABFE" w:rsidR="5920C8AC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E44591A" w:rsidTr="6418ABFE" w14:paraId="29BF123E" w14:textId="77777777">
        <w:trPr>
          <w:trHeight w:val="615"/>
        </w:trPr>
        <w:tc>
          <w:tcPr>
            <w:tcW w:w="4245" w:type="dxa"/>
            <w:gridSpan w:val="2"/>
          </w:tcPr>
          <w:p w:rsidR="1B45B7A8" w:rsidP="6418ABFE" w:rsidRDefault="79B3C414" w14:paraId="0E71C2A8" w14:textId="5A8C482C">
            <w:pPr>
              <w:pStyle w:val="PargrafodaLista"/>
              <w:numPr>
                <w:ilvl w:val="0"/>
                <w:numId w:val="12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público insere as</w:t>
            </w:r>
            <w:r w:rsidRPr="6418ABFE" w:rsidR="53EBB44C">
              <w:rPr>
                <w:rFonts w:eastAsia="Arial" w:cs="Arial"/>
                <w:color w:val="000000" w:themeColor="text1"/>
              </w:rPr>
              <w:t xml:space="preserve"> </w:t>
            </w:r>
            <w:r w:rsidRPr="6418ABFE">
              <w:rPr>
                <w:rFonts w:eastAsia="Arial" w:cs="Arial"/>
                <w:color w:val="000000" w:themeColor="text1"/>
              </w:rPr>
              <w:t>informações</w:t>
            </w:r>
            <w:r w:rsidRPr="6418ABFE" w:rsidR="4A84082E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4395" w:type="dxa"/>
          </w:tcPr>
          <w:p w:rsidR="1B45B7A8" w:rsidP="6418ABFE" w:rsidRDefault="79B3C414" w14:paraId="43BBE175" w14:textId="12C3C6AE">
            <w:pPr>
              <w:pStyle w:val="PargrafodaLista"/>
              <w:numPr>
                <w:ilvl w:val="0"/>
                <w:numId w:val="12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sistema solicita informações para finalizar o cadastro</w:t>
            </w:r>
            <w:r w:rsidRPr="6418ABFE" w:rsidR="38E297C7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E44591A" w:rsidTr="6418ABFE" w14:paraId="7708C5DC" w14:textId="77777777">
        <w:tc>
          <w:tcPr>
            <w:tcW w:w="4245" w:type="dxa"/>
            <w:gridSpan w:val="2"/>
          </w:tcPr>
          <w:p w:rsidR="1B45B7A8" w:rsidP="6418ABFE" w:rsidRDefault="79B3C414" w14:paraId="2AD7F178" w14:textId="5B0C7F4D">
            <w:pPr>
              <w:pStyle w:val="PargrafodaLista"/>
              <w:numPr>
                <w:ilvl w:val="0"/>
                <w:numId w:val="12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público confirma a solicitação</w:t>
            </w:r>
            <w:r w:rsidRPr="6418ABFE" w:rsidR="6AE8BA69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4395" w:type="dxa"/>
          </w:tcPr>
          <w:p w:rsidR="1B45B7A8" w:rsidP="6418ABFE" w:rsidRDefault="79B3C414" w14:paraId="783882BE" w14:textId="5697EFEE">
            <w:pPr>
              <w:pStyle w:val="PargrafodaLista"/>
              <w:numPr>
                <w:ilvl w:val="0"/>
                <w:numId w:val="12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sistema solicita confirmação</w:t>
            </w:r>
            <w:r w:rsidRPr="6418ABFE" w:rsidR="74AFF0B3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3884D3D" w:rsidTr="6418ABFE" w14:paraId="3285BA16" w14:textId="77777777">
        <w:tc>
          <w:tcPr>
            <w:tcW w:w="4245" w:type="dxa"/>
            <w:gridSpan w:val="2"/>
          </w:tcPr>
          <w:p w:rsidR="33884D3D" w:rsidP="6418ABFE" w:rsidRDefault="33884D3D" w14:paraId="0159466B" w14:textId="374EFDD1">
            <w:pPr>
              <w:pStyle w:val="PargrafodaLista"/>
              <w:spacing w:line="259" w:lineRule="auto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4395" w:type="dxa"/>
          </w:tcPr>
          <w:p w:rsidR="33884D3D" w:rsidP="6418ABFE" w:rsidRDefault="5B1B9ACF" w14:paraId="7D8E8DF2" w14:textId="25C90CCA">
            <w:pPr>
              <w:pStyle w:val="PargrafodaLista"/>
              <w:numPr>
                <w:ilvl w:val="0"/>
                <w:numId w:val="12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sistema confirma participação e envia confirmação</w:t>
            </w:r>
            <w:r w:rsidRPr="6418ABFE" w:rsidR="6BCFF821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3884D3D" w:rsidTr="6418ABFE" w14:paraId="31BFFBA5" w14:textId="77777777">
        <w:tc>
          <w:tcPr>
            <w:tcW w:w="8640" w:type="dxa"/>
            <w:gridSpan w:val="3"/>
          </w:tcPr>
          <w:p w:rsidR="33884D3D" w:rsidP="0096017E" w:rsidRDefault="46189D16" w14:paraId="4860DD0F" w14:textId="575D40F9">
            <w:pPr>
              <w:spacing w:line="259" w:lineRule="auto"/>
              <w:jc w:val="both"/>
              <w:rPr>
                <w:rFonts w:eastAsia="Arial" w:cs="Arial"/>
                <w:b/>
                <w:bCs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Cenário</w:t>
            </w:r>
            <w:r w:rsidRPr="3E44591A" w:rsidR="7A10FEA1">
              <w:rPr>
                <w:rFonts w:eastAsia="Arial" w:cs="Arial"/>
                <w:b/>
                <w:bCs/>
                <w:color w:val="000000" w:themeColor="text1"/>
              </w:rPr>
              <w:t>s</w:t>
            </w: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 Alternativo</w:t>
            </w:r>
            <w:r w:rsidRPr="3E44591A" w:rsidR="11A1C008">
              <w:rPr>
                <w:rFonts w:eastAsia="Arial" w:cs="Arial"/>
                <w:b/>
                <w:bCs/>
                <w:color w:val="000000" w:themeColor="text1"/>
              </w:rPr>
              <w:t>s</w:t>
            </w:r>
          </w:p>
        </w:tc>
      </w:tr>
      <w:tr w:rsidR="33884D3D" w:rsidTr="6418ABFE" w14:paraId="79E7E332" w14:textId="77777777">
        <w:tc>
          <w:tcPr>
            <w:tcW w:w="8640" w:type="dxa"/>
            <w:gridSpan w:val="3"/>
          </w:tcPr>
          <w:p w:rsidR="33884D3D" w:rsidP="0096017E" w:rsidRDefault="178D4B86" w14:paraId="669A6FE7" w14:textId="5B4CBC51">
            <w:pPr>
              <w:spacing w:line="259" w:lineRule="auto"/>
              <w:jc w:val="both"/>
              <w:rPr>
                <w:rFonts w:eastAsia="Arial" w:cs="Arial"/>
                <w:b/>
                <w:bCs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O público deseja </w:t>
            </w:r>
            <w:r w:rsidRPr="3E44591A" w:rsidR="10FC0B9C">
              <w:rPr>
                <w:rFonts w:eastAsia="Arial" w:cs="Arial"/>
                <w:b/>
                <w:bCs/>
                <w:color w:val="000000" w:themeColor="text1"/>
              </w:rPr>
              <w:t>desistir</w:t>
            </w: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 </w:t>
            </w:r>
            <w:r w:rsidRPr="3E44591A" w:rsidR="5C8C7965">
              <w:rPr>
                <w:rFonts w:eastAsia="Arial" w:cs="Arial"/>
                <w:b/>
                <w:bCs/>
                <w:color w:val="000000" w:themeColor="text1"/>
              </w:rPr>
              <w:t>d</w:t>
            </w:r>
            <w:r w:rsidRPr="3E44591A">
              <w:rPr>
                <w:rFonts w:eastAsia="Arial" w:cs="Arial"/>
                <w:b/>
                <w:bCs/>
                <w:color w:val="000000" w:themeColor="text1"/>
              </w:rPr>
              <w:t>a sua participação</w:t>
            </w:r>
          </w:p>
        </w:tc>
      </w:tr>
      <w:tr w:rsidR="33884D3D" w:rsidTr="6418ABFE" w14:paraId="6DC5514B" w14:textId="77777777">
        <w:tc>
          <w:tcPr>
            <w:tcW w:w="4245" w:type="dxa"/>
            <w:gridSpan w:val="2"/>
          </w:tcPr>
          <w:p w:rsidR="33884D3D" w:rsidP="0096017E" w:rsidRDefault="46189D16" w14:paraId="03C353F0" w14:textId="68E0DF16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Ação do Ator</w:t>
            </w:r>
          </w:p>
        </w:tc>
        <w:tc>
          <w:tcPr>
            <w:tcW w:w="4395" w:type="dxa"/>
          </w:tcPr>
          <w:p w:rsidR="33884D3D" w:rsidP="0096017E" w:rsidRDefault="46189D16" w14:paraId="165F8CB6" w14:textId="738D0361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E44591A" w:rsidTr="6418ABFE" w14:paraId="665489F9" w14:textId="77777777">
        <w:tc>
          <w:tcPr>
            <w:tcW w:w="4245" w:type="dxa"/>
            <w:gridSpan w:val="2"/>
          </w:tcPr>
          <w:p w:rsidR="5B184B4F" w:rsidP="6418ABFE" w:rsidRDefault="6BB5C7B7" w14:paraId="2D0FC578" w14:textId="6250FB84">
            <w:pPr>
              <w:pStyle w:val="PargrafodaLista"/>
              <w:numPr>
                <w:ilvl w:val="0"/>
                <w:numId w:val="2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público solicita</w:t>
            </w:r>
            <w:r w:rsidRPr="6418ABFE" w:rsidR="14D12936">
              <w:rPr>
                <w:rFonts w:eastAsia="Arial" w:cs="Arial"/>
                <w:color w:val="000000" w:themeColor="text1"/>
              </w:rPr>
              <w:t xml:space="preserve"> </w:t>
            </w:r>
            <w:r w:rsidRPr="6418ABFE">
              <w:rPr>
                <w:rFonts w:eastAsia="Arial" w:cs="Arial"/>
                <w:color w:val="000000" w:themeColor="text1"/>
              </w:rPr>
              <w:t>cancelamento de participação</w:t>
            </w:r>
          </w:p>
        </w:tc>
        <w:tc>
          <w:tcPr>
            <w:tcW w:w="4395" w:type="dxa"/>
          </w:tcPr>
          <w:p w:rsidR="5B184B4F" w:rsidP="6418ABFE" w:rsidRDefault="6BB5C7B7" w14:paraId="225E7883" w14:textId="07270398">
            <w:pPr>
              <w:pStyle w:val="PargrafodaLista"/>
              <w:numPr>
                <w:ilvl w:val="0"/>
                <w:numId w:val="2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sistema solicita confirmação</w:t>
            </w:r>
            <w:r w:rsidRPr="6418ABFE" w:rsidR="25FB5438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3884D3D" w:rsidTr="6418ABFE" w14:paraId="5D616F92" w14:textId="77777777">
        <w:tc>
          <w:tcPr>
            <w:tcW w:w="4245" w:type="dxa"/>
            <w:gridSpan w:val="2"/>
          </w:tcPr>
          <w:p w:rsidR="33884D3D" w:rsidP="6418ABFE" w:rsidRDefault="5B1B9ACF" w14:paraId="4595B6B1" w14:textId="5B9C264E">
            <w:pPr>
              <w:pStyle w:val="PargrafodaLista"/>
              <w:numPr>
                <w:ilvl w:val="0"/>
                <w:numId w:val="2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público confirma solicitação</w:t>
            </w:r>
            <w:r w:rsidRPr="6418ABFE" w:rsidR="10BFA9E4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4395" w:type="dxa"/>
          </w:tcPr>
          <w:p w:rsidR="33884D3D" w:rsidP="6418ABFE" w:rsidRDefault="01274560" w14:paraId="5ADC739F" w14:textId="342D39E9">
            <w:pPr>
              <w:pStyle w:val="PargrafodaLista"/>
              <w:numPr>
                <w:ilvl w:val="0"/>
                <w:numId w:val="2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 xml:space="preserve">O sistema excluí o público da lista e envia </w:t>
            </w:r>
            <w:r w:rsidRPr="6418ABFE" w:rsidR="170009F7">
              <w:rPr>
                <w:rFonts w:eastAsia="Arial" w:cs="Arial"/>
                <w:color w:val="000000" w:themeColor="text1"/>
              </w:rPr>
              <w:t xml:space="preserve">a </w:t>
            </w:r>
            <w:r w:rsidRPr="6418ABFE">
              <w:rPr>
                <w:rFonts w:eastAsia="Arial" w:cs="Arial"/>
                <w:color w:val="000000" w:themeColor="text1"/>
              </w:rPr>
              <w:t>confirmação</w:t>
            </w:r>
            <w:r w:rsidRPr="6418ABFE" w:rsidR="5B7C6626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3884D3D" w:rsidTr="6418ABFE" w14:paraId="1E14965E" w14:textId="77777777">
        <w:tc>
          <w:tcPr>
            <w:tcW w:w="8640" w:type="dxa"/>
            <w:gridSpan w:val="3"/>
            <w:tcBorders>
              <w:bottom w:val="single" w:color="auto" w:sz="6" w:space="0"/>
            </w:tcBorders>
          </w:tcPr>
          <w:p w:rsidR="33884D3D" w:rsidP="0096017E" w:rsidRDefault="178D4B86" w14:paraId="6402BC00" w14:textId="5E7AFDB3">
            <w:pPr>
              <w:spacing w:line="259" w:lineRule="auto"/>
              <w:jc w:val="both"/>
              <w:rPr>
                <w:rFonts w:eastAsia="Arial" w:cs="Arial"/>
                <w:b/>
                <w:bCs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                                 O público deseja</w:t>
            </w:r>
            <w:r w:rsidRPr="3E44591A" w:rsidR="5FBA364B">
              <w:rPr>
                <w:rFonts w:eastAsia="Arial" w:cs="Arial"/>
                <w:b/>
                <w:bCs/>
                <w:color w:val="000000" w:themeColor="text1"/>
              </w:rPr>
              <w:t xml:space="preserve"> alterar dados </w:t>
            </w:r>
          </w:p>
        </w:tc>
      </w:tr>
      <w:tr w:rsidR="3E44591A" w:rsidTr="6418ABFE" w14:paraId="3E185373" w14:textId="77777777">
        <w:tc>
          <w:tcPr>
            <w:tcW w:w="4230" w:type="dxa"/>
            <w:tcBorders>
              <w:bottom w:val="single" w:color="auto" w:sz="6" w:space="0"/>
            </w:tcBorders>
          </w:tcPr>
          <w:p w:rsidR="0AC5309C" w:rsidP="0096017E" w:rsidRDefault="2D9B7C4F" w14:paraId="50FDE321" w14:textId="7273794D">
            <w:pPr>
              <w:pStyle w:val="PargrafodaLista"/>
              <w:numPr>
                <w:ilvl w:val="0"/>
                <w:numId w:val="11"/>
              </w:num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 xml:space="preserve">O </w:t>
            </w:r>
            <w:r w:rsidRPr="6418ABFE" w:rsidR="3B9535B3">
              <w:rPr>
                <w:rFonts w:eastAsia="Arial" w:cs="Arial"/>
                <w:color w:val="000000" w:themeColor="text1"/>
              </w:rPr>
              <w:t>p</w:t>
            </w:r>
            <w:r w:rsidRPr="6418ABFE">
              <w:rPr>
                <w:rFonts w:eastAsia="Arial" w:cs="Arial"/>
                <w:color w:val="000000" w:themeColor="text1"/>
              </w:rPr>
              <w:t>úblico solicita alteração de dados</w:t>
            </w:r>
            <w:r w:rsidRPr="6418ABFE" w:rsidR="117DD5ED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4410" w:type="dxa"/>
            <w:gridSpan w:val="2"/>
            <w:tcBorders>
              <w:bottom w:val="single" w:color="auto" w:sz="6" w:space="0"/>
            </w:tcBorders>
          </w:tcPr>
          <w:p w:rsidR="0AC5309C" w:rsidP="0096017E" w:rsidRDefault="2D9B7C4F" w14:paraId="52862A51" w14:textId="28FD7529">
            <w:pPr>
              <w:pStyle w:val="PargrafodaLista"/>
              <w:numPr>
                <w:ilvl w:val="0"/>
                <w:numId w:val="11"/>
              </w:num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sistema exibe as informações dos seus dados</w:t>
            </w:r>
            <w:r w:rsidRPr="6418ABFE" w:rsidR="0F2EA923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3884D3D" w:rsidTr="6418ABFE" w14:paraId="5E36D13A" w14:textId="77777777">
        <w:tc>
          <w:tcPr>
            <w:tcW w:w="4230" w:type="dxa"/>
            <w:tcBorders>
              <w:bottom w:val="single" w:color="auto" w:sz="6" w:space="0"/>
            </w:tcBorders>
          </w:tcPr>
          <w:p w:rsidR="33884D3D" w:rsidP="0096017E" w:rsidRDefault="3EF09D50" w14:paraId="53ABE98B" w14:textId="4A135062">
            <w:pPr>
              <w:pStyle w:val="PargrafodaLista"/>
              <w:numPr>
                <w:ilvl w:val="0"/>
                <w:numId w:val="11"/>
              </w:num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 xml:space="preserve">O </w:t>
            </w:r>
            <w:r w:rsidRPr="6418ABFE" w:rsidR="5959B134">
              <w:rPr>
                <w:rFonts w:eastAsia="Arial" w:cs="Arial"/>
                <w:color w:val="000000" w:themeColor="text1"/>
              </w:rPr>
              <w:t>p</w:t>
            </w:r>
            <w:r w:rsidRPr="6418ABFE">
              <w:rPr>
                <w:rFonts w:eastAsia="Arial" w:cs="Arial"/>
                <w:color w:val="000000" w:themeColor="text1"/>
              </w:rPr>
              <w:t xml:space="preserve">úblico altera </w:t>
            </w:r>
            <w:r w:rsidRPr="6418ABFE" w:rsidR="16FF670C">
              <w:rPr>
                <w:rFonts w:eastAsia="Arial" w:cs="Arial"/>
                <w:color w:val="000000" w:themeColor="text1"/>
              </w:rPr>
              <w:t>seus dados</w:t>
            </w:r>
            <w:r w:rsidRPr="6418ABFE">
              <w:rPr>
                <w:rFonts w:eastAsia="Arial" w:cs="Arial"/>
                <w:color w:val="000000" w:themeColor="text1"/>
              </w:rPr>
              <w:t xml:space="preserve"> </w:t>
            </w:r>
            <w:r w:rsidRPr="6418ABFE" w:rsidR="0ECD5022">
              <w:rPr>
                <w:rFonts w:eastAsia="Arial" w:cs="Arial"/>
                <w:color w:val="000000" w:themeColor="text1"/>
              </w:rPr>
              <w:t>e confirma</w:t>
            </w:r>
            <w:r w:rsidRPr="6418ABFE" w:rsidR="7A90E5A4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4410" w:type="dxa"/>
            <w:gridSpan w:val="2"/>
            <w:tcBorders>
              <w:bottom w:val="single" w:color="auto" w:sz="6" w:space="0"/>
            </w:tcBorders>
          </w:tcPr>
          <w:p w:rsidR="33884D3D" w:rsidP="0096017E" w:rsidRDefault="4539F660" w14:paraId="79A6F997" w14:textId="18EDF070">
            <w:pPr>
              <w:pStyle w:val="PargrafodaLista"/>
              <w:numPr>
                <w:ilvl w:val="0"/>
                <w:numId w:val="11"/>
              </w:num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sistema envia a confirmação</w:t>
            </w:r>
            <w:r w:rsidRPr="6418ABFE" w:rsidR="6C41F715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3884D3D" w:rsidTr="6418ABFE" w14:paraId="0CC73C9A" w14:textId="77777777">
        <w:tc>
          <w:tcPr>
            <w:tcW w:w="8640" w:type="dxa"/>
            <w:gridSpan w:val="3"/>
          </w:tcPr>
          <w:p w:rsidR="33884D3D" w:rsidP="0096017E" w:rsidRDefault="46189D16" w14:paraId="65CD2F94" w14:textId="028D5403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Cenário Exceção</w:t>
            </w:r>
          </w:p>
        </w:tc>
      </w:tr>
      <w:tr w:rsidR="33884D3D" w:rsidTr="6418ABFE" w14:paraId="3C8F27DD" w14:textId="77777777">
        <w:tc>
          <w:tcPr>
            <w:tcW w:w="4245" w:type="dxa"/>
            <w:gridSpan w:val="2"/>
          </w:tcPr>
          <w:p w:rsidR="33884D3D" w:rsidP="0096017E" w:rsidRDefault="46189D16" w14:paraId="04435844" w14:textId="04579598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Ação do Ator</w:t>
            </w:r>
          </w:p>
        </w:tc>
        <w:tc>
          <w:tcPr>
            <w:tcW w:w="4395" w:type="dxa"/>
          </w:tcPr>
          <w:p w:rsidR="33884D3D" w:rsidP="0096017E" w:rsidRDefault="46189D16" w14:paraId="0E149DA4" w14:textId="670A1B14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E44591A" w:rsidTr="6418ABFE" w14:paraId="5EECFE0E" w14:textId="77777777">
        <w:tc>
          <w:tcPr>
            <w:tcW w:w="4245" w:type="dxa"/>
            <w:gridSpan w:val="2"/>
          </w:tcPr>
          <w:p w:rsidR="28BC8866" w:rsidP="6418ABFE" w:rsidRDefault="7E663364" w14:paraId="0185BF0B" w14:textId="45F99D02">
            <w:pPr>
              <w:pStyle w:val="PargrafodaLista"/>
              <w:numPr>
                <w:ilvl w:val="0"/>
                <w:numId w:val="47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público não seleciona nenhum evento.</w:t>
            </w:r>
          </w:p>
        </w:tc>
        <w:tc>
          <w:tcPr>
            <w:tcW w:w="4395" w:type="dxa"/>
          </w:tcPr>
          <w:p w:rsidRPr="0096017E" w:rsidR="28BC8866" w:rsidP="6418ABFE" w:rsidRDefault="7E663364" w14:paraId="202C6C27" w14:textId="7467C255">
            <w:pPr>
              <w:pStyle w:val="PargrafodaLista"/>
              <w:numPr>
                <w:ilvl w:val="0"/>
                <w:numId w:val="47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sistema reporta o erro e continua a partir do passo 1 do fluxo principal</w:t>
            </w:r>
            <w:r w:rsidRPr="6418ABFE" w:rsidR="0C388F57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3884D3D" w:rsidTr="6418ABFE" w14:paraId="465424EC" w14:textId="77777777">
        <w:tc>
          <w:tcPr>
            <w:tcW w:w="4245" w:type="dxa"/>
            <w:gridSpan w:val="2"/>
          </w:tcPr>
          <w:p w:rsidRPr="0096017E" w:rsidR="33884D3D" w:rsidP="6418ABFE" w:rsidRDefault="5B1B9ACF" w14:paraId="07547C8E" w14:textId="5358F72C">
            <w:pPr>
              <w:pStyle w:val="PargrafodaLista"/>
              <w:numPr>
                <w:ilvl w:val="0"/>
                <w:numId w:val="1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público não informa todos os dados exigidos para cadastro no evento.</w:t>
            </w:r>
          </w:p>
        </w:tc>
        <w:tc>
          <w:tcPr>
            <w:tcW w:w="4395" w:type="dxa"/>
          </w:tcPr>
          <w:p w:rsidR="33884D3D" w:rsidP="6418ABFE" w:rsidRDefault="5B1B9ACF" w14:paraId="0DACBB5E" w14:textId="2A37F4FE">
            <w:pPr>
              <w:pStyle w:val="PargrafodaLista"/>
              <w:numPr>
                <w:ilvl w:val="0"/>
                <w:numId w:val="1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sistema reporta o erro e continua a partir do passo 1 do fluxo principal.</w:t>
            </w:r>
          </w:p>
          <w:p w:rsidR="0096017E" w:rsidP="6418ABFE" w:rsidRDefault="0096017E" w14:paraId="4FFC070C" w14:textId="7C22EA58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</w:p>
        </w:tc>
      </w:tr>
    </w:tbl>
    <w:p w:rsidR="33884D3D" w:rsidP="33884D3D" w:rsidRDefault="33884D3D" w14:paraId="6EDFCE0F" w14:textId="061DE1CB"/>
    <w:p w:rsidR="6418ABFE" w:rsidP="6418ABFE" w:rsidRDefault="6418ABFE" w14:paraId="50FEA2BA" w14:textId="3826B295"/>
    <w:p w:rsidR="267F865A" w:rsidP="6418ABFE" w:rsidRDefault="267F865A" w14:paraId="22CE42E0" w14:textId="13EF95E4">
      <w:pPr>
        <w:pStyle w:val="Ttulo3"/>
        <w:rPr>
          <w:b/>
          <w:bCs/>
        </w:rPr>
      </w:pPr>
      <w:r w:rsidRPr="6418ABFE">
        <w:rPr>
          <w:b/>
          <w:bCs/>
        </w:rPr>
        <w:t xml:space="preserve"> </w:t>
      </w:r>
      <w:r w:rsidRPr="6418ABFE" w:rsidR="1EEB2ED5">
        <w:rPr>
          <w:b/>
          <w:bCs/>
        </w:rPr>
        <w:t>Especificação do Caso de Uso-3</w:t>
      </w:r>
    </w:p>
    <w:p w:rsidR="6418ABFE" w:rsidP="6418ABFE" w:rsidRDefault="6418ABFE" w14:paraId="0FEF09C0" w14:textId="3579229C"/>
    <w:tbl>
      <w:tblPr>
        <w:tblStyle w:val="Tabelacomgrade"/>
        <w:tblW w:w="8625" w:type="dxa"/>
        <w:tblLayout w:type="fixed"/>
        <w:tblLook w:val="04A0" w:firstRow="1" w:lastRow="0" w:firstColumn="1" w:lastColumn="0" w:noHBand="0" w:noVBand="1"/>
      </w:tblPr>
      <w:tblGrid>
        <w:gridCol w:w="4245"/>
        <w:gridCol w:w="4380"/>
      </w:tblGrid>
      <w:tr w:rsidR="33884D3D" w:rsidTr="6418ABFE" w14:paraId="3399B901" w14:textId="77777777">
        <w:tc>
          <w:tcPr>
            <w:tcW w:w="4245" w:type="dxa"/>
          </w:tcPr>
          <w:p w:rsidR="33884D3D" w:rsidP="007235E9" w:rsidRDefault="46189D16" w14:paraId="24B764EE" w14:textId="1FE22954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Nome do Caso de Uso</w:t>
            </w:r>
          </w:p>
        </w:tc>
        <w:tc>
          <w:tcPr>
            <w:tcW w:w="4380" w:type="dxa"/>
          </w:tcPr>
          <w:p w:rsidR="33884D3D" w:rsidP="007235E9" w:rsidRDefault="46189D16" w14:paraId="30074CE1" w14:textId="7CB7AE3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UC03 - </w:t>
            </w:r>
            <w:r w:rsidRPr="3E44591A">
              <w:rPr>
                <w:rFonts w:eastAsia="Arial" w:cs="Arial"/>
                <w:color w:val="000000" w:themeColor="text1"/>
              </w:rPr>
              <w:t>Credenciamento</w:t>
            </w:r>
          </w:p>
        </w:tc>
      </w:tr>
      <w:tr w:rsidR="33884D3D" w:rsidTr="6418ABFE" w14:paraId="694D9E59" w14:textId="77777777">
        <w:tc>
          <w:tcPr>
            <w:tcW w:w="4245" w:type="dxa"/>
          </w:tcPr>
          <w:p w:rsidR="33884D3D" w:rsidP="007235E9" w:rsidRDefault="46189D16" w14:paraId="3706361D" w14:textId="0AAC1EF7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Caso de Uso Geral</w:t>
            </w:r>
          </w:p>
        </w:tc>
        <w:tc>
          <w:tcPr>
            <w:tcW w:w="4380" w:type="dxa"/>
          </w:tcPr>
          <w:p w:rsidR="33884D3D" w:rsidP="007235E9" w:rsidRDefault="4D4FA3EC" w14:paraId="01A6BB51" w14:textId="4C1FAFC7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RF09</w:t>
            </w:r>
            <w:r w:rsidRPr="3E44591A" w:rsidR="55BE32E4">
              <w:rPr>
                <w:rFonts w:eastAsia="Arial" w:cs="Arial"/>
                <w:color w:val="000000" w:themeColor="text1"/>
              </w:rPr>
              <w:t xml:space="preserve"> e</w:t>
            </w:r>
            <w:r w:rsidRPr="3E44591A" w:rsidR="7F643635">
              <w:rPr>
                <w:rFonts w:eastAsia="Arial" w:cs="Arial"/>
                <w:color w:val="000000" w:themeColor="text1"/>
              </w:rPr>
              <w:t xml:space="preserve"> RF11</w:t>
            </w:r>
          </w:p>
        </w:tc>
      </w:tr>
      <w:tr w:rsidR="33884D3D" w:rsidTr="6418ABFE" w14:paraId="2BCEFDE2" w14:textId="77777777">
        <w:tc>
          <w:tcPr>
            <w:tcW w:w="4245" w:type="dxa"/>
          </w:tcPr>
          <w:p w:rsidR="33884D3D" w:rsidP="007235E9" w:rsidRDefault="46189D16" w14:paraId="0733FD2F" w14:textId="2F8F80A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Ator Principal</w:t>
            </w:r>
          </w:p>
        </w:tc>
        <w:tc>
          <w:tcPr>
            <w:tcW w:w="4380" w:type="dxa"/>
          </w:tcPr>
          <w:p w:rsidR="33884D3D" w:rsidP="007235E9" w:rsidRDefault="46189D16" w14:paraId="2D396196" w14:textId="7E41EF63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Funcionário</w:t>
            </w:r>
          </w:p>
        </w:tc>
      </w:tr>
      <w:tr w:rsidR="33884D3D" w:rsidTr="6418ABFE" w14:paraId="69944756" w14:textId="77777777">
        <w:tc>
          <w:tcPr>
            <w:tcW w:w="4245" w:type="dxa"/>
          </w:tcPr>
          <w:p w:rsidR="33884D3D" w:rsidP="007235E9" w:rsidRDefault="46189D16" w14:paraId="7B6497A7" w14:textId="034FC0B3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Atores Secundários</w:t>
            </w:r>
          </w:p>
        </w:tc>
        <w:tc>
          <w:tcPr>
            <w:tcW w:w="4380" w:type="dxa"/>
          </w:tcPr>
          <w:p w:rsidR="33884D3D" w:rsidP="007235E9" w:rsidRDefault="46189D16" w14:paraId="4D93C1DE" w14:textId="57AE5871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Usuário</w:t>
            </w:r>
          </w:p>
        </w:tc>
      </w:tr>
      <w:tr w:rsidR="33884D3D" w:rsidTr="6418ABFE" w14:paraId="26FC81C9" w14:textId="77777777">
        <w:tc>
          <w:tcPr>
            <w:tcW w:w="4245" w:type="dxa"/>
          </w:tcPr>
          <w:p w:rsidR="33884D3D" w:rsidP="007235E9" w:rsidRDefault="46189D16" w14:paraId="485527CD" w14:textId="18B24222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Resumo</w:t>
            </w:r>
          </w:p>
        </w:tc>
        <w:tc>
          <w:tcPr>
            <w:tcW w:w="4380" w:type="dxa"/>
          </w:tcPr>
          <w:p w:rsidR="33884D3D" w:rsidP="6418ABFE" w:rsidRDefault="5B1B9ACF" w14:paraId="17A75164" w14:textId="401FFCCF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</w:t>
            </w:r>
            <w:r w:rsidRPr="6418ABFE" w:rsidR="628A4430">
              <w:rPr>
                <w:rFonts w:eastAsia="Arial" w:cs="Arial"/>
                <w:color w:val="000000" w:themeColor="text1"/>
              </w:rPr>
              <w:t xml:space="preserve"> usuário participa do evento</w:t>
            </w:r>
            <w:r w:rsidRPr="6418ABFE" w:rsidR="1CE41F19">
              <w:rPr>
                <w:rFonts w:eastAsia="Arial" w:cs="Arial"/>
                <w:color w:val="000000" w:themeColor="text1"/>
              </w:rPr>
              <w:t xml:space="preserve"> presencialmente</w:t>
            </w:r>
            <w:r w:rsidRPr="6418ABFE" w:rsidR="628A4430">
              <w:rPr>
                <w:rFonts w:eastAsia="Arial" w:cs="Arial"/>
                <w:color w:val="000000" w:themeColor="text1"/>
              </w:rPr>
              <w:t xml:space="preserve"> na Fatec, e o</w:t>
            </w:r>
            <w:r w:rsidRPr="6418ABFE">
              <w:rPr>
                <w:rFonts w:eastAsia="Arial" w:cs="Arial"/>
                <w:color w:val="000000" w:themeColor="text1"/>
              </w:rPr>
              <w:t xml:space="preserve"> sistema deve registrar os participantes que se credenciaram ao evento</w:t>
            </w:r>
            <w:r w:rsidRPr="6418ABFE" w:rsidR="761BF6F4">
              <w:rPr>
                <w:rFonts w:eastAsia="Arial" w:cs="Arial"/>
                <w:color w:val="000000" w:themeColor="text1"/>
              </w:rPr>
              <w:t xml:space="preserve"> (presentes no evento)</w:t>
            </w:r>
            <w:r w:rsidRPr="6418ABFE">
              <w:rPr>
                <w:rFonts w:eastAsia="Arial" w:cs="Arial"/>
                <w:color w:val="000000" w:themeColor="text1"/>
              </w:rPr>
              <w:t>, e permite visualização para funcionário Fatec.</w:t>
            </w:r>
          </w:p>
        </w:tc>
      </w:tr>
      <w:tr w:rsidR="33884D3D" w:rsidTr="6418ABFE" w14:paraId="611E865D" w14:textId="77777777">
        <w:tc>
          <w:tcPr>
            <w:tcW w:w="4245" w:type="dxa"/>
          </w:tcPr>
          <w:p w:rsidR="33884D3D" w:rsidP="007235E9" w:rsidRDefault="46189D16" w14:paraId="6707A513" w14:textId="4BC28D2A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Pré-Condição</w:t>
            </w:r>
          </w:p>
        </w:tc>
        <w:tc>
          <w:tcPr>
            <w:tcW w:w="4380" w:type="dxa"/>
          </w:tcPr>
          <w:p w:rsidR="33884D3D" w:rsidP="007235E9" w:rsidRDefault="46189D16" w14:paraId="15FCD160" w14:textId="7F75D201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funcionário está logado ao sistema.</w:t>
            </w:r>
          </w:p>
        </w:tc>
      </w:tr>
      <w:tr w:rsidR="33884D3D" w:rsidTr="6418ABFE" w14:paraId="18E5D6BE" w14:textId="77777777">
        <w:tc>
          <w:tcPr>
            <w:tcW w:w="4245" w:type="dxa"/>
          </w:tcPr>
          <w:p w:rsidR="33884D3D" w:rsidP="007235E9" w:rsidRDefault="46189D16" w14:paraId="0039EB0F" w14:textId="14EB5C97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Pós-Condições</w:t>
            </w:r>
          </w:p>
        </w:tc>
        <w:tc>
          <w:tcPr>
            <w:tcW w:w="4380" w:type="dxa"/>
          </w:tcPr>
          <w:p w:rsidR="33884D3D" w:rsidP="6418ABFE" w:rsidRDefault="5B1B9ACF" w14:paraId="66618AE1" w14:textId="3C93746F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funcionário tem acesso aos participantes credenciados do evento.</w:t>
            </w:r>
          </w:p>
        </w:tc>
      </w:tr>
      <w:tr w:rsidR="33884D3D" w:rsidTr="6418ABFE" w14:paraId="6D7A0529" w14:textId="77777777">
        <w:tc>
          <w:tcPr>
            <w:tcW w:w="8625" w:type="dxa"/>
            <w:gridSpan w:val="2"/>
          </w:tcPr>
          <w:p w:rsidR="33884D3D" w:rsidP="007235E9" w:rsidRDefault="46189D16" w14:paraId="6C30EE8A" w14:textId="0D3CA7DF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Cenário Principal</w:t>
            </w:r>
          </w:p>
        </w:tc>
      </w:tr>
      <w:tr w:rsidR="33884D3D" w:rsidTr="6418ABFE" w14:paraId="0B74A2FE" w14:textId="77777777">
        <w:trPr>
          <w:trHeight w:val="300"/>
        </w:trPr>
        <w:tc>
          <w:tcPr>
            <w:tcW w:w="4245" w:type="dxa"/>
          </w:tcPr>
          <w:p w:rsidR="33884D3D" w:rsidP="007235E9" w:rsidRDefault="46189D16" w14:paraId="670ED6F9" w14:textId="03E2BBA4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Ator</w:t>
            </w:r>
          </w:p>
        </w:tc>
        <w:tc>
          <w:tcPr>
            <w:tcW w:w="4380" w:type="dxa"/>
          </w:tcPr>
          <w:p w:rsidR="33884D3D" w:rsidP="007235E9" w:rsidRDefault="46189D16" w14:paraId="3FBB203E" w14:textId="41DC024F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3884D3D" w:rsidTr="6418ABFE" w14:paraId="4E1D5650" w14:textId="77777777">
        <w:tc>
          <w:tcPr>
            <w:tcW w:w="4245" w:type="dxa"/>
          </w:tcPr>
          <w:p w:rsidRPr="007235E9" w:rsidR="33884D3D" w:rsidP="6418ABFE" w:rsidRDefault="5B1B9ACF" w14:paraId="000296D6" w14:textId="620B32CB">
            <w:pPr>
              <w:pStyle w:val="PargrafodaLista"/>
              <w:numPr>
                <w:ilvl w:val="0"/>
                <w:numId w:val="49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funcionário seleciona o evento que quer consultar e solicita ao sistema a relação de participantes credenciados</w:t>
            </w:r>
          </w:p>
        </w:tc>
        <w:tc>
          <w:tcPr>
            <w:tcW w:w="4380" w:type="dxa"/>
          </w:tcPr>
          <w:p w:rsidRPr="007235E9" w:rsidR="33884D3D" w:rsidP="6418ABFE" w:rsidRDefault="5B1B9ACF" w14:paraId="1A4A21A7" w14:textId="0B88A725">
            <w:pPr>
              <w:pStyle w:val="PargrafodaLista"/>
              <w:numPr>
                <w:ilvl w:val="0"/>
                <w:numId w:val="49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Sistema recebe a informação e exibe a relação de participantes do evento solicitado.</w:t>
            </w:r>
          </w:p>
          <w:p w:rsidR="33884D3D" w:rsidP="6418ABFE" w:rsidRDefault="33884D3D" w14:paraId="00B04242" w14:textId="30EF5A78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</w:p>
        </w:tc>
      </w:tr>
    </w:tbl>
    <w:p w:rsidR="33884D3D" w:rsidP="33884D3D" w:rsidRDefault="33884D3D" w14:paraId="3127B664" w14:textId="0EEE245F"/>
    <w:p w:rsidR="3B5CA5AF" w:rsidP="00145E9A" w:rsidRDefault="41AD9FF7" w14:paraId="744D1658" w14:textId="0213F98E">
      <w:pPr>
        <w:pStyle w:val="Ttulo3"/>
        <w:rPr>
          <w:b/>
        </w:rPr>
      </w:pPr>
      <w:r>
        <w:t xml:space="preserve"> </w:t>
      </w:r>
      <w:r w:rsidRPr="6418ABFE" w:rsidR="7B0AE8B2">
        <w:rPr>
          <w:b/>
          <w:bCs/>
        </w:rPr>
        <w:t>Especificação do Caso de Uso-4</w:t>
      </w:r>
    </w:p>
    <w:p w:rsidR="33884D3D" w:rsidP="33884D3D" w:rsidRDefault="33884D3D" w14:paraId="64484AF3" w14:textId="65449136"/>
    <w:tbl>
      <w:tblPr>
        <w:tblStyle w:val="Tabelacomgrade"/>
        <w:tblW w:w="8595" w:type="dxa"/>
        <w:tblLayout w:type="fixed"/>
        <w:tblLook w:val="04A0" w:firstRow="1" w:lastRow="0" w:firstColumn="1" w:lastColumn="0" w:noHBand="0" w:noVBand="1"/>
      </w:tblPr>
      <w:tblGrid>
        <w:gridCol w:w="4245"/>
        <w:gridCol w:w="4350"/>
      </w:tblGrid>
      <w:tr w:rsidR="33884D3D" w:rsidTr="6418ABFE" w14:paraId="5215680F" w14:textId="77777777">
        <w:tc>
          <w:tcPr>
            <w:tcW w:w="4245" w:type="dxa"/>
          </w:tcPr>
          <w:p w:rsidR="33884D3D" w:rsidP="007235E9" w:rsidRDefault="46189D16" w14:paraId="2502C0AE" w14:textId="44C742B4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Nome do Caso de Uso</w:t>
            </w:r>
          </w:p>
        </w:tc>
        <w:tc>
          <w:tcPr>
            <w:tcW w:w="4350" w:type="dxa"/>
          </w:tcPr>
          <w:p w:rsidR="33884D3D" w:rsidP="007235E9" w:rsidRDefault="46189D16" w14:paraId="347FA5BC" w14:textId="17B77C21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UC04 - </w:t>
            </w:r>
            <w:r w:rsidRPr="3E44591A">
              <w:rPr>
                <w:rFonts w:eastAsia="Arial" w:cs="Arial"/>
                <w:color w:val="000000" w:themeColor="text1"/>
              </w:rPr>
              <w:t>Liberar certificado</w:t>
            </w:r>
          </w:p>
        </w:tc>
      </w:tr>
      <w:tr w:rsidR="33884D3D" w:rsidTr="6418ABFE" w14:paraId="39101C3E" w14:textId="77777777">
        <w:tc>
          <w:tcPr>
            <w:tcW w:w="4245" w:type="dxa"/>
          </w:tcPr>
          <w:p w:rsidR="33884D3D" w:rsidP="007235E9" w:rsidRDefault="46189D16" w14:paraId="72D9A541" w14:textId="35547F9A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Caso de Uso Geral</w:t>
            </w:r>
          </w:p>
        </w:tc>
        <w:tc>
          <w:tcPr>
            <w:tcW w:w="4350" w:type="dxa"/>
          </w:tcPr>
          <w:p w:rsidR="33884D3D" w:rsidP="007235E9" w:rsidRDefault="178D4B86" w14:paraId="25C8473F" w14:textId="29BE5D9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RF</w:t>
            </w:r>
            <w:r w:rsidRPr="3E44591A" w:rsidR="66A7B344">
              <w:rPr>
                <w:rFonts w:eastAsia="Arial" w:cs="Arial"/>
                <w:color w:val="000000" w:themeColor="text1"/>
              </w:rPr>
              <w:t>10</w:t>
            </w:r>
          </w:p>
        </w:tc>
      </w:tr>
      <w:tr w:rsidR="33884D3D" w:rsidTr="6418ABFE" w14:paraId="58744267" w14:textId="77777777">
        <w:tc>
          <w:tcPr>
            <w:tcW w:w="4245" w:type="dxa"/>
          </w:tcPr>
          <w:p w:rsidR="33884D3D" w:rsidP="007235E9" w:rsidRDefault="46189D16" w14:paraId="43DB3C58" w14:textId="2A116E23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Ator Principal</w:t>
            </w:r>
          </w:p>
        </w:tc>
        <w:tc>
          <w:tcPr>
            <w:tcW w:w="4350" w:type="dxa"/>
          </w:tcPr>
          <w:p w:rsidR="33884D3D" w:rsidP="007235E9" w:rsidRDefault="46189D16" w14:paraId="5AD88D41" w14:textId="21178D94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Funcionário</w:t>
            </w:r>
          </w:p>
        </w:tc>
      </w:tr>
      <w:tr w:rsidR="33884D3D" w:rsidTr="6418ABFE" w14:paraId="21935A82" w14:textId="77777777">
        <w:tc>
          <w:tcPr>
            <w:tcW w:w="4245" w:type="dxa"/>
          </w:tcPr>
          <w:p w:rsidR="33884D3D" w:rsidP="007235E9" w:rsidRDefault="46189D16" w14:paraId="3CAB3CB5" w14:textId="61552FB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Atores Secundários</w:t>
            </w:r>
          </w:p>
        </w:tc>
        <w:tc>
          <w:tcPr>
            <w:tcW w:w="4350" w:type="dxa"/>
          </w:tcPr>
          <w:p w:rsidR="33884D3D" w:rsidP="007235E9" w:rsidRDefault="46189D16" w14:paraId="6EAD2539" w14:textId="300B16D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Usuário</w:t>
            </w:r>
          </w:p>
        </w:tc>
      </w:tr>
      <w:tr w:rsidR="33884D3D" w:rsidTr="6418ABFE" w14:paraId="13C27FD5" w14:textId="77777777">
        <w:tc>
          <w:tcPr>
            <w:tcW w:w="4245" w:type="dxa"/>
          </w:tcPr>
          <w:p w:rsidR="33884D3D" w:rsidP="007235E9" w:rsidRDefault="46189D16" w14:paraId="2E7BF46E" w14:textId="47E8F382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Resumo</w:t>
            </w:r>
          </w:p>
        </w:tc>
        <w:tc>
          <w:tcPr>
            <w:tcW w:w="4350" w:type="dxa"/>
          </w:tcPr>
          <w:p w:rsidR="33884D3D" w:rsidP="007235E9" w:rsidRDefault="46189D16" w14:paraId="41362041" w14:textId="0F8A74AD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emitir e liberar os certificados aos participantes assim que houver a autorização do funcionário da Fatec.</w:t>
            </w:r>
          </w:p>
        </w:tc>
      </w:tr>
      <w:tr w:rsidR="33884D3D" w:rsidTr="6418ABFE" w14:paraId="119AE248" w14:textId="77777777">
        <w:tc>
          <w:tcPr>
            <w:tcW w:w="4245" w:type="dxa"/>
          </w:tcPr>
          <w:p w:rsidR="33884D3D" w:rsidP="007235E9" w:rsidRDefault="46189D16" w14:paraId="70E54E16" w14:textId="1F3F6C6B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Pré-Condição</w:t>
            </w:r>
          </w:p>
        </w:tc>
        <w:tc>
          <w:tcPr>
            <w:tcW w:w="4350" w:type="dxa"/>
          </w:tcPr>
          <w:p w:rsidR="33884D3D" w:rsidP="007235E9" w:rsidRDefault="46189D16" w14:paraId="27C914CD" w14:textId="05242311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Presença do participante e a conclusão do evento.</w:t>
            </w:r>
          </w:p>
        </w:tc>
      </w:tr>
      <w:tr w:rsidR="33884D3D" w:rsidTr="6418ABFE" w14:paraId="7E102BF8" w14:textId="77777777">
        <w:tc>
          <w:tcPr>
            <w:tcW w:w="4245" w:type="dxa"/>
          </w:tcPr>
          <w:p w:rsidR="33884D3D" w:rsidP="007235E9" w:rsidRDefault="46189D16" w14:paraId="44E3135D" w14:textId="4F3D4704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Pós-Condições</w:t>
            </w:r>
          </w:p>
        </w:tc>
        <w:tc>
          <w:tcPr>
            <w:tcW w:w="4350" w:type="dxa"/>
          </w:tcPr>
          <w:p w:rsidR="33884D3D" w:rsidP="007235E9" w:rsidRDefault="46189D16" w14:paraId="34A04BB0" w14:textId="3F51858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certificado é registrado no sistema.</w:t>
            </w:r>
          </w:p>
        </w:tc>
      </w:tr>
      <w:tr w:rsidR="33884D3D" w:rsidTr="6418ABFE" w14:paraId="63DCEB18" w14:textId="77777777">
        <w:tc>
          <w:tcPr>
            <w:tcW w:w="8595" w:type="dxa"/>
            <w:gridSpan w:val="2"/>
          </w:tcPr>
          <w:p w:rsidR="33884D3D" w:rsidP="007235E9" w:rsidRDefault="46189D16" w14:paraId="76BA1243" w14:textId="5BD5B1A5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Cenário Principal</w:t>
            </w:r>
          </w:p>
        </w:tc>
      </w:tr>
      <w:tr w:rsidR="33884D3D" w:rsidTr="6418ABFE" w14:paraId="69A436E8" w14:textId="77777777">
        <w:tc>
          <w:tcPr>
            <w:tcW w:w="4245" w:type="dxa"/>
          </w:tcPr>
          <w:p w:rsidR="33884D3D" w:rsidP="007235E9" w:rsidRDefault="46189D16" w14:paraId="3AFA37FF" w14:textId="1658D72C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Ator</w:t>
            </w:r>
          </w:p>
        </w:tc>
        <w:tc>
          <w:tcPr>
            <w:tcW w:w="4350" w:type="dxa"/>
          </w:tcPr>
          <w:p w:rsidR="33884D3D" w:rsidP="007235E9" w:rsidRDefault="46189D16" w14:paraId="0DE9BA6D" w14:textId="6EB58823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3884D3D" w:rsidTr="6418ABFE" w14:paraId="0548861F" w14:textId="77777777">
        <w:tc>
          <w:tcPr>
            <w:tcW w:w="4245" w:type="dxa"/>
          </w:tcPr>
          <w:p w:rsidR="33884D3D" w:rsidP="6418ABFE" w:rsidRDefault="5B1B9ACF" w14:paraId="050E1F4A" w14:textId="16DBFDC7">
            <w:pPr>
              <w:pStyle w:val="PargrafodaLista"/>
              <w:numPr>
                <w:ilvl w:val="0"/>
                <w:numId w:val="10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Solicita a finalização do evento.</w:t>
            </w:r>
          </w:p>
        </w:tc>
        <w:tc>
          <w:tcPr>
            <w:tcW w:w="4350" w:type="dxa"/>
          </w:tcPr>
          <w:p w:rsidR="33884D3D" w:rsidP="6418ABFE" w:rsidRDefault="0F64BDFC" w14:paraId="79788570" w14:textId="4F3B66D1">
            <w:pPr>
              <w:pStyle w:val="PargrafodaLista"/>
              <w:numPr>
                <w:ilvl w:val="0"/>
                <w:numId w:val="10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sistema gera o certificado</w:t>
            </w:r>
            <w:r w:rsidRPr="6418ABFE" w:rsidR="5B1B9ACF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3884D3D" w:rsidTr="6418ABFE" w14:paraId="66ED7014" w14:textId="77777777">
        <w:trPr>
          <w:trHeight w:val="780"/>
        </w:trPr>
        <w:tc>
          <w:tcPr>
            <w:tcW w:w="4245" w:type="dxa"/>
          </w:tcPr>
          <w:p w:rsidR="33884D3D" w:rsidP="6418ABFE" w:rsidRDefault="5B1B9ACF" w14:paraId="4A72583D" w14:textId="47487DC9">
            <w:pPr>
              <w:pStyle w:val="PargrafodaLista"/>
              <w:numPr>
                <w:ilvl w:val="0"/>
                <w:numId w:val="10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Solicita a liberação d</w:t>
            </w:r>
            <w:r w:rsidRPr="6418ABFE" w:rsidR="3345C8AC">
              <w:rPr>
                <w:rFonts w:eastAsia="Arial" w:cs="Arial"/>
                <w:color w:val="000000" w:themeColor="text1"/>
              </w:rPr>
              <w:t>o certificado</w:t>
            </w:r>
            <w:r w:rsidRPr="6418ABFE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4350" w:type="dxa"/>
          </w:tcPr>
          <w:p w:rsidR="33884D3D" w:rsidP="6418ABFE" w:rsidRDefault="5B1B9ACF" w14:paraId="2FC5D126" w14:textId="3EB66875">
            <w:pPr>
              <w:pStyle w:val="PargrafodaLista"/>
              <w:numPr>
                <w:ilvl w:val="0"/>
                <w:numId w:val="10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Envia o certificado.</w:t>
            </w:r>
          </w:p>
        </w:tc>
      </w:tr>
      <w:tr w:rsidR="33884D3D" w:rsidTr="6418ABFE" w14:paraId="0BD871D1" w14:textId="77777777">
        <w:tc>
          <w:tcPr>
            <w:tcW w:w="4245" w:type="dxa"/>
          </w:tcPr>
          <w:p w:rsidR="33884D3D" w:rsidP="007235E9" w:rsidRDefault="46189D16" w14:paraId="4DAF27D8" w14:textId="648EFFE1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Restrições/Validações: </w:t>
            </w:r>
          </w:p>
        </w:tc>
        <w:tc>
          <w:tcPr>
            <w:tcW w:w="4350" w:type="dxa"/>
          </w:tcPr>
          <w:p w:rsidR="33884D3D" w:rsidP="6418ABFE" w:rsidRDefault="5B1B9ACF" w14:paraId="3E95F49E" w14:textId="5F7CC89E">
            <w:pPr>
              <w:pStyle w:val="PargrafodaLista"/>
              <w:numPr>
                <w:ilvl w:val="0"/>
                <w:numId w:val="30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Para o usuário receber o certificado é necessário que ele tenha presença no evento.</w:t>
            </w:r>
          </w:p>
        </w:tc>
      </w:tr>
      <w:tr w:rsidR="33884D3D" w:rsidTr="6418ABFE" w14:paraId="27EA8434" w14:textId="77777777">
        <w:tc>
          <w:tcPr>
            <w:tcW w:w="8595" w:type="dxa"/>
            <w:gridSpan w:val="2"/>
          </w:tcPr>
          <w:p w:rsidR="33884D3D" w:rsidP="007235E9" w:rsidRDefault="46189D16" w14:paraId="2548E282" w14:textId="29C3DE48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Cenário de Exceção – </w:t>
            </w:r>
            <w:r w:rsidRPr="3E44591A">
              <w:rPr>
                <w:rFonts w:eastAsia="Arial" w:cs="Arial"/>
                <w:color w:val="000000" w:themeColor="text1"/>
              </w:rPr>
              <w:t>O usuário não finaliza o evento.</w:t>
            </w:r>
          </w:p>
        </w:tc>
      </w:tr>
      <w:tr w:rsidR="33884D3D" w:rsidTr="6418ABFE" w14:paraId="62AC3BEC" w14:textId="77777777">
        <w:tc>
          <w:tcPr>
            <w:tcW w:w="4245" w:type="dxa"/>
          </w:tcPr>
          <w:p w:rsidR="33884D3D" w:rsidP="007235E9" w:rsidRDefault="46189D16" w14:paraId="5DF629FE" w14:textId="4533357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Ação do Ator</w:t>
            </w:r>
          </w:p>
        </w:tc>
        <w:tc>
          <w:tcPr>
            <w:tcW w:w="4350" w:type="dxa"/>
          </w:tcPr>
          <w:p w:rsidR="33884D3D" w:rsidP="007235E9" w:rsidRDefault="46189D16" w14:paraId="5442F470" w14:textId="30A6A60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3884D3D" w:rsidTr="6418ABFE" w14:paraId="1853E4BA" w14:textId="77777777">
        <w:tc>
          <w:tcPr>
            <w:tcW w:w="4245" w:type="dxa"/>
          </w:tcPr>
          <w:p w:rsidR="33884D3D" w:rsidP="007235E9" w:rsidRDefault="33884D3D" w14:paraId="2DAB643E" w14:textId="1CD94692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4350" w:type="dxa"/>
          </w:tcPr>
          <w:p w:rsidR="33884D3D" w:rsidP="6418ABFE" w:rsidRDefault="5B1B9ACF" w14:paraId="2C94B4D2" w14:textId="15766C50">
            <w:pPr>
              <w:pStyle w:val="PargrafodaLista"/>
              <w:numPr>
                <w:ilvl w:val="0"/>
                <w:numId w:val="29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Informa o usuário que ele precisa finalizar o evento para a liberação de certificado.</w:t>
            </w:r>
            <w:r w:rsidRPr="6418ABFE" w:rsidR="45FA309C">
              <w:rPr>
                <w:rFonts w:eastAsia="Arial" w:cs="Arial"/>
                <w:color w:val="000000" w:themeColor="text1"/>
              </w:rPr>
              <w:t xml:space="preserve"> Retorna ao passo 1 do </w:t>
            </w:r>
            <w:r w:rsidRPr="6418ABFE" w:rsidR="0335E055">
              <w:rPr>
                <w:rFonts w:eastAsia="Arial" w:cs="Arial"/>
                <w:color w:val="000000" w:themeColor="text1"/>
              </w:rPr>
              <w:t>fluxo principal.</w:t>
            </w:r>
          </w:p>
        </w:tc>
      </w:tr>
    </w:tbl>
    <w:p w:rsidR="33884D3D" w:rsidP="33884D3D" w:rsidRDefault="33884D3D" w14:paraId="20D93C4F" w14:textId="093737A2"/>
    <w:p w:rsidR="002033F9" w:rsidP="10662177" w:rsidRDefault="6203753A" w14:paraId="48A4E324" w14:textId="777BAF4E">
      <w:pPr>
        <w:pStyle w:val="Ttulo3"/>
        <w:rPr>
          <w:b/>
          <w:bCs/>
        </w:rPr>
      </w:pPr>
      <w:r>
        <w:t xml:space="preserve"> </w:t>
      </w:r>
      <w:r w:rsidRPr="6418ABFE" w:rsidR="23F077A9">
        <w:rPr>
          <w:b/>
          <w:bCs/>
        </w:rPr>
        <w:t>Especificação do Caso de Uso-5</w:t>
      </w:r>
    </w:p>
    <w:p w:rsidR="33884D3D" w:rsidP="10662177" w:rsidRDefault="33884D3D" w14:paraId="24BF93A6" w14:textId="5B582595">
      <w:pPr>
        <w:rPr>
          <w:b/>
          <w:bCs/>
        </w:rPr>
      </w:pPr>
    </w:p>
    <w:tbl>
      <w:tblPr>
        <w:tblStyle w:val="Tabelacomgrade"/>
        <w:tblW w:w="8580" w:type="dxa"/>
        <w:tblLayout w:type="fixed"/>
        <w:tblLook w:val="04A0" w:firstRow="1" w:lastRow="0" w:firstColumn="1" w:lastColumn="0" w:noHBand="0" w:noVBand="1"/>
      </w:tblPr>
      <w:tblGrid>
        <w:gridCol w:w="4245"/>
        <w:gridCol w:w="4335"/>
      </w:tblGrid>
      <w:tr w:rsidR="33884D3D" w:rsidTr="6418ABFE" w14:paraId="56EA0398" w14:textId="77777777">
        <w:tc>
          <w:tcPr>
            <w:tcW w:w="4245" w:type="dxa"/>
          </w:tcPr>
          <w:p w:rsidR="33884D3D" w:rsidP="007235E9" w:rsidRDefault="46189D16" w14:paraId="108A5871" w14:textId="3DB1DBB2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Nome do Caso de Uso</w:t>
            </w:r>
          </w:p>
        </w:tc>
        <w:tc>
          <w:tcPr>
            <w:tcW w:w="4335" w:type="dxa"/>
          </w:tcPr>
          <w:p w:rsidR="33884D3D" w:rsidP="007235E9" w:rsidRDefault="46189D16" w14:paraId="58EF5822" w14:textId="7ACBC7D4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UC05 - </w:t>
            </w:r>
            <w:r w:rsidRPr="3E44591A">
              <w:rPr>
                <w:rFonts w:eastAsia="Arial" w:cs="Arial"/>
                <w:color w:val="000000" w:themeColor="text1"/>
              </w:rPr>
              <w:t>Login</w:t>
            </w:r>
          </w:p>
        </w:tc>
      </w:tr>
      <w:tr w:rsidR="33884D3D" w:rsidTr="6418ABFE" w14:paraId="4436E772" w14:textId="77777777">
        <w:tc>
          <w:tcPr>
            <w:tcW w:w="4245" w:type="dxa"/>
          </w:tcPr>
          <w:p w:rsidR="33884D3D" w:rsidP="007235E9" w:rsidRDefault="46189D16" w14:paraId="471AA4B2" w14:textId="1F447497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Caso de Uso Geral</w:t>
            </w:r>
          </w:p>
        </w:tc>
        <w:tc>
          <w:tcPr>
            <w:tcW w:w="4335" w:type="dxa"/>
          </w:tcPr>
          <w:p w:rsidR="33884D3D" w:rsidP="007235E9" w:rsidRDefault="3D83746C" w14:paraId="18A91A56" w14:textId="2D800D58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RF</w:t>
            </w:r>
            <w:r w:rsidRPr="3E44591A" w:rsidR="103A9564">
              <w:rPr>
                <w:rFonts w:eastAsia="Arial" w:cs="Arial"/>
                <w:color w:val="000000" w:themeColor="text1"/>
              </w:rPr>
              <w:t>1</w:t>
            </w:r>
            <w:r w:rsidRPr="3E44591A" w:rsidR="2EB48964">
              <w:rPr>
                <w:rFonts w:eastAsia="Arial" w:cs="Arial"/>
                <w:color w:val="000000" w:themeColor="text1"/>
              </w:rPr>
              <w:t>2, RF14</w:t>
            </w:r>
          </w:p>
        </w:tc>
      </w:tr>
      <w:tr w:rsidR="33884D3D" w:rsidTr="6418ABFE" w14:paraId="4DFC10BE" w14:textId="77777777">
        <w:tc>
          <w:tcPr>
            <w:tcW w:w="4245" w:type="dxa"/>
          </w:tcPr>
          <w:p w:rsidR="33884D3D" w:rsidP="007235E9" w:rsidRDefault="46189D16" w14:paraId="304998F4" w14:textId="3A5520F8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Ator Principal</w:t>
            </w:r>
          </w:p>
        </w:tc>
        <w:tc>
          <w:tcPr>
            <w:tcW w:w="4335" w:type="dxa"/>
          </w:tcPr>
          <w:p w:rsidR="33884D3D" w:rsidP="007235E9" w:rsidRDefault="46189D16" w14:paraId="51089228" w14:textId="2A2DB2B3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Usuário</w:t>
            </w:r>
          </w:p>
        </w:tc>
      </w:tr>
      <w:tr w:rsidR="33884D3D" w:rsidTr="6418ABFE" w14:paraId="41CDDD73" w14:textId="77777777">
        <w:tc>
          <w:tcPr>
            <w:tcW w:w="4245" w:type="dxa"/>
          </w:tcPr>
          <w:p w:rsidR="33884D3D" w:rsidP="007235E9" w:rsidRDefault="46189D16" w14:paraId="600BB774" w14:textId="2F28566F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Resumo</w:t>
            </w:r>
          </w:p>
        </w:tc>
        <w:tc>
          <w:tcPr>
            <w:tcW w:w="4335" w:type="dxa"/>
          </w:tcPr>
          <w:p w:rsidR="33884D3D" w:rsidP="007235E9" w:rsidRDefault="46189D16" w14:paraId="7A0F1BE7" w14:textId="05D9BAAA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Este caso de uso descreve as etapas para o usuário entrar no seu perfil no sistema.</w:t>
            </w:r>
          </w:p>
        </w:tc>
      </w:tr>
      <w:tr w:rsidR="33884D3D" w:rsidTr="6418ABFE" w14:paraId="02F734EE" w14:textId="77777777">
        <w:tc>
          <w:tcPr>
            <w:tcW w:w="4245" w:type="dxa"/>
          </w:tcPr>
          <w:p w:rsidR="33884D3D" w:rsidP="007235E9" w:rsidRDefault="46189D16" w14:paraId="06845510" w14:textId="4CC8B94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Pré-Condição</w:t>
            </w:r>
          </w:p>
        </w:tc>
        <w:tc>
          <w:tcPr>
            <w:tcW w:w="4335" w:type="dxa"/>
          </w:tcPr>
          <w:p w:rsidR="33884D3D" w:rsidP="007235E9" w:rsidRDefault="46189D16" w14:paraId="27839571" w14:textId="70208568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usuário estar registrado.</w:t>
            </w:r>
          </w:p>
        </w:tc>
      </w:tr>
      <w:tr w:rsidR="33884D3D" w:rsidTr="6418ABFE" w14:paraId="5EAD0C3B" w14:textId="77777777">
        <w:tc>
          <w:tcPr>
            <w:tcW w:w="4245" w:type="dxa"/>
          </w:tcPr>
          <w:p w:rsidR="33884D3D" w:rsidP="007235E9" w:rsidRDefault="46189D16" w14:paraId="301E7162" w14:textId="4D8F82E5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Pós-Condições</w:t>
            </w:r>
          </w:p>
        </w:tc>
        <w:tc>
          <w:tcPr>
            <w:tcW w:w="4335" w:type="dxa"/>
          </w:tcPr>
          <w:p w:rsidR="33884D3D" w:rsidP="007235E9" w:rsidRDefault="46189D16" w14:paraId="46459739" w14:textId="77BFAC34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usuário tem acesso ao perfil.</w:t>
            </w:r>
          </w:p>
        </w:tc>
      </w:tr>
      <w:tr w:rsidR="33884D3D" w:rsidTr="6418ABFE" w14:paraId="02A718BE" w14:textId="77777777">
        <w:tc>
          <w:tcPr>
            <w:tcW w:w="8580" w:type="dxa"/>
            <w:gridSpan w:val="2"/>
          </w:tcPr>
          <w:p w:rsidR="33884D3D" w:rsidP="007235E9" w:rsidRDefault="46189D16" w14:paraId="2B914E29" w14:textId="15CD531C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Cenário Principal</w:t>
            </w:r>
          </w:p>
        </w:tc>
      </w:tr>
      <w:tr w:rsidR="33884D3D" w:rsidTr="6418ABFE" w14:paraId="4E805325" w14:textId="77777777">
        <w:tc>
          <w:tcPr>
            <w:tcW w:w="4245" w:type="dxa"/>
          </w:tcPr>
          <w:p w:rsidR="33884D3D" w:rsidP="007235E9" w:rsidRDefault="46189D16" w14:paraId="2E179103" w14:textId="671C609C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Ator</w:t>
            </w:r>
          </w:p>
        </w:tc>
        <w:tc>
          <w:tcPr>
            <w:tcW w:w="4335" w:type="dxa"/>
          </w:tcPr>
          <w:p w:rsidR="33884D3D" w:rsidP="007235E9" w:rsidRDefault="46189D16" w14:paraId="583E3177" w14:textId="47569675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3884D3D" w:rsidTr="6418ABFE" w14:paraId="56850635" w14:textId="77777777">
        <w:tc>
          <w:tcPr>
            <w:tcW w:w="4245" w:type="dxa"/>
          </w:tcPr>
          <w:p w:rsidRPr="007235E9" w:rsidR="33884D3D" w:rsidP="6418ABFE" w:rsidRDefault="5B1B9ACF" w14:paraId="72F6A333" w14:textId="48F12AAB">
            <w:pPr>
              <w:pStyle w:val="PargrafodaLista"/>
              <w:numPr>
                <w:ilvl w:val="0"/>
                <w:numId w:val="50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usuário solicita o login</w:t>
            </w:r>
            <w:r w:rsidRPr="6418ABFE" w:rsidR="279D6E90">
              <w:rPr>
                <w:rFonts w:eastAsia="Arial" w:cs="Arial"/>
                <w:color w:val="000000" w:themeColor="text1"/>
              </w:rPr>
              <w:t xml:space="preserve"> ao sistema</w:t>
            </w:r>
            <w:r w:rsidRPr="6418ABFE">
              <w:rPr>
                <w:rFonts w:eastAsia="Arial" w:cs="Arial"/>
                <w:color w:val="000000" w:themeColor="text1"/>
              </w:rPr>
              <w:t xml:space="preserve"> digitando seu e-mail e senha.</w:t>
            </w:r>
          </w:p>
        </w:tc>
        <w:tc>
          <w:tcPr>
            <w:tcW w:w="4335" w:type="dxa"/>
          </w:tcPr>
          <w:p w:rsidRPr="007235E9" w:rsidR="33884D3D" w:rsidP="6418ABFE" w:rsidRDefault="5B1B9ACF" w14:paraId="6BAA92A9" w14:textId="70806A09">
            <w:pPr>
              <w:pStyle w:val="PargrafodaLista"/>
              <w:numPr>
                <w:ilvl w:val="0"/>
                <w:numId w:val="50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sistema verifica se o usuário está cadastrado.</w:t>
            </w:r>
            <w:r w:rsidRPr="6418ABFE" w:rsidR="5685CAFF">
              <w:rPr>
                <w:rFonts w:eastAsia="Arial" w:cs="Arial"/>
                <w:color w:val="000000" w:themeColor="text1"/>
              </w:rPr>
              <w:t xml:space="preserve"> Se sim, permite acesso.</w:t>
            </w:r>
          </w:p>
        </w:tc>
      </w:tr>
      <w:tr w:rsidR="33884D3D" w:rsidTr="6418ABFE" w14:paraId="78AFCC71" w14:textId="77777777">
        <w:tc>
          <w:tcPr>
            <w:tcW w:w="4245" w:type="dxa"/>
          </w:tcPr>
          <w:p w:rsidR="33884D3D" w:rsidP="007235E9" w:rsidRDefault="46189D16" w14:paraId="3CA711A1" w14:textId="037C105F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Restrições/Validações: </w:t>
            </w:r>
          </w:p>
        </w:tc>
        <w:tc>
          <w:tcPr>
            <w:tcW w:w="4335" w:type="dxa"/>
          </w:tcPr>
          <w:p w:rsidR="33884D3D" w:rsidP="6418ABFE" w:rsidRDefault="5B1B9ACF" w14:paraId="4D57E4FF" w14:textId="773335D2">
            <w:pPr>
              <w:pStyle w:val="PargrafodaLista"/>
              <w:numPr>
                <w:ilvl w:val="0"/>
                <w:numId w:val="28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Para o usuário entrar na sua conta é necessário estar cadastrado.</w:t>
            </w:r>
          </w:p>
        </w:tc>
      </w:tr>
      <w:tr w:rsidR="33884D3D" w:rsidTr="6418ABFE" w14:paraId="334436BB" w14:textId="77777777">
        <w:tc>
          <w:tcPr>
            <w:tcW w:w="8580" w:type="dxa"/>
            <w:gridSpan w:val="2"/>
          </w:tcPr>
          <w:p w:rsidR="33884D3D" w:rsidP="007235E9" w:rsidRDefault="46189D16" w14:paraId="3A2F2B85" w14:textId="4057168A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Cenário Alternativo – </w:t>
            </w:r>
            <w:r w:rsidRPr="3E44591A">
              <w:rPr>
                <w:rFonts w:eastAsia="Arial" w:cs="Arial"/>
                <w:color w:val="000000" w:themeColor="text1"/>
              </w:rPr>
              <w:t>O usuário não está cadastrado</w:t>
            </w:r>
          </w:p>
        </w:tc>
      </w:tr>
      <w:tr w:rsidR="33884D3D" w:rsidTr="6418ABFE" w14:paraId="2E1B12CC" w14:textId="77777777">
        <w:tc>
          <w:tcPr>
            <w:tcW w:w="4245" w:type="dxa"/>
          </w:tcPr>
          <w:p w:rsidR="33884D3D" w:rsidP="007235E9" w:rsidRDefault="46189D16" w14:paraId="70B12972" w14:textId="53C529CA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Ação do Ator</w:t>
            </w:r>
          </w:p>
        </w:tc>
        <w:tc>
          <w:tcPr>
            <w:tcW w:w="4335" w:type="dxa"/>
          </w:tcPr>
          <w:p w:rsidR="33884D3D" w:rsidP="007235E9" w:rsidRDefault="46189D16" w14:paraId="6DE77E50" w14:textId="3C36F3CC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3884D3D" w:rsidTr="6418ABFE" w14:paraId="6CC7C7E3" w14:textId="77777777">
        <w:tc>
          <w:tcPr>
            <w:tcW w:w="4245" w:type="dxa"/>
          </w:tcPr>
          <w:p w:rsidR="33884D3D" w:rsidP="6418ABFE" w:rsidRDefault="5B1B9ACF" w14:paraId="3449601C" w14:textId="12E2D1A5">
            <w:pPr>
              <w:pStyle w:val="PargrafodaLista"/>
              <w:numPr>
                <w:ilvl w:val="0"/>
                <w:numId w:val="27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usuário solicita o seu cadastro digitando as informações requiridas</w:t>
            </w:r>
            <w:r w:rsidRPr="6418ABFE" w:rsidR="786DB2A9">
              <w:rPr>
                <w:rFonts w:eastAsia="Arial" w:cs="Arial"/>
                <w:color w:val="000000" w:themeColor="text1"/>
              </w:rPr>
              <w:t xml:space="preserve"> pelo sistema.</w:t>
            </w:r>
          </w:p>
        </w:tc>
        <w:tc>
          <w:tcPr>
            <w:tcW w:w="4335" w:type="dxa"/>
          </w:tcPr>
          <w:p w:rsidR="33884D3D" w:rsidP="6418ABFE" w:rsidRDefault="5B1B9ACF" w14:paraId="43823349" w14:textId="28342C7F">
            <w:pPr>
              <w:pStyle w:val="PargrafodaLista"/>
              <w:numPr>
                <w:ilvl w:val="0"/>
                <w:numId w:val="27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 xml:space="preserve">O </w:t>
            </w:r>
            <w:r w:rsidRPr="6418ABFE" w:rsidR="5BBADF59">
              <w:rPr>
                <w:rFonts w:eastAsia="Arial" w:cs="Arial"/>
                <w:color w:val="000000" w:themeColor="text1"/>
              </w:rPr>
              <w:t>s</w:t>
            </w:r>
            <w:r w:rsidRPr="6418ABFE">
              <w:rPr>
                <w:rFonts w:eastAsia="Arial" w:cs="Arial"/>
                <w:color w:val="000000" w:themeColor="text1"/>
              </w:rPr>
              <w:t>istema verifica as informações fornecidas.</w:t>
            </w:r>
          </w:p>
        </w:tc>
      </w:tr>
      <w:tr w:rsidR="33884D3D" w:rsidTr="6418ABFE" w14:paraId="46D6DB08" w14:textId="77777777">
        <w:tc>
          <w:tcPr>
            <w:tcW w:w="4245" w:type="dxa"/>
          </w:tcPr>
          <w:p w:rsidR="33884D3D" w:rsidP="007235E9" w:rsidRDefault="33884D3D" w14:paraId="42993D92" w14:textId="01CC2B8A">
            <w:pPr>
              <w:spacing w:line="259" w:lineRule="auto"/>
              <w:ind w:left="720"/>
              <w:jc w:val="both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4335" w:type="dxa"/>
          </w:tcPr>
          <w:p w:rsidR="33884D3D" w:rsidP="6418ABFE" w:rsidRDefault="5B1B9ACF" w14:paraId="5043D7C6" w14:textId="4A9F6E17">
            <w:pPr>
              <w:pStyle w:val="PargrafodaLista"/>
              <w:numPr>
                <w:ilvl w:val="0"/>
                <w:numId w:val="27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 xml:space="preserve">O </w:t>
            </w:r>
            <w:r w:rsidRPr="6418ABFE" w:rsidR="05198D29">
              <w:rPr>
                <w:rFonts w:eastAsia="Arial" w:cs="Arial"/>
                <w:color w:val="000000" w:themeColor="text1"/>
              </w:rPr>
              <w:t>s</w:t>
            </w:r>
            <w:r w:rsidRPr="6418ABFE">
              <w:rPr>
                <w:rFonts w:eastAsia="Arial" w:cs="Arial"/>
                <w:color w:val="000000" w:themeColor="text1"/>
              </w:rPr>
              <w:t>istema envia um e-mail para confirmação</w:t>
            </w:r>
            <w:r w:rsidRPr="6418ABFE" w:rsidR="63890740">
              <w:rPr>
                <w:rFonts w:eastAsia="Arial" w:cs="Arial"/>
                <w:color w:val="000000" w:themeColor="text1"/>
              </w:rPr>
              <w:t xml:space="preserve"> do cadastro.</w:t>
            </w:r>
          </w:p>
        </w:tc>
      </w:tr>
      <w:tr w:rsidR="33884D3D" w:rsidTr="6418ABFE" w14:paraId="10ED2C76" w14:textId="77777777">
        <w:tc>
          <w:tcPr>
            <w:tcW w:w="4245" w:type="dxa"/>
          </w:tcPr>
          <w:p w:rsidR="33884D3D" w:rsidP="6418ABFE" w:rsidRDefault="5B1B9ACF" w14:paraId="116DF039" w14:textId="75738F05">
            <w:pPr>
              <w:pStyle w:val="PargrafodaLista"/>
              <w:numPr>
                <w:ilvl w:val="0"/>
                <w:numId w:val="27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 xml:space="preserve">O usuário </w:t>
            </w:r>
            <w:r w:rsidRPr="6418ABFE" w:rsidR="15F3BF9E">
              <w:rPr>
                <w:rFonts w:eastAsia="Arial" w:cs="Arial"/>
                <w:color w:val="000000" w:themeColor="text1"/>
              </w:rPr>
              <w:t>realiza a confirmação</w:t>
            </w:r>
            <w:r w:rsidRPr="6418ABFE" w:rsidR="6FD83DA6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4335" w:type="dxa"/>
          </w:tcPr>
          <w:p w:rsidR="33884D3D" w:rsidP="6418ABFE" w:rsidRDefault="5BB89703" w14:paraId="297D98BD" w14:textId="09B8AE8A">
            <w:pPr>
              <w:pStyle w:val="PargrafodaLista"/>
              <w:numPr>
                <w:ilvl w:val="0"/>
                <w:numId w:val="27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usuário é registrado no sistema</w:t>
            </w:r>
            <w:r w:rsidRPr="6418ABFE" w:rsidR="5B1B9ACF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3884D3D" w:rsidTr="6418ABFE" w14:paraId="4D64CA37" w14:textId="77777777">
        <w:tc>
          <w:tcPr>
            <w:tcW w:w="8580" w:type="dxa"/>
            <w:gridSpan w:val="2"/>
          </w:tcPr>
          <w:p w:rsidR="33884D3D" w:rsidP="007235E9" w:rsidRDefault="46189D16" w14:paraId="1A5DBFA8" w14:textId="3FF593F0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Cenário Alternativo – </w:t>
            </w:r>
            <w:r w:rsidRPr="3E44591A">
              <w:rPr>
                <w:rFonts w:eastAsia="Arial" w:cs="Arial"/>
                <w:color w:val="000000" w:themeColor="text1"/>
              </w:rPr>
              <w:t>O usuário esqueceu a senha</w:t>
            </w:r>
          </w:p>
        </w:tc>
      </w:tr>
      <w:tr w:rsidR="33884D3D" w:rsidTr="6418ABFE" w14:paraId="4149A739" w14:textId="77777777">
        <w:tc>
          <w:tcPr>
            <w:tcW w:w="4245" w:type="dxa"/>
          </w:tcPr>
          <w:p w:rsidR="33884D3D" w:rsidP="6418ABFE" w:rsidRDefault="5B1B9ACF" w14:paraId="39AEBA4D" w14:textId="75910FC8">
            <w:pPr>
              <w:pStyle w:val="PargrafodaLista"/>
              <w:numPr>
                <w:ilvl w:val="0"/>
                <w:numId w:val="26"/>
              </w:numPr>
              <w:tabs>
                <w:tab w:val="left" w:pos="6360"/>
              </w:tabs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 xml:space="preserve">O usuário </w:t>
            </w:r>
            <w:r w:rsidRPr="6418ABFE" w:rsidR="7ED4490D">
              <w:rPr>
                <w:rFonts w:eastAsia="Arial" w:cs="Arial"/>
                <w:color w:val="000000" w:themeColor="text1"/>
              </w:rPr>
              <w:t>solicita o reset de senha</w:t>
            </w:r>
            <w:r w:rsidRPr="6418ABFE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4335" w:type="dxa"/>
          </w:tcPr>
          <w:p w:rsidR="33884D3D" w:rsidP="6418ABFE" w:rsidRDefault="5B1B9ACF" w14:paraId="613EC9B7" w14:textId="15049EF2">
            <w:pPr>
              <w:pStyle w:val="PargrafodaLista"/>
              <w:numPr>
                <w:ilvl w:val="0"/>
                <w:numId w:val="26"/>
              </w:numPr>
              <w:tabs>
                <w:tab w:val="left" w:pos="6360"/>
              </w:tabs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sistema envia o link para a mudança de senha ao usuário</w:t>
            </w:r>
            <w:r w:rsidRPr="6418ABFE" w:rsidR="06B6BC5C">
              <w:rPr>
                <w:rFonts w:eastAsia="Arial" w:cs="Arial"/>
                <w:color w:val="000000" w:themeColor="text1"/>
              </w:rPr>
              <w:t>. Retorna ao passo 1 do fluxo principal.</w:t>
            </w:r>
          </w:p>
        </w:tc>
      </w:tr>
      <w:tr w:rsidR="33884D3D" w:rsidTr="6418ABFE" w14:paraId="3B1E3D8C" w14:textId="77777777">
        <w:tc>
          <w:tcPr>
            <w:tcW w:w="8580" w:type="dxa"/>
            <w:gridSpan w:val="2"/>
          </w:tcPr>
          <w:p w:rsidR="33884D3D" w:rsidP="007235E9" w:rsidRDefault="46189D16" w14:paraId="255B7058" w14:textId="15B40F2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Cenário de Exceção – </w:t>
            </w:r>
            <w:r w:rsidRPr="3E44591A">
              <w:rPr>
                <w:rFonts w:eastAsia="Arial" w:cs="Arial"/>
                <w:color w:val="000000" w:themeColor="text1"/>
              </w:rPr>
              <w:t>O usuário digitou senha/e-mail errado.</w:t>
            </w:r>
          </w:p>
        </w:tc>
      </w:tr>
      <w:tr w:rsidR="33884D3D" w:rsidTr="6418ABFE" w14:paraId="0127D90C" w14:textId="77777777">
        <w:tc>
          <w:tcPr>
            <w:tcW w:w="4245" w:type="dxa"/>
          </w:tcPr>
          <w:p w:rsidR="33884D3D" w:rsidP="007235E9" w:rsidRDefault="46189D16" w14:paraId="3D34BB06" w14:textId="4259D880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Ação do Ator</w:t>
            </w:r>
          </w:p>
        </w:tc>
        <w:tc>
          <w:tcPr>
            <w:tcW w:w="4335" w:type="dxa"/>
          </w:tcPr>
          <w:p w:rsidR="33884D3D" w:rsidP="007235E9" w:rsidRDefault="46189D16" w14:paraId="0955D53E" w14:textId="1A502F8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3884D3D" w:rsidTr="6418ABFE" w14:paraId="658A06BF" w14:textId="77777777">
        <w:tc>
          <w:tcPr>
            <w:tcW w:w="4245" w:type="dxa"/>
          </w:tcPr>
          <w:p w:rsidR="33884D3D" w:rsidP="007235E9" w:rsidRDefault="33884D3D" w14:paraId="3932B033" w14:textId="566B1FF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4335" w:type="dxa"/>
          </w:tcPr>
          <w:p w:rsidR="33884D3D" w:rsidP="6418ABFE" w:rsidRDefault="5B1B9ACF" w14:paraId="32A89DA4" w14:textId="0DE5C6ED">
            <w:pPr>
              <w:pStyle w:val="PargrafodaLista"/>
              <w:numPr>
                <w:ilvl w:val="0"/>
                <w:numId w:val="25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Informa o usuário que o e-mail/senha digitado podem estar incorretos.</w:t>
            </w:r>
            <w:r w:rsidRPr="6418ABFE" w:rsidR="2BC5F60F">
              <w:rPr>
                <w:rFonts w:eastAsia="Arial" w:cs="Arial"/>
                <w:color w:val="000000" w:themeColor="text1"/>
              </w:rPr>
              <w:t xml:space="preserve"> Retorna ao passo 1 do </w:t>
            </w:r>
            <w:r w:rsidRPr="6418ABFE" w:rsidR="7DE14C54">
              <w:rPr>
                <w:rFonts w:eastAsia="Arial" w:cs="Arial"/>
                <w:color w:val="000000" w:themeColor="text1"/>
              </w:rPr>
              <w:t>fluxo principal</w:t>
            </w:r>
            <w:r w:rsidRPr="6418ABFE" w:rsidR="2BC5F60F">
              <w:rPr>
                <w:rFonts w:eastAsia="Arial" w:cs="Arial"/>
                <w:color w:val="000000" w:themeColor="text1"/>
              </w:rPr>
              <w:t>.</w:t>
            </w:r>
          </w:p>
        </w:tc>
      </w:tr>
    </w:tbl>
    <w:p w:rsidR="33884D3D" w:rsidP="33884D3D" w:rsidRDefault="33884D3D" w14:paraId="3F849818" w14:textId="5979256F"/>
    <w:p w:rsidR="1FBEB2D0" w:rsidP="00145E9A" w:rsidRDefault="5595C528" w14:paraId="386A3AD8" w14:textId="26943064">
      <w:pPr>
        <w:pStyle w:val="Ttulo3"/>
        <w:rPr>
          <w:b/>
        </w:rPr>
      </w:pPr>
      <w:r w:rsidRPr="6418ABFE">
        <w:rPr>
          <w:b/>
          <w:bCs/>
        </w:rPr>
        <w:t xml:space="preserve"> </w:t>
      </w:r>
      <w:r w:rsidRPr="6418ABFE" w:rsidR="1FBEB2D0">
        <w:rPr>
          <w:b/>
          <w:bCs/>
        </w:rPr>
        <w:t>Especificação do Caso de Uso-6</w:t>
      </w:r>
    </w:p>
    <w:p w:rsidR="3785681D" w:rsidP="3785681D" w:rsidRDefault="3785681D" w14:paraId="515E42FF" w14:textId="7D9359E9"/>
    <w:tbl>
      <w:tblPr>
        <w:tblStyle w:val="Tabelacomgrade"/>
        <w:tblW w:w="8580" w:type="dxa"/>
        <w:tblLayout w:type="fixed"/>
        <w:tblLook w:val="04A0" w:firstRow="1" w:lastRow="0" w:firstColumn="1" w:lastColumn="0" w:noHBand="0" w:noVBand="1"/>
      </w:tblPr>
      <w:tblGrid>
        <w:gridCol w:w="4245"/>
        <w:gridCol w:w="4335"/>
      </w:tblGrid>
      <w:tr w:rsidR="3785681D" w:rsidTr="6418ABFE" w14:paraId="41E577B8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7235E9" w:rsidRDefault="174B3F5D" w14:paraId="686EFC08" w14:textId="0BBB9112">
            <w:pPr>
              <w:jc w:val="both"/>
              <w:rPr>
                <w:rFonts w:eastAsia="Arial" w:cs="Arial"/>
                <w:b/>
                <w:bCs/>
              </w:rPr>
            </w:pPr>
            <w:r w:rsidRPr="3E44591A">
              <w:rPr>
                <w:rFonts w:eastAsia="Arial" w:cs="Arial"/>
                <w:b/>
                <w:bCs/>
              </w:rPr>
              <w:t>Nome do Caso de Uso</w:t>
            </w:r>
          </w:p>
        </w:tc>
        <w:tc>
          <w:tcPr>
            <w:tcW w:w="43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7235E9" w:rsidRDefault="174B3F5D" w14:paraId="0BC97E88" w14:textId="28BCD313">
            <w:pPr>
              <w:jc w:val="both"/>
              <w:rPr>
                <w:rFonts w:eastAsia="Arial" w:cs="Arial"/>
              </w:rPr>
            </w:pPr>
            <w:r w:rsidRPr="3E44591A">
              <w:rPr>
                <w:rFonts w:eastAsia="Arial" w:cs="Arial"/>
                <w:b/>
                <w:bCs/>
              </w:rPr>
              <w:t xml:space="preserve">UC06 – </w:t>
            </w:r>
            <w:r w:rsidRPr="3E44591A">
              <w:rPr>
                <w:rFonts w:eastAsia="Arial" w:cs="Arial"/>
              </w:rPr>
              <w:t>Compartilha Evento</w:t>
            </w:r>
          </w:p>
        </w:tc>
      </w:tr>
      <w:tr w:rsidR="3785681D" w:rsidTr="6418ABFE" w14:paraId="0F67878E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7235E9" w:rsidRDefault="174B3F5D" w14:paraId="56144BAF" w14:textId="57B22729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>Caso de Uso Geral</w:t>
            </w:r>
          </w:p>
        </w:tc>
        <w:tc>
          <w:tcPr>
            <w:tcW w:w="43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7235E9" w:rsidRDefault="3785681D" w14:paraId="60105454" w14:textId="2E5D4FDB">
            <w:pPr>
              <w:jc w:val="both"/>
            </w:pPr>
            <w:r w:rsidRPr="3785681D">
              <w:rPr>
                <w:rFonts w:eastAsia="Arial" w:cs="Arial"/>
                <w:u w:val="single"/>
              </w:rPr>
              <w:t>RF05</w:t>
            </w:r>
          </w:p>
        </w:tc>
      </w:tr>
      <w:tr w:rsidR="3785681D" w:rsidTr="6418ABFE" w14:paraId="388736EC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7235E9" w:rsidRDefault="3785681D" w14:paraId="7E46BAEB" w14:textId="66F3F625">
            <w:pPr>
              <w:jc w:val="both"/>
            </w:pPr>
            <w:r w:rsidRPr="3785681D">
              <w:rPr>
                <w:rFonts w:eastAsia="Arial" w:cs="Arial"/>
                <w:b/>
                <w:bCs/>
              </w:rPr>
              <w:t>Ator Principal</w:t>
            </w:r>
          </w:p>
        </w:tc>
        <w:tc>
          <w:tcPr>
            <w:tcW w:w="43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7235E9" w:rsidRDefault="174B3F5D" w14:paraId="3E42215E" w14:textId="780BF356">
            <w:pPr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Funcionário</w:t>
            </w:r>
          </w:p>
        </w:tc>
      </w:tr>
      <w:tr w:rsidR="3785681D" w:rsidTr="6418ABFE" w14:paraId="404FEEBC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7235E9" w:rsidRDefault="174B3F5D" w14:paraId="7B4DBE42" w14:textId="403E0D5E">
            <w:pPr>
              <w:jc w:val="both"/>
              <w:rPr>
                <w:rFonts w:eastAsia="Arial" w:cs="Arial"/>
                <w:b/>
                <w:bCs/>
              </w:rPr>
            </w:pPr>
            <w:r w:rsidRPr="3E44591A">
              <w:rPr>
                <w:rFonts w:eastAsia="Arial" w:cs="Arial"/>
                <w:b/>
                <w:bCs/>
              </w:rPr>
              <w:t>Resumo</w:t>
            </w:r>
          </w:p>
        </w:tc>
        <w:tc>
          <w:tcPr>
            <w:tcW w:w="43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7235E9" w:rsidRDefault="174B3F5D" w14:paraId="558C75C8" w14:textId="797457AD">
            <w:pPr>
              <w:jc w:val="both"/>
            </w:pPr>
            <w:r w:rsidRPr="3E44591A">
              <w:rPr>
                <w:rFonts w:eastAsia="Arial" w:cs="Arial"/>
              </w:rPr>
              <w:t>Este caso de uso descreve as etapas para o funcionário compartilhar um evento.</w:t>
            </w:r>
          </w:p>
        </w:tc>
      </w:tr>
      <w:tr w:rsidR="3785681D" w:rsidTr="6418ABFE" w14:paraId="2E7B2092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7235E9" w:rsidRDefault="174B3F5D" w14:paraId="7845172E" w14:textId="1201E28A">
            <w:pPr>
              <w:jc w:val="both"/>
              <w:rPr>
                <w:rFonts w:eastAsia="Arial" w:cs="Arial"/>
                <w:b/>
                <w:bCs/>
              </w:rPr>
            </w:pPr>
            <w:r w:rsidRPr="3E44591A">
              <w:rPr>
                <w:rFonts w:eastAsia="Arial" w:cs="Arial"/>
                <w:b/>
                <w:bCs/>
              </w:rPr>
              <w:t>Pré-Condição</w:t>
            </w:r>
          </w:p>
        </w:tc>
        <w:tc>
          <w:tcPr>
            <w:tcW w:w="43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7235E9" w:rsidRDefault="174B3F5D" w14:paraId="67B17CFE" w14:textId="7A5FC047">
            <w:pPr>
              <w:jc w:val="both"/>
            </w:pPr>
            <w:r w:rsidRPr="3E44591A">
              <w:rPr>
                <w:rFonts w:eastAsia="Arial" w:cs="Arial"/>
              </w:rPr>
              <w:t>O evento estar criado.</w:t>
            </w:r>
          </w:p>
        </w:tc>
      </w:tr>
      <w:tr w:rsidR="3785681D" w:rsidTr="6418ABFE" w14:paraId="7A5ED828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7235E9" w:rsidRDefault="174B3F5D" w14:paraId="4827B0E3" w14:textId="0BA47122">
            <w:pPr>
              <w:jc w:val="both"/>
              <w:rPr>
                <w:rFonts w:eastAsia="Arial" w:cs="Arial"/>
                <w:b/>
                <w:bCs/>
              </w:rPr>
            </w:pPr>
            <w:r w:rsidRPr="3E44591A">
              <w:rPr>
                <w:rFonts w:eastAsia="Arial" w:cs="Arial"/>
                <w:b/>
                <w:bCs/>
              </w:rPr>
              <w:t>Pós-Condições</w:t>
            </w:r>
          </w:p>
        </w:tc>
        <w:tc>
          <w:tcPr>
            <w:tcW w:w="43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7235E9" w:rsidRDefault="174B3F5D" w14:paraId="155A4D79" w14:textId="721300A6">
            <w:pPr>
              <w:jc w:val="both"/>
            </w:pPr>
            <w:r w:rsidRPr="3E44591A">
              <w:rPr>
                <w:rFonts w:eastAsia="Arial" w:cs="Arial"/>
                <w:color w:val="000000" w:themeColor="text1"/>
              </w:rPr>
              <w:t>O usuário tem acesso ao link do evento.</w:t>
            </w:r>
          </w:p>
        </w:tc>
      </w:tr>
      <w:tr w:rsidR="3785681D" w:rsidTr="6418ABFE" w14:paraId="022693AD" w14:textId="77777777">
        <w:tc>
          <w:tcPr>
            <w:tcW w:w="858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7235E9" w:rsidRDefault="174B3F5D" w14:paraId="33E309FA" w14:textId="613C4C8A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>Cenário Principal</w:t>
            </w:r>
          </w:p>
        </w:tc>
      </w:tr>
      <w:tr w:rsidR="3785681D" w:rsidTr="6418ABFE" w14:paraId="147A8BD8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7235E9" w:rsidRDefault="174B3F5D" w14:paraId="5A24F366" w14:textId="228FB185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>Ações do Ator</w:t>
            </w:r>
          </w:p>
        </w:tc>
        <w:tc>
          <w:tcPr>
            <w:tcW w:w="433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7235E9" w:rsidRDefault="174B3F5D" w14:paraId="1EC4BD10" w14:textId="266762D1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>Ações do Sistema</w:t>
            </w:r>
          </w:p>
        </w:tc>
      </w:tr>
      <w:tr w:rsidR="3785681D" w:rsidTr="6418ABFE" w14:paraId="5A68C898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6418ABFE" w:rsidRDefault="6B72C197" w14:paraId="4CBC3F45" w14:textId="50041AC3">
            <w:pPr>
              <w:pStyle w:val="PargrafodaLista"/>
              <w:numPr>
                <w:ilvl w:val="0"/>
                <w:numId w:val="21"/>
              </w:numPr>
              <w:rPr>
                <w:rFonts w:eastAsia="Arial" w:cs="Arial"/>
              </w:rPr>
            </w:pPr>
            <w:r w:rsidRPr="6418ABFE">
              <w:rPr>
                <w:rFonts w:eastAsia="Arial" w:cs="Arial"/>
              </w:rPr>
              <w:t>O funcionário solicita o compartilhamento</w:t>
            </w:r>
            <w:r w:rsidRPr="6418ABFE" w:rsidR="0CFACA4C">
              <w:rPr>
                <w:rFonts w:eastAsia="Arial" w:cs="Arial"/>
              </w:rPr>
              <w:t xml:space="preserve"> do evento</w:t>
            </w:r>
            <w:r w:rsidRPr="6418ABFE">
              <w:rPr>
                <w:rFonts w:eastAsia="Arial" w:cs="Arial"/>
              </w:rPr>
              <w:t>.</w:t>
            </w:r>
          </w:p>
        </w:tc>
        <w:tc>
          <w:tcPr>
            <w:tcW w:w="43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6418ABFE" w:rsidRDefault="6B72C197" w14:paraId="275AC152" w14:textId="379F3F7C">
            <w:pPr>
              <w:pStyle w:val="PargrafodaLista"/>
              <w:numPr>
                <w:ilvl w:val="0"/>
                <w:numId w:val="25"/>
              </w:numPr>
              <w:rPr>
                <w:rFonts w:eastAsia="Arial" w:cs="Arial"/>
              </w:rPr>
            </w:pPr>
            <w:r w:rsidRPr="6418ABFE">
              <w:rPr>
                <w:rFonts w:eastAsia="Arial" w:cs="Arial"/>
              </w:rPr>
              <w:t>O sistema gera um link para o acesso a página do evento.</w:t>
            </w:r>
          </w:p>
        </w:tc>
      </w:tr>
      <w:tr w:rsidR="3785681D" w:rsidTr="6418ABFE" w14:paraId="483B25A2" w14:textId="77777777">
        <w:tc>
          <w:tcPr>
            <w:tcW w:w="858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7235E9" w:rsidRDefault="174B3F5D" w14:paraId="2A578F65" w14:textId="1D685B88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>Cenário Alternativo – Compartilhar por rede social</w:t>
            </w:r>
          </w:p>
        </w:tc>
      </w:tr>
      <w:tr w:rsidR="3785681D" w:rsidTr="6418ABFE" w14:paraId="45230F9D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7235E9" w:rsidRDefault="174B3F5D" w14:paraId="49DC79A0" w14:textId="3037C83F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>Ação do Ator</w:t>
            </w:r>
          </w:p>
        </w:tc>
        <w:tc>
          <w:tcPr>
            <w:tcW w:w="433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7235E9" w:rsidRDefault="174B3F5D" w14:paraId="474F9454" w14:textId="56087870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>Ações do Sistema</w:t>
            </w:r>
          </w:p>
        </w:tc>
      </w:tr>
      <w:tr w:rsidR="3785681D" w:rsidTr="6418ABFE" w14:paraId="4BDC2B8D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6418ABFE" w:rsidRDefault="6B72C197" w14:paraId="6FA1C9D5" w14:textId="225D7614">
            <w:pPr>
              <w:pStyle w:val="PargrafodaLista"/>
              <w:numPr>
                <w:ilvl w:val="0"/>
                <w:numId w:val="24"/>
              </w:numPr>
              <w:rPr>
                <w:rFonts w:eastAsia="Arial" w:cs="Arial"/>
              </w:rPr>
            </w:pPr>
            <w:r w:rsidRPr="6418ABFE">
              <w:rPr>
                <w:rFonts w:eastAsia="Arial" w:cs="Arial"/>
              </w:rPr>
              <w:t>O funcionário solicita o compartilhamento escolhendo a rede social de preferência.</w:t>
            </w:r>
          </w:p>
        </w:tc>
        <w:tc>
          <w:tcPr>
            <w:tcW w:w="43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6418ABFE" w:rsidRDefault="6B72C197" w14:paraId="12723BA4" w14:textId="4C9B4D10">
            <w:pPr>
              <w:pStyle w:val="PargrafodaLista"/>
              <w:numPr>
                <w:ilvl w:val="0"/>
                <w:numId w:val="24"/>
              </w:numPr>
              <w:rPr>
                <w:rFonts w:eastAsia="Arial" w:cs="Arial"/>
              </w:rPr>
            </w:pPr>
            <w:r w:rsidRPr="6418ABFE">
              <w:rPr>
                <w:rFonts w:eastAsia="Arial" w:cs="Arial"/>
              </w:rPr>
              <w:t>O Sistema gera um link e encaminha o funcionário a rede social escolhida.</w:t>
            </w:r>
          </w:p>
        </w:tc>
      </w:tr>
    </w:tbl>
    <w:p w:rsidR="3785681D" w:rsidP="3785681D" w:rsidRDefault="3785681D" w14:paraId="36BDD849" w14:textId="64B8CD3D"/>
    <w:p w:rsidRPr="006C7663" w:rsidR="14A83E1D" w:rsidP="00145E9A" w:rsidRDefault="142EC2A1" w14:paraId="0D467FFD" w14:textId="153AFBEF">
      <w:pPr>
        <w:pStyle w:val="Ttulo3"/>
        <w:rPr>
          <w:b/>
          <w:bCs/>
        </w:rPr>
      </w:pPr>
      <w:r w:rsidRPr="6418ABFE">
        <w:rPr>
          <w:b/>
          <w:bCs/>
        </w:rPr>
        <w:t xml:space="preserve"> </w:t>
      </w:r>
      <w:r w:rsidRPr="6418ABFE" w:rsidR="14A83E1D">
        <w:rPr>
          <w:b/>
          <w:bCs/>
        </w:rPr>
        <w:t>Especificação do Caso de Uso-</w:t>
      </w:r>
      <w:r w:rsidRPr="6418ABFE" w:rsidR="78AD320E">
        <w:rPr>
          <w:b/>
          <w:bCs/>
        </w:rPr>
        <w:t>7</w:t>
      </w:r>
    </w:p>
    <w:p w:rsidR="3785681D" w:rsidP="3785681D" w:rsidRDefault="3785681D" w14:paraId="52F43EB5" w14:textId="1A070760"/>
    <w:tbl>
      <w:tblPr>
        <w:tblStyle w:val="Tabelacomgrade"/>
        <w:tblW w:w="8565" w:type="dxa"/>
        <w:tblLayout w:type="fixed"/>
        <w:tblLook w:val="04A0" w:firstRow="1" w:lastRow="0" w:firstColumn="1" w:lastColumn="0" w:noHBand="0" w:noVBand="1"/>
      </w:tblPr>
      <w:tblGrid>
        <w:gridCol w:w="4245"/>
        <w:gridCol w:w="4320"/>
      </w:tblGrid>
      <w:tr w:rsidR="3785681D" w:rsidTr="6418ABFE" w14:paraId="21835A57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7235E9" w:rsidRDefault="174B3F5D" w14:paraId="4699CE35" w14:textId="53566EDE">
            <w:pPr>
              <w:jc w:val="both"/>
              <w:rPr>
                <w:rFonts w:eastAsia="Arial" w:cs="Arial"/>
                <w:b/>
                <w:bCs/>
              </w:rPr>
            </w:pPr>
            <w:r w:rsidRPr="3E44591A">
              <w:rPr>
                <w:rFonts w:eastAsia="Arial" w:cs="Arial"/>
                <w:b/>
                <w:bCs/>
              </w:rPr>
              <w:t>Nome do Caso de Uso</w:t>
            </w:r>
          </w:p>
        </w:tc>
        <w:tc>
          <w:tcPr>
            <w:tcW w:w="43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7235E9" w:rsidRDefault="174B3F5D" w14:paraId="6937712C" w14:textId="70D02AFC">
            <w:pPr>
              <w:jc w:val="both"/>
              <w:rPr>
                <w:rFonts w:eastAsia="Arial" w:cs="Arial"/>
              </w:rPr>
            </w:pPr>
            <w:r w:rsidRPr="3E44591A">
              <w:rPr>
                <w:rFonts w:eastAsia="Arial" w:cs="Arial"/>
                <w:b/>
                <w:bCs/>
              </w:rPr>
              <w:t xml:space="preserve">UC07 – </w:t>
            </w:r>
            <w:r w:rsidRPr="3E44591A">
              <w:rPr>
                <w:rFonts w:eastAsia="Arial" w:cs="Arial"/>
              </w:rPr>
              <w:t>Alterar dados c</w:t>
            </w:r>
            <w:r w:rsidRPr="3E44591A" w:rsidR="3923DFFE">
              <w:rPr>
                <w:rFonts w:eastAsia="Arial" w:cs="Arial"/>
              </w:rPr>
              <w:t>adastrais</w:t>
            </w:r>
          </w:p>
        </w:tc>
      </w:tr>
      <w:tr w:rsidR="3785681D" w:rsidTr="6418ABFE" w14:paraId="5284227A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7235E9" w:rsidRDefault="174B3F5D" w14:paraId="20609900" w14:textId="2D766247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>Caso de Uso Geral</w:t>
            </w:r>
          </w:p>
        </w:tc>
        <w:tc>
          <w:tcPr>
            <w:tcW w:w="43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7235E9" w:rsidRDefault="3785681D" w14:paraId="3A915CB8" w14:textId="21987029">
            <w:pPr>
              <w:jc w:val="both"/>
            </w:pPr>
            <w:r w:rsidRPr="3785681D">
              <w:rPr>
                <w:rFonts w:eastAsia="Arial" w:cs="Arial"/>
                <w:u w:val="single"/>
              </w:rPr>
              <w:t>RF13</w:t>
            </w:r>
          </w:p>
        </w:tc>
      </w:tr>
      <w:tr w:rsidR="3785681D" w:rsidTr="6418ABFE" w14:paraId="5A223F52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7235E9" w:rsidRDefault="3785681D" w14:paraId="6C014141" w14:textId="03698663">
            <w:pPr>
              <w:jc w:val="both"/>
            </w:pPr>
            <w:r w:rsidRPr="3785681D">
              <w:rPr>
                <w:rFonts w:eastAsia="Arial" w:cs="Arial"/>
                <w:b/>
                <w:bCs/>
              </w:rPr>
              <w:t>Ator Principal</w:t>
            </w:r>
          </w:p>
        </w:tc>
        <w:tc>
          <w:tcPr>
            <w:tcW w:w="43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7235E9" w:rsidRDefault="174B3F5D" w14:paraId="51512C2F" w14:textId="50C6C753">
            <w:pPr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Usuário e Funcionário</w:t>
            </w:r>
          </w:p>
        </w:tc>
      </w:tr>
      <w:tr w:rsidR="3785681D" w:rsidTr="6418ABFE" w14:paraId="630244E6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7235E9" w:rsidRDefault="174B3F5D" w14:paraId="7709AB52" w14:textId="355BD151">
            <w:pPr>
              <w:jc w:val="both"/>
              <w:rPr>
                <w:rFonts w:eastAsia="Arial" w:cs="Arial"/>
                <w:b/>
                <w:bCs/>
              </w:rPr>
            </w:pPr>
            <w:r w:rsidRPr="3E44591A">
              <w:rPr>
                <w:rFonts w:eastAsia="Arial" w:cs="Arial"/>
                <w:b/>
                <w:bCs/>
              </w:rPr>
              <w:t>Resumo</w:t>
            </w:r>
          </w:p>
        </w:tc>
        <w:tc>
          <w:tcPr>
            <w:tcW w:w="43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7235E9" w:rsidRDefault="174B3F5D" w14:paraId="4433B80C" w14:textId="1CA87E7D">
            <w:pPr>
              <w:jc w:val="both"/>
            </w:pPr>
            <w:r w:rsidRPr="3E44591A">
              <w:rPr>
                <w:rFonts w:eastAsia="Arial" w:cs="Arial"/>
              </w:rPr>
              <w:t>Este caso de uso descreve as etapas para o usuário alterar as suas informações.</w:t>
            </w:r>
          </w:p>
        </w:tc>
      </w:tr>
      <w:tr w:rsidR="3785681D" w:rsidTr="6418ABFE" w14:paraId="268DC71D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7235E9" w:rsidRDefault="174B3F5D" w14:paraId="2FBDB70D" w14:textId="1907A824">
            <w:pPr>
              <w:jc w:val="both"/>
              <w:rPr>
                <w:rFonts w:eastAsia="Arial" w:cs="Arial"/>
                <w:b/>
                <w:bCs/>
              </w:rPr>
            </w:pPr>
            <w:r w:rsidRPr="3E44591A">
              <w:rPr>
                <w:rFonts w:eastAsia="Arial" w:cs="Arial"/>
                <w:b/>
                <w:bCs/>
              </w:rPr>
              <w:t>Pré-Condição</w:t>
            </w:r>
          </w:p>
        </w:tc>
        <w:tc>
          <w:tcPr>
            <w:tcW w:w="43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7235E9" w:rsidRDefault="174B3F5D" w14:paraId="1B98DF65" w14:textId="200488B5">
            <w:pPr>
              <w:jc w:val="both"/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>O</w:t>
            </w:r>
            <w:r w:rsidRPr="3E44591A" w:rsidR="35F8A57A">
              <w:rPr>
                <w:rFonts w:eastAsia="Arial" w:cs="Arial"/>
              </w:rPr>
              <w:t xml:space="preserve"> </w:t>
            </w:r>
            <w:r w:rsidRPr="3E44591A">
              <w:rPr>
                <w:rFonts w:eastAsia="Arial" w:cs="Arial"/>
              </w:rPr>
              <w:t>usuário estar registrado</w:t>
            </w:r>
            <w:r w:rsidRPr="3E44591A" w:rsidR="5198A0A1">
              <w:rPr>
                <w:rFonts w:eastAsia="Arial" w:cs="Arial"/>
              </w:rPr>
              <w:t xml:space="preserve"> e logado.</w:t>
            </w:r>
          </w:p>
        </w:tc>
      </w:tr>
      <w:tr w:rsidR="3785681D" w:rsidTr="6418ABFE" w14:paraId="202790CC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7235E9" w:rsidRDefault="174B3F5D" w14:paraId="073DC242" w14:textId="532BA910">
            <w:pPr>
              <w:jc w:val="both"/>
              <w:rPr>
                <w:rFonts w:eastAsia="Arial" w:cs="Arial"/>
                <w:b/>
                <w:bCs/>
              </w:rPr>
            </w:pPr>
            <w:r w:rsidRPr="3E44591A">
              <w:rPr>
                <w:rFonts w:eastAsia="Arial" w:cs="Arial"/>
                <w:b/>
                <w:bCs/>
              </w:rPr>
              <w:t>Pós-Condições</w:t>
            </w:r>
          </w:p>
        </w:tc>
        <w:tc>
          <w:tcPr>
            <w:tcW w:w="43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7235E9" w:rsidRDefault="0F15BFAA" w14:paraId="39DD95A1" w14:textId="25FC92A8">
            <w:pPr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São salvas as novas informações fornecidas pelo utilizador</w:t>
            </w:r>
            <w:r w:rsidRPr="3E44591A" w:rsidR="174B3F5D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785681D" w:rsidTr="6418ABFE" w14:paraId="6FF732D2" w14:textId="77777777">
        <w:tc>
          <w:tcPr>
            <w:tcW w:w="8565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7235E9" w:rsidRDefault="174B3F5D" w14:paraId="322E1779" w14:textId="6F482966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>Cenário Principal</w:t>
            </w:r>
          </w:p>
        </w:tc>
      </w:tr>
      <w:tr w:rsidR="3785681D" w:rsidTr="6418ABFE" w14:paraId="0F6ECE82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7235E9" w:rsidRDefault="174B3F5D" w14:paraId="03187857" w14:textId="1F13D8B8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>Ações do Ator</w:t>
            </w:r>
          </w:p>
        </w:tc>
        <w:tc>
          <w:tcPr>
            <w:tcW w:w="43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7235E9" w:rsidRDefault="174B3F5D" w14:paraId="2B7ECCE5" w14:textId="6DA794E5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>Ações do Sistema</w:t>
            </w:r>
          </w:p>
        </w:tc>
      </w:tr>
      <w:tr w:rsidR="3785681D" w:rsidTr="6418ABFE" w14:paraId="00285FC2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6418ABFE" w:rsidRDefault="6B72C197" w14:paraId="48F83FE0" w14:textId="604B2086">
            <w:pPr>
              <w:pStyle w:val="PargrafodaLista"/>
              <w:numPr>
                <w:ilvl w:val="0"/>
                <w:numId w:val="20"/>
              </w:numPr>
              <w:rPr>
                <w:rFonts w:eastAsia="Arial" w:cs="Arial"/>
              </w:rPr>
            </w:pPr>
            <w:r w:rsidRPr="6418ABFE">
              <w:rPr>
                <w:rFonts w:eastAsia="Arial" w:cs="Arial"/>
              </w:rPr>
              <w:t>O usuário solicita alterar informações</w:t>
            </w:r>
            <w:r w:rsidRPr="6418ABFE" w:rsidR="7C842771">
              <w:rPr>
                <w:rFonts w:eastAsia="Arial" w:cs="Arial"/>
              </w:rPr>
              <w:t>.</w:t>
            </w:r>
          </w:p>
        </w:tc>
        <w:tc>
          <w:tcPr>
            <w:tcW w:w="43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6418ABFE" w:rsidRDefault="7C842771" w14:paraId="48162B0D" w14:textId="578AC47D">
            <w:pPr>
              <w:pStyle w:val="PargrafodaLista"/>
              <w:numPr>
                <w:ilvl w:val="0"/>
                <w:numId w:val="20"/>
              </w:numPr>
              <w:rPr>
                <w:rFonts w:eastAsia="Arial" w:cs="Arial"/>
              </w:rPr>
            </w:pPr>
            <w:r w:rsidRPr="6418ABFE">
              <w:rPr>
                <w:rFonts w:eastAsia="Arial" w:cs="Arial"/>
              </w:rPr>
              <w:t>O sistema registra as novas informações fornecidas no perfil do usuário.</w:t>
            </w:r>
          </w:p>
        </w:tc>
      </w:tr>
      <w:tr w:rsidR="3785681D" w:rsidTr="6418ABFE" w14:paraId="21E81F28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7235E9" w:rsidRDefault="174B3F5D" w14:paraId="3D9DFF04" w14:textId="0FFD97B0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 xml:space="preserve">Restrições/Validações: </w:t>
            </w:r>
          </w:p>
        </w:tc>
        <w:tc>
          <w:tcPr>
            <w:tcW w:w="43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7235E9" w:rsidRDefault="174B3F5D" w14:paraId="64464D2B" w14:textId="4C0172CD">
            <w:pPr>
              <w:pStyle w:val="PargrafodaLista"/>
              <w:numPr>
                <w:ilvl w:val="0"/>
                <w:numId w:val="23"/>
              </w:numPr>
              <w:jc w:val="both"/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>Para o usuário alterar qualquer informação é necessário que ele confirme com a senha.</w:t>
            </w:r>
          </w:p>
        </w:tc>
      </w:tr>
      <w:tr w:rsidR="3785681D" w:rsidTr="6418ABFE" w14:paraId="4DEBA0BD" w14:textId="77777777">
        <w:tc>
          <w:tcPr>
            <w:tcW w:w="8565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7235E9" w:rsidRDefault="174B3F5D" w14:paraId="75602888" w14:textId="3BA2EBD7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 xml:space="preserve">Cenário de Exceção – </w:t>
            </w:r>
            <w:r w:rsidRPr="3E44591A">
              <w:rPr>
                <w:rFonts w:eastAsia="Arial" w:cs="Arial"/>
              </w:rPr>
              <w:t>O usuário/funcionário digitou uma informação inválida.</w:t>
            </w:r>
          </w:p>
        </w:tc>
      </w:tr>
      <w:tr w:rsidR="3785681D" w:rsidTr="6418ABFE" w14:paraId="48C79049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7235E9" w:rsidRDefault="174B3F5D" w14:paraId="2BD38F53" w14:textId="1F5FD1C2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>Ação do Ator</w:t>
            </w:r>
          </w:p>
        </w:tc>
        <w:tc>
          <w:tcPr>
            <w:tcW w:w="43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7235E9" w:rsidRDefault="174B3F5D" w14:paraId="5FE46CEE" w14:textId="4454020C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>Ações do Sistema</w:t>
            </w:r>
          </w:p>
        </w:tc>
      </w:tr>
      <w:tr w:rsidR="3785681D" w:rsidTr="6418ABFE" w14:paraId="63722ECC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7235E9" w:rsidRDefault="174B3F5D" w14:paraId="124865D5" w14:textId="57360427">
            <w:pPr>
              <w:jc w:val="both"/>
            </w:pPr>
            <w:r w:rsidRPr="3E44591A">
              <w:rPr>
                <w:rFonts w:eastAsia="Arial" w:cs="Arial"/>
              </w:rPr>
              <w:t xml:space="preserve"> </w:t>
            </w:r>
          </w:p>
        </w:tc>
        <w:tc>
          <w:tcPr>
            <w:tcW w:w="43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7235E9" w:rsidRDefault="174B3F5D" w14:paraId="736E9111" w14:textId="770AF57D">
            <w:pPr>
              <w:pStyle w:val="PargrafodaLista"/>
              <w:numPr>
                <w:ilvl w:val="0"/>
                <w:numId w:val="22"/>
              </w:numPr>
              <w:jc w:val="both"/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>Informa o usuário/funcionário que essa informação não pode ser registrada</w:t>
            </w:r>
            <w:r w:rsidRPr="3E44591A" w:rsidR="426B20F0">
              <w:rPr>
                <w:rFonts w:eastAsia="Arial" w:cs="Arial"/>
              </w:rPr>
              <w:t xml:space="preserve"> e retorna ao passo 1 do fluxo principal.</w:t>
            </w:r>
          </w:p>
        </w:tc>
      </w:tr>
    </w:tbl>
    <w:p w:rsidR="3785681D" w:rsidP="3785681D" w:rsidRDefault="3785681D" w14:paraId="008C742B" w14:textId="342E9823"/>
    <w:p w:rsidR="00E26B3D" w:rsidP="004C6A9D" w:rsidRDefault="005177E8" w14:paraId="20A094C2" w14:textId="4B779DBC">
      <w:pPr>
        <w:pStyle w:val="Ttulo1"/>
        <w:spacing w:line="360" w:lineRule="auto"/>
        <w:jc w:val="both"/>
      </w:pPr>
      <w:r>
        <w:br w:type="page"/>
      </w:r>
      <w:bookmarkStart w:name="_Toc110341102" w:id="50"/>
      <w:r w:rsidR="579DC5AA">
        <w:t>Análise do Sistema</w:t>
      </w:r>
      <w:bookmarkEnd w:id="50"/>
    </w:p>
    <w:p w:rsidR="6418ABFE" w:rsidP="6418ABFE" w:rsidRDefault="6418ABFE" w14:paraId="47755BCC" w14:textId="496E088B"/>
    <w:p w:rsidR="008B55FB" w:rsidP="004C6A9D" w:rsidRDefault="460AD61E" w14:paraId="011D56C0" w14:textId="58EE7934">
      <w:pPr>
        <w:spacing w:line="360" w:lineRule="auto"/>
        <w:ind w:firstLine="709"/>
        <w:jc w:val="both"/>
      </w:pPr>
      <w:r>
        <w:t>Neste capítulo temos os modelos necessários para implementação do sistema</w:t>
      </w:r>
      <w:r w:rsidR="157956C2">
        <w:t xml:space="preserve"> na parte de responsabilidades e domínio</w:t>
      </w:r>
      <w:r>
        <w:t>.</w:t>
      </w:r>
    </w:p>
    <w:p w:rsidR="08D3EB3A" w:rsidP="08D3EB3A" w:rsidRDefault="08D3EB3A" w14:paraId="0BC71C1D" w14:textId="1A62778C"/>
    <w:p w:rsidR="00E26B3D" w:rsidP="00145E9A" w:rsidRDefault="579DC5AA" w14:paraId="46EB052C" w14:textId="5155DA8E">
      <w:pPr>
        <w:pStyle w:val="Ttulo2"/>
      </w:pPr>
      <w:bookmarkStart w:name="_Toc110341103" w:id="51"/>
      <w:r>
        <w:t>Modelagem Classe-Responsabilidade-Colaborador</w:t>
      </w:r>
      <w:bookmarkEnd w:id="51"/>
    </w:p>
    <w:p w:rsidR="008B55FB" w:rsidP="08D3EB3A" w:rsidRDefault="008B55FB" w14:paraId="527A076D" w14:textId="5155DA8E"/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230"/>
        <w:gridCol w:w="4230"/>
      </w:tblGrid>
      <w:tr w:rsidR="08D3EB3A" w:rsidTr="08D3EB3A" w14:paraId="70A11802" w14:textId="77777777">
        <w:trPr>
          <w:trHeight w:val="300"/>
        </w:trPr>
        <w:tc>
          <w:tcPr>
            <w:tcW w:w="846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08D3EB3A" w:rsidP="08D3EB3A" w:rsidRDefault="08D3EB3A" w14:paraId="00401910" w14:textId="55F60F49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 xml:space="preserve">Classe: </w:t>
            </w:r>
            <w:r w:rsidRPr="08D3EB3A">
              <w:rPr>
                <w:rFonts w:eastAsia="Arial" w:cs="Arial"/>
                <w:color w:val="000000" w:themeColor="text1"/>
              </w:rPr>
              <w:t>Usuário</w:t>
            </w:r>
          </w:p>
        </w:tc>
      </w:tr>
      <w:tr w:rsidR="08D3EB3A" w:rsidTr="08D3EB3A" w14:paraId="176A84F2" w14:textId="77777777">
        <w:trPr>
          <w:trHeight w:val="300"/>
        </w:trPr>
        <w:tc>
          <w:tcPr>
            <w:tcW w:w="423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08D3EB3A" w:rsidP="08D3EB3A" w:rsidRDefault="08D3EB3A" w14:paraId="24EFC4E0" w14:textId="183FFDFB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>Responsabilidades</w:t>
            </w:r>
          </w:p>
        </w:tc>
        <w:tc>
          <w:tcPr>
            <w:tcW w:w="4230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08D3EB3A" w:rsidP="08D3EB3A" w:rsidRDefault="08D3EB3A" w14:paraId="253BF202" w14:textId="4B1F3DA1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>Colaborações</w:t>
            </w:r>
          </w:p>
        </w:tc>
      </w:tr>
      <w:tr w:rsidR="08D3EB3A" w:rsidTr="08D3EB3A" w14:paraId="7B446539" w14:textId="77777777">
        <w:trPr>
          <w:trHeight w:val="300"/>
        </w:trPr>
        <w:tc>
          <w:tcPr>
            <w:tcW w:w="423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08D3EB3A" w:rsidP="08D3EB3A" w:rsidRDefault="08D3EB3A" w14:paraId="3B5041A3" w14:textId="6AC459F2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Nome</w:t>
            </w:r>
          </w:p>
          <w:p w:rsidR="08D3EB3A" w:rsidP="08D3EB3A" w:rsidRDefault="08D3EB3A" w14:paraId="7B43D5C2" w14:textId="0854BC53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Email</w:t>
            </w:r>
          </w:p>
          <w:p w:rsidR="08D3EB3A" w:rsidP="08D3EB3A" w:rsidRDefault="08D3EB3A" w14:paraId="211E91C4" w14:textId="2090AC42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Senha</w:t>
            </w:r>
          </w:p>
          <w:p w:rsidR="08D3EB3A" w:rsidP="08D3EB3A" w:rsidRDefault="08D3EB3A" w14:paraId="0AB13547" w14:textId="6BD7F29B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Fazer cadastro</w:t>
            </w:r>
          </w:p>
          <w:p w:rsidR="08D3EB3A" w:rsidP="08D3EB3A" w:rsidRDefault="08D3EB3A" w14:paraId="133E2498" w14:textId="5A39F354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Fazer Login</w:t>
            </w:r>
          </w:p>
          <w:p w:rsidR="08D3EB3A" w:rsidP="08D3EB3A" w:rsidRDefault="08D3EB3A" w14:paraId="06B095D8" w14:textId="1CE07DC4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Inscrever-se em evento</w:t>
            </w:r>
          </w:p>
          <w:p w:rsidR="08D3EB3A" w:rsidP="08D3EB3A" w:rsidRDefault="08D3EB3A" w14:paraId="71A2DEBA" w14:textId="5917DAE9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Desistir de evento</w:t>
            </w:r>
          </w:p>
          <w:p w:rsidR="08D3EB3A" w:rsidP="08D3EB3A" w:rsidRDefault="08D3EB3A" w14:paraId="4064BE24" w14:textId="5F56DBD3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Receber certificado</w:t>
            </w:r>
          </w:p>
        </w:tc>
        <w:tc>
          <w:tcPr>
            <w:tcW w:w="423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08D3EB3A" w:rsidP="08D3EB3A" w:rsidRDefault="08D3EB3A" w14:paraId="445B057D" w14:textId="00EA224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Evento</w:t>
            </w:r>
          </w:p>
          <w:p w:rsidR="08D3EB3A" w:rsidP="08D3EB3A" w:rsidRDefault="08D3EB3A" w14:paraId="6749DE84" w14:textId="3A37164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Certificado</w:t>
            </w:r>
          </w:p>
        </w:tc>
      </w:tr>
    </w:tbl>
    <w:p w:rsidR="008B55FB" w:rsidP="08D3EB3A" w:rsidRDefault="008B55FB" w14:paraId="3A59E834" w14:textId="73FF71A4">
      <w:pPr>
        <w:spacing w:after="160" w:line="259" w:lineRule="auto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230"/>
        <w:gridCol w:w="4230"/>
      </w:tblGrid>
      <w:tr w:rsidR="08D3EB3A" w:rsidTr="08D3EB3A" w14:paraId="01207B76" w14:textId="77777777">
        <w:trPr>
          <w:trHeight w:val="300"/>
        </w:trPr>
        <w:tc>
          <w:tcPr>
            <w:tcW w:w="846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08D3EB3A" w:rsidP="08D3EB3A" w:rsidRDefault="08D3EB3A" w14:paraId="0931E8EE" w14:textId="29F1EAD7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 xml:space="preserve">Classe: </w:t>
            </w:r>
            <w:r w:rsidRPr="08D3EB3A">
              <w:rPr>
                <w:rFonts w:eastAsia="Arial" w:cs="Arial"/>
                <w:color w:val="000000" w:themeColor="text1"/>
              </w:rPr>
              <w:t>Evento</w:t>
            </w:r>
          </w:p>
        </w:tc>
      </w:tr>
      <w:tr w:rsidR="08D3EB3A" w:rsidTr="08D3EB3A" w14:paraId="035CF0E4" w14:textId="77777777">
        <w:trPr>
          <w:trHeight w:val="300"/>
        </w:trPr>
        <w:tc>
          <w:tcPr>
            <w:tcW w:w="423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08D3EB3A" w:rsidP="08D3EB3A" w:rsidRDefault="08D3EB3A" w14:paraId="18CA1393" w14:textId="57E86B42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>Responsabilidades</w:t>
            </w:r>
          </w:p>
        </w:tc>
        <w:tc>
          <w:tcPr>
            <w:tcW w:w="4230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08D3EB3A" w:rsidP="08D3EB3A" w:rsidRDefault="08D3EB3A" w14:paraId="1ACBF5BB" w14:textId="534B0468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>Colaborações</w:t>
            </w:r>
          </w:p>
        </w:tc>
      </w:tr>
      <w:tr w:rsidR="08D3EB3A" w:rsidTr="08D3EB3A" w14:paraId="7107CBE7" w14:textId="77777777">
        <w:trPr>
          <w:trHeight w:val="300"/>
        </w:trPr>
        <w:tc>
          <w:tcPr>
            <w:tcW w:w="423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08D3EB3A" w:rsidP="08D3EB3A" w:rsidRDefault="08D3EB3A" w14:paraId="09C2F51C" w14:textId="33075EE0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Nome</w:t>
            </w:r>
          </w:p>
          <w:p w:rsidR="08D3EB3A" w:rsidP="08D3EB3A" w:rsidRDefault="08D3EB3A" w14:paraId="7425ACE0" w14:textId="7A695527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 xml:space="preserve">Data de </w:t>
            </w:r>
            <w:bookmarkStart w:name="_Int_iNz5GbkQ" w:id="52"/>
            <w:r w:rsidRPr="08D3EB3A" w:rsidR="0CAFA01D">
              <w:rPr>
                <w:rFonts w:eastAsia="Arial" w:cs="Arial"/>
                <w:color w:val="000000" w:themeColor="text1"/>
              </w:rPr>
              <w:t>início</w:t>
            </w:r>
            <w:bookmarkEnd w:id="52"/>
          </w:p>
          <w:p w:rsidR="08D3EB3A" w:rsidP="08D3EB3A" w:rsidRDefault="08D3EB3A" w14:paraId="21BAC27F" w14:textId="60FF93FC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Data de fim</w:t>
            </w:r>
          </w:p>
          <w:p w:rsidR="08D3EB3A" w:rsidP="08D3EB3A" w:rsidRDefault="08D3EB3A" w14:paraId="5B4F12AA" w14:textId="3C184D2E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Descrição</w:t>
            </w:r>
          </w:p>
          <w:p w:rsidR="08D3EB3A" w:rsidP="08D3EB3A" w:rsidRDefault="08D3EB3A" w14:paraId="190BD9A3" w14:textId="6BA0B0AC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 xml:space="preserve">Credenciar usuário </w:t>
            </w:r>
          </w:p>
          <w:p w:rsidR="08D3EB3A" w:rsidP="08D3EB3A" w:rsidRDefault="08D3EB3A" w14:paraId="13AEC375" w14:textId="09753A97">
            <w:pPr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423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08D3EB3A" w:rsidP="08D3EB3A" w:rsidRDefault="08D3EB3A" w14:paraId="6D41CB9D" w14:textId="49F15D83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Usuário</w:t>
            </w:r>
          </w:p>
          <w:p w:rsidR="08D3EB3A" w:rsidP="08D3EB3A" w:rsidRDefault="08D3EB3A" w14:paraId="6E54C100" w14:textId="62E54DC5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Certificado</w:t>
            </w:r>
          </w:p>
        </w:tc>
      </w:tr>
    </w:tbl>
    <w:p w:rsidR="008B55FB" w:rsidP="08D3EB3A" w:rsidRDefault="008B55FB" w14:paraId="1AF8E924" w14:textId="443FFBB9">
      <w:pPr>
        <w:spacing w:after="160" w:line="259" w:lineRule="auto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230"/>
        <w:gridCol w:w="4230"/>
      </w:tblGrid>
      <w:tr w:rsidR="08D3EB3A" w:rsidTr="6418ABFE" w14:paraId="5A2B9465" w14:textId="77777777">
        <w:trPr>
          <w:trHeight w:val="300"/>
        </w:trPr>
        <w:tc>
          <w:tcPr>
            <w:tcW w:w="846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08D3EB3A" w:rsidP="08D3EB3A" w:rsidRDefault="08D3EB3A" w14:paraId="3D973810" w14:textId="65DB4871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 xml:space="preserve">Classe: </w:t>
            </w:r>
            <w:r w:rsidRPr="08D3EB3A">
              <w:rPr>
                <w:rFonts w:eastAsia="Arial" w:cs="Arial"/>
                <w:color w:val="000000" w:themeColor="text1"/>
              </w:rPr>
              <w:t>Certificado</w:t>
            </w:r>
          </w:p>
        </w:tc>
      </w:tr>
      <w:tr w:rsidR="08D3EB3A" w:rsidTr="6418ABFE" w14:paraId="5909B78E" w14:textId="77777777">
        <w:trPr>
          <w:trHeight w:val="300"/>
        </w:trPr>
        <w:tc>
          <w:tcPr>
            <w:tcW w:w="423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08D3EB3A" w:rsidP="08D3EB3A" w:rsidRDefault="08D3EB3A" w14:paraId="57CE0A13" w14:textId="7713A4A9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>Responsabilidades</w:t>
            </w:r>
          </w:p>
        </w:tc>
        <w:tc>
          <w:tcPr>
            <w:tcW w:w="4230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08D3EB3A" w:rsidP="08D3EB3A" w:rsidRDefault="08D3EB3A" w14:paraId="247DDEBB" w14:textId="018B826D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>Colaborações</w:t>
            </w:r>
          </w:p>
        </w:tc>
      </w:tr>
      <w:tr w:rsidR="08D3EB3A" w:rsidTr="6418ABFE" w14:paraId="296C4F55" w14:textId="77777777">
        <w:trPr>
          <w:trHeight w:val="300"/>
        </w:trPr>
        <w:tc>
          <w:tcPr>
            <w:tcW w:w="423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62B53A9A" w:rsidP="08D3EB3A" w:rsidRDefault="62B53A9A" w14:paraId="05354E37" w14:textId="720BA0DA">
            <w:pPr>
              <w:rPr>
                <w:rFonts w:eastAsia="Arial" w:cs="Arial"/>
                <w:color w:val="000000" w:themeColor="text1"/>
              </w:rPr>
            </w:pPr>
            <w:bookmarkStart w:name="_Int_ikhiuzgr" w:id="53"/>
            <w:r w:rsidRPr="08D3EB3A">
              <w:rPr>
                <w:rFonts w:eastAsia="Arial" w:cs="Arial"/>
                <w:color w:val="000000" w:themeColor="text1"/>
              </w:rPr>
              <w:t>Título</w:t>
            </w:r>
            <w:bookmarkEnd w:id="53"/>
          </w:p>
          <w:p w:rsidR="08D3EB3A" w:rsidP="08D3EB3A" w:rsidRDefault="08D3EB3A" w14:paraId="70DC4F21" w14:textId="5DEDB085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Descrição</w:t>
            </w:r>
          </w:p>
          <w:p w:rsidR="08D3EB3A" w:rsidP="08D3EB3A" w:rsidRDefault="08D3EB3A" w14:paraId="438FDC23" w14:textId="64482B1F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Carga Horaria</w:t>
            </w:r>
          </w:p>
          <w:p w:rsidR="08D3EB3A" w:rsidP="08D3EB3A" w:rsidRDefault="08D3EB3A" w14:paraId="0BEFE41F" w14:textId="37312F79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Assinatura</w:t>
            </w:r>
          </w:p>
          <w:p w:rsidR="08D3EB3A" w:rsidP="08D3EB3A" w:rsidRDefault="08D3EB3A" w14:paraId="30E8A0B8" w14:textId="2A3606DB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Nome do certificante</w:t>
            </w:r>
          </w:p>
          <w:p w:rsidR="08D3EB3A" w:rsidP="08D3EB3A" w:rsidRDefault="08D3EB3A" w14:paraId="10926330" w14:textId="5937AADB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Emitir certificado</w:t>
            </w:r>
          </w:p>
        </w:tc>
        <w:tc>
          <w:tcPr>
            <w:tcW w:w="423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08D3EB3A" w:rsidP="08D3EB3A" w:rsidRDefault="08D3EB3A" w14:paraId="11F03942" w14:textId="1FEB7FB5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Evento</w:t>
            </w:r>
          </w:p>
          <w:p w:rsidR="08D3EB3A" w:rsidP="08D3EB3A" w:rsidRDefault="08D3EB3A" w14:paraId="528C1BA0" w14:textId="3CAB222C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Usuário</w:t>
            </w:r>
          </w:p>
        </w:tc>
      </w:tr>
    </w:tbl>
    <w:p w:rsidR="6418ABFE" w:rsidP="6418ABFE" w:rsidRDefault="6418ABFE" w14:paraId="4A63F19D" w14:textId="600BD0C4">
      <w:pPr>
        <w:keepNext/>
      </w:pPr>
    </w:p>
    <w:p w:rsidR="31B93CF2" w:rsidP="6418ABFE" w:rsidRDefault="31B93CF2" w14:paraId="658E699A" w14:textId="363C83FF">
      <w:pPr>
        <w:pStyle w:val="Ttulo2"/>
      </w:pPr>
      <w:r>
        <w:t>Modelagem das Classes de Análise (Domínio do Problema)</w:t>
      </w:r>
    </w:p>
    <w:p w:rsidR="6418ABFE" w:rsidP="6418ABFE" w:rsidRDefault="6418ABFE" w14:paraId="2E55753A" w14:textId="39843B1E">
      <w:pPr>
        <w:keepNext/>
      </w:pPr>
    </w:p>
    <w:p w:rsidRPr="006C7663" w:rsidR="006C7663" w:rsidP="6418ABFE" w:rsidRDefault="00565C67" w14:paraId="317C0693" w14:textId="2ED2C608">
      <w:pPr>
        <w:pStyle w:val="Legenda"/>
        <w:keepNext/>
        <w:jc w:val="center"/>
      </w:pPr>
      <w:r>
        <w:t xml:space="preserve">Figura 5 </w:t>
      </w:r>
      <w:r w:rsidR="001B436A">
        <w:t>Classes de Análise</w:t>
      </w:r>
    </w:p>
    <w:p w:rsidR="39980909" w:rsidP="10662177" w:rsidRDefault="39980909" w14:paraId="6E14D268" w14:textId="4A13AB2B">
      <w:pPr>
        <w:pStyle w:val="Corpodetexto"/>
      </w:pPr>
      <w:r>
        <w:rPr>
          <w:noProof/>
        </w:rPr>
        <w:drawing>
          <wp:inline distT="0" distB="0" distL="0" distR="0" wp14:anchorId="58543518" wp14:editId="2C0F9A08">
            <wp:extent cx="4572000" cy="3048000"/>
            <wp:effectExtent l="0" t="0" r="0" b="0"/>
            <wp:docPr id="485457022" name="Imagem 485457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3D" w:rsidP="00E26B3D" w:rsidRDefault="00E26B3D" w14:paraId="0C630811" w14:textId="3FE15E56"/>
    <w:p w:rsidR="008B55FB" w:rsidP="08D3EB3A" w:rsidRDefault="008B55FB" w14:paraId="43ECE16F" w14:textId="77777777">
      <w:pPr>
        <w:ind w:left="720"/>
      </w:pPr>
    </w:p>
    <w:p w:rsidR="00E26B3D" w:rsidP="00E26B3D" w:rsidRDefault="00E26B3D" w14:paraId="0131A92A" w14:textId="6051786A"/>
    <w:p w:rsidR="00E26B3D" w:rsidP="00E26B3D" w:rsidRDefault="00E26B3D" w14:paraId="5D085025" w14:textId="77777777">
      <w:r>
        <w:br w:type="page"/>
      </w:r>
    </w:p>
    <w:p w:rsidR="10662177" w:rsidP="004C6A9D" w:rsidRDefault="4B30B462" w14:paraId="6276CCAD" w14:textId="7B344000">
      <w:pPr>
        <w:pStyle w:val="Ttulo1"/>
        <w:spacing w:line="360" w:lineRule="auto"/>
        <w:jc w:val="both"/>
      </w:pPr>
      <w:bookmarkStart w:name="_Toc110341105" w:id="54"/>
      <w:r>
        <w:t>Projeto do Sistema</w:t>
      </w:r>
      <w:bookmarkEnd w:id="54"/>
    </w:p>
    <w:p w:rsidR="00C14CB0" w:rsidP="004C6A9D" w:rsidRDefault="0E3E2365" w14:paraId="601E2DB3" w14:textId="062DD7F4">
      <w:pPr>
        <w:pStyle w:val="Ttulo2"/>
        <w:spacing w:line="360" w:lineRule="auto"/>
        <w:jc w:val="both"/>
      </w:pPr>
      <w:bookmarkStart w:name="_Toc110341106" w:id="55"/>
      <w:r>
        <w:t>Modelagem Estrutural</w:t>
      </w:r>
      <w:bookmarkEnd w:id="55"/>
    </w:p>
    <w:p w:rsidR="6418ABFE" w:rsidP="6418ABFE" w:rsidRDefault="6418ABFE" w14:paraId="713730EF" w14:textId="3DC57375"/>
    <w:p w:rsidR="08D3EB3A" w:rsidP="004C6A9D" w:rsidRDefault="13AAE97C" w14:paraId="4F75C40B" w14:textId="69E075FC">
      <w:pPr>
        <w:spacing w:line="360" w:lineRule="auto"/>
        <w:ind w:firstLine="720"/>
        <w:jc w:val="both"/>
      </w:pPr>
      <w:r>
        <w:t>Neste capítulo abordaremos os modelos conforme arquitetura MVC para implementação.</w:t>
      </w:r>
    </w:p>
    <w:p w:rsidR="004C6A9D" w:rsidP="004C6A9D" w:rsidRDefault="004C6A9D" w14:paraId="631B2700" w14:textId="77777777">
      <w:pPr>
        <w:ind w:firstLine="720"/>
        <w:jc w:val="both"/>
      </w:pPr>
    </w:p>
    <w:p w:rsidR="5C78B4F8" w:rsidP="6418ABFE" w:rsidRDefault="5C78B4F8" w14:paraId="68721989" w14:textId="6B7B977E">
      <w:pPr>
        <w:pStyle w:val="Ttulo3"/>
      </w:pPr>
      <w:bookmarkStart w:name="_Toc110341107" w:id="56"/>
      <w:r>
        <w:t>Diagrama</w:t>
      </w:r>
      <w:r w:rsidR="4B30B462">
        <w:t xml:space="preserve"> d</w:t>
      </w:r>
      <w:r>
        <w:t>e</w:t>
      </w:r>
      <w:r w:rsidR="4B30B462">
        <w:t xml:space="preserve"> Classes de Projeto</w:t>
      </w:r>
      <w:bookmarkEnd w:id="56"/>
    </w:p>
    <w:p w:rsidR="6418ABFE" w:rsidP="6418ABFE" w:rsidRDefault="6418ABFE" w14:paraId="1FDD894D" w14:textId="1AC0D39B"/>
    <w:p w:rsidRPr="001B436A" w:rsidR="001B436A" w:rsidP="001B436A" w:rsidRDefault="001B436A" w14:paraId="66526A88" w14:textId="6D4F0998">
      <w:pPr>
        <w:pStyle w:val="Legenda"/>
        <w:keepNext/>
        <w:jc w:val="center"/>
      </w:pPr>
      <w:r>
        <w:t>Figura 6 Diagrama de classes</w:t>
      </w:r>
    </w:p>
    <w:p w:rsidR="000A7E4A" w:rsidP="08D3EB3A" w:rsidRDefault="7F6E3375" w14:paraId="59414E19" w14:textId="2A5FED2E">
      <w:pPr>
        <w:pStyle w:val="InfoBlue"/>
        <w:ind w:left="0"/>
        <w:jc w:val="center"/>
      </w:pPr>
      <w:r>
        <w:rPr>
          <w:noProof/>
        </w:rPr>
        <w:drawing>
          <wp:inline distT="0" distB="0" distL="0" distR="0" wp14:anchorId="64D9D280" wp14:editId="5045D244">
            <wp:extent cx="4276725" cy="4572000"/>
            <wp:effectExtent l="0" t="0" r="0" b="0"/>
            <wp:docPr id="11108535" name="Picture 11108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0853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663" w:rsidP="006C7663" w:rsidRDefault="006C7663" w14:paraId="3D1ACB0A" w14:textId="47EC037E">
      <w:pPr>
        <w:pStyle w:val="Corpodetexto"/>
      </w:pPr>
    </w:p>
    <w:p w:rsidR="006C7663" w:rsidP="006C7663" w:rsidRDefault="006C7663" w14:paraId="444ECFD7" w14:textId="1E88477F">
      <w:pPr>
        <w:pStyle w:val="Corpodetexto"/>
      </w:pPr>
    </w:p>
    <w:p w:rsidR="006C7663" w:rsidP="006C7663" w:rsidRDefault="006C7663" w14:paraId="6D2B8530" w14:textId="39A1692A">
      <w:pPr>
        <w:pStyle w:val="Corpodetexto"/>
      </w:pPr>
    </w:p>
    <w:p w:rsidR="006C7663" w:rsidP="006C7663" w:rsidRDefault="006C7663" w14:paraId="004C4B4D" w14:textId="09F170B0">
      <w:pPr>
        <w:pStyle w:val="Corpodetexto"/>
      </w:pPr>
    </w:p>
    <w:p w:rsidR="00831F9F" w:rsidP="00E26B3D" w:rsidRDefault="00831F9F" w14:paraId="1DF23992" w14:textId="5361166A"/>
    <w:p w:rsidR="5483CEF8" w:rsidP="08D3EB3A" w:rsidRDefault="53E30334" w14:paraId="0E511257" w14:textId="4AA54E73">
      <w:pPr>
        <w:pStyle w:val="Ttulo3"/>
      </w:pPr>
      <w:r>
        <w:t>Diagrama de Componentes conforme Arquitetura MVC</w:t>
      </w:r>
    </w:p>
    <w:p w:rsidR="10662177" w:rsidP="001B436A" w:rsidRDefault="001B436A" w14:paraId="03E441D4" w14:textId="49556689">
      <w:pPr>
        <w:pStyle w:val="Legenda"/>
        <w:keepNext/>
        <w:jc w:val="center"/>
      </w:pPr>
      <w:r>
        <w:t>Figura 7 Diagrama de Componentes</w:t>
      </w:r>
    </w:p>
    <w:p w:rsidR="000A7E4A" w:rsidP="10662177" w:rsidRDefault="4434CB31" w14:paraId="3E295495" w14:textId="5838334C">
      <w:pPr>
        <w:pStyle w:val="InfoBlue"/>
        <w:ind w:left="-432"/>
      </w:pPr>
      <w:r>
        <w:rPr>
          <w:noProof/>
        </w:rPr>
        <w:drawing>
          <wp:inline distT="0" distB="0" distL="0" distR="0" wp14:anchorId="5E6A162E" wp14:editId="6E51059C">
            <wp:extent cx="6254984" cy="2440226"/>
            <wp:effectExtent l="0" t="0" r="0" b="0"/>
            <wp:docPr id="190422196" name="Imagem 190422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042219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984" cy="244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E4A" w:rsidP="00E26B3D" w:rsidRDefault="000A7E4A" w14:paraId="62A5F813" w14:textId="529EBA82"/>
    <w:p w:rsidR="001B436A" w:rsidP="001B436A" w:rsidRDefault="5C78B4F8" w14:paraId="1C1BF54B" w14:textId="683F897F">
      <w:pPr>
        <w:pStyle w:val="Ttulo3"/>
      </w:pPr>
      <w:bookmarkStart w:name="_Toc110341109" w:id="57"/>
      <w:r>
        <w:t>Diagrama de Pacotes conforme Arquitetura MVC</w:t>
      </w:r>
      <w:bookmarkEnd w:id="57"/>
    </w:p>
    <w:p w:rsidRPr="00565C67" w:rsidR="001B436A" w:rsidP="001B436A" w:rsidRDefault="001B436A" w14:paraId="2F535B85" w14:textId="6F2613D7">
      <w:pPr>
        <w:pStyle w:val="Legenda"/>
        <w:keepNext/>
        <w:jc w:val="center"/>
      </w:pPr>
      <w:r>
        <w:t>Figura 8 Diagrama de pacotes</w:t>
      </w:r>
    </w:p>
    <w:p w:rsidRPr="001B436A" w:rsidR="001B436A" w:rsidP="001B436A" w:rsidRDefault="001B436A" w14:paraId="688AC924" w14:textId="77777777"/>
    <w:p w:rsidR="00B06BE7" w:rsidP="001B436A" w:rsidRDefault="0BF67C64" w14:paraId="51D6A05A" w14:textId="2BEAD74F">
      <w:pPr>
        <w:pStyle w:val="Corpodetexto"/>
        <w:ind w:left="432"/>
        <w:jc w:val="center"/>
      </w:pPr>
      <w:r>
        <w:rPr>
          <w:noProof/>
        </w:rPr>
        <w:drawing>
          <wp:inline distT="0" distB="0" distL="0" distR="0" wp14:anchorId="536E1896" wp14:editId="7634F247">
            <wp:extent cx="5209841" cy="4222142"/>
            <wp:effectExtent l="0" t="0" r="0" b="6985"/>
            <wp:docPr id="1545170674" name="Imagem 1545170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030" cy="422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C7663" w:rsidR="006C7663" w:rsidP="004C6A9D" w:rsidRDefault="084A1EA7" w14:paraId="55D71BCF" w14:textId="200B9D78">
      <w:pPr>
        <w:pStyle w:val="Ttulo2"/>
        <w:spacing w:line="360" w:lineRule="auto"/>
        <w:jc w:val="both"/>
      </w:pPr>
      <w:bookmarkStart w:name="_Toc110341110" w:id="58"/>
      <w:r>
        <w:t>Modelagem comportamental</w:t>
      </w:r>
      <w:bookmarkEnd w:id="58"/>
    </w:p>
    <w:p w:rsidR="10662177" w:rsidP="004C6A9D" w:rsidRDefault="7465FFC1" w14:paraId="10C30175" w14:textId="2441DD35">
      <w:pPr>
        <w:spacing w:line="360" w:lineRule="auto"/>
        <w:ind w:firstLine="709"/>
        <w:jc w:val="both"/>
      </w:pPr>
      <w:r>
        <w:t>Esta seção contém diagramas comportamentais, que determinam a forma em que o usuário irá lidar com o sistema.</w:t>
      </w:r>
    </w:p>
    <w:p w:rsidR="006C7663" w:rsidP="10662177" w:rsidRDefault="006C7663" w14:paraId="0DD0125F" w14:textId="77777777"/>
    <w:p w:rsidR="00831F9F" w:rsidP="00145E9A" w:rsidRDefault="081308FF" w14:paraId="795342F2" w14:textId="22D41DF6">
      <w:pPr>
        <w:pStyle w:val="Ttulo3"/>
      </w:pPr>
      <w:bookmarkStart w:name="_Toc110341111" w:id="59"/>
      <w:r>
        <w:t>Modelagem de Interações</w:t>
      </w:r>
      <w:bookmarkEnd w:id="59"/>
    </w:p>
    <w:p w:rsidR="6418ABFE" w:rsidP="6418ABFE" w:rsidRDefault="6418ABFE" w14:paraId="564FF568" w14:textId="64881183"/>
    <w:p w:rsidR="10662177" w:rsidP="6418ABFE" w:rsidRDefault="001B436A" w14:paraId="343A52C1" w14:textId="26D25CFA">
      <w:pPr>
        <w:pStyle w:val="Legenda"/>
        <w:keepNext/>
        <w:jc w:val="center"/>
      </w:pPr>
      <w:r>
        <w:t>Figura 9 Diagrama de sequênci</w:t>
      </w:r>
      <w:r w:rsidR="45534CE2">
        <w:t>a</w:t>
      </w:r>
    </w:p>
    <w:p w:rsidR="0A8CA742" w:rsidP="10662177" w:rsidRDefault="0A8CA742" w14:paraId="62CA3656" w14:textId="349551B0">
      <w:pPr>
        <w:ind w:left="432"/>
        <w:jc w:val="center"/>
      </w:pPr>
      <w:r>
        <w:rPr>
          <w:noProof/>
        </w:rPr>
        <w:drawing>
          <wp:inline distT="0" distB="0" distL="0" distR="0" wp14:anchorId="2DA3C769" wp14:editId="45BF2287">
            <wp:extent cx="4572000" cy="2600325"/>
            <wp:effectExtent l="0" t="0" r="0" b="0"/>
            <wp:docPr id="2036296311" name="Imagem 2036296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3629631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18ABFE" w:rsidP="6418ABFE" w:rsidRDefault="6418ABFE" w14:paraId="5178A59D" w14:textId="1391F457">
      <w:pPr>
        <w:pStyle w:val="Legenda"/>
        <w:keepNext/>
        <w:jc w:val="center"/>
      </w:pPr>
    </w:p>
    <w:p w:rsidR="10662177" w:rsidP="6418ABFE" w:rsidRDefault="001B436A" w14:paraId="4C418A50" w14:textId="78203CF4">
      <w:pPr>
        <w:pStyle w:val="Legenda"/>
        <w:keepNext/>
        <w:jc w:val="center"/>
      </w:pPr>
      <w:r>
        <w:t>Figura 10 Diagrama de comunicação</w:t>
      </w:r>
    </w:p>
    <w:p w:rsidR="00E26B3D" w:rsidP="10662177" w:rsidRDefault="2095C6C3" w14:paraId="6E1ABBE1" w14:textId="7FBB5CF0">
      <w:pPr>
        <w:ind w:left="432"/>
        <w:jc w:val="center"/>
      </w:pPr>
      <w:r>
        <w:rPr>
          <w:noProof/>
        </w:rPr>
        <w:drawing>
          <wp:inline distT="0" distB="0" distL="0" distR="0" wp14:anchorId="036AD9CC" wp14:editId="7F0C8C91">
            <wp:extent cx="4572000" cy="2657475"/>
            <wp:effectExtent l="0" t="0" r="0" b="0"/>
            <wp:docPr id="1754094083" name="Imagem 1754094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662177" w:rsidP="10662177" w:rsidRDefault="10662177" w14:paraId="2DE9F106" w14:textId="1515E877">
      <w:pPr>
        <w:jc w:val="center"/>
      </w:pPr>
    </w:p>
    <w:p w:rsidR="00C14CB0" w:rsidP="00145E9A" w:rsidRDefault="0E3E2365" w14:paraId="2544AF2C" w14:textId="2A0C8776">
      <w:pPr>
        <w:pStyle w:val="Ttulo3"/>
      </w:pPr>
      <w:bookmarkStart w:name="_Toc110341112" w:id="60"/>
      <w:r>
        <w:t>Diagrama de Estados</w:t>
      </w:r>
      <w:bookmarkEnd w:id="60"/>
    </w:p>
    <w:p w:rsidR="6418ABFE" w:rsidP="6418ABFE" w:rsidRDefault="6418ABFE" w14:paraId="53061C87" w14:textId="7BEC7AA2">
      <w:pPr>
        <w:pStyle w:val="Legenda"/>
        <w:keepNext/>
        <w:jc w:val="center"/>
      </w:pPr>
    </w:p>
    <w:p w:rsidR="00C14CB0" w:rsidP="6418ABFE" w:rsidRDefault="001B436A" w14:paraId="58D588F1" w14:textId="5CC1254F">
      <w:pPr>
        <w:pStyle w:val="Legenda"/>
        <w:keepNext/>
        <w:jc w:val="center"/>
        <w:rPr>
          <w:u w:val="single"/>
        </w:rPr>
      </w:pPr>
      <w:r>
        <w:t>Figura 11 Diagrama de Estados</w:t>
      </w:r>
    </w:p>
    <w:p w:rsidR="00C14CB0" w:rsidP="10662177" w:rsidRDefault="029E5CE1" w14:paraId="0C61F6C6" w14:textId="56CE0D6A">
      <w:pPr>
        <w:ind w:left="-144"/>
      </w:pPr>
      <w:r>
        <w:rPr>
          <w:noProof/>
        </w:rPr>
        <w:drawing>
          <wp:inline distT="0" distB="0" distL="0" distR="0" wp14:anchorId="0A282BB8" wp14:editId="1F29EEFD">
            <wp:extent cx="6296484" cy="3671118"/>
            <wp:effectExtent l="0" t="0" r="0" b="0"/>
            <wp:docPr id="1844896591" name="Imagem 1844896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484" cy="367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663" w:rsidP="10662177" w:rsidRDefault="006C7663" w14:paraId="39E58B00" w14:textId="361263A1">
      <w:pPr>
        <w:ind w:left="-144"/>
      </w:pPr>
    </w:p>
    <w:p w:rsidR="006C7663" w:rsidP="10662177" w:rsidRDefault="006C7663" w14:paraId="7A84EF27" w14:textId="0FE95C3C">
      <w:pPr>
        <w:ind w:left="-144"/>
      </w:pPr>
    </w:p>
    <w:p w:rsidR="006C7663" w:rsidP="10662177" w:rsidRDefault="006C7663" w14:paraId="06842478" w14:textId="52F0916F">
      <w:pPr>
        <w:ind w:left="-144"/>
      </w:pPr>
    </w:p>
    <w:p w:rsidR="006C7663" w:rsidP="10662177" w:rsidRDefault="006C7663" w14:paraId="72082244" w14:textId="26B5C682">
      <w:pPr>
        <w:ind w:left="-144"/>
      </w:pPr>
    </w:p>
    <w:p w:rsidR="006C7663" w:rsidP="10662177" w:rsidRDefault="006C7663" w14:paraId="268D3DD3" w14:textId="1F79E4BE">
      <w:pPr>
        <w:ind w:left="-144"/>
      </w:pPr>
    </w:p>
    <w:p w:rsidR="006C7663" w:rsidP="6418ABFE" w:rsidRDefault="006C7663" w14:paraId="71079895" w14:textId="5400CFE1">
      <w:pPr>
        <w:ind w:left="-144"/>
      </w:pPr>
    </w:p>
    <w:p w:rsidR="6418ABFE" w:rsidP="6418ABFE" w:rsidRDefault="6418ABFE" w14:paraId="2E3B33FB" w14:textId="28D61C75">
      <w:pPr>
        <w:ind w:left="-144"/>
      </w:pPr>
    </w:p>
    <w:p w:rsidR="6418ABFE" w:rsidP="6418ABFE" w:rsidRDefault="6418ABFE" w14:paraId="294F7EA1" w14:textId="34051EB1">
      <w:pPr>
        <w:ind w:left="-144"/>
      </w:pPr>
    </w:p>
    <w:p w:rsidR="6418ABFE" w:rsidP="6418ABFE" w:rsidRDefault="6418ABFE" w14:paraId="3F4AF57E" w14:textId="413CA608">
      <w:pPr>
        <w:ind w:left="-144"/>
      </w:pPr>
    </w:p>
    <w:p w:rsidR="6418ABFE" w:rsidP="6418ABFE" w:rsidRDefault="6418ABFE" w14:paraId="31201040" w14:textId="7BCBBD83">
      <w:pPr>
        <w:ind w:left="-144"/>
      </w:pPr>
    </w:p>
    <w:p w:rsidR="6418ABFE" w:rsidP="6418ABFE" w:rsidRDefault="6418ABFE" w14:paraId="4D63BE2A" w14:textId="6F0191CA">
      <w:pPr>
        <w:ind w:left="-144"/>
      </w:pPr>
    </w:p>
    <w:p w:rsidR="00C14CB0" w:rsidP="00145E9A" w:rsidRDefault="4FEAB060" w14:paraId="6B47F07E" w14:textId="6016D873">
      <w:pPr>
        <w:pStyle w:val="Ttulo3"/>
      </w:pPr>
      <w:bookmarkStart w:name="_Toc110341113" w:id="61"/>
      <w:r>
        <w:t>Diagrama de Atividades</w:t>
      </w:r>
      <w:bookmarkEnd w:id="61"/>
    </w:p>
    <w:p w:rsidR="6418ABFE" w:rsidP="6418ABFE" w:rsidRDefault="6418ABFE" w14:paraId="5B16451B" w14:textId="24FC2BC0">
      <w:pPr>
        <w:pStyle w:val="Legenda"/>
        <w:keepNext/>
        <w:jc w:val="center"/>
      </w:pPr>
    </w:p>
    <w:p w:rsidR="00C14CB0" w:rsidP="6418ABFE" w:rsidRDefault="001B436A" w14:paraId="7FBF113A" w14:textId="348C46CB">
      <w:pPr>
        <w:pStyle w:val="Legenda"/>
        <w:keepNext/>
        <w:jc w:val="center"/>
      </w:pPr>
      <w:r>
        <w:t>Figura 12 Diagrama de atividade</w:t>
      </w:r>
    </w:p>
    <w:p w:rsidR="00C14CB0" w:rsidP="10662177" w:rsidRDefault="3D9D1F9F" w14:paraId="12607452" w14:textId="4DCC594F">
      <w:pPr>
        <w:jc w:val="center"/>
      </w:pPr>
      <w:r>
        <w:rPr>
          <w:noProof/>
        </w:rPr>
        <w:drawing>
          <wp:inline distT="0" distB="0" distL="0" distR="0" wp14:anchorId="7F09A790" wp14:editId="26A77327">
            <wp:extent cx="4572000" cy="4333875"/>
            <wp:effectExtent l="0" t="0" r="0" b="9525"/>
            <wp:docPr id="1478766076" name="Imagem 1478766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18ABFE" w:rsidP="6418ABFE" w:rsidRDefault="6418ABFE" w14:paraId="041DD7E3" w14:textId="4D5B3D0F">
      <w:pPr>
        <w:jc w:val="right"/>
      </w:pPr>
    </w:p>
    <w:p w:rsidRPr="001B436A" w:rsidR="001B436A" w:rsidP="001B436A" w:rsidRDefault="001B436A" w14:paraId="10DBF500" w14:textId="056D6FC2">
      <w:pPr>
        <w:pStyle w:val="Legenda"/>
        <w:keepNext/>
        <w:jc w:val="center"/>
      </w:pPr>
      <w:r>
        <w:t>Figura 13 Diagrama de atividade</w:t>
      </w:r>
    </w:p>
    <w:p w:rsidR="00C14CB0" w:rsidP="10662177" w:rsidRDefault="710AD201" w14:paraId="2887A571" w14:textId="64542BEF">
      <w:r>
        <w:rPr>
          <w:noProof/>
        </w:rPr>
        <w:drawing>
          <wp:inline distT="0" distB="0" distL="0" distR="0" wp14:anchorId="2BD00587" wp14:editId="73CCE852">
            <wp:extent cx="6108451" cy="2783137"/>
            <wp:effectExtent l="0" t="0" r="0" b="0"/>
            <wp:docPr id="409891175" name="Imagem 409891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0989117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451" cy="278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C7663" w:rsidR="006C7663" w:rsidP="004C6A9D" w:rsidRDefault="00B06BE7" w14:paraId="588A72BC" w14:textId="0649E6FB">
      <w:pPr>
        <w:pStyle w:val="Ttulo1"/>
        <w:spacing w:line="360" w:lineRule="auto"/>
      </w:pPr>
      <w:r>
        <w:br w:type="page"/>
      </w:r>
      <w:bookmarkStart w:name="_Toc110341114" w:id="62"/>
      <w:r w:rsidR="081308FF">
        <w:t>Projeto do Banco de Dados</w:t>
      </w:r>
      <w:bookmarkEnd w:id="62"/>
    </w:p>
    <w:p w:rsidR="6418ABFE" w:rsidP="6418ABFE" w:rsidRDefault="6418ABFE" w14:paraId="39CD9CB3" w14:textId="2D9BA41F"/>
    <w:p w:rsidRPr="004C6A9D" w:rsidR="00831F9F" w:rsidP="004C6A9D" w:rsidRDefault="15E9E15C" w14:paraId="6CBC3A69" w14:textId="5C2ED8BD">
      <w:pPr>
        <w:spacing w:line="360" w:lineRule="auto"/>
        <w:ind w:firstLine="709"/>
        <w:jc w:val="both"/>
        <w:rPr>
          <w:rFonts w:eastAsia="Arial" w:cs="Arial"/>
          <w:color w:val="000000" w:themeColor="text1"/>
        </w:rPr>
      </w:pPr>
      <w:r w:rsidRPr="6418ABFE">
        <w:rPr>
          <w:rFonts w:eastAsia="Arial" w:cs="Arial"/>
          <w:color w:val="000000" w:themeColor="text1"/>
        </w:rPr>
        <w:t>Neste capítulo</w:t>
      </w:r>
      <w:r w:rsidRPr="6418ABFE" w:rsidR="403594B6">
        <w:rPr>
          <w:rFonts w:eastAsia="Arial" w:cs="Arial"/>
          <w:color w:val="000000" w:themeColor="text1"/>
        </w:rPr>
        <w:t xml:space="preserve"> abordaremos as modelagens de banco de dados para o projeto.</w:t>
      </w:r>
    </w:p>
    <w:p w:rsidR="6418ABFE" w:rsidP="6418ABFE" w:rsidRDefault="6418ABFE" w14:paraId="69E76936" w14:textId="06114EEF">
      <w:pPr>
        <w:spacing w:line="360" w:lineRule="auto"/>
        <w:ind w:firstLine="709"/>
        <w:jc w:val="both"/>
        <w:rPr>
          <w:rFonts w:eastAsia="Arial" w:cs="Arial"/>
          <w:color w:val="000000" w:themeColor="text1"/>
        </w:rPr>
      </w:pPr>
    </w:p>
    <w:p w:rsidR="00831F9F" w:rsidP="00145E9A" w:rsidRDefault="081308FF" w14:paraId="13AA7C6B" w14:textId="00F95CD7">
      <w:pPr>
        <w:pStyle w:val="Ttulo2"/>
      </w:pPr>
      <w:bookmarkStart w:name="_Toc110341115" w:id="63"/>
      <w:r>
        <w:t>Modelagem Conceitual</w:t>
      </w:r>
      <w:bookmarkEnd w:id="63"/>
    </w:p>
    <w:p w:rsidR="6418ABFE" w:rsidP="6418ABFE" w:rsidRDefault="6418ABFE" w14:paraId="3A4C0953" w14:textId="37876B58"/>
    <w:p w:rsidR="30230E65" w:rsidP="6418ABFE" w:rsidRDefault="30230E65" w14:paraId="69A02BFF" w14:textId="2A45A543">
      <w:pPr>
        <w:pStyle w:val="Legenda"/>
        <w:keepNext/>
        <w:jc w:val="center"/>
      </w:pPr>
      <w:r>
        <w:t>Figura 14 Modelo Entidade-Relacionamento</w:t>
      </w:r>
    </w:p>
    <w:p w:rsidR="006C7663" w:rsidP="6418ABFE" w:rsidRDefault="03D9CEFD" w14:paraId="65C09F21" w14:textId="566757D2">
      <w:pPr>
        <w:pStyle w:val="Legenda"/>
        <w:keepNext/>
        <w:jc w:val="center"/>
      </w:pPr>
      <w:r>
        <w:rPr>
          <w:noProof/>
        </w:rPr>
        <w:drawing>
          <wp:inline distT="0" distB="0" distL="0" distR="0" wp14:anchorId="49FB8612" wp14:editId="156F0954">
            <wp:extent cx="6210246" cy="4171950"/>
            <wp:effectExtent l="0" t="0" r="0" b="0"/>
            <wp:docPr id="2055210552" name="Picture 2055210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246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18ABFE" w:rsidP="6418ABFE" w:rsidRDefault="6418ABFE" w14:paraId="380319E1" w14:textId="61155223"/>
    <w:p w:rsidR="009C2C13" w:rsidP="6418ABFE" w:rsidRDefault="009C2C13" w14:paraId="09FD03C0" w14:textId="4A8599F7"/>
    <w:p w:rsidR="009C2C13" w:rsidP="6418ABFE" w:rsidRDefault="009C2C13" w14:paraId="027081EF" w14:textId="31356233"/>
    <w:p w:rsidR="009C2C13" w:rsidP="6418ABFE" w:rsidRDefault="009C2C13" w14:paraId="68051718" w14:textId="2653D906"/>
    <w:p w:rsidR="009C2C13" w:rsidP="6418ABFE" w:rsidRDefault="009C2C13" w14:paraId="79B984D5" w14:textId="5D29CE6C"/>
    <w:p w:rsidR="009C2C13" w:rsidP="6418ABFE" w:rsidRDefault="009C2C13" w14:paraId="27E0E691" w14:textId="79FA20A3"/>
    <w:p w:rsidR="009C2C13" w:rsidP="6418ABFE" w:rsidRDefault="009C2C13" w14:paraId="0BC316DD" w14:textId="5650C352"/>
    <w:p w:rsidR="009C2C13" w:rsidP="6418ABFE" w:rsidRDefault="009C2C13" w14:paraId="736212FA" w14:textId="147EFA22"/>
    <w:p w:rsidR="009C2C13" w:rsidP="6418ABFE" w:rsidRDefault="009C2C13" w14:paraId="664EA0D3" w14:textId="717C9A83"/>
    <w:p w:rsidR="009C2C13" w:rsidP="6418ABFE" w:rsidRDefault="009C2C13" w14:paraId="544087F4" w14:textId="4AAC78ED"/>
    <w:p w:rsidR="009C2C13" w:rsidP="6418ABFE" w:rsidRDefault="009C2C13" w14:paraId="55A7FB68" w14:textId="77777777"/>
    <w:p w:rsidR="11AEB4D7" w:rsidP="6418ABFE" w:rsidRDefault="11AEB4D7" w14:paraId="317E3DE3" w14:textId="3B1E809B">
      <w:pPr>
        <w:pStyle w:val="Ttulo2"/>
      </w:pPr>
      <w:r>
        <w:t>Modelagem Lógica</w:t>
      </w:r>
    </w:p>
    <w:p w:rsidR="6418ABFE" w:rsidP="6418ABFE" w:rsidRDefault="6418ABFE" w14:paraId="070C91C9" w14:textId="3A1C5C70"/>
    <w:p w:rsidR="73B75D0C" w:rsidP="6418ABFE" w:rsidRDefault="73B75D0C" w14:paraId="73160C40" w14:textId="15C6182A">
      <w:pPr>
        <w:pStyle w:val="Legenda"/>
        <w:keepNext/>
        <w:jc w:val="center"/>
      </w:pPr>
      <w:r>
        <w:t>Figura 15 Diagrama de Entidade-Relacionamento</w:t>
      </w:r>
    </w:p>
    <w:p w:rsidR="006C7663" w:rsidP="007235E9" w:rsidRDefault="007235E9" w14:paraId="5D0A8EB9" w14:textId="5D2CE240">
      <w:pPr>
        <w:pStyle w:val="Legenda"/>
        <w:keepNext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F13ED84" wp14:editId="11A1AC2A">
            <wp:simplePos x="0" y="0"/>
            <wp:positionH relativeFrom="margin">
              <wp:align>center</wp:align>
            </wp:positionH>
            <wp:positionV relativeFrom="paragraph">
              <wp:posOffset>376058</wp:posOffset>
            </wp:positionV>
            <wp:extent cx="6750052" cy="3979627"/>
            <wp:effectExtent l="0" t="0" r="0" b="3810"/>
            <wp:wrapSquare wrapText="bothSides"/>
            <wp:docPr id="1902452161" name="Picture 1902452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052" cy="3979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1F9F" w:rsidP="00145E9A" w:rsidRDefault="140BCFB0" w14:paraId="3C4BB99C" w14:textId="1F38A9E7">
      <w:pPr>
        <w:pStyle w:val="Ttulo2"/>
      </w:pPr>
      <w:bookmarkStart w:name="_Toc110341117" w:id="64"/>
      <w:r>
        <w:t>Modelagem Física</w:t>
      </w:r>
      <w:bookmarkEnd w:id="64"/>
    </w:p>
    <w:p w:rsidR="5A9BA8A4" w:rsidP="5A9BA8A4" w:rsidRDefault="5A9BA8A4" w14:paraId="1B1A6EBE" w14:textId="5B2B12ED"/>
    <w:p w:rsidR="00831F9F" w:rsidRDefault="4B77B6B6" w14:paraId="644BBE0A" w14:textId="0245D26A">
      <w:pPr>
        <w:widowControl/>
        <w:spacing w:line="240" w:lineRule="auto"/>
      </w:pPr>
      <w:r>
        <w:t>create database PI_Eventec;</w:t>
      </w:r>
    </w:p>
    <w:p w:rsidR="00831F9F" w:rsidP="5A9BA8A4" w:rsidRDefault="4B77B6B6" w14:paraId="04866A82" w14:textId="217740D5">
      <w:pPr>
        <w:widowControl/>
        <w:spacing w:line="240" w:lineRule="auto"/>
      </w:pPr>
      <w:r>
        <w:t xml:space="preserve"> </w:t>
      </w:r>
    </w:p>
    <w:p w:rsidR="00831F9F" w:rsidP="5A9BA8A4" w:rsidRDefault="4B77B6B6" w14:paraId="60E16269" w14:textId="515293D5">
      <w:pPr>
        <w:widowControl/>
        <w:spacing w:line="240" w:lineRule="auto"/>
      </w:pPr>
      <w:r>
        <w:t>use PI_Eventec;</w:t>
      </w:r>
    </w:p>
    <w:p w:rsidR="00831F9F" w:rsidP="5A9BA8A4" w:rsidRDefault="4B77B6B6" w14:paraId="19BD1851" w14:textId="51AC52B2">
      <w:pPr>
        <w:widowControl/>
        <w:spacing w:line="240" w:lineRule="auto"/>
      </w:pPr>
      <w:r>
        <w:t xml:space="preserve"> </w:t>
      </w:r>
    </w:p>
    <w:p w:rsidR="00831F9F" w:rsidP="5A9BA8A4" w:rsidRDefault="4B77B6B6" w14:paraId="463E1221" w14:textId="6E7BA475">
      <w:pPr>
        <w:widowControl/>
        <w:spacing w:line="240" w:lineRule="auto"/>
      </w:pPr>
      <w:r>
        <w:t>create table usuarioFatec(</w:t>
      </w:r>
    </w:p>
    <w:p w:rsidRPr="006C7663" w:rsidR="00831F9F" w:rsidP="5A9BA8A4" w:rsidRDefault="4B77B6B6" w14:paraId="5008FAAC" w14:textId="2B62E8A0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cd_usuarioFatec</w:t>
      </w:r>
      <w:proofErr w:type="spellEnd"/>
      <w:r w:rsidRPr="006C7663">
        <w:rPr>
          <w:lang w:val="en-US"/>
        </w:rPr>
        <w:t xml:space="preserve"> int not null,</w:t>
      </w:r>
    </w:p>
    <w:p w:rsidRPr="006C7663" w:rsidR="00831F9F" w:rsidP="5A9BA8A4" w:rsidRDefault="4B77B6B6" w14:paraId="39BB369B" w14:textId="62A008CD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nm_curso</w:t>
      </w:r>
      <w:proofErr w:type="spellEnd"/>
      <w:r w:rsidRPr="006C7663">
        <w:rPr>
          <w:lang w:val="en-US"/>
        </w:rPr>
        <w:t xml:space="preserve"> varchar(100) not null,</w:t>
      </w:r>
    </w:p>
    <w:p w:rsidRPr="006C7663" w:rsidR="00831F9F" w:rsidP="5A9BA8A4" w:rsidRDefault="4B77B6B6" w14:paraId="5FA7C103" w14:textId="281C8713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nr_periodo</w:t>
      </w:r>
      <w:proofErr w:type="spellEnd"/>
      <w:r w:rsidRPr="006C7663">
        <w:rPr>
          <w:lang w:val="en-US"/>
        </w:rPr>
        <w:t xml:space="preserve"> int,</w:t>
      </w:r>
    </w:p>
    <w:p w:rsidRPr="006C7663" w:rsidR="00831F9F" w:rsidP="5A9BA8A4" w:rsidRDefault="4B77B6B6" w14:paraId="70DD8EFD" w14:textId="7BE1EA60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nr_semestre</w:t>
      </w:r>
      <w:proofErr w:type="spellEnd"/>
      <w:r w:rsidRPr="006C7663">
        <w:rPr>
          <w:lang w:val="en-US"/>
        </w:rPr>
        <w:t xml:space="preserve"> int,</w:t>
      </w:r>
    </w:p>
    <w:p w:rsidRPr="006C7663" w:rsidR="00831F9F" w:rsidP="5A9BA8A4" w:rsidRDefault="4B77B6B6" w14:paraId="6948AB8C" w14:textId="4BB2FD87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nr_RA</w:t>
      </w:r>
      <w:proofErr w:type="spellEnd"/>
      <w:r w:rsidRPr="006C7663">
        <w:rPr>
          <w:lang w:val="en-US"/>
        </w:rPr>
        <w:t xml:space="preserve"> char(13) not null,</w:t>
      </w:r>
    </w:p>
    <w:p w:rsidRPr="006C7663" w:rsidR="00831F9F" w:rsidP="5A9BA8A4" w:rsidRDefault="4B77B6B6" w14:paraId="76F9D97C" w14:textId="7BE104A7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nm_emailInstitucional</w:t>
      </w:r>
      <w:proofErr w:type="spellEnd"/>
      <w:r w:rsidRPr="006C7663">
        <w:rPr>
          <w:lang w:val="en-US"/>
        </w:rPr>
        <w:t xml:space="preserve"> varchar(50),</w:t>
      </w:r>
    </w:p>
    <w:p w:rsidRPr="006C7663" w:rsidR="00831F9F" w:rsidP="5A9BA8A4" w:rsidRDefault="4B77B6B6" w14:paraId="1F16DF7F" w14:textId="61BD8ECB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PK_usuarioFatec</w:t>
      </w:r>
      <w:proofErr w:type="spellEnd"/>
      <w:r w:rsidRPr="006C7663">
        <w:rPr>
          <w:lang w:val="en-US"/>
        </w:rPr>
        <w:t xml:space="preserve"> primary key(</w:t>
      </w:r>
      <w:proofErr w:type="spellStart"/>
      <w:r w:rsidRPr="006C7663">
        <w:rPr>
          <w:lang w:val="en-US"/>
        </w:rPr>
        <w:t>cd_usuarioFatec</w:t>
      </w:r>
      <w:proofErr w:type="spellEnd"/>
      <w:r w:rsidRPr="006C7663">
        <w:rPr>
          <w:lang w:val="en-US"/>
        </w:rPr>
        <w:t>)</w:t>
      </w:r>
    </w:p>
    <w:p w:rsidRPr="006C7663" w:rsidR="00831F9F" w:rsidP="5A9BA8A4" w:rsidRDefault="4B77B6B6" w14:paraId="61680117" w14:textId="45FFBCAF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>);</w:t>
      </w:r>
    </w:p>
    <w:p w:rsidRPr="006C7663" w:rsidR="00831F9F" w:rsidP="5A9BA8A4" w:rsidRDefault="4B77B6B6" w14:paraId="18AAEB05" w14:textId="334B52D3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 </w:t>
      </w:r>
    </w:p>
    <w:p w:rsidRPr="006C7663" w:rsidR="00831F9F" w:rsidP="5A9BA8A4" w:rsidRDefault="4B77B6B6" w14:paraId="3FC9CE68" w14:textId="381534D1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create table </w:t>
      </w:r>
      <w:proofErr w:type="spellStart"/>
      <w:r w:rsidRPr="006C7663">
        <w:rPr>
          <w:lang w:val="en-US"/>
        </w:rPr>
        <w:t>administrador</w:t>
      </w:r>
      <w:proofErr w:type="spellEnd"/>
      <w:r w:rsidRPr="006C7663">
        <w:rPr>
          <w:lang w:val="en-US"/>
        </w:rPr>
        <w:t>(</w:t>
      </w:r>
    </w:p>
    <w:p w:rsidRPr="006C7663" w:rsidR="00831F9F" w:rsidP="5A9BA8A4" w:rsidRDefault="4B77B6B6" w14:paraId="1C4E073E" w14:textId="786B66E6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cd_administrador</w:t>
      </w:r>
      <w:proofErr w:type="spellEnd"/>
      <w:r w:rsidRPr="006C7663">
        <w:rPr>
          <w:lang w:val="en-US"/>
        </w:rPr>
        <w:t xml:space="preserve"> int not null,</w:t>
      </w:r>
    </w:p>
    <w:p w:rsidRPr="006C7663" w:rsidR="00831F9F" w:rsidP="5A9BA8A4" w:rsidRDefault="4B77B6B6" w14:paraId="1FBA92CD" w14:textId="3889B6ED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nm_curso</w:t>
      </w:r>
      <w:proofErr w:type="spellEnd"/>
      <w:r w:rsidRPr="006C7663">
        <w:rPr>
          <w:lang w:val="en-US"/>
        </w:rPr>
        <w:t xml:space="preserve"> varchar(100) not null,</w:t>
      </w:r>
    </w:p>
    <w:p w:rsidRPr="006C7663" w:rsidR="00831F9F" w:rsidP="5A9BA8A4" w:rsidRDefault="4B77B6B6" w14:paraId="4235529F" w14:textId="21E26B50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nm_unidade</w:t>
      </w:r>
      <w:proofErr w:type="spellEnd"/>
      <w:r w:rsidRPr="006C7663">
        <w:rPr>
          <w:lang w:val="en-US"/>
        </w:rPr>
        <w:t xml:space="preserve"> varchar(50) not null,</w:t>
      </w:r>
    </w:p>
    <w:p w:rsidRPr="006C7663" w:rsidR="00831F9F" w:rsidP="5A9BA8A4" w:rsidRDefault="4B77B6B6" w14:paraId="325012F3" w14:textId="02BB2A2A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nm_emailInstitucional</w:t>
      </w:r>
      <w:proofErr w:type="spellEnd"/>
      <w:r w:rsidRPr="006C7663">
        <w:rPr>
          <w:lang w:val="en-US"/>
        </w:rPr>
        <w:t xml:space="preserve"> varchar(50),</w:t>
      </w:r>
    </w:p>
    <w:p w:rsidRPr="006C7663" w:rsidR="00831F9F" w:rsidP="5A9BA8A4" w:rsidRDefault="4B77B6B6" w14:paraId="34670330" w14:textId="1E7C2F5E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nr_registroDeFuncionario</w:t>
      </w:r>
      <w:proofErr w:type="spellEnd"/>
      <w:r w:rsidRPr="006C7663">
        <w:rPr>
          <w:lang w:val="en-US"/>
        </w:rPr>
        <w:t xml:space="preserve"> int not null,</w:t>
      </w:r>
    </w:p>
    <w:p w:rsidRPr="006C7663" w:rsidR="00831F9F" w:rsidP="5A9BA8A4" w:rsidRDefault="4B77B6B6" w14:paraId="1290D6D6" w14:textId="656FA9A0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PK_administrador</w:t>
      </w:r>
      <w:proofErr w:type="spellEnd"/>
      <w:r w:rsidRPr="006C7663">
        <w:rPr>
          <w:lang w:val="en-US"/>
        </w:rPr>
        <w:t xml:space="preserve"> primary key(</w:t>
      </w:r>
      <w:proofErr w:type="spellStart"/>
      <w:r w:rsidRPr="006C7663">
        <w:rPr>
          <w:lang w:val="en-US"/>
        </w:rPr>
        <w:t>cd_administrador</w:t>
      </w:r>
      <w:proofErr w:type="spellEnd"/>
      <w:r w:rsidRPr="006C7663">
        <w:rPr>
          <w:lang w:val="en-US"/>
        </w:rPr>
        <w:t>)</w:t>
      </w:r>
    </w:p>
    <w:p w:rsidRPr="006C7663" w:rsidR="00831F9F" w:rsidP="5A9BA8A4" w:rsidRDefault="4B77B6B6" w14:paraId="10A9C373" w14:textId="4D691FEF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>);</w:t>
      </w:r>
    </w:p>
    <w:p w:rsidRPr="006C7663" w:rsidR="00831F9F" w:rsidP="5A9BA8A4" w:rsidRDefault="4B77B6B6" w14:paraId="27940EA1" w14:textId="1935DAA2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 </w:t>
      </w:r>
    </w:p>
    <w:p w:rsidRPr="006C7663" w:rsidR="00831F9F" w:rsidP="5A9BA8A4" w:rsidRDefault="4B77B6B6" w14:paraId="196854C1" w14:textId="035012EC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create table </w:t>
      </w:r>
      <w:proofErr w:type="spellStart"/>
      <w:r w:rsidRPr="006C7663">
        <w:rPr>
          <w:lang w:val="en-US"/>
        </w:rPr>
        <w:t>usuario</w:t>
      </w:r>
      <w:proofErr w:type="spellEnd"/>
      <w:r w:rsidRPr="006C7663">
        <w:rPr>
          <w:lang w:val="en-US"/>
        </w:rPr>
        <w:t>(</w:t>
      </w:r>
    </w:p>
    <w:p w:rsidRPr="006C7663" w:rsidR="00831F9F" w:rsidP="5A9BA8A4" w:rsidRDefault="4B77B6B6" w14:paraId="3B4F2EBF" w14:textId="7FF1C125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cd_usuario</w:t>
      </w:r>
      <w:proofErr w:type="spellEnd"/>
      <w:r w:rsidRPr="006C7663">
        <w:rPr>
          <w:lang w:val="en-US"/>
        </w:rPr>
        <w:t xml:space="preserve"> int not null,</w:t>
      </w:r>
    </w:p>
    <w:p w:rsidRPr="006C7663" w:rsidR="00831F9F" w:rsidP="5A9BA8A4" w:rsidRDefault="4B77B6B6" w14:paraId="698EEBDF" w14:textId="28661D72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nm_usuario</w:t>
      </w:r>
      <w:proofErr w:type="spellEnd"/>
      <w:r w:rsidRPr="006C7663">
        <w:rPr>
          <w:lang w:val="en-US"/>
        </w:rPr>
        <w:t xml:space="preserve"> varchar(100) not null,</w:t>
      </w:r>
    </w:p>
    <w:p w:rsidRPr="006C7663" w:rsidR="00831F9F" w:rsidP="5A9BA8A4" w:rsidRDefault="4B77B6B6" w14:paraId="77DCD4D2" w14:textId="56737257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nm_userName</w:t>
      </w:r>
      <w:proofErr w:type="spellEnd"/>
      <w:r w:rsidRPr="006C7663">
        <w:rPr>
          <w:lang w:val="en-US"/>
        </w:rPr>
        <w:t xml:space="preserve"> varchar(50)not null,</w:t>
      </w:r>
    </w:p>
    <w:p w:rsidRPr="006C7663" w:rsidR="00831F9F" w:rsidP="5A9BA8A4" w:rsidRDefault="4B77B6B6" w14:paraId="0B9B5F4D" w14:textId="0523EA5A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st_senha</w:t>
      </w:r>
      <w:proofErr w:type="spellEnd"/>
      <w:r w:rsidRPr="006C7663">
        <w:rPr>
          <w:lang w:val="en-US"/>
        </w:rPr>
        <w:t xml:space="preserve"> varchar(20) not null,</w:t>
      </w:r>
    </w:p>
    <w:p w:rsidRPr="006C7663" w:rsidR="00831F9F" w:rsidP="5A9BA8A4" w:rsidRDefault="4B77B6B6" w14:paraId="509A21FF" w14:textId="12342F1A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cd_usuarioFatec</w:t>
      </w:r>
      <w:proofErr w:type="spellEnd"/>
      <w:r w:rsidRPr="006C7663">
        <w:rPr>
          <w:lang w:val="en-US"/>
        </w:rPr>
        <w:t xml:space="preserve"> int null,</w:t>
      </w:r>
    </w:p>
    <w:p w:rsidRPr="006C7663" w:rsidR="00831F9F" w:rsidP="5A9BA8A4" w:rsidRDefault="4B77B6B6" w14:paraId="41F6D9C3" w14:textId="63D90C83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cd_administrador</w:t>
      </w:r>
      <w:proofErr w:type="spellEnd"/>
      <w:r w:rsidRPr="006C7663">
        <w:rPr>
          <w:lang w:val="en-US"/>
        </w:rPr>
        <w:t xml:space="preserve"> int null,</w:t>
      </w:r>
    </w:p>
    <w:p w:rsidRPr="006C7663" w:rsidR="00831F9F" w:rsidP="5A9BA8A4" w:rsidRDefault="4B77B6B6" w14:paraId="16920788" w14:textId="77B4BA5D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PK_usuario</w:t>
      </w:r>
      <w:proofErr w:type="spellEnd"/>
      <w:r w:rsidRPr="006C7663">
        <w:rPr>
          <w:lang w:val="en-US"/>
        </w:rPr>
        <w:t xml:space="preserve"> primary key(</w:t>
      </w:r>
      <w:proofErr w:type="spellStart"/>
      <w:r w:rsidRPr="006C7663">
        <w:rPr>
          <w:lang w:val="en-US"/>
        </w:rPr>
        <w:t>cd_usuario</w:t>
      </w:r>
      <w:proofErr w:type="spellEnd"/>
      <w:r w:rsidRPr="006C7663">
        <w:rPr>
          <w:lang w:val="en-US"/>
        </w:rPr>
        <w:t>),</w:t>
      </w:r>
    </w:p>
    <w:p w:rsidRPr="006C7663" w:rsidR="00831F9F" w:rsidP="5A9BA8A4" w:rsidRDefault="4B77B6B6" w14:paraId="48E2FFC4" w14:textId="78799568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FK_usuarioFatec</w:t>
      </w:r>
      <w:proofErr w:type="spellEnd"/>
      <w:r w:rsidRPr="006C7663">
        <w:rPr>
          <w:lang w:val="en-US"/>
        </w:rPr>
        <w:t xml:space="preserve"> foreign key(</w:t>
      </w:r>
      <w:proofErr w:type="spellStart"/>
      <w:r w:rsidRPr="006C7663">
        <w:rPr>
          <w:lang w:val="en-US"/>
        </w:rPr>
        <w:t>cd_usuarioFatec</w:t>
      </w:r>
      <w:proofErr w:type="spellEnd"/>
      <w:r w:rsidRPr="006C7663">
        <w:rPr>
          <w:lang w:val="en-US"/>
        </w:rPr>
        <w:t xml:space="preserve">) references </w:t>
      </w:r>
      <w:proofErr w:type="spellStart"/>
      <w:r w:rsidRPr="006C7663">
        <w:rPr>
          <w:lang w:val="en-US"/>
        </w:rPr>
        <w:t>usuarioFatec</w:t>
      </w:r>
      <w:proofErr w:type="spellEnd"/>
      <w:r w:rsidRPr="006C7663">
        <w:rPr>
          <w:lang w:val="en-US"/>
        </w:rPr>
        <w:t>(</w:t>
      </w:r>
      <w:proofErr w:type="spellStart"/>
      <w:r w:rsidRPr="006C7663">
        <w:rPr>
          <w:lang w:val="en-US"/>
        </w:rPr>
        <w:t>cd_usuarioFatec</w:t>
      </w:r>
      <w:proofErr w:type="spellEnd"/>
      <w:r w:rsidRPr="006C7663">
        <w:rPr>
          <w:lang w:val="en-US"/>
        </w:rPr>
        <w:t>),</w:t>
      </w:r>
    </w:p>
    <w:p w:rsidRPr="006C7663" w:rsidR="00831F9F" w:rsidP="5A9BA8A4" w:rsidRDefault="4B77B6B6" w14:paraId="196E163E" w14:textId="27B5E665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FK_administrador</w:t>
      </w:r>
      <w:proofErr w:type="spellEnd"/>
      <w:r w:rsidRPr="006C7663">
        <w:rPr>
          <w:lang w:val="en-US"/>
        </w:rPr>
        <w:t xml:space="preserve"> foreign key(</w:t>
      </w:r>
      <w:proofErr w:type="spellStart"/>
      <w:r w:rsidRPr="006C7663">
        <w:rPr>
          <w:lang w:val="en-US"/>
        </w:rPr>
        <w:t>cd_administrador</w:t>
      </w:r>
      <w:proofErr w:type="spellEnd"/>
      <w:r w:rsidRPr="006C7663">
        <w:rPr>
          <w:lang w:val="en-US"/>
        </w:rPr>
        <w:t xml:space="preserve">) references </w:t>
      </w:r>
      <w:proofErr w:type="spellStart"/>
      <w:r w:rsidRPr="006C7663">
        <w:rPr>
          <w:lang w:val="en-US"/>
        </w:rPr>
        <w:t>administrador</w:t>
      </w:r>
      <w:proofErr w:type="spellEnd"/>
      <w:r w:rsidRPr="006C7663">
        <w:rPr>
          <w:lang w:val="en-US"/>
        </w:rPr>
        <w:t>(</w:t>
      </w:r>
      <w:proofErr w:type="spellStart"/>
      <w:r w:rsidRPr="006C7663">
        <w:rPr>
          <w:lang w:val="en-US"/>
        </w:rPr>
        <w:t>cd_administrador</w:t>
      </w:r>
      <w:proofErr w:type="spellEnd"/>
      <w:r w:rsidRPr="006C7663">
        <w:rPr>
          <w:lang w:val="en-US"/>
        </w:rPr>
        <w:t>)</w:t>
      </w:r>
    </w:p>
    <w:p w:rsidRPr="006C7663" w:rsidR="00831F9F" w:rsidP="5A9BA8A4" w:rsidRDefault="4B77B6B6" w14:paraId="1B7D5843" w14:textId="1B03DC8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>);</w:t>
      </w:r>
    </w:p>
    <w:p w:rsidRPr="006C7663" w:rsidR="00831F9F" w:rsidP="5A9BA8A4" w:rsidRDefault="4B77B6B6" w14:paraId="46BFB464" w14:textId="0547895F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 </w:t>
      </w:r>
    </w:p>
    <w:p w:rsidRPr="006C7663" w:rsidR="00831F9F" w:rsidP="5A9BA8A4" w:rsidRDefault="4B77B6B6" w14:paraId="24C76A59" w14:textId="2EB0CC35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create table </w:t>
      </w:r>
      <w:proofErr w:type="spellStart"/>
      <w:r w:rsidRPr="006C7663">
        <w:rPr>
          <w:lang w:val="en-US"/>
        </w:rPr>
        <w:t>evento</w:t>
      </w:r>
      <w:proofErr w:type="spellEnd"/>
      <w:r w:rsidRPr="006C7663">
        <w:rPr>
          <w:lang w:val="en-US"/>
        </w:rPr>
        <w:t>(</w:t>
      </w:r>
    </w:p>
    <w:p w:rsidRPr="006C7663" w:rsidR="00831F9F" w:rsidP="5A9BA8A4" w:rsidRDefault="4B77B6B6" w14:paraId="3B3BE0BA" w14:textId="7B81CCAC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cd_evento</w:t>
      </w:r>
      <w:proofErr w:type="spellEnd"/>
      <w:r w:rsidRPr="006C7663">
        <w:rPr>
          <w:lang w:val="en-US"/>
        </w:rPr>
        <w:t xml:space="preserve"> int not null,</w:t>
      </w:r>
    </w:p>
    <w:p w:rsidRPr="006C7663" w:rsidR="00831F9F" w:rsidP="5A9BA8A4" w:rsidRDefault="4B77B6B6" w14:paraId="7D693226" w14:textId="35A72C99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nm_evento</w:t>
      </w:r>
      <w:proofErr w:type="spellEnd"/>
      <w:r w:rsidRPr="006C7663">
        <w:rPr>
          <w:lang w:val="en-US"/>
        </w:rPr>
        <w:t xml:space="preserve"> varchar(50) not null,</w:t>
      </w:r>
    </w:p>
    <w:p w:rsidRPr="006C7663" w:rsidR="00831F9F" w:rsidP="5A9BA8A4" w:rsidRDefault="4B77B6B6" w14:paraId="41166A69" w14:textId="13A1DF9F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hr_inicioEvento</w:t>
      </w:r>
      <w:proofErr w:type="spellEnd"/>
      <w:r w:rsidRPr="006C7663">
        <w:rPr>
          <w:lang w:val="en-US"/>
        </w:rPr>
        <w:t xml:space="preserve"> datetime not null,</w:t>
      </w:r>
    </w:p>
    <w:p w:rsidRPr="006C7663" w:rsidR="00831F9F" w:rsidP="5A9BA8A4" w:rsidRDefault="4B77B6B6" w14:paraId="70267DB4" w14:textId="2595585E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tp_abertoEvento</w:t>
      </w:r>
      <w:proofErr w:type="spellEnd"/>
      <w:r w:rsidRPr="006C7663">
        <w:rPr>
          <w:lang w:val="en-US"/>
        </w:rPr>
        <w:t xml:space="preserve"> bit not null,</w:t>
      </w:r>
    </w:p>
    <w:p w:rsidRPr="006C7663" w:rsidR="00831F9F" w:rsidP="5A9BA8A4" w:rsidRDefault="4B77B6B6" w14:paraId="4B929ABE" w14:textId="37BACC07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ds_evento</w:t>
      </w:r>
      <w:proofErr w:type="spellEnd"/>
      <w:r w:rsidRPr="006C7663">
        <w:rPr>
          <w:lang w:val="en-US"/>
        </w:rPr>
        <w:t xml:space="preserve"> varchar(150),</w:t>
      </w:r>
    </w:p>
    <w:p w:rsidRPr="006C7663" w:rsidR="00831F9F" w:rsidP="5A9BA8A4" w:rsidRDefault="4B77B6B6" w14:paraId="663B56FF" w14:textId="4DDC040D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hr_duaracaoEvento</w:t>
      </w:r>
      <w:proofErr w:type="spellEnd"/>
      <w:r w:rsidRPr="006C7663">
        <w:rPr>
          <w:lang w:val="en-US"/>
        </w:rPr>
        <w:t xml:space="preserve"> time,</w:t>
      </w:r>
    </w:p>
    <w:p w:rsidRPr="006C7663" w:rsidR="00831F9F" w:rsidP="5A9BA8A4" w:rsidRDefault="4B77B6B6" w14:paraId="0A6416C2" w14:textId="68CAEE35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cd_usuario</w:t>
      </w:r>
      <w:proofErr w:type="spellEnd"/>
      <w:r w:rsidRPr="006C7663">
        <w:rPr>
          <w:lang w:val="en-US"/>
        </w:rPr>
        <w:t xml:space="preserve"> int,</w:t>
      </w:r>
    </w:p>
    <w:p w:rsidRPr="006C7663" w:rsidR="00831F9F" w:rsidP="5A9BA8A4" w:rsidRDefault="4B77B6B6" w14:paraId="730C494B" w14:textId="3F2503ED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PK_evento</w:t>
      </w:r>
      <w:proofErr w:type="spellEnd"/>
      <w:r w:rsidRPr="006C7663">
        <w:rPr>
          <w:lang w:val="en-US"/>
        </w:rPr>
        <w:t xml:space="preserve"> primary key(</w:t>
      </w:r>
      <w:proofErr w:type="spellStart"/>
      <w:r w:rsidRPr="006C7663">
        <w:rPr>
          <w:lang w:val="en-US"/>
        </w:rPr>
        <w:t>cd_evento</w:t>
      </w:r>
      <w:proofErr w:type="spellEnd"/>
      <w:r w:rsidRPr="006C7663">
        <w:rPr>
          <w:lang w:val="en-US"/>
        </w:rPr>
        <w:t>),</w:t>
      </w:r>
    </w:p>
    <w:p w:rsidRPr="006C7663" w:rsidR="00831F9F" w:rsidP="5A9BA8A4" w:rsidRDefault="4B77B6B6" w14:paraId="3DA1B147" w14:textId="4C2C03EC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FK_usuario</w:t>
      </w:r>
      <w:proofErr w:type="spellEnd"/>
      <w:r w:rsidRPr="006C7663">
        <w:rPr>
          <w:lang w:val="en-US"/>
        </w:rPr>
        <w:t xml:space="preserve"> foreign key(</w:t>
      </w:r>
      <w:proofErr w:type="spellStart"/>
      <w:r w:rsidRPr="006C7663">
        <w:rPr>
          <w:lang w:val="en-US"/>
        </w:rPr>
        <w:t>cd_usuario</w:t>
      </w:r>
      <w:proofErr w:type="spellEnd"/>
      <w:r w:rsidRPr="006C7663">
        <w:rPr>
          <w:lang w:val="en-US"/>
        </w:rPr>
        <w:t xml:space="preserve">) references </w:t>
      </w:r>
      <w:proofErr w:type="spellStart"/>
      <w:r w:rsidRPr="006C7663">
        <w:rPr>
          <w:lang w:val="en-US"/>
        </w:rPr>
        <w:t>usuario</w:t>
      </w:r>
      <w:proofErr w:type="spellEnd"/>
      <w:r w:rsidRPr="006C7663">
        <w:rPr>
          <w:lang w:val="en-US"/>
        </w:rPr>
        <w:t>(</w:t>
      </w:r>
      <w:proofErr w:type="spellStart"/>
      <w:r w:rsidRPr="006C7663">
        <w:rPr>
          <w:lang w:val="en-US"/>
        </w:rPr>
        <w:t>cd_usuario</w:t>
      </w:r>
      <w:proofErr w:type="spellEnd"/>
      <w:r w:rsidRPr="006C7663">
        <w:rPr>
          <w:lang w:val="en-US"/>
        </w:rPr>
        <w:t>)</w:t>
      </w:r>
    </w:p>
    <w:p w:rsidRPr="006C7663" w:rsidR="00831F9F" w:rsidP="5A9BA8A4" w:rsidRDefault="4B77B6B6" w14:paraId="488E8D18" w14:textId="34035E92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>);</w:t>
      </w:r>
    </w:p>
    <w:p w:rsidRPr="006C7663" w:rsidR="00831F9F" w:rsidP="5A9BA8A4" w:rsidRDefault="4B77B6B6" w14:paraId="53413FC9" w14:textId="5003AD60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 </w:t>
      </w:r>
    </w:p>
    <w:p w:rsidRPr="006C7663" w:rsidR="00831F9F" w:rsidP="5A9BA8A4" w:rsidRDefault="4B77B6B6" w14:paraId="03BE7E51" w14:textId="0DD1ADD3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>create table agenda(</w:t>
      </w:r>
    </w:p>
    <w:p w:rsidRPr="006C7663" w:rsidR="00831F9F" w:rsidP="5A9BA8A4" w:rsidRDefault="4B77B6B6" w14:paraId="157D2D83" w14:textId="08F18831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cd_agenda</w:t>
      </w:r>
      <w:proofErr w:type="spellEnd"/>
      <w:r w:rsidRPr="006C7663">
        <w:rPr>
          <w:lang w:val="en-US"/>
        </w:rPr>
        <w:t xml:space="preserve"> int not null,</w:t>
      </w:r>
    </w:p>
    <w:p w:rsidRPr="006C7663" w:rsidR="00831F9F" w:rsidP="5A9BA8A4" w:rsidRDefault="4B77B6B6" w14:paraId="7E121C94" w14:textId="5A2B819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ds_agenda</w:t>
      </w:r>
      <w:proofErr w:type="spellEnd"/>
      <w:r w:rsidRPr="006C7663">
        <w:rPr>
          <w:lang w:val="en-US"/>
        </w:rPr>
        <w:t xml:space="preserve"> varchar(50),</w:t>
      </w:r>
    </w:p>
    <w:p w:rsidRPr="006C7663" w:rsidR="00831F9F" w:rsidP="5A9BA8A4" w:rsidRDefault="4B77B6B6" w14:paraId="1C23CF0C" w14:textId="23BC2148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cd_usuario</w:t>
      </w:r>
      <w:proofErr w:type="spellEnd"/>
      <w:r w:rsidRPr="006C7663">
        <w:rPr>
          <w:lang w:val="en-US"/>
        </w:rPr>
        <w:t xml:space="preserve"> int not null,</w:t>
      </w:r>
    </w:p>
    <w:p w:rsidRPr="006C7663" w:rsidR="00831F9F" w:rsidP="5A9BA8A4" w:rsidRDefault="4B77B6B6" w14:paraId="52D4DBA0" w14:textId="766C9150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PK_agenda</w:t>
      </w:r>
      <w:proofErr w:type="spellEnd"/>
      <w:r w:rsidRPr="006C7663">
        <w:rPr>
          <w:lang w:val="en-US"/>
        </w:rPr>
        <w:t xml:space="preserve"> primary key(</w:t>
      </w:r>
      <w:proofErr w:type="spellStart"/>
      <w:r w:rsidRPr="006C7663">
        <w:rPr>
          <w:lang w:val="en-US"/>
        </w:rPr>
        <w:t>cd_agenda</w:t>
      </w:r>
      <w:proofErr w:type="spellEnd"/>
      <w:r w:rsidRPr="006C7663">
        <w:rPr>
          <w:lang w:val="en-US"/>
        </w:rPr>
        <w:t>),</w:t>
      </w:r>
    </w:p>
    <w:p w:rsidRPr="006C7663" w:rsidR="00831F9F" w:rsidP="5A9BA8A4" w:rsidRDefault="4B77B6B6" w14:paraId="1A80D065" w14:textId="0FBC8571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FK_usuario</w:t>
      </w:r>
      <w:proofErr w:type="spellEnd"/>
      <w:r w:rsidRPr="006C7663">
        <w:rPr>
          <w:lang w:val="en-US"/>
        </w:rPr>
        <w:t xml:space="preserve"> foreign key(</w:t>
      </w:r>
      <w:proofErr w:type="spellStart"/>
      <w:r w:rsidRPr="006C7663">
        <w:rPr>
          <w:lang w:val="en-US"/>
        </w:rPr>
        <w:t>cd_usuario</w:t>
      </w:r>
      <w:proofErr w:type="spellEnd"/>
      <w:r w:rsidRPr="006C7663">
        <w:rPr>
          <w:lang w:val="en-US"/>
        </w:rPr>
        <w:t xml:space="preserve">) references </w:t>
      </w:r>
      <w:proofErr w:type="spellStart"/>
      <w:r w:rsidRPr="006C7663">
        <w:rPr>
          <w:lang w:val="en-US"/>
        </w:rPr>
        <w:t>usuario</w:t>
      </w:r>
      <w:proofErr w:type="spellEnd"/>
      <w:r w:rsidRPr="006C7663">
        <w:rPr>
          <w:lang w:val="en-US"/>
        </w:rPr>
        <w:t>(</w:t>
      </w:r>
      <w:proofErr w:type="spellStart"/>
      <w:r w:rsidRPr="006C7663">
        <w:rPr>
          <w:lang w:val="en-US"/>
        </w:rPr>
        <w:t>cd_usuario</w:t>
      </w:r>
      <w:proofErr w:type="spellEnd"/>
      <w:r w:rsidRPr="006C7663">
        <w:rPr>
          <w:lang w:val="en-US"/>
        </w:rPr>
        <w:t>)</w:t>
      </w:r>
    </w:p>
    <w:p w:rsidRPr="006C7663" w:rsidR="00831F9F" w:rsidP="5A9BA8A4" w:rsidRDefault="4B77B6B6" w14:paraId="1FC0F703" w14:textId="426F332D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>);</w:t>
      </w:r>
    </w:p>
    <w:p w:rsidRPr="006C7663" w:rsidR="00831F9F" w:rsidP="5A9BA8A4" w:rsidRDefault="4B77B6B6" w14:paraId="79636B88" w14:textId="09BBFABA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 </w:t>
      </w:r>
    </w:p>
    <w:p w:rsidRPr="006C7663" w:rsidR="00831F9F" w:rsidP="5A9BA8A4" w:rsidRDefault="4B77B6B6" w14:paraId="536225D3" w14:textId="7B54291D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create table </w:t>
      </w:r>
      <w:proofErr w:type="spellStart"/>
      <w:r w:rsidRPr="006C7663">
        <w:rPr>
          <w:lang w:val="en-US"/>
        </w:rPr>
        <w:t>inscricao</w:t>
      </w:r>
      <w:proofErr w:type="spellEnd"/>
      <w:r w:rsidRPr="006C7663">
        <w:rPr>
          <w:lang w:val="en-US"/>
        </w:rPr>
        <w:t>(</w:t>
      </w:r>
    </w:p>
    <w:p w:rsidRPr="006C7663" w:rsidR="00831F9F" w:rsidP="5A9BA8A4" w:rsidRDefault="4B77B6B6" w14:paraId="19040222" w14:textId="2F70A1B7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cd_inscricao</w:t>
      </w:r>
      <w:proofErr w:type="spellEnd"/>
      <w:r w:rsidRPr="006C7663">
        <w:rPr>
          <w:lang w:val="en-US"/>
        </w:rPr>
        <w:t xml:space="preserve"> int not null,</w:t>
      </w:r>
    </w:p>
    <w:p w:rsidRPr="006C7663" w:rsidR="00831F9F" w:rsidP="5A9BA8A4" w:rsidRDefault="4B77B6B6" w14:paraId="2A1BB853" w14:textId="58B41766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dt_inscricao</w:t>
      </w:r>
      <w:proofErr w:type="spellEnd"/>
      <w:r w:rsidRPr="006C7663">
        <w:rPr>
          <w:lang w:val="en-US"/>
        </w:rPr>
        <w:t xml:space="preserve"> date not null,</w:t>
      </w:r>
    </w:p>
    <w:p w:rsidRPr="006C7663" w:rsidR="00831F9F" w:rsidP="5A9BA8A4" w:rsidRDefault="4B77B6B6" w14:paraId="506AB1CE" w14:textId="7D85B552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hr_inicio</w:t>
      </w:r>
      <w:proofErr w:type="spellEnd"/>
      <w:r w:rsidRPr="006C7663">
        <w:rPr>
          <w:lang w:val="en-US"/>
        </w:rPr>
        <w:t xml:space="preserve"> datetime not null,</w:t>
      </w:r>
    </w:p>
    <w:p w:rsidRPr="006C7663" w:rsidR="00831F9F" w:rsidP="5A9BA8A4" w:rsidRDefault="4B77B6B6" w14:paraId="40D4FC58" w14:textId="5B2C0F00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hr_sim</w:t>
      </w:r>
      <w:proofErr w:type="spellEnd"/>
      <w:r w:rsidRPr="006C7663">
        <w:rPr>
          <w:lang w:val="en-US"/>
        </w:rPr>
        <w:t xml:space="preserve"> datetime not null,</w:t>
      </w:r>
    </w:p>
    <w:p w:rsidRPr="006C7663" w:rsidR="00831F9F" w:rsidP="5A9BA8A4" w:rsidRDefault="4B77B6B6" w14:paraId="0DC24B02" w14:textId="29605ADE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cd_evento</w:t>
      </w:r>
      <w:proofErr w:type="spellEnd"/>
      <w:r w:rsidRPr="006C7663">
        <w:rPr>
          <w:lang w:val="en-US"/>
        </w:rPr>
        <w:t xml:space="preserve"> int not null,</w:t>
      </w:r>
    </w:p>
    <w:p w:rsidRPr="006C7663" w:rsidR="00831F9F" w:rsidP="5A9BA8A4" w:rsidRDefault="4B77B6B6" w14:paraId="655B4AA8" w14:textId="7BF0C0F5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cd_agenda</w:t>
      </w:r>
      <w:proofErr w:type="spellEnd"/>
      <w:r w:rsidRPr="006C7663">
        <w:rPr>
          <w:lang w:val="en-US"/>
        </w:rPr>
        <w:t xml:space="preserve"> int not null,</w:t>
      </w:r>
    </w:p>
    <w:p w:rsidRPr="006C7663" w:rsidR="00831F9F" w:rsidP="5A9BA8A4" w:rsidRDefault="4B77B6B6" w14:paraId="658D1D1A" w14:textId="255C6A86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PK_inscricao</w:t>
      </w:r>
      <w:proofErr w:type="spellEnd"/>
      <w:r w:rsidRPr="006C7663">
        <w:rPr>
          <w:lang w:val="en-US"/>
        </w:rPr>
        <w:t xml:space="preserve"> primary key(</w:t>
      </w:r>
      <w:proofErr w:type="spellStart"/>
      <w:r w:rsidRPr="006C7663">
        <w:rPr>
          <w:lang w:val="en-US"/>
        </w:rPr>
        <w:t>cd_inscricao</w:t>
      </w:r>
      <w:proofErr w:type="spellEnd"/>
      <w:r w:rsidRPr="006C7663">
        <w:rPr>
          <w:lang w:val="en-US"/>
        </w:rPr>
        <w:t>),</w:t>
      </w:r>
    </w:p>
    <w:p w:rsidRPr="006C7663" w:rsidR="00831F9F" w:rsidP="5A9BA8A4" w:rsidRDefault="4B77B6B6" w14:paraId="60053C72" w14:textId="6470B6EF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FK_evento</w:t>
      </w:r>
      <w:proofErr w:type="spellEnd"/>
      <w:r w:rsidRPr="006C7663">
        <w:rPr>
          <w:lang w:val="en-US"/>
        </w:rPr>
        <w:t xml:space="preserve"> foreign key(</w:t>
      </w:r>
      <w:proofErr w:type="spellStart"/>
      <w:r w:rsidRPr="006C7663">
        <w:rPr>
          <w:lang w:val="en-US"/>
        </w:rPr>
        <w:t>cd_evento</w:t>
      </w:r>
      <w:proofErr w:type="spellEnd"/>
      <w:r w:rsidRPr="006C7663">
        <w:rPr>
          <w:lang w:val="en-US"/>
        </w:rPr>
        <w:t xml:space="preserve">) references </w:t>
      </w:r>
      <w:proofErr w:type="spellStart"/>
      <w:r w:rsidRPr="006C7663">
        <w:rPr>
          <w:lang w:val="en-US"/>
        </w:rPr>
        <w:t>evento</w:t>
      </w:r>
      <w:proofErr w:type="spellEnd"/>
      <w:r w:rsidRPr="006C7663">
        <w:rPr>
          <w:lang w:val="en-US"/>
        </w:rPr>
        <w:t>(</w:t>
      </w:r>
      <w:proofErr w:type="spellStart"/>
      <w:r w:rsidRPr="006C7663">
        <w:rPr>
          <w:lang w:val="en-US"/>
        </w:rPr>
        <w:t>cd_evento</w:t>
      </w:r>
      <w:proofErr w:type="spellEnd"/>
      <w:r w:rsidRPr="006C7663">
        <w:rPr>
          <w:lang w:val="en-US"/>
        </w:rPr>
        <w:t>),</w:t>
      </w:r>
    </w:p>
    <w:p w:rsidRPr="006C7663" w:rsidR="00831F9F" w:rsidP="5A9BA8A4" w:rsidRDefault="4B77B6B6" w14:paraId="60366C85" w14:textId="50980A10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FK_agenda</w:t>
      </w:r>
      <w:proofErr w:type="spellEnd"/>
      <w:r w:rsidRPr="006C7663">
        <w:rPr>
          <w:lang w:val="en-US"/>
        </w:rPr>
        <w:t xml:space="preserve"> foreign key(</w:t>
      </w:r>
      <w:proofErr w:type="spellStart"/>
      <w:r w:rsidRPr="006C7663">
        <w:rPr>
          <w:lang w:val="en-US"/>
        </w:rPr>
        <w:t>cd_agenda</w:t>
      </w:r>
      <w:proofErr w:type="spellEnd"/>
      <w:r w:rsidRPr="006C7663">
        <w:rPr>
          <w:lang w:val="en-US"/>
        </w:rPr>
        <w:t>) references agenda(</w:t>
      </w:r>
      <w:proofErr w:type="spellStart"/>
      <w:r w:rsidRPr="006C7663">
        <w:rPr>
          <w:lang w:val="en-US"/>
        </w:rPr>
        <w:t>cd_agenda</w:t>
      </w:r>
      <w:proofErr w:type="spellEnd"/>
      <w:r w:rsidRPr="006C7663">
        <w:rPr>
          <w:lang w:val="en-US"/>
        </w:rPr>
        <w:t>)</w:t>
      </w:r>
    </w:p>
    <w:p w:rsidRPr="006C7663" w:rsidR="00831F9F" w:rsidP="5A9BA8A4" w:rsidRDefault="4B77B6B6" w14:paraId="68CEDB42" w14:textId="53DEAE6F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>);</w:t>
      </w:r>
    </w:p>
    <w:p w:rsidRPr="006C7663" w:rsidR="00831F9F" w:rsidP="5A9BA8A4" w:rsidRDefault="4B77B6B6" w14:paraId="03F949B6" w14:textId="40FF20C9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 </w:t>
      </w:r>
    </w:p>
    <w:p w:rsidRPr="006C7663" w:rsidR="00831F9F" w:rsidP="5A9BA8A4" w:rsidRDefault="4B77B6B6" w14:paraId="0A70415A" w14:textId="2B3BD4F9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create table </w:t>
      </w:r>
      <w:proofErr w:type="spellStart"/>
      <w:r w:rsidRPr="006C7663">
        <w:rPr>
          <w:lang w:val="en-US"/>
        </w:rPr>
        <w:t>certificado</w:t>
      </w:r>
      <w:proofErr w:type="spellEnd"/>
      <w:r w:rsidRPr="006C7663">
        <w:rPr>
          <w:lang w:val="en-US"/>
        </w:rPr>
        <w:t>(</w:t>
      </w:r>
    </w:p>
    <w:p w:rsidRPr="006C7663" w:rsidR="00831F9F" w:rsidP="5A9BA8A4" w:rsidRDefault="4B77B6B6" w14:paraId="603D1F2F" w14:textId="4DC0AFDD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cd_certificado</w:t>
      </w:r>
      <w:proofErr w:type="spellEnd"/>
      <w:r w:rsidRPr="006C7663">
        <w:rPr>
          <w:lang w:val="en-US"/>
        </w:rPr>
        <w:t xml:space="preserve"> int not null,</w:t>
      </w:r>
    </w:p>
    <w:p w:rsidRPr="006C7663" w:rsidR="00831F9F" w:rsidP="5A9BA8A4" w:rsidRDefault="4B77B6B6" w14:paraId="0316A809" w14:textId="1A4129C6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nm_pessoa</w:t>
      </w:r>
      <w:proofErr w:type="spellEnd"/>
      <w:r w:rsidRPr="006C7663">
        <w:rPr>
          <w:lang w:val="en-US"/>
        </w:rPr>
        <w:t xml:space="preserve"> varchar(50) not null,</w:t>
      </w:r>
    </w:p>
    <w:p w:rsidRPr="006C7663" w:rsidR="00831F9F" w:rsidP="5A9BA8A4" w:rsidRDefault="4B77B6B6" w14:paraId="439761B1" w14:textId="3F688439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nm_certificante</w:t>
      </w:r>
      <w:proofErr w:type="spellEnd"/>
      <w:r w:rsidRPr="006C7663">
        <w:rPr>
          <w:lang w:val="en-US"/>
        </w:rPr>
        <w:t xml:space="preserve"> varchar(50) not null,</w:t>
      </w:r>
    </w:p>
    <w:p w:rsidRPr="006C7663" w:rsidR="00831F9F" w:rsidP="5A9BA8A4" w:rsidRDefault="4B77B6B6" w14:paraId="1BCE1B89" w14:textId="31B382B5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ds_certificado</w:t>
      </w:r>
      <w:proofErr w:type="spellEnd"/>
      <w:r w:rsidRPr="006C7663">
        <w:rPr>
          <w:lang w:val="en-US"/>
        </w:rPr>
        <w:t xml:space="preserve"> varchar(150),</w:t>
      </w:r>
    </w:p>
    <w:p w:rsidRPr="006C7663" w:rsidR="00831F9F" w:rsidP="5A9BA8A4" w:rsidRDefault="4B77B6B6" w14:paraId="546F89D8" w14:textId="54F85C1D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hr_carga</w:t>
      </w:r>
      <w:proofErr w:type="spellEnd"/>
      <w:r w:rsidRPr="006C7663">
        <w:rPr>
          <w:lang w:val="en-US"/>
        </w:rPr>
        <w:t xml:space="preserve"> time not null,</w:t>
      </w:r>
    </w:p>
    <w:p w:rsidRPr="006C7663" w:rsidR="00831F9F" w:rsidP="5A9BA8A4" w:rsidRDefault="4B77B6B6" w14:paraId="3681FD64" w14:textId="5CE5B05A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ass_certificado</w:t>
      </w:r>
      <w:proofErr w:type="spellEnd"/>
      <w:r w:rsidRPr="006C7663">
        <w:rPr>
          <w:lang w:val="en-US"/>
        </w:rPr>
        <w:t xml:space="preserve"> </w:t>
      </w:r>
      <w:proofErr w:type="spellStart"/>
      <w:r w:rsidRPr="006C7663">
        <w:rPr>
          <w:lang w:val="en-US"/>
        </w:rPr>
        <w:t>longblob</w:t>
      </w:r>
      <w:proofErr w:type="spellEnd"/>
      <w:r w:rsidRPr="006C7663">
        <w:rPr>
          <w:lang w:val="en-US"/>
        </w:rPr>
        <w:t xml:space="preserve"> not null,</w:t>
      </w:r>
    </w:p>
    <w:p w:rsidRPr="006C7663" w:rsidR="00831F9F" w:rsidP="5A9BA8A4" w:rsidRDefault="4B77B6B6" w14:paraId="2D98E9FA" w14:textId="47355C4E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cd_validacao</w:t>
      </w:r>
      <w:proofErr w:type="spellEnd"/>
      <w:r w:rsidRPr="006C7663">
        <w:rPr>
          <w:lang w:val="en-US"/>
        </w:rPr>
        <w:t xml:space="preserve"> int not null,</w:t>
      </w:r>
    </w:p>
    <w:p w:rsidRPr="006C7663" w:rsidR="00831F9F" w:rsidP="5A9BA8A4" w:rsidRDefault="4B77B6B6" w14:paraId="1AC5E9AA" w14:textId="2D988EFE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cd_inscricao</w:t>
      </w:r>
      <w:proofErr w:type="spellEnd"/>
      <w:r w:rsidRPr="006C7663">
        <w:rPr>
          <w:lang w:val="en-US"/>
        </w:rPr>
        <w:t xml:space="preserve"> int not null,</w:t>
      </w:r>
    </w:p>
    <w:p w:rsidR="00831F9F" w:rsidP="5A9BA8A4" w:rsidRDefault="4B77B6B6" w14:paraId="77447D49" w14:textId="4820C126">
      <w:pPr>
        <w:widowControl/>
        <w:spacing w:line="240" w:lineRule="auto"/>
      </w:pPr>
      <w:r>
        <w:t>constraint PK_certificado primary key(cd_certificado),</w:t>
      </w:r>
    </w:p>
    <w:p w:rsidR="00831F9F" w:rsidP="5A9BA8A4" w:rsidRDefault="4B77B6B6" w14:paraId="3FE7BEBF" w14:textId="22B3BD5D">
      <w:pPr>
        <w:widowControl/>
        <w:spacing w:line="240" w:lineRule="auto"/>
      </w:pPr>
      <w:r>
        <w:t>constraint FK_inscricao foreign key(cd_inscricao) references inscricao(cd_inscricao)</w:t>
      </w:r>
    </w:p>
    <w:p w:rsidR="00831F9F" w:rsidP="5A9BA8A4" w:rsidRDefault="4B77B6B6" w14:paraId="16FD2CA1" w14:textId="0514B97C">
      <w:pPr>
        <w:widowControl/>
        <w:spacing w:line="240" w:lineRule="auto"/>
      </w:pPr>
      <w:r>
        <w:t>);</w:t>
      </w:r>
    </w:p>
    <w:p w:rsidR="009C2C13" w:rsidP="5A9BA8A4" w:rsidRDefault="009C2C13" w14:paraId="071C779B" w14:textId="6A253991">
      <w:pPr>
        <w:widowControl/>
        <w:spacing w:line="240" w:lineRule="auto"/>
      </w:pPr>
    </w:p>
    <w:p w:rsidR="009C2C13" w:rsidP="5A9BA8A4" w:rsidRDefault="009C2C13" w14:paraId="311E5BB9" w14:textId="74B19F32">
      <w:pPr>
        <w:widowControl/>
        <w:spacing w:line="240" w:lineRule="auto"/>
      </w:pPr>
    </w:p>
    <w:p w:rsidR="009C2C13" w:rsidP="5A9BA8A4" w:rsidRDefault="009C2C13" w14:paraId="5D353CF2" w14:textId="5E6FEC73">
      <w:pPr>
        <w:widowControl/>
        <w:spacing w:line="240" w:lineRule="auto"/>
      </w:pPr>
    </w:p>
    <w:p w:rsidR="009C2C13" w:rsidP="5A9BA8A4" w:rsidRDefault="009C2C13" w14:paraId="06CEDE22" w14:textId="492C7679">
      <w:pPr>
        <w:widowControl/>
        <w:spacing w:line="240" w:lineRule="auto"/>
      </w:pPr>
    </w:p>
    <w:p w:rsidR="009C2C13" w:rsidP="5A9BA8A4" w:rsidRDefault="009C2C13" w14:paraId="49C9DBAB" w14:textId="5FFD158C">
      <w:pPr>
        <w:widowControl/>
        <w:spacing w:line="240" w:lineRule="auto"/>
      </w:pPr>
    </w:p>
    <w:p w:rsidR="009C2C13" w:rsidP="5A9BA8A4" w:rsidRDefault="009C2C13" w14:paraId="0B308151" w14:textId="5EDDB1A7">
      <w:pPr>
        <w:widowControl/>
        <w:spacing w:line="240" w:lineRule="auto"/>
      </w:pPr>
    </w:p>
    <w:p w:rsidR="009C2C13" w:rsidP="5A9BA8A4" w:rsidRDefault="009C2C13" w14:paraId="79F53A77" w14:textId="4FD0EF86">
      <w:pPr>
        <w:widowControl/>
        <w:spacing w:line="240" w:lineRule="auto"/>
      </w:pPr>
    </w:p>
    <w:p w:rsidR="009C2C13" w:rsidP="5A9BA8A4" w:rsidRDefault="009C2C13" w14:paraId="1D81D11B" w14:textId="183FC217">
      <w:pPr>
        <w:widowControl/>
        <w:spacing w:line="240" w:lineRule="auto"/>
      </w:pPr>
    </w:p>
    <w:p w:rsidR="009C2C13" w:rsidP="5A9BA8A4" w:rsidRDefault="009C2C13" w14:paraId="6105B88E" w14:textId="33861560">
      <w:pPr>
        <w:widowControl/>
        <w:spacing w:line="240" w:lineRule="auto"/>
      </w:pPr>
    </w:p>
    <w:p w:rsidR="009C2C13" w:rsidP="5A9BA8A4" w:rsidRDefault="009C2C13" w14:paraId="39EECC08" w14:textId="191625AD">
      <w:pPr>
        <w:widowControl/>
        <w:spacing w:line="240" w:lineRule="auto"/>
      </w:pPr>
    </w:p>
    <w:p w:rsidR="009C2C13" w:rsidP="5A9BA8A4" w:rsidRDefault="009C2C13" w14:paraId="01B01E5D" w14:textId="5C899852">
      <w:pPr>
        <w:widowControl/>
        <w:spacing w:line="240" w:lineRule="auto"/>
      </w:pPr>
    </w:p>
    <w:p w:rsidR="009C2C13" w:rsidP="5A9BA8A4" w:rsidRDefault="009C2C13" w14:paraId="25A56705" w14:textId="556E0481">
      <w:pPr>
        <w:widowControl/>
        <w:spacing w:line="240" w:lineRule="auto"/>
      </w:pPr>
    </w:p>
    <w:p w:rsidR="009C2C13" w:rsidP="5A9BA8A4" w:rsidRDefault="009C2C13" w14:paraId="78AFB2F5" w14:textId="07716901">
      <w:pPr>
        <w:widowControl/>
        <w:spacing w:line="240" w:lineRule="auto"/>
      </w:pPr>
    </w:p>
    <w:p w:rsidR="009C2C13" w:rsidP="5A9BA8A4" w:rsidRDefault="009C2C13" w14:paraId="24D5F28E" w14:textId="3EC6E4FD">
      <w:pPr>
        <w:widowControl/>
        <w:spacing w:line="240" w:lineRule="auto"/>
      </w:pPr>
    </w:p>
    <w:p w:rsidR="009C2C13" w:rsidP="5A9BA8A4" w:rsidRDefault="009C2C13" w14:paraId="6F4B889C" w14:textId="3FC4CC8C">
      <w:pPr>
        <w:widowControl/>
        <w:spacing w:line="240" w:lineRule="auto"/>
      </w:pPr>
    </w:p>
    <w:p w:rsidR="009C2C13" w:rsidP="5A9BA8A4" w:rsidRDefault="009C2C13" w14:paraId="7BE7E4B5" w14:textId="0A3DE965">
      <w:pPr>
        <w:widowControl/>
        <w:spacing w:line="240" w:lineRule="auto"/>
      </w:pPr>
    </w:p>
    <w:p w:rsidR="009C2C13" w:rsidP="5A9BA8A4" w:rsidRDefault="009C2C13" w14:paraId="042F8211" w14:textId="2D9D6665">
      <w:pPr>
        <w:widowControl/>
        <w:spacing w:line="240" w:lineRule="auto"/>
      </w:pPr>
    </w:p>
    <w:p w:rsidR="009C2C13" w:rsidP="5A9BA8A4" w:rsidRDefault="009C2C13" w14:paraId="0A6E0E95" w14:textId="3B320E18">
      <w:pPr>
        <w:widowControl/>
        <w:spacing w:line="240" w:lineRule="auto"/>
      </w:pPr>
    </w:p>
    <w:p w:rsidR="009C2C13" w:rsidP="5A9BA8A4" w:rsidRDefault="009C2C13" w14:paraId="0A538FC1" w14:textId="42BE9B35">
      <w:pPr>
        <w:widowControl/>
        <w:spacing w:line="240" w:lineRule="auto"/>
      </w:pPr>
    </w:p>
    <w:p w:rsidR="009C2C13" w:rsidP="5A9BA8A4" w:rsidRDefault="009C2C13" w14:paraId="25550DA8" w14:textId="4AF9B1DC">
      <w:pPr>
        <w:widowControl/>
        <w:spacing w:line="240" w:lineRule="auto"/>
      </w:pPr>
    </w:p>
    <w:p w:rsidR="009C2C13" w:rsidP="5A9BA8A4" w:rsidRDefault="009C2C13" w14:paraId="682917DE" w14:textId="0B857C6A">
      <w:pPr>
        <w:widowControl/>
        <w:spacing w:line="240" w:lineRule="auto"/>
      </w:pPr>
    </w:p>
    <w:p w:rsidR="009C2C13" w:rsidP="5A9BA8A4" w:rsidRDefault="009C2C13" w14:paraId="1B029D0A" w14:textId="4E4F5AC1">
      <w:pPr>
        <w:widowControl/>
        <w:spacing w:line="240" w:lineRule="auto"/>
      </w:pPr>
    </w:p>
    <w:p w:rsidR="009C2C13" w:rsidP="5A9BA8A4" w:rsidRDefault="009C2C13" w14:paraId="55597AF3" w14:textId="64CE9823">
      <w:pPr>
        <w:widowControl/>
        <w:spacing w:line="240" w:lineRule="auto"/>
      </w:pPr>
    </w:p>
    <w:p w:rsidR="009C2C13" w:rsidP="5A9BA8A4" w:rsidRDefault="009C2C13" w14:paraId="64AF6B14" w14:textId="77777777">
      <w:pPr>
        <w:widowControl/>
        <w:spacing w:line="240" w:lineRule="auto"/>
      </w:pPr>
    </w:p>
    <w:p w:rsidR="00831F9F" w:rsidRDefault="00831F9F" w14:paraId="406AC277" w14:textId="4E5FDAE0">
      <w:pPr>
        <w:widowControl/>
        <w:spacing w:line="240" w:lineRule="auto"/>
      </w:pPr>
    </w:p>
    <w:p w:rsidRPr="00565C67" w:rsidR="00565C67" w:rsidP="00565C67" w:rsidRDefault="57F9399C" w14:paraId="220A1152" w14:textId="355BA4BE">
      <w:pPr>
        <w:pStyle w:val="Ttulo1"/>
      </w:pPr>
      <w:bookmarkStart w:name="_Toc110341118" w:id="65"/>
      <w:r>
        <w:t>Implementação das Páginas Web</w:t>
      </w:r>
      <w:bookmarkEnd w:id="65"/>
      <w:r>
        <w:t xml:space="preserve"> </w:t>
      </w:r>
    </w:p>
    <w:p w:rsidR="009C2C13" w:rsidP="6418ABFE" w:rsidRDefault="6AF4D8ED" w14:paraId="1FA7D7F6" w14:textId="06DAB9D6">
      <w:pPr>
        <w:pStyle w:val="Ttulo2"/>
      </w:pPr>
      <w:bookmarkStart w:name="_Toc110341119" w:id="66"/>
      <w:r>
        <w:t>Implementação do Front-End</w:t>
      </w:r>
      <w:bookmarkEnd w:id="66"/>
    </w:p>
    <w:p w:rsidRPr="009C2C13" w:rsidR="009C2C13" w:rsidP="009C2C13" w:rsidRDefault="009C2C13" w14:paraId="1018022A" w14:textId="77777777"/>
    <w:p w:rsidR="0869EF6F" w:rsidP="6418ABFE" w:rsidRDefault="0869EF6F" w14:paraId="7A9C8B51" w14:textId="744A6933">
      <w:pPr>
        <w:pStyle w:val="Ttulo2"/>
      </w:pPr>
      <w:r>
        <w:t>Design Digital</w:t>
      </w:r>
    </w:p>
    <w:p w:rsidR="6418ABFE" w:rsidP="6418ABFE" w:rsidRDefault="6418ABFE" w14:paraId="50AB8EA5" w14:textId="6DA10D13"/>
    <w:p w:rsidR="119699D5" w:rsidP="6418ABFE" w:rsidRDefault="119699D5" w14:paraId="202D5D12" w14:textId="27F0E5F6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  <w:r w:rsidRPr="6418ABFE">
        <w:rPr>
          <w:rFonts w:eastAsia="Calibri" w:cs="Arial"/>
          <w:i/>
          <w:iCs/>
          <w:color w:val="44546A" w:themeColor="text2"/>
          <w:sz w:val="18"/>
          <w:szCs w:val="18"/>
        </w:rPr>
        <w:t>Figura 16 Homepage para um usuário que ainda não está logado</w:t>
      </w:r>
    </w:p>
    <w:p w:rsidR="6418ABFE" w:rsidP="009C2C13" w:rsidRDefault="119699D5" w14:paraId="7B1FD79A" w14:textId="1D533341">
      <w:pPr>
        <w:tabs>
          <w:tab w:val="center" w:pos="2339"/>
        </w:tabs>
        <w:spacing w:after="160" w:line="259" w:lineRule="auto"/>
        <w:ind w:left="720"/>
        <w:jc w:val="center"/>
        <w:rPr>
          <w:rFonts w:eastAsia="Calibri" w:cs="Arial"/>
          <w:color w:val="000000" w:themeColor="text1"/>
        </w:rPr>
      </w:pPr>
      <w:r>
        <w:rPr>
          <w:noProof/>
        </w:rPr>
        <w:drawing>
          <wp:inline distT="0" distB="0" distL="0" distR="0" wp14:anchorId="21BF5433" wp14:editId="6E5C1879">
            <wp:extent cx="3942000" cy="3967200"/>
            <wp:effectExtent l="0" t="0" r="1905" b="0"/>
            <wp:docPr id="214616738" name="Picture 726582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58205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000" cy="39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13" w:rsidP="009C2C13" w:rsidRDefault="009C2C13" w14:paraId="1BE21431" w14:textId="4B2D4B88">
      <w:pPr>
        <w:tabs>
          <w:tab w:val="center" w:pos="2339"/>
        </w:tabs>
        <w:spacing w:after="160" w:line="259" w:lineRule="auto"/>
        <w:ind w:left="720"/>
        <w:jc w:val="center"/>
        <w:rPr>
          <w:rFonts w:eastAsia="Calibri" w:cs="Arial"/>
          <w:color w:val="000000" w:themeColor="text1"/>
        </w:rPr>
      </w:pPr>
    </w:p>
    <w:p w:rsidR="009C2C13" w:rsidP="009C2C13" w:rsidRDefault="009C2C13" w14:paraId="23B76EEF" w14:textId="4F278816">
      <w:pPr>
        <w:tabs>
          <w:tab w:val="center" w:pos="2339"/>
        </w:tabs>
        <w:spacing w:after="160" w:line="259" w:lineRule="auto"/>
        <w:ind w:left="720"/>
        <w:jc w:val="center"/>
        <w:rPr>
          <w:rFonts w:eastAsia="Calibri" w:cs="Arial"/>
          <w:color w:val="000000" w:themeColor="text1"/>
        </w:rPr>
      </w:pPr>
    </w:p>
    <w:p w:rsidR="009C2C13" w:rsidP="009C2C13" w:rsidRDefault="009C2C13" w14:paraId="3A9C95D9" w14:textId="242D8837">
      <w:pPr>
        <w:tabs>
          <w:tab w:val="center" w:pos="2339"/>
        </w:tabs>
        <w:spacing w:after="160" w:line="259" w:lineRule="auto"/>
        <w:ind w:left="720"/>
        <w:jc w:val="center"/>
        <w:rPr>
          <w:rFonts w:eastAsia="Calibri" w:cs="Arial"/>
          <w:color w:val="000000" w:themeColor="text1"/>
        </w:rPr>
      </w:pPr>
    </w:p>
    <w:p w:rsidR="009C2C13" w:rsidP="009C2C13" w:rsidRDefault="009C2C13" w14:paraId="01CF6C6B" w14:textId="0D7EEE76">
      <w:pPr>
        <w:tabs>
          <w:tab w:val="center" w:pos="2339"/>
        </w:tabs>
        <w:spacing w:after="160" w:line="259" w:lineRule="auto"/>
        <w:ind w:left="720"/>
        <w:jc w:val="center"/>
        <w:rPr>
          <w:rFonts w:eastAsia="Calibri" w:cs="Arial"/>
          <w:color w:val="000000" w:themeColor="text1"/>
        </w:rPr>
      </w:pPr>
    </w:p>
    <w:p w:rsidR="009C2C13" w:rsidP="009C2C13" w:rsidRDefault="009C2C13" w14:paraId="598ED113" w14:textId="56F7BD30">
      <w:pPr>
        <w:tabs>
          <w:tab w:val="center" w:pos="2339"/>
        </w:tabs>
        <w:spacing w:after="160" w:line="259" w:lineRule="auto"/>
        <w:ind w:left="720"/>
        <w:jc w:val="center"/>
        <w:rPr>
          <w:rFonts w:eastAsia="Calibri" w:cs="Arial"/>
          <w:color w:val="000000" w:themeColor="text1"/>
        </w:rPr>
      </w:pPr>
    </w:p>
    <w:p w:rsidR="009C2C13" w:rsidP="009C2C13" w:rsidRDefault="009C2C13" w14:paraId="7921BADE" w14:textId="1E0ACE16">
      <w:pPr>
        <w:tabs>
          <w:tab w:val="center" w:pos="2339"/>
        </w:tabs>
        <w:spacing w:after="160" w:line="259" w:lineRule="auto"/>
        <w:ind w:left="720"/>
        <w:jc w:val="center"/>
        <w:rPr>
          <w:rFonts w:eastAsia="Calibri" w:cs="Arial"/>
          <w:color w:val="000000" w:themeColor="text1"/>
        </w:rPr>
      </w:pPr>
    </w:p>
    <w:p w:rsidR="009C2C13" w:rsidP="009C2C13" w:rsidRDefault="009C2C13" w14:paraId="1F90EA27" w14:textId="15738A93">
      <w:pPr>
        <w:tabs>
          <w:tab w:val="center" w:pos="2339"/>
        </w:tabs>
        <w:spacing w:after="160" w:line="259" w:lineRule="auto"/>
        <w:ind w:left="720"/>
        <w:jc w:val="center"/>
        <w:rPr>
          <w:rFonts w:eastAsia="Calibri" w:cs="Arial"/>
          <w:color w:val="000000" w:themeColor="text1"/>
        </w:rPr>
      </w:pPr>
    </w:p>
    <w:p w:rsidR="009C2C13" w:rsidP="009C2C13" w:rsidRDefault="009C2C13" w14:paraId="0C97E9EB" w14:textId="3AF59EE8">
      <w:pPr>
        <w:tabs>
          <w:tab w:val="center" w:pos="2339"/>
        </w:tabs>
        <w:spacing w:after="160" w:line="259" w:lineRule="auto"/>
        <w:ind w:left="720"/>
        <w:jc w:val="center"/>
        <w:rPr>
          <w:rFonts w:eastAsia="Calibri" w:cs="Arial"/>
          <w:color w:val="000000" w:themeColor="text1"/>
        </w:rPr>
      </w:pPr>
    </w:p>
    <w:p w:rsidR="009C2C13" w:rsidP="009C2C13" w:rsidRDefault="009C2C13" w14:paraId="7BDE0F82" w14:textId="77777777">
      <w:pPr>
        <w:tabs>
          <w:tab w:val="center" w:pos="2339"/>
        </w:tabs>
        <w:spacing w:after="160" w:line="259" w:lineRule="auto"/>
        <w:ind w:left="720"/>
        <w:jc w:val="center"/>
        <w:rPr>
          <w:rFonts w:eastAsia="Calibri" w:cs="Arial"/>
          <w:color w:val="000000" w:themeColor="text1"/>
        </w:rPr>
      </w:pPr>
    </w:p>
    <w:p w:rsidR="6418ABFE" w:rsidP="6418ABFE" w:rsidRDefault="6418ABFE" w14:paraId="7030F9C8" w14:textId="61C51C77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:rsidR="119699D5" w:rsidP="6418ABFE" w:rsidRDefault="119699D5" w14:paraId="7DEDADBD" w14:textId="142ED3D3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  <w:r w:rsidRPr="6418ABFE">
        <w:rPr>
          <w:rFonts w:eastAsia="Calibri" w:cs="Arial"/>
          <w:i/>
          <w:iCs/>
          <w:color w:val="44546A" w:themeColor="text2"/>
          <w:sz w:val="18"/>
          <w:szCs w:val="18"/>
        </w:rPr>
        <w:t>Figura 17 Tela de login</w:t>
      </w:r>
    </w:p>
    <w:p w:rsidR="119699D5" w:rsidP="6418ABFE" w:rsidRDefault="119699D5" w14:paraId="24AA99B0" w14:textId="27F0E5F6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5E5D7B6E" wp14:editId="3A3F06AC">
            <wp:extent cx="4572000" cy="3028950"/>
            <wp:effectExtent l="0" t="0" r="0" b="0"/>
            <wp:docPr id="1209855159" name="Picture 1645542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554264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9699D5" w:rsidP="6418ABFE" w:rsidRDefault="119699D5" w14:paraId="1DBCC94F" w14:textId="27F0E5F6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  <w:r w:rsidRPr="6418ABFE">
        <w:rPr>
          <w:rFonts w:eastAsia="Calibri" w:cs="Arial"/>
          <w:i/>
          <w:iCs/>
          <w:color w:val="44546A" w:themeColor="text2"/>
          <w:sz w:val="18"/>
          <w:szCs w:val="18"/>
        </w:rPr>
        <w:t>Figura 18 Tela de cadastro, com a opção de inclusão caso seja um funcionário FATEC</w:t>
      </w:r>
    </w:p>
    <w:p w:rsidR="119699D5" w:rsidP="6418ABFE" w:rsidRDefault="119699D5" w14:paraId="71902CDF" w14:textId="27F0E5F6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015A7A7C" wp14:editId="2E06940C">
            <wp:extent cx="4572000" cy="3000375"/>
            <wp:effectExtent l="0" t="0" r="0" b="0"/>
            <wp:docPr id="1272054287" name="Picture 1801585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158507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18ABFE" w:rsidP="6418ABFE" w:rsidRDefault="6418ABFE" w14:paraId="18FED345" w14:textId="1105D747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009C2C13" w:rsidP="6418ABFE" w:rsidRDefault="009C2C13" w14:paraId="28208BBF" w14:textId="039DE6C5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009C2C13" w:rsidP="6418ABFE" w:rsidRDefault="009C2C13" w14:paraId="5BAAD8E0" w14:textId="444EE3E3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009C2C13" w:rsidP="6418ABFE" w:rsidRDefault="009C2C13" w14:paraId="2189657E" w14:textId="77777777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119699D5" w:rsidP="6418ABFE" w:rsidRDefault="119699D5" w14:paraId="3F048CED" w14:textId="27F0E5F6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  <w:r w:rsidRPr="6418ABFE">
        <w:rPr>
          <w:rFonts w:eastAsia="Calibri" w:cs="Arial"/>
          <w:i/>
          <w:iCs/>
          <w:color w:val="44546A" w:themeColor="text2"/>
          <w:sz w:val="18"/>
          <w:szCs w:val="18"/>
        </w:rPr>
        <w:t>Figura 19 Homepage de usuário logado</w:t>
      </w:r>
    </w:p>
    <w:p w:rsidR="119699D5" w:rsidP="6418ABFE" w:rsidRDefault="119699D5" w14:paraId="3BB4EB2E" w14:textId="24FE9938">
      <w:pPr>
        <w:tabs>
          <w:tab w:val="center" w:pos="2339"/>
        </w:tabs>
        <w:spacing w:after="160" w:line="259" w:lineRule="auto"/>
        <w:jc w:val="center"/>
      </w:pPr>
      <w:r>
        <w:rPr>
          <w:noProof/>
        </w:rPr>
        <w:drawing>
          <wp:inline distT="0" distB="0" distL="0" distR="0" wp14:anchorId="3FE3CEB2" wp14:editId="06D366B3">
            <wp:extent cx="3553420" cy="3629025"/>
            <wp:effectExtent l="0" t="0" r="9525" b="0"/>
            <wp:docPr id="650496743" name="Picture 839862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986229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111" cy="363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18ABFE" w:rsidP="6418ABFE" w:rsidRDefault="6418ABFE" w14:paraId="0DF19B3F" w14:textId="62D2772A">
      <w:pPr>
        <w:tabs>
          <w:tab w:val="center" w:pos="2339"/>
        </w:tabs>
        <w:spacing w:after="160" w:line="259" w:lineRule="auto"/>
        <w:jc w:val="center"/>
      </w:pPr>
    </w:p>
    <w:p w:rsidR="009C2C13" w:rsidP="6418ABFE" w:rsidRDefault="119699D5" w14:paraId="3621C7BB" w14:textId="77777777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  <w:r w:rsidRPr="6418ABFE">
        <w:rPr>
          <w:rFonts w:eastAsia="Calibri" w:cs="Arial"/>
          <w:i/>
          <w:iCs/>
          <w:color w:val="44546A" w:themeColor="text2"/>
          <w:sz w:val="18"/>
          <w:szCs w:val="18"/>
        </w:rPr>
        <w:t>Figura 20 Tela exibida ao clicar em um evento</w:t>
      </w:r>
    </w:p>
    <w:p w:rsidR="119699D5" w:rsidP="6418ABFE" w:rsidRDefault="119699D5" w14:paraId="011CBD7D" w14:textId="69FD5138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47193665" wp14:editId="5EE0ED53">
            <wp:extent cx="3562350" cy="3406498"/>
            <wp:effectExtent l="0" t="0" r="0" b="3810"/>
            <wp:docPr id="19383142" name="Picture 1236934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693474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376" cy="341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18ABFE" w:rsidP="009C2C13" w:rsidRDefault="6418ABFE" w14:paraId="346E6510" w14:textId="25DE0265">
      <w:pPr>
        <w:tabs>
          <w:tab w:val="center" w:pos="2339"/>
        </w:tabs>
        <w:spacing w:after="160" w:line="259" w:lineRule="auto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:rsidR="119699D5" w:rsidP="6418ABFE" w:rsidRDefault="119699D5" w14:paraId="57A5012C" w14:textId="27F0E5F6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  <w:r w:rsidRPr="6418ABFE">
        <w:rPr>
          <w:rFonts w:eastAsia="Calibri" w:cs="Arial"/>
          <w:i/>
          <w:iCs/>
          <w:color w:val="44546A" w:themeColor="text2"/>
          <w:sz w:val="18"/>
          <w:szCs w:val="18"/>
        </w:rPr>
        <w:t>Figura 21 Perfil do usuário</w:t>
      </w:r>
    </w:p>
    <w:p w:rsidR="119699D5" w:rsidP="6418ABFE" w:rsidRDefault="119699D5" w14:paraId="139655FA" w14:textId="27F0E5F6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4E2F3EC5" wp14:editId="5E5F9518">
            <wp:extent cx="4032052" cy="4962525"/>
            <wp:effectExtent l="0" t="0" r="6985" b="0"/>
            <wp:docPr id="1324297342" name="Picture 1311039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103923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153" cy="497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18ABFE" w:rsidP="6418ABFE" w:rsidRDefault="6418ABFE" w14:paraId="201537B7" w14:textId="27F0E5F6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6418ABFE" w:rsidP="6418ABFE" w:rsidRDefault="6418ABFE" w14:paraId="0598D4E8" w14:textId="27F0E5F6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6418ABFE" w:rsidP="6418ABFE" w:rsidRDefault="6418ABFE" w14:paraId="095A6100" w14:textId="27F0E5F6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6418ABFE" w:rsidP="6418ABFE" w:rsidRDefault="6418ABFE" w14:paraId="7EF26C6A" w14:textId="27F0E5F6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6418ABFE" w:rsidP="6418ABFE" w:rsidRDefault="6418ABFE" w14:paraId="472F94B1" w14:textId="27F0E5F6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6418ABFE" w:rsidP="6418ABFE" w:rsidRDefault="6418ABFE" w14:paraId="2A27164A" w14:textId="27F0E5F6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6418ABFE" w:rsidP="6418ABFE" w:rsidRDefault="6418ABFE" w14:paraId="0A53A7B9" w14:textId="27F0E5F6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6418ABFE" w:rsidP="6418ABFE" w:rsidRDefault="6418ABFE" w14:paraId="6C8B9831" w14:textId="27F0E5F6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6418ABFE" w:rsidP="6418ABFE" w:rsidRDefault="6418ABFE" w14:paraId="1CF82A05" w14:textId="27F0E5F6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6418ABFE" w:rsidP="009C2C13" w:rsidRDefault="6418ABFE" w14:paraId="5D831083" w14:textId="0C044D2C">
      <w:pPr>
        <w:tabs>
          <w:tab w:val="center" w:pos="2339"/>
        </w:tabs>
        <w:spacing w:after="160" w:line="259" w:lineRule="auto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:rsidR="119699D5" w:rsidP="6418ABFE" w:rsidRDefault="119699D5" w14:paraId="4E6B986A" w14:textId="27F0E5F6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  <w:r w:rsidRPr="6418ABFE">
        <w:rPr>
          <w:rFonts w:eastAsia="Calibri" w:cs="Arial"/>
          <w:i/>
          <w:iCs/>
          <w:color w:val="44546A" w:themeColor="text2"/>
          <w:sz w:val="18"/>
          <w:szCs w:val="18"/>
        </w:rPr>
        <w:t>Figura 22 Tela exibida ao selecionar a opção de criar evento (Funcionário)</w:t>
      </w:r>
    </w:p>
    <w:p w:rsidR="119699D5" w:rsidP="6418ABFE" w:rsidRDefault="119699D5" w14:paraId="76A6B15C" w14:textId="27F0E5F6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3AF7E5E9" wp14:editId="0923188C">
            <wp:extent cx="4362450" cy="5057913"/>
            <wp:effectExtent l="0" t="0" r="0" b="9525"/>
            <wp:docPr id="1315899289" name="Picture 1000011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001133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214" cy="506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18ABFE" w:rsidP="6418ABFE" w:rsidRDefault="6418ABFE" w14:paraId="02C3E11E" w14:textId="1256B500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:rsidR="6418ABFE" w:rsidP="6418ABFE" w:rsidRDefault="6418ABFE" w14:paraId="0AE46255" w14:textId="1256B500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:rsidR="6418ABFE" w:rsidP="6418ABFE" w:rsidRDefault="6418ABFE" w14:paraId="60DF06F5" w14:textId="58FDB630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:rsidR="6418ABFE" w:rsidP="6418ABFE" w:rsidRDefault="6418ABFE" w14:paraId="3EF60095" w14:textId="1FABB626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:rsidR="009C2C13" w:rsidP="6418ABFE" w:rsidRDefault="009C2C13" w14:paraId="743BD9BB" w14:textId="77777777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:rsidR="009C2C13" w:rsidP="6418ABFE" w:rsidRDefault="009C2C13" w14:paraId="6563A9AD" w14:textId="77777777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:rsidR="009C2C13" w:rsidP="6418ABFE" w:rsidRDefault="009C2C13" w14:paraId="004F68FC" w14:textId="77777777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:rsidR="009C2C13" w:rsidP="6418ABFE" w:rsidRDefault="009C2C13" w14:paraId="6E2B1200" w14:textId="77777777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:rsidR="009C2C13" w:rsidP="6418ABFE" w:rsidRDefault="009C2C13" w14:paraId="148F7B44" w14:textId="77777777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:rsidR="009C2C13" w:rsidP="6418ABFE" w:rsidRDefault="009C2C13" w14:paraId="30CFB095" w14:textId="77777777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:rsidR="009C2C13" w:rsidP="6418ABFE" w:rsidRDefault="009C2C13" w14:paraId="23F10F93" w14:textId="77777777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:rsidR="009C2C13" w:rsidP="6418ABFE" w:rsidRDefault="009C2C13" w14:paraId="02E1DE55" w14:textId="77777777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:rsidR="119699D5" w:rsidP="6418ABFE" w:rsidRDefault="119699D5" w14:paraId="344AF0EB" w14:textId="71EF42C8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  <w:r w:rsidRPr="6418ABFE">
        <w:rPr>
          <w:rFonts w:eastAsia="Calibri" w:cs="Arial"/>
          <w:i/>
          <w:iCs/>
          <w:color w:val="44546A" w:themeColor="text2"/>
          <w:sz w:val="18"/>
          <w:szCs w:val="18"/>
        </w:rPr>
        <w:t>Figura 23 Tela de confirmação de evento criado</w:t>
      </w:r>
    </w:p>
    <w:p w:rsidR="119699D5" w:rsidP="6418ABFE" w:rsidRDefault="119699D5" w14:paraId="194D5A9E" w14:textId="27F0E5F6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2CB2E073" wp14:editId="624E05FC">
            <wp:extent cx="4229100" cy="4572000"/>
            <wp:effectExtent l="0" t="0" r="0" b="0"/>
            <wp:docPr id="1550478585" name="Picture 787327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732719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18ABFE" w:rsidP="6418ABFE" w:rsidRDefault="6418ABFE" w14:paraId="695C4906" w14:textId="27F0E5F6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6418ABFE" w:rsidP="6418ABFE" w:rsidRDefault="6418ABFE" w14:paraId="0CFCE46D" w14:textId="27F0E5F6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6418ABFE" w:rsidP="6418ABFE" w:rsidRDefault="6418ABFE" w14:paraId="73A6A47F" w14:textId="0B8AA6EF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6418ABFE" w:rsidP="6418ABFE" w:rsidRDefault="6418ABFE" w14:paraId="27063D9F" w14:textId="102E5E1D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6418ABFE" w:rsidP="6418ABFE" w:rsidRDefault="6418ABFE" w14:paraId="08C14D5D" w14:textId="7DF64A52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009C2C13" w:rsidP="6418ABFE" w:rsidRDefault="009C2C13" w14:paraId="60523170" w14:textId="77777777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:rsidR="009C2C13" w:rsidP="6418ABFE" w:rsidRDefault="009C2C13" w14:paraId="3B9A5DB4" w14:textId="77777777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:rsidR="009C2C13" w:rsidP="6418ABFE" w:rsidRDefault="009C2C13" w14:paraId="06374691" w14:textId="77777777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:rsidR="009C2C13" w:rsidP="6418ABFE" w:rsidRDefault="009C2C13" w14:paraId="7FCE1560" w14:textId="77777777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:rsidR="009C2C13" w:rsidP="6418ABFE" w:rsidRDefault="009C2C13" w14:paraId="2E29A342" w14:textId="77777777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:rsidR="009C2C13" w:rsidP="6418ABFE" w:rsidRDefault="009C2C13" w14:paraId="692C02A0" w14:textId="77777777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:rsidR="009C2C13" w:rsidP="6418ABFE" w:rsidRDefault="009C2C13" w14:paraId="0072D14F" w14:textId="77777777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:rsidR="009C2C13" w:rsidP="6418ABFE" w:rsidRDefault="009C2C13" w14:paraId="23E1770D" w14:textId="77777777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:rsidR="7EA08A13" w:rsidP="6418ABFE" w:rsidRDefault="7EA08A13" w14:paraId="7401EED5" w14:textId="4FD47035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  <w:r w:rsidRPr="6418ABFE">
        <w:rPr>
          <w:rFonts w:eastAsia="Calibri" w:cs="Arial"/>
          <w:i/>
          <w:iCs/>
          <w:color w:val="44546A" w:themeColor="text2"/>
          <w:sz w:val="18"/>
          <w:szCs w:val="18"/>
        </w:rPr>
        <w:t>Figura 24 Tela de eventos onde o usuário está cadastrado</w:t>
      </w:r>
    </w:p>
    <w:p w:rsidR="119699D5" w:rsidP="6418ABFE" w:rsidRDefault="119699D5" w14:paraId="42DEAFB2" w14:textId="27F0E5F6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0EBEB362" wp14:editId="2EE53419">
            <wp:extent cx="4572000" cy="4343400"/>
            <wp:effectExtent l="0" t="0" r="0" b="0"/>
            <wp:docPr id="1965160974" name="Picture 2138897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889730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18ABFE" w:rsidP="6418ABFE" w:rsidRDefault="6418ABFE" w14:paraId="0F1F1E4F" w14:textId="27F0E5F6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6418ABFE" w:rsidP="6418ABFE" w:rsidRDefault="6418ABFE" w14:paraId="464E4D4F" w14:textId="7AC4894A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6418ABFE" w:rsidP="6418ABFE" w:rsidRDefault="6418ABFE" w14:paraId="2E6C5B03" w14:textId="790281CF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6418ABFE" w:rsidP="6418ABFE" w:rsidRDefault="6418ABFE" w14:paraId="4387B65E" w14:textId="6108D524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6418ABFE" w:rsidP="6418ABFE" w:rsidRDefault="6418ABFE" w14:paraId="056329D6" w14:textId="27F0E5F6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6418ABFE" w:rsidP="6418ABFE" w:rsidRDefault="6418ABFE" w14:paraId="767AB693" w14:textId="27F0E5F6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6418ABFE" w:rsidP="6418ABFE" w:rsidRDefault="6418ABFE" w14:paraId="217EEA83" w14:textId="27F0E5F6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6418ABFE" w:rsidP="6418ABFE" w:rsidRDefault="6418ABFE" w14:paraId="10B22CF0" w14:textId="27F0E5F6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6418ABFE" w:rsidP="6418ABFE" w:rsidRDefault="6418ABFE" w14:paraId="0EF2A082" w14:textId="27F0E5F6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6418ABFE" w:rsidP="6418ABFE" w:rsidRDefault="6418ABFE" w14:paraId="5230CF9D" w14:textId="27F0E5F6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6418ABFE" w:rsidP="6418ABFE" w:rsidRDefault="6418ABFE" w14:paraId="7D6C77E9" w14:textId="27F0E5F6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6418ABFE" w:rsidP="6418ABFE" w:rsidRDefault="6418ABFE" w14:paraId="689CDAEE" w14:textId="27F0E5F6">
      <w:pPr>
        <w:tabs>
          <w:tab w:val="center" w:pos="2339"/>
        </w:tabs>
        <w:spacing w:after="160" w:line="259" w:lineRule="auto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6418ABFE" w:rsidP="6418ABFE" w:rsidRDefault="6418ABFE" w14:paraId="28D6FA3F" w14:textId="27F0E5F6">
      <w:pPr>
        <w:tabs>
          <w:tab w:val="center" w:pos="2339"/>
        </w:tabs>
        <w:spacing w:after="160" w:line="259" w:lineRule="auto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:rsidR="119699D5" w:rsidP="6418ABFE" w:rsidRDefault="119699D5" w14:paraId="72C1095D" w14:textId="27F0E5F6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  <w:r w:rsidRPr="6418ABFE">
        <w:rPr>
          <w:rFonts w:eastAsia="Calibri" w:cs="Arial"/>
          <w:i/>
          <w:iCs/>
          <w:color w:val="44546A" w:themeColor="text2"/>
          <w:sz w:val="18"/>
          <w:szCs w:val="18"/>
        </w:rPr>
        <w:t>Figura 25 Tela onde o funcionário pode verificar seus eventos criados, e finalizá-los, além de liberar os certificados</w:t>
      </w:r>
    </w:p>
    <w:p w:rsidR="119699D5" w:rsidP="6418ABFE" w:rsidRDefault="119699D5" w14:paraId="176B0CAC" w14:textId="27F0E5F6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536E776C" wp14:editId="4CD46D24">
            <wp:extent cx="4886325" cy="4572000"/>
            <wp:effectExtent l="0" t="0" r="0" b="0"/>
            <wp:docPr id="163281746" name="Picture 1234698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469825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18ABFE" w:rsidP="6418ABFE" w:rsidRDefault="6418ABFE" w14:paraId="01571DDA" w14:textId="27F0E5F6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6418ABFE" w:rsidP="6418ABFE" w:rsidRDefault="6418ABFE" w14:paraId="5BE96CE5" w14:textId="27F0E5F6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6418ABFE" w:rsidP="6418ABFE" w:rsidRDefault="6418ABFE" w14:paraId="1847BF2E" w14:textId="4C9D2F6E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6418ABFE" w:rsidP="6418ABFE" w:rsidRDefault="6418ABFE" w14:paraId="738E4086" w14:textId="4C9D2F6E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6418ABFE" w:rsidP="6418ABFE" w:rsidRDefault="6418ABFE" w14:paraId="7960F227" w14:textId="27F0E5F6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6418ABFE" w:rsidP="6418ABFE" w:rsidRDefault="6418ABFE" w14:paraId="4F606BAC" w14:textId="27F0E5F6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6418ABFE" w:rsidP="6418ABFE" w:rsidRDefault="6418ABFE" w14:paraId="7C7F91F8" w14:textId="27F0E5F6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6418ABFE" w:rsidP="6418ABFE" w:rsidRDefault="6418ABFE" w14:paraId="64A2532C" w14:textId="27F0E5F6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6418ABFE" w:rsidP="6418ABFE" w:rsidRDefault="6418ABFE" w14:paraId="2831363D" w14:textId="27F0E5F6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6418ABFE" w:rsidP="6418ABFE" w:rsidRDefault="6418ABFE" w14:paraId="0562DB62" w14:textId="27F0E5F6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6418ABFE" w:rsidP="6418ABFE" w:rsidRDefault="6418ABFE" w14:paraId="5B7DEAA3" w14:textId="27F0E5F6">
      <w:pPr>
        <w:tabs>
          <w:tab w:val="center" w:pos="2339"/>
        </w:tabs>
        <w:spacing w:after="160" w:line="259" w:lineRule="auto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:rsidR="119699D5" w:rsidP="6418ABFE" w:rsidRDefault="119699D5" w14:paraId="6AFF9651" w14:textId="27F0E5F6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  <w:r w:rsidRPr="6418ABFE">
        <w:rPr>
          <w:rFonts w:eastAsia="Calibri" w:cs="Arial"/>
          <w:i/>
          <w:iCs/>
          <w:color w:val="44546A" w:themeColor="text2"/>
          <w:sz w:val="18"/>
          <w:szCs w:val="18"/>
        </w:rPr>
        <w:t>Figura 26 Tela onde o usuário pode verificar seus certificados</w:t>
      </w:r>
    </w:p>
    <w:p w:rsidR="119699D5" w:rsidP="6418ABFE" w:rsidRDefault="119699D5" w14:paraId="06C87BCE" w14:textId="27F0E5F6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66D41554" wp14:editId="6DFFD7D8">
            <wp:extent cx="4572000" cy="4286250"/>
            <wp:effectExtent l="0" t="0" r="0" b="0"/>
            <wp:docPr id="324581247" name="Picture 602500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50047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18ABFE" w:rsidP="6418ABFE" w:rsidRDefault="6418ABFE" w14:paraId="45854936" w14:textId="1BA0EBD7">
      <w:pPr>
        <w:tabs>
          <w:tab w:val="center" w:pos="2339"/>
        </w:tabs>
        <w:spacing w:after="160" w:line="259" w:lineRule="auto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009C2C13" w:rsidP="6418ABFE" w:rsidRDefault="009C2C13" w14:paraId="078460D7" w14:textId="7C83C163">
      <w:pPr>
        <w:tabs>
          <w:tab w:val="center" w:pos="2339"/>
        </w:tabs>
        <w:spacing w:after="160" w:line="259" w:lineRule="auto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009C2C13" w:rsidP="6418ABFE" w:rsidRDefault="009C2C13" w14:paraId="659EF663" w14:textId="1E5F24E2">
      <w:pPr>
        <w:tabs>
          <w:tab w:val="center" w:pos="2339"/>
        </w:tabs>
        <w:spacing w:after="160" w:line="259" w:lineRule="auto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009C2C13" w:rsidP="6418ABFE" w:rsidRDefault="009C2C13" w14:paraId="4316C1AD" w14:textId="5B10DFF0">
      <w:pPr>
        <w:tabs>
          <w:tab w:val="center" w:pos="2339"/>
        </w:tabs>
        <w:spacing w:after="160" w:line="259" w:lineRule="auto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009C2C13" w:rsidP="6418ABFE" w:rsidRDefault="009C2C13" w14:paraId="316BEF14" w14:textId="14BF9388">
      <w:pPr>
        <w:tabs>
          <w:tab w:val="center" w:pos="2339"/>
        </w:tabs>
        <w:spacing w:after="160" w:line="259" w:lineRule="auto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009C2C13" w:rsidP="6418ABFE" w:rsidRDefault="009C2C13" w14:paraId="148B83E7" w14:textId="474FF0EF">
      <w:pPr>
        <w:tabs>
          <w:tab w:val="center" w:pos="2339"/>
        </w:tabs>
        <w:spacing w:after="160" w:line="259" w:lineRule="auto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009C2C13" w:rsidP="6418ABFE" w:rsidRDefault="009C2C13" w14:paraId="60DAED9E" w14:textId="49DABCB6">
      <w:pPr>
        <w:tabs>
          <w:tab w:val="center" w:pos="2339"/>
        </w:tabs>
        <w:spacing w:after="160" w:line="259" w:lineRule="auto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009C2C13" w:rsidP="6418ABFE" w:rsidRDefault="009C2C13" w14:paraId="678664B0" w14:textId="29D19439">
      <w:pPr>
        <w:tabs>
          <w:tab w:val="center" w:pos="2339"/>
        </w:tabs>
        <w:spacing w:after="160" w:line="259" w:lineRule="auto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009C2C13" w:rsidP="6418ABFE" w:rsidRDefault="009C2C13" w14:paraId="683011D7" w14:textId="17295BB8">
      <w:pPr>
        <w:tabs>
          <w:tab w:val="center" w:pos="2339"/>
        </w:tabs>
        <w:spacing w:after="160" w:line="259" w:lineRule="auto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009C2C13" w:rsidP="6418ABFE" w:rsidRDefault="009C2C13" w14:paraId="28B069ED" w14:textId="12DC78E6">
      <w:pPr>
        <w:tabs>
          <w:tab w:val="center" w:pos="2339"/>
        </w:tabs>
        <w:spacing w:after="160" w:line="259" w:lineRule="auto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009C2C13" w:rsidP="6418ABFE" w:rsidRDefault="009C2C13" w14:paraId="2F16D431" w14:textId="19D71DF7">
      <w:pPr>
        <w:tabs>
          <w:tab w:val="center" w:pos="2339"/>
        </w:tabs>
        <w:spacing w:after="160" w:line="259" w:lineRule="auto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009C2C13" w:rsidP="6418ABFE" w:rsidRDefault="009C2C13" w14:paraId="6CA54F1D" w14:textId="77777777">
      <w:pPr>
        <w:tabs>
          <w:tab w:val="center" w:pos="2339"/>
        </w:tabs>
        <w:spacing w:after="160" w:line="259" w:lineRule="auto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046A355B" w:rsidP="6418ABFE" w:rsidRDefault="046A355B" w14:paraId="7A3AF8C6" w14:textId="16E85775">
      <w:pPr>
        <w:pStyle w:val="Ttulo2"/>
      </w:pPr>
      <w:r>
        <w:t>Diagrama de Navegação</w:t>
      </w:r>
    </w:p>
    <w:p w:rsidR="6418ABFE" w:rsidP="6418ABFE" w:rsidRDefault="6418ABFE" w14:paraId="56785DAE" w14:textId="68F966AC"/>
    <w:p w:rsidR="046A355B" w:rsidP="6418ABFE" w:rsidRDefault="046A355B" w14:paraId="7751F1E9" w14:textId="7A5E613B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  <w:u w:val="single"/>
        </w:rPr>
      </w:pPr>
      <w:r w:rsidRPr="6418ABFE">
        <w:rPr>
          <w:rFonts w:eastAsia="Calibri" w:cs="Arial"/>
          <w:i/>
          <w:iCs/>
          <w:color w:val="44546A" w:themeColor="text2"/>
          <w:sz w:val="18"/>
          <w:szCs w:val="18"/>
        </w:rPr>
        <w:t>Figura 27 Diagrama de Navegação</w:t>
      </w:r>
    </w:p>
    <w:p w:rsidR="046A355B" w:rsidP="6418ABFE" w:rsidRDefault="046A355B" w14:paraId="0F556AFD" w14:textId="2ACCEDDA">
      <w:pPr>
        <w:widowControl/>
        <w:spacing w:line="240" w:lineRule="auto"/>
        <w:ind w:left="-288"/>
      </w:pPr>
      <w:r>
        <w:rPr>
          <w:noProof/>
        </w:rPr>
        <w:drawing>
          <wp:inline distT="0" distB="0" distL="0" distR="0" wp14:anchorId="229EA6EB" wp14:editId="0E814DCE">
            <wp:extent cx="5943600" cy="2893557"/>
            <wp:effectExtent l="0" t="0" r="0" b="0"/>
            <wp:docPr id="178386401" name="Imagem 169206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9206114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18ABFE" w:rsidP="6418ABFE" w:rsidRDefault="6418ABFE" w14:paraId="58C9DAB5" w14:textId="52A13243"/>
    <w:p w:rsidRPr="00EE4D52" w:rsidR="00831F9F" w:rsidP="00145E9A" w:rsidRDefault="081308FF" w14:paraId="17A0E6F8" w14:textId="39998185">
      <w:pPr>
        <w:pStyle w:val="Ttulo2"/>
      </w:pPr>
      <w:bookmarkStart w:name="_Toc110341122" w:id="67"/>
      <w:r>
        <w:t>Implementação do Back-End</w:t>
      </w:r>
      <w:bookmarkEnd w:id="67"/>
    </w:p>
    <w:p w:rsidR="00831F9F" w:rsidRDefault="00831F9F" w14:paraId="1D06B56A" w14:textId="77777777">
      <w:pPr>
        <w:widowControl/>
        <w:spacing w:line="240" w:lineRule="auto"/>
        <w:rPr>
          <w:rFonts w:cs="Arial"/>
        </w:rPr>
      </w:pPr>
    </w:p>
    <w:p w:rsidR="004E0CF4" w:rsidRDefault="004E0CF4" w14:paraId="74515A99" w14:textId="7D10EE2A">
      <w:pPr>
        <w:widowControl/>
        <w:spacing w:line="240" w:lineRule="auto"/>
        <w:rPr>
          <w:rFonts w:cs="Arial"/>
        </w:rPr>
      </w:pPr>
      <w:r w:rsidRPr="3E44591A">
        <w:rPr>
          <w:rFonts w:cs="Arial"/>
        </w:rPr>
        <w:br w:type="page"/>
      </w:r>
    </w:p>
    <w:p w:rsidR="006B21D5" w:rsidRDefault="006B21D5" w14:paraId="0D8DB541" w14:textId="77777777">
      <w:pPr>
        <w:widowControl/>
        <w:spacing w:line="240" w:lineRule="auto"/>
        <w:rPr>
          <w:rFonts w:cs="Arial"/>
        </w:rPr>
      </w:pPr>
    </w:p>
    <w:p w:rsidR="005177E8" w:rsidRDefault="00EB1AAD" w14:paraId="7B371404" w14:textId="76F0EF4E">
      <w:pPr>
        <w:widowControl/>
        <w:spacing w:line="240" w:lineRule="auto"/>
        <w:rPr>
          <w:rFonts w:cs="Arial"/>
          <w:sz w:val="28"/>
          <w:szCs w:val="28"/>
        </w:rPr>
      </w:pPr>
      <w:r w:rsidRPr="3E44591A">
        <w:rPr>
          <w:rFonts w:cs="Arial"/>
          <w:sz w:val="28"/>
          <w:szCs w:val="28"/>
        </w:rPr>
        <w:t>Referência Bibliográfica</w:t>
      </w:r>
    </w:p>
    <w:p w:rsidR="00837328" w:rsidRDefault="00837328" w14:paraId="14198BB5" w14:textId="03C1C3F3">
      <w:pPr>
        <w:widowControl/>
        <w:spacing w:line="240" w:lineRule="auto"/>
        <w:rPr>
          <w:rFonts w:cs="Arial"/>
          <w:sz w:val="28"/>
          <w:szCs w:val="28"/>
        </w:rPr>
      </w:pPr>
    </w:p>
    <w:p w:rsidRPr="00C51F77" w:rsidR="00A660B3" w:rsidP="08D3EB3A" w:rsidRDefault="00837328" w14:paraId="5CA2AEBC" w14:textId="6177D9D8">
      <w:pPr>
        <w:widowControl/>
        <w:spacing w:line="240" w:lineRule="auto"/>
        <w:rPr>
          <w:rFonts w:eastAsia="Arial" w:cs="Arial"/>
        </w:rPr>
      </w:pPr>
      <w:r w:rsidRPr="08D3EB3A">
        <w:rPr>
          <w:color w:val="000000" w:themeColor="text1"/>
        </w:rPr>
        <w:t xml:space="preserve">BEZERRA, Eduardo. </w:t>
      </w:r>
      <w:r w:rsidRPr="08D3EB3A">
        <w:rPr>
          <w:b/>
          <w:bCs/>
          <w:color w:val="000000" w:themeColor="text1"/>
        </w:rPr>
        <w:t>Princípios de Análise e Projeto de Sistemas com UML</w:t>
      </w:r>
      <w:r w:rsidRPr="08D3EB3A">
        <w:rPr>
          <w:color w:val="000000" w:themeColor="text1"/>
        </w:rPr>
        <w:t>. 3 ed. Rio de Janeiro: Elsevier, 2015.</w:t>
      </w:r>
      <w:r w:rsidR="00A660B3">
        <w:br/>
      </w:r>
      <w:r w:rsidRPr="08D3EB3A" w:rsidR="5EAE66C3">
        <w:rPr>
          <w:rFonts w:eastAsia="Arial" w:cs="Arial"/>
          <w:color w:val="242424"/>
        </w:rPr>
        <w:t>CAMPELLO, Bernadete Santos.</w:t>
      </w:r>
      <w:r w:rsidRPr="08D3EB3A" w:rsidR="5EAE66C3">
        <w:rPr>
          <w:rFonts w:eastAsia="Arial" w:cs="Arial"/>
          <w:b/>
          <w:bCs/>
          <w:color w:val="242424"/>
        </w:rPr>
        <w:t xml:space="preserve"> Encontros científicos</w:t>
      </w:r>
      <w:r w:rsidRPr="08D3EB3A" w:rsidR="5EAE66C3">
        <w:rPr>
          <w:rFonts w:eastAsia="Arial" w:cs="Arial"/>
          <w:color w:val="242424"/>
        </w:rPr>
        <w:t>. In: CAMPELLO, Bernadete Santos; CENDÓN, Beatriz Valadares; KREMER, Jeannette Marquerite (Org.). Fontes de informação para pesquisadores e profissionais. Belo Horizonte: Ed. da UFMG, 2000.</w:t>
      </w:r>
      <w:r w:rsidR="00A660B3">
        <w:br/>
      </w:r>
      <w:r w:rsidRPr="08D3EB3A" w:rsidR="5EAE66C3">
        <w:rPr>
          <w:rFonts w:eastAsia="Arial" w:cs="Arial"/>
          <w:color w:val="242424"/>
        </w:rPr>
        <w:t xml:space="preserve">BIANCHI, Eduardo. </w:t>
      </w:r>
      <w:r w:rsidRPr="08D3EB3A" w:rsidR="5EAE66C3">
        <w:rPr>
          <w:rFonts w:eastAsia="Arial" w:cs="Arial"/>
          <w:b/>
          <w:bCs/>
          <w:color w:val="242424"/>
        </w:rPr>
        <w:t>Motivação Pessoal e Profissional.</w:t>
      </w:r>
      <w:r w:rsidRPr="08D3EB3A" w:rsidR="5EAE66C3">
        <w:rPr>
          <w:rFonts w:eastAsia="Arial" w:cs="Arial"/>
          <w:color w:val="242424"/>
        </w:rPr>
        <w:t xml:space="preserve"> 1º ed. São Paulo:</w:t>
      </w:r>
      <w:r w:rsidR="00A660B3">
        <w:br/>
      </w:r>
      <w:r w:rsidRPr="08D3EB3A" w:rsidR="5EAE66C3">
        <w:rPr>
          <w:rFonts w:eastAsia="Arial" w:cs="Arial"/>
          <w:color w:val="242424"/>
        </w:rPr>
        <w:t>Editora Fundação Perseu Abramo, 2012.</w:t>
      </w:r>
    </w:p>
    <w:p w:rsidR="00A660B3" w:rsidRDefault="00A660B3" w14:paraId="040D882D" w14:textId="77777777">
      <w:pPr>
        <w:widowControl/>
        <w:spacing w:line="240" w:lineRule="auto"/>
        <w:rPr>
          <w:rFonts w:cs="Arial"/>
          <w:sz w:val="28"/>
          <w:szCs w:val="28"/>
        </w:rPr>
      </w:pPr>
    </w:p>
    <w:p w:rsidR="00821593" w:rsidRDefault="00821593" w14:paraId="2D9CFFD2" w14:textId="77777777">
      <w:pPr>
        <w:widowControl/>
        <w:spacing w:line="240" w:lineRule="auto"/>
        <w:rPr>
          <w:rFonts w:cs="Arial"/>
          <w:sz w:val="28"/>
          <w:szCs w:val="28"/>
        </w:rPr>
      </w:pPr>
    </w:p>
    <w:p w:rsidR="00821593" w:rsidRDefault="00821593" w14:paraId="1A0FBE36" w14:textId="7B0ED4C1">
      <w:pPr>
        <w:widowControl/>
        <w:spacing w:line="240" w:lineRule="auto"/>
        <w:rPr>
          <w:rFonts w:cs="Arial"/>
          <w:sz w:val="28"/>
          <w:szCs w:val="28"/>
        </w:rPr>
        <w:sectPr w:rsidR="00821593" w:rsidSect="00353E3C">
          <w:headerReference w:type="default" r:id="rId52"/>
          <w:footerReference w:type="default" r:id="rId53"/>
          <w:footerReference w:type="first" r:id="rId54"/>
          <w:pgSz w:w="12240" w:h="15840" w:orient="portrait" w:code="1"/>
          <w:pgMar w:top="1417" w:right="1440" w:bottom="1417" w:left="1440" w:header="720" w:footer="720" w:gutter="0"/>
          <w:cols w:space="720"/>
          <w:docGrid w:linePitch="326"/>
        </w:sectPr>
      </w:pPr>
      <w:r w:rsidRPr="121FAF94">
        <w:rPr>
          <w:rFonts w:cs="Arial"/>
          <w:sz w:val="28"/>
          <w:szCs w:val="28"/>
        </w:rPr>
        <w:br w:type="page"/>
      </w:r>
    </w:p>
    <w:p w:rsidR="00A660B3" w:rsidRDefault="00A660B3" w14:paraId="3AA2FEA4" w14:textId="78BD84A8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199725F5" w14:textId="48E05254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60C33555" w14:textId="3BE1EF65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65A9D6A6" w14:textId="3F9C79CB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70F93244" w14:textId="230A4C85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5D2660DB" w14:textId="245EA9E5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5EA88517" w14:textId="0206A777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5453271E" w14:textId="15108E28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372A605C" w14:textId="6FBF7C5D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2012FEE9" w14:textId="13CA05B1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484910FF" w14:textId="361DDB3B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3270430C" w14:textId="17C8EA52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11D1FFCB" w14:textId="439E00AD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1F8CC27E" w14:textId="760E26D9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17F55330" w14:textId="398511C2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41071798" w14:textId="4820ED12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3233B6FD" w14:textId="04FFCD86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647C3757" w14:textId="0C63DE26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6E4E0D9A" w14:textId="77777777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28D41280" w14:textId="6AD68958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P="00B9064A" w:rsidRDefault="008539BD" w14:paraId="34A736B6" w14:textId="31491B8C">
      <w:pPr>
        <w:widowControl/>
        <w:spacing w:line="240" w:lineRule="auto"/>
        <w:jc w:val="center"/>
        <w:rPr>
          <w:rFonts w:cs="Arial"/>
          <w:sz w:val="40"/>
          <w:szCs w:val="40"/>
        </w:rPr>
      </w:pPr>
      <w:r w:rsidRPr="3E44591A">
        <w:rPr>
          <w:rFonts w:cs="Arial"/>
          <w:sz w:val="40"/>
          <w:szCs w:val="40"/>
        </w:rPr>
        <w:t xml:space="preserve">Parte III - </w:t>
      </w:r>
      <w:r w:rsidRPr="3E44591A" w:rsidR="00B9064A">
        <w:rPr>
          <w:rFonts w:cs="Arial"/>
          <w:sz w:val="40"/>
          <w:szCs w:val="40"/>
        </w:rPr>
        <w:t>Rubrica de Avaliação</w:t>
      </w:r>
    </w:p>
    <w:p w:rsidR="00B9064A" w:rsidP="3E44591A" w:rsidRDefault="00B9064A" w14:paraId="3CAE6317" w14:textId="15DF097A">
      <w:pPr>
        <w:widowControl/>
        <w:spacing w:line="240" w:lineRule="auto"/>
        <w:rPr>
          <w:rFonts w:cs="Arial"/>
        </w:rPr>
      </w:pPr>
      <w:r w:rsidRPr="3E44591A">
        <w:rPr>
          <w:rFonts w:cs="Arial"/>
        </w:rPr>
        <w:br w:type="page"/>
      </w:r>
    </w:p>
    <w:p w:rsidRPr="00410E94" w:rsidR="005209E6" w:rsidP="3E44591A" w:rsidRDefault="005209E6" w14:paraId="287B4751" w14:textId="192B0434">
      <w:pPr>
        <w:widowControl/>
        <w:spacing w:line="240" w:lineRule="auto"/>
        <w:rPr>
          <w:rFonts w:cs="Arial"/>
          <w:b/>
          <w:bCs/>
          <w:sz w:val="28"/>
          <w:szCs w:val="28"/>
        </w:rPr>
      </w:pPr>
      <w:r w:rsidRPr="3E44591A">
        <w:rPr>
          <w:rFonts w:cs="Arial"/>
          <w:b/>
          <w:bCs/>
          <w:sz w:val="28"/>
          <w:szCs w:val="28"/>
        </w:rPr>
        <w:t>Entregas Parciais</w:t>
      </w:r>
    </w:p>
    <w:p w:rsidR="005209E6" w:rsidP="3E44591A" w:rsidRDefault="005209E6" w14:paraId="6B930588" w14:textId="617FD277">
      <w:pPr>
        <w:widowControl/>
        <w:spacing w:line="240" w:lineRule="auto"/>
        <w:rPr>
          <w:rFonts w:cs="Arial"/>
        </w:rPr>
      </w:pPr>
    </w:p>
    <w:p w:rsidR="00AA305A" w:rsidP="3E44591A" w:rsidRDefault="00AA305A" w14:paraId="1FC8345B" w14:textId="2F471094">
      <w:pPr>
        <w:widowControl/>
        <w:spacing w:before="120" w:line="360" w:lineRule="auto"/>
        <w:jc w:val="both"/>
        <w:rPr>
          <w:rFonts w:cs="Arial"/>
        </w:rPr>
      </w:pPr>
      <w:r w:rsidRPr="3E44591A">
        <w:rPr>
          <w:rFonts w:cs="Arial"/>
        </w:rPr>
        <w:t xml:space="preserve">Para cada item (linha) da tabela, será atribuído ao estudante os conceitos e pontuação </w:t>
      </w:r>
      <w:r w:rsidRPr="3E44591A" w:rsidR="00DF17B2">
        <w:rPr>
          <w:rFonts w:cs="Arial"/>
        </w:rPr>
        <w:t xml:space="preserve">(entre parênteses) </w:t>
      </w:r>
      <w:r w:rsidRPr="3E44591A">
        <w:rPr>
          <w:rFonts w:cs="Arial"/>
        </w:rPr>
        <w:t xml:space="preserve">definidos na linha de título. </w:t>
      </w:r>
      <w:r w:rsidRPr="3E44591A" w:rsidR="00985AA5">
        <w:rPr>
          <w:rFonts w:cs="Arial"/>
        </w:rPr>
        <w:t>Esta nota será individual, p</w:t>
      </w:r>
      <w:r w:rsidRPr="3E44591A">
        <w:rPr>
          <w:rFonts w:cs="Arial"/>
        </w:rPr>
        <w:t>ortanto, cada estudante deverá preencher o formulário com o conteúdo solicitado nas entregas parciais.</w:t>
      </w:r>
      <w:r w:rsidRPr="3E44591A" w:rsidR="005D6C85">
        <w:rPr>
          <w:rFonts w:cs="Arial"/>
        </w:rPr>
        <w:t xml:space="preserve"> A nota de entrega parcial avaliará o rendimento do estudante por todas as entregas parciais que ocorreram.</w:t>
      </w:r>
    </w:p>
    <w:p w:rsidR="00AA305A" w:rsidP="3E44591A" w:rsidRDefault="00AA305A" w14:paraId="7FBA0E6C" w14:textId="77777777">
      <w:pPr>
        <w:widowControl/>
        <w:spacing w:line="240" w:lineRule="auto"/>
        <w:rPr>
          <w:rFonts w:cs="Arial"/>
        </w:rPr>
      </w:pPr>
    </w:p>
    <w:p w:rsidRPr="000310A9" w:rsidR="00985AA5" w:rsidP="00985AA5" w:rsidRDefault="00985AA5" w14:paraId="1C2C2F6B" w14:textId="05846F61">
      <w:pPr>
        <w:pStyle w:val="Legenda"/>
        <w:keepNext/>
        <w:jc w:val="center"/>
      </w:pPr>
      <w:bookmarkStart w:name="_Toc106704266" w:id="68"/>
      <w:bookmarkStart w:name="_Toc106704499" w:id="69"/>
      <w:bookmarkStart w:name="_Toc106706783" w:id="70"/>
      <w:bookmarkStart w:name="_Toc110341020" w:id="71"/>
      <w:r>
        <w:t xml:space="preserve">Quadro </w:t>
      </w:r>
      <w:r w:rsidR="00262278">
        <w:t>17</w:t>
      </w:r>
      <w:r>
        <w:t xml:space="preserve"> Rubrica para </w:t>
      </w:r>
      <w:r w:rsidR="008C496D">
        <w:t>avaliação individual d</w:t>
      </w:r>
      <w:r>
        <w:t>a entrega parcial</w:t>
      </w:r>
      <w:bookmarkEnd w:id="68"/>
      <w:bookmarkEnd w:id="69"/>
      <w:bookmarkEnd w:id="70"/>
      <w:bookmarkEnd w:id="71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Pr="000310A9" w:rsidR="00367205" w:rsidTr="3E44591A" w14:paraId="6BD85C23" w14:textId="77777777">
        <w:trPr>
          <w:cantSplit/>
          <w:tblHeader/>
        </w:trPr>
        <w:tc>
          <w:tcPr>
            <w:tcW w:w="9350" w:type="dxa"/>
            <w:gridSpan w:val="4"/>
            <w:shd w:val="clear" w:color="auto" w:fill="AEAAAA" w:themeFill="background2" w:themeFillShade="BF"/>
          </w:tcPr>
          <w:p w:rsidR="00367205" w:rsidP="3E44591A" w:rsidRDefault="65ADD6C9" w14:paraId="7EED2CB0" w14:textId="51CCB8D1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Entrega</w:t>
            </w:r>
            <w:r w:rsidRPr="3E44591A" w:rsidR="005D6C85">
              <w:rPr>
                <w:rFonts w:cs="Arial"/>
              </w:rPr>
              <w:t>l</w:t>
            </w:r>
            <w:r w:rsidRPr="3E44591A">
              <w:rPr>
                <w:rFonts w:cs="Arial"/>
              </w:rPr>
              <w:t xml:space="preserve"> Parcia</w:t>
            </w:r>
            <w:r w:rsidRPr="3E44591A" w:rsidR="005D6C85">
              <w:rPr>
                <w:rFonts w:cs="Arial"/>
              </w:rPr>
              <w:t>l</w:t>
            </w:r>
            <w:r w:rsidRPr="3E44591A" w:rsidR="00985AA5">
              <w:rPr>
                <w:rFonts w:cs="Arial"/>
              </w:rPr>
              <w:t xml:space="preserve"> para Cada Estudante</w:t>
            </w:r>
          </w:p>
        </w:tc>
      </w:tr>
      <w:tr w:rsidR="001E6548" w:rsidTr="3E44591A" w14:paraId="6E57928B" w14:textId="77777777">
        <w:trPr>
          <w:cantSplit/>
          <w:tblHeader/>
        </w:trPr>
        <w:tc>
          <w:tcPr>
            <w:tcW w:w="2337" w:type="dxa"/>
            <w:shd w:val="clear" w:color="auto" w:fill="AEAAAA" w:themeFill="background2" w:themeFillShade="BF"/>
          </w:tcPr>
          <w:p w:rsidR="001E6548" w:rsidP="3E44591A" w:rsidRDefault="7624564F" w14:paraId="073A737E" w14:textId="2C0F186D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Item Avaliado</w:t>
            </w:r>
          </w:p>
        </w:tc>
        <w:tc>
          <w:tcPr>
            <w:tcW w:w="2337" w:type="dxa"/>
            <w:shd w:val="clear" w:color="auto" w:fill="AEAAAA" w:themeFill="background2" w:themeFillShade="BF"/>
          </w:tcPr>
          <w:p w:rsidR="001E6548" w:rsidP="3E44591A" w:rsidRDefault="7624564F" w14:paraId="686D5401" w14:textId="6A89EAD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Excelente</w:t>
            </w:r>
            <w:r w:rsidRPr="3E44591A" w:rsidR="00DF17B2">
              <w:rPr>
                <w:rFonts w:cs="Arial"/>
              </w:rPr>
              <w:t xml:space="preserve"> (</w:t>
            </w:r>
            <w:r w:rsidRPr="3E44591A" w:rsidR="18C477F5">
              <w:rPr>
                <w:rFonts w:cs="Arial"/>
              </w:rPr>
              <w:t>0</w:t>
            </w:r>
            <w:r w:rsidRPr="3E44591A" w:rsidR="3811409E">
              <w:rPr>
                <w:rFonts w:cs="Arial"/>
              </w:rPr>
              <w:t>,</w:t>
            </w:r>
            <w:r w:rsidRPr="3E44591A" w:rsidR="18C477F5">
              <w:rPr>
                <w:rFonts w:cs="Arial"/>
              </w:rPr>
              <w:t>5</w:t>
            </w:r>
            <w:r w:rsidRPr="3E44591A" w:rsidR="008539BD">
              <w:rPr>
                <w:rFonts w:cs="Arial"/>
              </w:rPr>
              <w:t>)</w:t>
            </w:r>
          </w:p>
        </w:tc>
        <w:tc>
          <w:tcPr>
            <w:tcW w:w="2338" w:type="dxa"/>
            <w:shd w:val="clear" w:color="auto" w:fill="AEAAAA" w:themeFill="background2" w:themeFillShade="BF"/>
          </w:tcPr>
          <w:p w:rsidR="001E6548" w:rsidP="3E44591A" w:rsidRDefault="5C687390" w14:paraId="453CA326" w14:textId="7ABF62BC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Regular</w:t>
            </w:r>
            <w:r w:rsidRPr="3E44591A" w:rsidR="00DF17B2">
              <w:rPr>
                <w:rFonts w:cs="Arial"/>
              </w:rPr>
              <w:t xml:space="preserve"> (</w:t>
            </w:r>
            <w:r w:rsidRPr="3E44591A" w:rsidR="407F5D28">
              <w:rPr>
                <w:rFonts w:cs="Arial"/>
              </w:rPr>
              <w:t>0</w:t>
            </w:r>
            <w:r w:rsidRPr="3E44591A" w:rsidR="3811409E">
              <w:rPr>
                <w:rFonts w:cs="Arial"/>
              </w:rPr>
              <w:t>,</w:t>
            </w:r>
            <w:r w:rsidRPr="3E44591A" w:rsidR="18C477F5">
              <w:rPr>
                <w:rFonts w:cs="Arial"/>
              </w:rPr>
              <w:t>2</w:t>
            </w:r>
            <w:r w:rsidRPr="3E44591A" w:rsidR="407F5D28">
              <w:rPr>
                <w:rFonts w:cs="Arial"/>
              </w:rPr>
              <w:t>5</w:t>
            </w:r>
            <w:r w:rsidRPr="3E44591A" w:rsidR="008539BD">
              <w:rPr>
                <w:rFonts w:cs="Arial"/>
              </w:rPr>
              <w:t>)</w:t>
            </w:r>
          </w:p>
        </w:tc>
        <w:tc>
          <w:tcPr>
            <w:tcW w:w="2338" w:type="dxa"/>
            <w:shd w:val="clear" w:color="auto" w:fill="AEAAAA" w:themeFill="background2" w:themeFillShade="BF"/>
          </w:tcPr>
          <w:p w:rsidR="001E6548" w:rsidP="3E44591A" w:rsidRDefault="00DF17B2" w14:paraId="424BBB27" w14:textId="435D90FB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1</w:t>
            </w:r>
            <w:r w:rsidRPr="3E44591A" w:rsidR="7624564F">
              <w:rPr>
                <w:rFonts w:cs="Arial"/>
              </w:rPr>
              <w:t>Ruim</w:t>
            </w:r>
            <w:r w:rsidRPr="3E44591A" w:rsidR="008539BD">
              <w:rPr>
                <w:rFonts w:cs="Arial"/>
              </w:rPr>
              <w:t xml:space="preserve"> (0)</w:t>
            </w:r>
          </w:p>
        </w:tc>
      </w:tr>
      <w:tr w:rsidRPr="000310A9" w:rsidR="001E6548" w:rsidTr="3E44591A" w14:paraId="3E495B1E" w14:textId="77777777">
        <w:trPr>
          <w:cantSplit/>
        </w:trPr>
        <w:tc>
          <w:tcPr>
            <w:tcW w:w="2337" w:type="dxa"/>
          </w:tcPr>
          <w:p w:rsidR="001E6548" w:rsidP="3E44591A" w:rsidRDefault="7624564F" w14:paraId="309DD45C" w14:textId="005F214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 xml:space="preserve">Pontualidade </w:t>
            </w:r>
            <w:r w:rsidRPr="3E44591A" w:rsidR="5C687390">
              <w:rPr>
                <w:rFonts w:cs="Arial"/>
              </w:rPr>
              <w:t>e Completude d</w:t>
            </w:r>
            <w:r w:rsidRPr="3E44591A">
              <w:rPr>
                <w:rFonts w:cs="Arial"/>
              </w:rPr>
              <w:t>a</w:t>
            </w:r>
            <w:r w:rsidRPr="3E44591A" w:rsidR="008539BD">
              <w:rPr>
                <w:rFonts w:cs="Arial"/>
              </w:rPr>
              <w:t xml:space="preserve"> Tarefa</w:t>
            </w:r>
          </w:p>
        </w:tc>
        <w:tc>
          <w:tcPr>
            <w:tcW w:w="2337" w:type="dxa"/>
          </w:tcPr>
          <w:p w:rsidR="001E6548" w:rsidP="3E44591A" w:rsidRDefault="7624564F" w14:paraId="31E89C9F" w14:textId="5D0337F7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A equipe entregou</w:t>
            </w:r>
            <w:r w:rsidRPr="3E44591A" w:rsidR="005209E6">
              <w:rPr>
                <w:rFonts w:cs="Arial"/>
              </w:rPr>
              <w:t xml:space="preserve"> a tarefa no prazo</w:t>
            </w:r>
            <w:r w:rsidRPr="3E44591A" w:rsidR="5C687390">
              <w:rPr>
                <w:rFonts w:cs="Arial"/>
              </w:rPr>
              <w:t xml:space="preserve"> e completa.</w:t>
            </w:r>
          </w:p>
        </w:tc>
        <w:tc>
          <w:tcPr>
            <w:tcW w:w="2338" w:type="dxa"/>
          </w:tcPr>
          <w:p w:rsidR="001E6548" w:rsidP="3E44591A" w:rsidRDefault="005209E6" w14:paraId="43CD5960" w14:textId="2D93646E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A equipe entregou a tarefa incompleta</w:t>
            </w:r>
          </w:p>
        </w:tc>
        <w:tc>
          <w:tcPr>
            <w:tcW w:w="2338" w:type="dxa"/>
          </w:tcPr>
          <w:p w:rsidR="001E6548" w:rsidP="3E44591A" w:rsidRDefault="005209E6" w14:paraId="37EA9B02" w14:textId="598F4298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A equipe não entregou a tarefa no prazo</w:t>
            </w:r>
          </w:p>
        </w:tc>
      </w:tr>
    </w:tbl>
    <w:p w:rsidR="00DD1AE4" w:rsidP="35968EE3" w:rsidRDefault="4EECD7BC" w14:paraId="1F262E41" w14:textId="35AA2298">
      <w:pPr>
        <w:widowControl/>
        <w:spacing w:line="240" w:lineRule="auto"/>
        <w:jc w:val="center"/>
        <w:rPr>
          <w:sz w:val="20"/>
          <w:szCs w:val="20"/>
        </w:rPr>
      </w:pPr>
      <w:r w:rsidRPr="35968EE3">
        <w:rPr>
          <w:sz w:val="20"/>
          <w:szCs w:val="20"/>
        </w:rPr>
        <w:t>Fonte: os autores</w:t>
      </w:r>
    </w:p>
    <w:p w:rsidR="00DD1AE4" w:rsidP="3E44591A" w:rsidRDefault="00DD1AE4" w14:paraId="12B62897" w14:textId="61A8F46A">
      <w:pPr>
        <w:widowControl/>
        <w:spacing w:line="240" w:lineRule="auto"/>
        <w:jc w:val="center"/>
        <w:rPr>
          <w:rFonts w:cs="Arial"/>
        </w:rPr>
      </w:pPr>
    </w:p>
    <w:p w:rsidRPr="00410E94" w:rsidR="00DD1AE4" w:rsidP="3E44591A" w:rsidRDefault="00DD1AE4" w14:paraId="39DA9BB7" w14:textId="5933939C">
      <w:pPr>
        <w:widowControl/>
        <w:spacing w:line="240" w:lineRule="auto"/>
        <w:rPr>
          <w:rFonts w:cs="Arial"/>
          <w:b/>
          <w:bCs/>
          <w:sz w:val="28"/>
          <w:szCs w:val="28"/>
        </w:rPr>
      </w:pPr>
      <w:r w:rsidRPr="3E44591A">
        <w:rPr>
          <w:rFonts w:cs="Arial"/>
          <w:b/>
          <w:bCs/>
          <w:sz w:val="28"/>
          <w:szCs w:val="28"/>
        </w:rPr>
        <w:t>Entrega Final</w:t>
      </w:r>
    </w:p>
    <w:p w:rsidR="006B08E1" w:rsidP="3E44591A" w:rsidRDefault="006B08E1" w14:paraId="2AB29E84" w14:textId="77777777">
      <w:pPr>
        <w:widowControl/>
        <w:spacing w:line="240" w:lineRule="auto"/>
        <w:rPr>
          <w:rFonts w:cs="Arial"/>
        </w:rPr>
      </w:pPr>
    </w:p>
    <w:p w:rsidRPr="00410E94" w:rsidR="005F699B" w:rsidP="3E44591A" w:rsidRDefault="005F699B" w14:paraId="718D6AC7" w14:textId="73A85202">
      <w:pPr>
        <w:widowControl/>
        <w:spacing w:line="240" w:lineRule="auto"/>
        <w:rPr>
          <w:rFonts w:cs="Arial"/>
          <w:b/>
          <w:bCs/>
        </w:rPr>
      </w:pPr>
      <w:r w:rsidRPr="3E44591A">
        <w:rPr>
          <w:rFonts w:cs="Arial"/>
          <w:b/>
          <w:bCs/>
        </w:rPr>
        <w:t>Avaliação em Grupo</w:t>
      </w:r>
    </w:p>
    <w:p w:rsidR="00DD1AE4" w:rsidP="3E44591A" w:rsidRDefault="00DD1AE4" w14:paraId="28AD459F" w14:textId="7C14704B">
      <w:pPr>
        <w:widowControl/>
        <w:spacing w:line="240" w:lineRule="auto"/>
        <w:rPr>
          <w:rFonts w:cs="Arial"/>
        </w:rPr>
      </w:pPr>
    </w:p>
    <w:p w:rsidR="00AA305A" w:rsidP="3E44591A" w:rsidRDefault="00AA305A" w14:paraId="3724F278" w14:textId="1AD24E50">
      <w:pPr>
        <w:widowControl/>
        <w:spacing w:before="120" w:line="360" w:lineRule="auto"/>
        <w:jc w:val="both"/>
        <w:rPr>
          <w:rFonts w:cs="Arial"/>
        </w:rPr>
      </w:pPr>
      <w:r w:rsidRPr="3E44591A">
        <w:rPr>
          <w:rFonts w:cs="Arial"/>
        </w:rPr>
        <w:t>Para cada item (linha) da tabela, será atribuído ao grupo os conceitos e pontuação definidos na linha de título.</w:t>
      </w:r>
    </w:p>
    <w:p w:rsidRPr="000310A9" w:rsidR="008C496D" w:rsidP="008C496D" w:rsidRDefault="008C496D" w14:paraId="31BA142E" w14:textId="65C8EE3F">
      <w:pPr>
        <w:pStyle w:val="Legenda"/>
        <w:keepNext/>
        <w:jc w:val="center"/>
      </w:pPr>
      <w:bookmarkStart w:name="_Toc106704267" w:id="72"/>
      <w:bookmarkStart w:name="_Toc106704500" w:id="73"/>
      <w:bookmarkStart w:name="_Toc106706784" w:id="74"/>
      <w:bookmarkStart w:name="_Toc110341021" w:id="75"/>
      <w:r>
        <w:t xml:space="preserve">Quadro </w:t>
      </w:r>
      <w:r w:rsidR="00262278">
        <w:t>18</w:t>
      </w:r>
      <w:r>
        <w:t xml:space="preserve"> Rubrica da avaliação em grupo da solução proposta</w:t>
      </w:r>
      <w:bookmarkEnd w:id="72"/>
      <w:bookmarkEnd w:id="73"/>
      <w:bookmarkEnd w:id="74"/>
      <w:bookmarkEnd w:id="75"/>
    </w:p>
    <w:tbl>
      <w:tblPr>
        <w:tblStyle w:val="Tabelacomgrade"/>
        <w:tblW w:w="9353" w:type="dxa"/>
        <w:tblLayout w:type="fixed"/>
        <w:tblLook w:val="04A0" w:firstRow="1" w:lastRow="0" w:firstColumn="1" w:lastColumn="0" w:noHBand="0" w:noVBand="1"/>
      </w:tblPr>
      <w:tblGrid>
        <w:gridCol w:w="1980"/>
        <w:gridCol w:w="1984"/>
        <w:gridCol w:w="1843"/>
        <w:gridCol w:w="1843"/>
        <w:gridCol w:w="1703"/>
      </w:tblGrid>
      <w:tr w:rsidRPr="005919BE" w:rsidR="00BB2EAF" w:rsidTr="3E44591A" w14:paraId="0917A71E" w14:textId="77777777">
        <w:trPr>
          <w:cantSplit/>
          <w:tblHeader/>
        </w:trPr>
        <w:tc>
          <w:tcPr>
            <w:tcW w:w="9353" w:type="dxa"/>
            <w:gridSpan w:val="5"/>
            <w:shd w:val="clear" w:color="auto" w:fill="AEAAAA" w:themeFill="background2" w:themeFillShade="BF"/>
          </w:tcPr>
          <w:p w:rsidRPr="005919BE" w:rsidR="00BB2EAF" w:rsidRDefault="37715BFC" w14:paraId="3A19C141" w14:textId="77777777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Avaliação em Grupo</w:t>
            </w:r>
          </w:p>
        </w:tc>
      </w:tr>
      <w:tr w:rsidRPr="005919BE" w:rsidR="00F852B4" w:rsidTr="3E44591A" w14:paraId="70E49C48" w14:textId="77777777">
        <w:trPr>
          <w:cantSplit/>
          <w:tblHeader/>
        </w:trPr>
        <w:tc>
          <w:tcPr>
            <w:tcW w:w="1980" w:type="dxa"/>
            <w:shd w:val="clear" w:color="auto" w:fill="AEAAAA" w:themeFill="background2" w:themeFillShade="BF"/>
          </w:tcPr>
          <w:p w:rsidRPr="005919BE" w:rsidR="00BB2EAF" w:rsidRDefault="37715BFC" w14:paraId="6B72EED5" w14:textId="77777777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Competência Avaliada</w:t>
            </w:r>
          </w:p>
        </w:tc>
        <w:tc>
          <w:tcPr>
            <w:tcW w:w="1984" w:type="dxa"/>
            <w:shd w:val="clear" w:color="auto" w:fill="AEAAAA" w:themeFill="background2" w:themeFillShade="BF"/>
          </w:tcPr>
          <w:p w:rsidRPr="005919BE" w:rsidR="00BB2EAF" w:rsidRDefault="37715BFC" w14:paraId="33413F6A" w14:textId="633ECA41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Excelente (</w:t>
            </w:r>
            <w:r w:rsidRPr="3E44591A" w:rsidR="230AD52A">
              <w:rPr>
                <w:rFonts w:cs="Arial"/>
                <w:sz w:val="22"/>
                <w:szCs w:val="22"/>
              </w:rPr>
              <w:t>0</w:t>
            </w:r>
            <w:r w:rsidRPr="3E44591A">
              <w:rPr>
                <w:rFonts w:cs="Arial"/>
                <w:sz w:val="22"/>
                <w:szCs w:val="22"/>
              </w:rPr>
              <w:t>,</w:t>
            </w:r>
            <w:r w:rsidRPr="3E44591A" w:rsidR="230AD52A">
              <w:rPr>
                <w:rFonts w:cs="Arial"/>
                <w:sz w:val="22"/>
                <w:szCs w:val="22"/>
              </w:rPr>
              <w:t>5</w:t>
            </w:r>
            <w:r w:rsidRPr="3E44591A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1843" w:type="dxa"/>
            <w:shd w:val="clear" w:color="auto" w:fill="AEAAAA" w:themeFill="background2" w:themeFillShade="BF"/>
          </w:tcPr>
          <w:p w:rsidRPr="005919BE" w:rsidR="00BB2EAF" w:rsidRDefault="37715BFC" w14:paraId="692A9DD9" w14:textId="2EBB26FF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Bom (0,</w:t>
            </w:r>
            <w:r w:rsidRPr="3E44591A" w:rsidR="230AD52A">
              <w:rPr>
                <w:rFonts w:cs="Arial"/>
                <w:sz w:val="22"/>
                <w:szCs w:val="22"/>
              </w:rPr>
              <w:t>3</w:t>
            </w:r>
            <w:r w:rsidRPr="3E44591A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1843" w:type="dxa"/>
            <w:shd w:val="clear" w:color="auto" w:fill="AEAAAA" w:themeFill="background2" w:themeFillShade="BF"/>
          </w:tcPr>
          <w:p w:rsidRPr="005919BE" w:rsidR="00BB2EAF" w:rsidRDefault="37715BFC" w14:paraId="22F66D98" w14:textId="29B70AD7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Regular (0,</w:t>
            </w:r>
            <w:r w:rsidRPr="3E44591A" w:rsidR="230AD52A">
              <w:rPr>
                <w:rFonts w:cs="Arial"/>
                <w:sz w:val="22"/>
                <w:szCs w:val="22"/>
              </w:rPr>
              <w:t>2</w:t>
            </w:r>
            <w:r w:rsidRPr="3E44591A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1703" w:type="dxa"/>
            <w:shd w:val="clear" w:color="auto" w:fill="AEAAAA" w:themeFill="background2" w:themeFillShade="BF"/>
          </w:tcPr>
          <w:p w:rsidRPr="005919BE" w:rsidR="00BB2EAF" w:rsidRDefault="37715BFC" w14:paraId="62D718F0" w14:textId="446710B1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Ruim (0)</w:t>
            </w:r>
          </w:p>
        </w:tc>
      </w:tr>
      <w:tr w:rsidRPr="005919BE" w:rsidR="00464ED8" w:rsidTr="3E44591A" w14:paraId="5404D238" w14:textId="77777777">
        <w:trPr>
          <w:cantSplit/>
        </w:trPr>
        <w:tc>
          <w:tcPr>
            <w:tcW w:w="1980" w:type="dxa"/>
          </w:tcPr>
          <w:p w:rsidRPr="005919BE" w:rsidR="00464ED8" w:rsidP="00F852B4" w:rsidRDefault="230AD52A" w14:paraId="11FFDFFE" w14:textId="3F4CA6E1">
            <w:pPr>
              <w:widowControl/>
              <w:spacing w:line="240" w:lineRule="auto"/>
              <w:jc w:val="both"/>
              <w:rPr>
                <w:color w:val="000000"/>
                <w:sz w:val="22"/>
                <w:szCs w:val="22"/>
              </w:rPr>
            </w:pPr>
            <w:r w:rsidRPr="3E44591A">
              <w:rPr>
                <w:color w:val="000000" w:themeColor="text1"/>
                <w:sz w:val="22"/>
                <w:szCs w:val="22"/>
              </w:rPr>
              <w:t>Propor um projeto para Stakeholders reais</w:t>
            </w:r>
          </w:p>
        </w:tc>
        <w:tc>
          <w:tcPr>
            <w:tcW w:w="1984" w:type="dxa"/>
          </w:tcPr>
          <w:p w:rsidRPr="005919BE" w:rsidR="00464ED8" w:rsidP="00464ED8" w:rsidRDefault="230AD52A" w14:paraId="2040CE3F" w14:textId="7A23842B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solução proposta atende plenamente este item.</w:t>
            </w:r>
          </w:p>
        </w:tc>
        <w:tc>
          <w:tcPr>
            <w:tcW w:w="1843" w:type="dxa"/>
          </w:tcPr>
          <w:p w:rsidRPr="005919BE" w:rsidR="00464ED8" w:rsidP="00464ED8" w:rsidRDefault="230AD52A" w14:paraId="7134F87D" w14:textId="3F9252A4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solução proposta atende parcialmente este item.</w:t>
            </w:r>
          </w:p>
        </w:tc>
        <w:tc>
          <w:tcPr>
            <w:tcW w:w="1843" w:type="dxa"/>
          </w:tcPr>
          <w:p w:rsidRPr="005919BE" w:rsidR="00464ED8" w:rsidP="00464ED8" w:rsidRDefault="230AD52A" w14:paraId="182DB6B1" w14:textId="6B794281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solução proposta atende muito pouco este item.</w:t>
            </w:r>
          </w:p>
        </w:tc>
        <w:tc>
          <w:tcPr>
            <w:tcW w:w="1703" w:type="dxa"/>
          </w:tcPr>
          <w:p w:rsidRPr="005919BE" w:rsidR="00464ED8" w:rsidP="00464ED8" w:rsidRDefault="230AD52A" w14:paraId="2CC671B4" w14:textId="25F94268">
            <w:pPr>
              <w:widowControl/>
              <w:spacing w:line="240" w:lineRule="auto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Não houve solução proposta.</w:t>
            </w:r>
          </w:p>
        </w:tc>
      </w:tr>
      <w:tr w:rsidRPr="005919BE" w:rsidR="00464ED8" w:rsidTr="3E44591A" w14:paraId="3C92D8FF" w14:textId="77777777">
        <w:trPr>
          <w:cantSplit/>
        </w:trPr>
        <w:tc>
          <w:tcPr>
            <w:tcW w:w="1980" w:type="dxa"/>
          </w:tcPr>
          <w:p w:rsidRPr="005919BE" w:rsidR="00464ED8" w:rsidP="00F852B4" w:rsidRDefault="230AD52A" w14:paraId="0D4C61FB" w14:textId="77777777">
            <w:pPr>
              <w:widowControl/>
              <w:spacing w:line="240" w:lineRule="auto"/>
              <w:jc w:val="both"/>
              <w:rPr>
                <w:color w:val="000000"/>
                <w:sz w:val="22"/>
                <w:szCs w:val="22"/>
              </w:rPr>
            </w:pPr>
            <w:bookmarkStart w:name="_Hlk106702292" w:id="76"/>
            <w:r w:rsidRPr="3E44591A">
              <w:rPr>
                <w:color w:val="000000" w:themeColor="text1"/>
                <w:sz w:val="22"/>
                <w:szCs w:val="22"/>
              </w:rPr>
              <w:t>Propor soluções de TI a fim de aumentar a</w:t>
            </w:r>
            <w:r w:rsidR="00464ED8">
              <w:br/>
            </w:r>
            <w:r w:rsidRPr="3E44591A">
              <w:rPr>
                <w:color w:val="000000" w:themeColor="text1"/>
                <w:sz w:val="22"/>
                <w:szCs w:val="22"/>
              </w:rPr>
              <w:t>competitividade das organizações</w:t>
            </w:r>
          </w:p>
        </w:tc>
        <w:tc>
          <w:tcPr>
            <w:tcW w:w="1984" w:type="dxa"/>
          </w:tcPr>
          <w:p w:rsidRPr="005919BE" w:rsidR="00464ED8" w:rsidP="00464ED8" w:rsidRDefault="230AD52A" w14:paraId="46579C58" w14:textId="77777777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solução proposta atende plenamente este item.</w:t>
            </w:r>
          </w:p>
        </w:tc>
        <w:tc>
          <w:tcPr>
            <w:tcW w:w="1843" w:type="dxa"/>
          </w:tcPr>
          <w:p w:rsidRPr="005919BE" w:rsidR="00464ED8" w:rsidP="00464ED8" w:rsidRDefault="230AD52A" w14:paraId="2A15C4B8" w14:textId="77777777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solução proposta atende parcialmente este item.</w:t>
            </w:r>
          </w:p>
        </w:tc>
        <w:tc>
          <w:tcPr>
            <w:tcW w:w="1843" w:type="dxa"/>
          </w:tcPr>
          <w:p w:rsidRPr="005919BE" w:rsidR="00464ED8" w:rsidP="00464ED8" w:rsidRDefault="230AD52A" w14:paraId="20289E23" w14:textId="77777777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solução proposta atende muito pouco este item.</w:t>
            </w:r>
          </w:p>
        </w:tc>
        <w:tc>
          <w:tcPr>
            <w:tcW w:w="1703" w:type="dxa"/>
          </w:tcPr>
          <w:p w:rsidRPr="005919BE" w:rsidR="00464ED8" w:rsidP="00464ED8" w:rsidRDefault="230AD52A" w14:paraId="51476FA4" w14:textId="77777777">
            <w:pPr>
              <w:widowControl/>
              <w:spacing w:line="240" w:lineRule="auto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Não houve solução proposta.</w:t>
            </w:r>
          </w:p>
        </w:tc>
      </w:tr>
      <w:tr w:rsidRPr="000310A9" w:rsidR="005919BE" w:rsidTr="3E44591A" w14:paraId="08BCB096" w14:textId="77777777">
        <w:trPr>
          <w:cantSplit/>
        </w:trPr>
        <w:tc>
          <w:tcPr>
            <w:tcW w:w="1980" w:type="dxa"/>
          </w:tcPr>
          <w:p w:rsidRPr="005919BE" w:rsidR="005919BE" w:rsidP="00F852B4" w:rsidRDefault="37A2A3CD" w14:paraId="7A649D5E" w14:textId="6993C6A7">
            <w:pPr>
              <w:widowControl/>
              <w:spacing w:line="240" w:lineRule="auto"/>
              <w:jc w:val="both"/>
              <w:rPr>
                <w:color w:val="000000"/>
                <w:sz w:val="22"/>
                <w:szCs w:val="22"/>
              </w:rPr>
            </w:pPr>
            <w:r w:rsidRPr="3E44591A">
              <w:rPr>
                <w:rFonts w:cs="Arial"/>
                <w:color w:val="000000" w:themeColor="text1"/>
                <w:sz w:val="22"/>
                <w:szCs w:val="22"/>
              </w:rPr>
              <w:t>Resolver o problema e propor solução criativa e inovadora.</w:t>
            </w:r>
          </w:p>
        </w:tc>
        <w:tc>
          <w:tcPr>
            <w:tcW w:w="1984" w:type="dxa"/>
          </w:tcPr>
          <w:p w:rsidRPr="005919BE" w:rsidR="005919BE" w:rsidP="00464ED8" w:rsidRDefault="37A2A3CD" w14:paraId="00F619BC" w14:textId="25869DE0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equipe resolveu o problema e propôs uma ótima solução.</w:t>
            </w:r>
          </w:p>
        </w:tc>
        <w:tc>
          <w:tcPr>
            <w:tcW w:w="1843" w:type="dxa"/>
          </w:tcPr>
          <w:p w:rsidRPr="005919BE" w:rsidR="005919BE" w:rsidP="005919BE" w:rsidRDefault="37A2A3CD" w14:paraId="382D8CAF" w14:textId="77777777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equipe resolveu parcialmente o problema.</w:t>
            </w:r>
          </w:p>
          <w:p w:rsidRPr="00F852B4" w:rsidR="005919BE" w:rsidP="005919BE" w:rsidRDefault="054249BE" w14:paraId="467AEAB1" w14:textId="4ABB0583">
            <w:pPr>
              <w:widowControl/>
              <w:spacing w:line="240" w:lineRule="auto"/>
              <w:jc w:val="center"/>
              <w:rPr>
                <w:rFonts w:cs="Arial"/>
                <w:b/>
                <w:bCs/>
                <w:sz w:val="22"/>
                <w:szCs w:val="22"/>
              </w:rPr>
            </w:pPr>
            <w:r w:rsidRPr="3E44591A">
              <w:rPr>
                <w:rFonts w:cs="Arial"/>
                <w:b/>
                <w:bCs/>
                <w:sz w:val="22"/>
                <w:szCs w:val="22"/>
              </w:rPr>
              <w:t>E</w:t>
            </w:r>
          </w:p>
          <w:p w:rsidRPr="005919BE" w:rsidR="005919BE" w:rsidP="005919BE" w:rsidRDefault="37A2A3CD" w14:paraId="7C45FB10" w14:textId="7B83178E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 xml:space="preserve">A solução foi </w:t>
            </w:r>
            <w:r w:rsidRPr="3E44591A" w:rsidR="054249BE">
              <w:rPr>
                <w:rFonts w:cs="Arial"/>
                <w:sz w:val="22"/>
                <w:szCs w:val="22"/>
              </w:rPr>
              <w:t xml:space="preserve">parcialmente </w:t>
            </w:r>
            <w:r w:rsidRPr="3E44591A">
              <w:rPr>
                <w:rFonts w:cs="Arial"/>
                <w:sz w:val="22"/>
                <w:szCs w:val="22"/>
              </w:rPr>
              <w:t>adequada.</w:t>
            </w:r>
          </w:p>
        </w:tc>
        <w:tc>
          <w:tcPr>
            <w:tcW w:w="1843" w:type="dxa"/>
          </w:tcPr>
          <w:p w:rsidRPr="005919BE" w:rsidR="00F852B4" w:rsidP="00F852B4" w:rsidRDefault="054249BE" w14:paraId="4FD42044" w14:textId="597EB2B6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equipe resolveu parcialmente o problema e a solução foi ruim.</w:t>
            </w:r>
          </w:p>
          <w:p w:rsidRPr="005919BE" w:rsidR="005919BE" w:rsidP="00F852B4" w:rsidRDefault="005919BE" w14:paraId="23BD96BE" w14:textId="61565177">
            <w:pPr>
              <w:widowControl/>
              <w:spacing w:line="240" w:lineRule="auto"/>
              <w:rPr>
                <w:rFonts w:cs="Arial"/>
                <w:sz w:val="22"/>
                <w:szCs w:val="22"/>
              </w:rPr>
            </w:pPr>
          </w:p>
        </w:tc>
        <w:tc>
          <w:tcPr>
            <w:tcW w:w="1703" w:type="dxa"/>
          </w:tcPr>
          <w:p w:rsidRPr="005919BE" w:rsidR="005919BE" w:rsidP="00F852B4" w:rsidRDefault="37A2A3CD" w14:paraId="3B4CB4B1" w14:textId="20C654BF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equipe não resolveu o problema.</w:t>
            </w:r>
          </w:p>
        </w:tc>
      </w:tr>
    </w:tbl>
    <w:bookmarkEnd w:id="76"/>
    <w:p w:rsidR="00BB2EAF" w:rsidP="35968EE3" w:rsidRDefault="60495448" w14:paraId="7EC8A02B" w14:textId="08DB7A3B">
      <w:pPr>
        <w:widowControl/>
        <w:spacing w:before="120" w:line="360" w:lineRule="auto"/>
        <w:jc w:val="center"/>
        <w:rPr>
          <w:sz w:val="20"/>
          <w:szCs w:val="20"/>
        </w:rPr>
      </w:pPr>
      <w:r w:rsidRPr="35968EE3">
        <w:rPr>
          <w:sz w:val="20"/>
          <w:szCs w:val="20"/>
        </w:rPr>
        <w:t>Fonte: os autores</w:t>
      </w:r>
    </w:p>
    <w:p w:rsidR="00BB2EAF" w:rsidP="3E44591A" w:rsidRDefault="00BB2EAF" w14:paraId="21EABA3C" w14:textId="618A95A8">
      <w:pPr>
        <w:widowControl/>
        <w:spacing w:before="120" w:line="360" w:lineRule="auto"/>
        <w:jc w:val="both"/>
        <w:rPr>
          <w:rFonts w:cs="Arial"/>
        </w:rPr>
      </w:pPr>
    </w:p>
    <w:p w:rsidRPr="000310A9" w:rsidR="008C496D" w:rsidP="008C496D" w:rsidRDefault="008C496D" w14:paraId="1B712F38" w14:textId="6D4CAC33">
      <w:pPr>
        <w:pStyle w:val="Legenda"/>
        <w:keepNext/>
        <w:jc w:val="center"/>
      </w:pPr>
      <w:bookmarkStart w:name="_Toc106704268" w:id="77"/>
      <w:bookmarkStart w:name="_Toc106704501" w:id="78"/>
      <w:bookmarkStart w:name="_Toc106706785" w:id="79"/>
      <w:bookmarkStart w:name="_Toc110341022" w:id="80"/>
      <w:r>
        <w:t xml:space="preserve">Quadro </w:t>
      </w:r>
      <w:r w:rsidR="00262278">
        <w:t>19</w:t>
      </w:r>
      <w:r>
        <w:t xml:space="preserve"> Rubrica de avaliação em grupo da documentação entregue</w:t>
      </w:r>
      <w:bookmarkEnd w:id="77"/>
      <w:bookmarkEnd w:id="78"/>
      <w:bookmarkEnd w:id="79"/>
      <w:bookmarkEnd w:id="80"/>
    </w:p>
    <w:tbl>
      <w:tblPr>
        <w:tblStyle w:val="Tabelacomgrade"/>
        <w:tblW w:w="9353" w:type="dxa"/>
        <w:tblLayout w:type="fixed"/>
        <w:tblLook w:val="04A0" w:firstRow="1" w:lastRow="0" w:firstColumn="1" w:lastColumn="0" w:noHBand="0" w:noVBand="1"/>
      </w:tblPr>
      <w:tblGrid>
        <w:gridCol w:w="1881"/>
        <w:gridCol w:w="2083"/>
        <w:gridCol w:w="1843"/>
        <w:gridCol w:w="1843"/>
        <w:gridCol w:w="1703"/>
      </w:tblGrid>
      <w:tr w:rsidRPr="00CF345B" w:rsidR="00367205" w:rsidTr="3E44591A" w14:paraId="39B1CECC" w14:textId="77777777">
        <w:trPr>
          <w:cantSplit/>
          <w:tblHeader/>
        </w:trPr>
        <w:tc>
          <w:tcPr>
            <w:tcW w:w="9353" w:type="dxa"/>
            <w:gridSpan w:val="5"/>
            <w:shd w:val="clear" w:color="auto" w:fill="AEAAAA" w:themeFill="background2" w:themeFillShade="BF"/>
          </w:tcPr>
          <w:p w:rsidRPr="00CF345B" w:rsidR="00367205" w:rsidP="0089201D" w:rsidRDefault="65ADD6C9" w14:paraId="0AD21D11" w14:textId="5184521E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bookmarkStart w:name="_Hlk106702172" w:id="81"/>
            <w:r w:rsidRPr="3E44591A">
              <w:rPr>
                <w:rFonts w:cs="Arial"/>
                <w:sz w:val="22"/>
                <w:szCs w:val="22"/>
              </w:rPr>
              <w:t>Avaliação em Grupo</w:t>
            </w:r>
          </w:p>
        </w:tc>
      </w:tr>
      <w:tr w:rsidRPr="00CF345B" w:rsidR="00A53B99" w:rsidTr="3E44591A" w14:paraId="3DAA58B8" w14:textId="77777777">
        <w:trPr>
          <w:cantSplit/>
          <w:tblHeader/>
        </w:trPr>
        <w:tc>
          <w:tcPr>
            <w:tcW w:w="1881" w:type="dxa"/>
            <w:shd w:val="clear" w:color="auto" w:fill="AEAAAA" w:themeFill="background2" w:themeFillShade="BF"/>
          </w:tcPr>
          <w:p w:rsidRPr="00CF345B" w:rsidR="003246A0" w:rsidP="0089201D" w:rsidRDefault="667B1F86" w14:paraId="62F73DE7" w14:textId="6DFA9B7A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Competência Avaliada</w:t>
            </w:r>
          </w:p>
        </w:tc>
        <w:tc>
          <w:tcPr>
            <w:tcW w:w="2083" w:type="dxa"/>
            <w:shd w:val="clear" w:color="auto" w:fill="AEAAAA" w:themeFill="background2" w:themeFillShade="BF"/>
          </w:tcPr>
          <w:p w:rsidRPr="00CF345B" w:rsidR="003246A0" w:rsidP="0089201D" w:rsidRDefault="6558FF14" w14:paraId="420EA434" w14:textId="3CADE28B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Exc</w:t>
            </w:r>
            <w:r w:rsidRPr="3E44591A" w:rsidR="00334DA7">
              <w:rPr>
                <w:rFonts w:cs="Arial"/>
                <w:sz w:val="22"/>
                <w:szCs w:val="22"/>
              </w:rPr>
              <w:t>elente (</w:t>
            </w:r>
            <w:r w:rsidRPr="3E44591A" w:rsidR="00EC7185">
              <w:rPr>
                <w:rFonts w:cs="Arial"/>
                <w:sz w:val="22"/>
                <w:szCs w:val="22"/>
              </w:rPr>
              <w:t>3</w:t>
            </w:r>
            <w:r w:rsidRPr="3E44591A" w:rsidR="6D49FE9E">
              <w:rPr>
                <w:rFonts w:cs="Arial"/>
                <w:sz w:val="22"/>
                <w:szCs w:val="22"/>
              </w:rPr>
              <w:t>,</w:t>
            </w:r>
            <w:r w:rsidRPr="3E44591A" w:rsidR="00EC7185">
              <w:rPr>
                <w:rFonts w:cs="Arial"/>
                <w:sz w:val="22"/>
                <w:szCs w:val="22"/>
              </w:rPr>
              <w:t>5</w:t>
            </w:r>
            <w:r w:rsidRPr="3E44591A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1843" w:type="dxa"/>
            <w:shd w:val="clear" w:color="auto" w:fill="AEAAAA" w:themeFill="background2" w:themeFillShade="BF"/>
          </w:tcPr>
          <w:p w:rsidRPr="00CF345B" w:rsidR="003246A0" w:rsidP="00EC5F7B" w:rsidRDefault="1C3CA2CA" w14:paraId="005F45D9" w14:textId="737ABA41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Bom (</w:t>
            </w:r>
            <w:r w:rsidRPr="3E44591A" w:rsidR="00EC7185">
              <w:rPr>
                <w:rFonts w:cs="Arial"/>
                <w:sz w:val="22"/>
                <w:szCs w:val="22"/>
              </w:rPr>
              <w:t>2,0</w:t>
            </w:r>
            <w:r w:rsidRPr="3E44591A" w:rsidR="6558FF14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1843" w:type="dxa"/>
            <w:shd w:val="clear" w:color="auto" w:fill="AEAAAA" w:themeFill="background2" w:themeFillShade="BF"/>
          </w:tcPr>
          <w:p w:rsidRPr="00CF345B" w:rsidR="003246A0" w:rsidP="0089201D" w:rsidRDefault="6558FF14" w14:paraId="46BE3E33" w14:textId="2688EC51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Regular (</w:t>
            </w:r>
            <w:r w:rsidRPr="3E44591A" w:rsidR="00EC7185">
              <w:rPr>
                <w:rFonts w:cs="Arial"/>
                <w:sz w:val="22"/>
                <w:szCs w:val="22"/>
              </w:rPr>
              <w:t>1,0</w:t>
            </w:r>
            <w:r w:rsidRPr="3E44591A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1703" w:type="dxa"/>
            <w:shd w:val="clear" w:color="auto" w:fill="AEAAAA" w:themeFill="background2" w:themeFillShade="BF"/>
          </w:tcPr>
          <w:p w:rsidRPr="00CF345B" w:rsidR="003246A0" w:rsidP="0089201D" w:rsidRDefault="6558FF14" w14:paraId="0B65062B" w14:textId="028514E2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Ruim (0)</w:t>
            </w:r>
          </w:p>
        </w:tc>
      </w:tr>
      <w:tr w:rsidRPr="000310A9" w:rsidR="00A53B99" w:rsidTr="3E44591A" w14:paraId="06432EA1" w14:textId="77777777">
        <w:trPr>
          <w:cantSplit/>
        </w:trPr>
        <w:tc>
          <w:tcPr>
            <w:tcW w:w="1881" w:type="dxa"/>
          </w:tcPr>
          <w:p w:rsidRPr="00CF345B" w:rsidR="003246A0" w:rsidP="003246A0" w:rsidRDefault="3B2CBFE5" w14:paraId="3C0AC146" w14:textId="1D89B25C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color w:val="000000" w:themeColor="text1"/>
                <w:sz w:val="22"/>
                <w:szCs w:val="22"/>
              </w:rPr>
              <w:t>D</w:t>
            </w:r>
            <w:r w:rsidRPr="3E44591A" w:rsidR="6558FF14">
              <w:rPr>
                <w:color w:val="000000" w:themeColor="text1"/>
                <w:sz w:val="22"/>
                <w:szCs w:val="22"/>
              </w:rPr>
              <w:t>ocumentar o</w:t>
            </w:r>
            <w:r w:rsidRPr="3E44591A">
              <w:rPr>
                <w:color w:val="000000" w:themeColor="text1"/>
                <w:sz w:val="22"/>
                <w:szCs w:val="22"/>
              </w:rPr>
              <w:t xml:space="preserve"> processo de levantamento e especificação de </w:t>
            </w:r>
            <w:r w:rsidRPr="3E44591A" w:rsidR="6558FF14">
              <w:rPr>
                <w:color w:val="000000" w:themeColor="text1"/>
                <w:sz w:val="22"/>
                <w:szCs w:val="22"/>
              </w:rPr>
              <w:t>requisitos de software aplicando</w:t>
            </w:r>
            <w:r w:rsidR="00CF345B">
              <w:br/>
            </w:r>
            <w:r w:rsidRPr="3E44591A" w:rsidR="6558FF14">
              <w:rPr>
                <w:color w:val="000000" w:themeColor="text1"/>
                <w:sz w:val="22"/>
                <w:szCs w:val="22"/>
              </w:rPr>
              <w:t>conhecimento apropriado de teorias, modelos e técnicas, observando as necessidades dos</w:t>
            </w:r>
            <w:r w:rsidR="00CF345B">
              <w:br/>
            </w:r>
            <w:r w:rsidRPr="3E44591A" w:rsidR="6558FF14">
              <w:rPr>
                <w:color w:val="000000" w:themeColor="text1"/>
                <w:sz w:val="22"/>
                <w:szCs w:val="22"/>
              </w:rPr>
              <w:t>projetos.</w:t>
            </w:r>
          </w:p>
        </w:tc>
        <w:tc>
          <w:tcPr>
            <w:tcW w:w="2083" w:type="dxa"/>
          </w:tcPr>
          <w:p w:rsidR="005D6C85" w:rsidP="003246A0" w:rsidRDefault="6558FF14" w14:paraId="0D609044" w14:textId="77777777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 xml:space="preserve">A equipe </w:t>
            </w:r>
            <w:r w:rsidRPr="3E44591A">
              <w:rPr>
                <w:color w:val="000000" w:themeColor="text1"/>
                <w:sz w:val="22"/>
                <w:szCs w:val="22"/>
              </w:rPr>
              <w:t>aplicou</w:t>
            </w:r>
            <w:r w:rsidR="003246A0">
              <w:br/>
            </w:r>
            <w:r w:rsidRPr="3E44591A">
              <w:rPr>
                <w:color w:val="000000" w:themeColor="text1"/>
                <w:sz w:val="22"/>
                <w:szCs w:val="22"/>
              </w:rPr>
              <w:t>adequadamente as teorias, os modelos e as técnicas, para o problema proposto</w:t>
            </w:r>
            <w:r w:rsidRPr="3E44591A">
              <w:rPr>
                <w:rFonts w:cs="Arial"/>
                <w:sz w:val="22"/>
                <w:szCs w:val="22"/>
              </w:rPr>
              <w:t>.</w:t>
            </w:r>
            <w:r w:rsidRPr="3E44591A" w:rsidR="3B2CBFE5">
              <w:rPr>
                <w:rFonts w:cs="Arial"/>
                <w:sz w:val="22"/>
                <w:szCs w:val="22"/>
              </w:rPr>
              <w:t xml:space="preserve"> </w:t>
            </w:r>
          </w:p>
          <w:p w:rsidRPr="005D6C85" w:rsidR="005D6C85" w:rsidP="003246A0" w:rsidRDefault="3B2CBFE5" w14:paraId="12832437" w14:textId="77777777">
            <w:pPr>
              <w:widowControl/>
              <w:spacing w:line="240" w:lineRule="auto"/>
              <w:jc w:val="center"/>
              <w:rPr>
                <w:rFonts w:cs="Arial"/>
                <w:b/>
                <w:bCs/>
                <w:sz w:val="22"/>
                <w:szCs w:val="22"/>
              </w:rPr>
            </w:pPr>
            <w:r w:rsidRPr="3E44591A">
              <w:rPr>
                <w:rFonts w:cs="Arial"/>
                <w:b/>
                <w:bCs/>
                <w:sz w:val="22"/>
                <w:szCs w:val="22"/>
              </w:rPr>
              <w:t xml:space="preserve">E </w:t>
            </w:r>
          </w:p>
          <w:p w:rsidRPr="00CF345B" w:rsidR="003246A0" w:rsidP="003246A0" w:rsidRDefault="005D6C85" w14:paraId="03A55EB2" w14:textId="1E54EF3E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 xml:space="preserve">A equipe </w:t>
            </w:r>
            <w:r w:rsidRPr="3E44591A" w:rsidR="3B2CBFE5">
              <w:rPr>
                <w:rFonts w:cs="Arial"/>
                <w:sz w:val="22"/>
                <w:szCs w:val="22"/>
              </w:rPr>
              <w:t>entregou a documentação solicitada completamente preenchida e correta.</w:t>
            </w:r>
          </w:p>
        </w:tc>
        <w:tc>
          <w:tcPr>
            <w:tcW w:w="1843" w:type="dxa"/>
          </w:tcPr>
          <w:p w:rsidR="003246A0" w:rsidP="006F159B" w:rsidRDefault="667B1F86" w14:paraId="69095C62" w14:textId="4E8220BC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equipe entregou a documentação porém houveram algumas falhas na</w:t>
            </w:r>
            <w:r w:rsidRPr="3E44591A">
              <w:rPr>
                <w:color w:val="000000" w:themeColor="text1"/>
                <w:sz w:val="22"/>
                <w:szCs w:val="22"/>
              </w:rPr>
              <w:t xml:space="preserve">s teorias, </w:t>
            </w:r>
            <w:r w:rsidRPr="3E44591A" w:rsidR="1E224866">
              <w:rPr>
                <w:color w:val="000000" w:themeColor="text1"/>
                <w:sz w:val="22"/>
                <w:szCs w:val="22"/>
              </w:rPr>
              <w:t>n</w:t>
            </w:r>
            <w:r w:rsidRPr="3E44591A">
              <w:rPr>
                <w:color w:val="000000" w:themeColor="text1"/>
                <w:sz w:val="22"/>
                <w:szCs w:val="22"/>
              </w:rPr>
              <w:t xml:space="preserve">os modelos ou </w:t>
            </w:r>
            <w:r w:rsidRPr="3E44591A" w:rsidR="1E224866">
              <w:rPr>
                <w:color w:val="000000" w:themeColor="text1"/>
                <w:sz w:val="22"/>
                <w:szCs w:val="22"/>
              </w:rPr>
              <w:t>n</w:t>
            </w:r>
            <w:r w:rsidRPr="3E44591A">
              <w:rPr>
                <w:color w:val="000000" w:themeColor="text1"/>
                <w:sz w:val="22"/>
                <w:szCs w:val="22"/>
              </w:rPr>
              <w:t xml:space="preserve">as técnicas, </w:t>
            </w:r>
            <w:r w:rsidRPr="3E44591A" w:rsidR="008C496D">
              <w:rPr>
                <w:color w:val="000000" w:themeColor="text1"/>
                <w:sz w:val="22"/>
                <w:szCs w:val="22"/>
              </w:rPr>
              <w:t>aplicados a</w:t>
            </w:r>
            <w:r w:rsidRPr="3E44591A">
              <w:rPr>
                <w:color w:val="000000" w:themeColor="text1"/>
                <w:sz w:val="22"/>
                <w:szCs w:val="22"/>
              </w:rPr>
              <w:t>o problema proposto</w:t>
            </w:r>
            <w:r w:rsidRPr="3E44591A">
              <w:rPr>
                <w:rFonts w:cs="Arial"/>
                <w:sz w:val="22"/>
                <w:szCs w:val="22"/>
              </w:rPr>
              <w:t>.</w:t>
            </w:r>
          </w:p>
          <w:p w:rsidRPr="00CF345B" w:rsidR="00CF345B" w:rsidP="006F159B" w:rsidRDefault="3B2CBFE5" w14:paraId="5D73ECCC" w14:textId="77777777">
            <w:pPr>
              <w:widowControl/>
              <w:spacing w:line="240" w:lineRule="auto"/>
              <w:jc w:val="center"/>
              <w:rPr>
                <w:rFonts w:cs="Arial"/>
                <w:b/>
                <w:bCs/>
                <w:sz w:val="22"/>
                <w:szCs w:val="22"/>
              </w:rPr>
            </w:pPr>
            <w:r w:rsidRPr="3E44591A">
              <w:rPr>
                <w:rFonts w:cs="Arial"/>
                <w:b/>
                <w:bCs/>
                <w:sz w:val="22"/>
                <w:szCs w:val="22"/>
              </w:rPr>
              <w:t>OU</w:t>
            </w:r>
          </w:p>
          <w:p w:rsidRPr="00CF345B" w:rsidR="00CF345B" w:rsidP="006F159B" w:rsidRDefault="3B2CBFE5" w14:paraId="4E6E7C64" w14:textId="22BE4EBE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 xml:space="preserve">A equipe deixou de preencher </w:t>
            </w:r>
            <w:r w:rsidRPr="3E44591A" w:rsidR="005D6C85">
              <w:rPr>
                <w:rFonts w:cs="Arial"/>
                <w:sz w:val="22"/>
                <w:szCs w:val="22"/>
              </w:rPr>
              <w:t>poucos</w:t>
            </w:r>
            <w:r w:rsidRPr="3E44591A">
              <w:rPr>
                <w:rFonts w:cs="Arial"/>
                <w:sz w:val="22"/>
                <w:szCs w:val="22"/>
              </w:rPr>
              <w:t xml:space="preserve"> ite</w:t>
            </w:r>
            <w:r w:rsidRPr="3E44591A" w:rsidR="005D6C85">
              <w:rPr>
                <w:rFonts w:cs="Arial"/>
                <w:sz w:val="22"/>
                <w:szCs w:val="22"/>
              </w:rPr>
              <w:t>ns</w:t>
            </w:r>
            <w:r w:rsidRPr="3E44591A">
              <w:rPr>
                <w:rFonts w:cs="Arial"/>
                <w:sz w:val="22"/>
                <w:szCs w:val="22"/>
              </w:rPr>
              <w:t xml:space="preserve"> da documentação proposta</w:t>
            </w:r>
          </w:p>
        </w:tc>
        <w:tc>
          <w:tcPr>
            <w:tcW w:w="1843" w:type="dxa"/>
          </w:tcPr>
          <w:p w:rsidR="003246A0" w:rsidP="003246A0" w:rsidRDefault="6558FF14" w14:paraId="131CE013" w14:textId="2F980C4D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 xml:space="preserve">A equipe entregou a documentação porém </w:t>
            </w:r>
            <w:r w:rsidRPr="3E44591A" w:rsidR="008C496D">
              <w:rPr>
                <w:rFonts w:cs="Arial"/>
                <w:sz w:val="22"/>
                <w:szCs w:val="22"/>
              </w:rPr>
              <w:t>houveram várias falhas n</w:t>
            </w:r>
            <w:r w:rsidRPr="3E44591A">
              <w:rPr>
                <w:color w:val="000000" w:themeColor="text1"/>
                <w:sz w:val="22"/>
                <w:szCs w:val="22"/>
              </w:rPr>
              <w:t xml:space="preserve">as teorias, modelos ou técnicas, </w:t>
            </w:r>
            <w:r w:rsidRPr="3E44591A" w:rsidR="008C496D">
              <w:rPr>
                <w:color w:val="000000" w:themeColor="text1"/>
                <w:sz w:val="22"/>
                <w:szCs w:val="22"/>
              </w:rPr>
              <w:t>aplicados a</w:t>
            </w:r>
            <w:r w:rsidRPr="3E44591A">
              <w:rPr>
                <w:color w:val="000000" w:themeColor="text1"/>
                <w:sz w:val="22"/>
                <w:szCs w:val="22"/>
              </w:rPr>
              <w:t>o problema proposto</w:t>
            </w:r>
            <w:r w:rsidRPr="3E44591A">
              <w:rPr>
                <w:rFonts w:cs="Arial"/>
                <w:sz w:val="22"/>
                <w:szCs w:val="22"/>
              </w:rPr>
              <w:t>.</w:t>
            </w:r>
          </w:p>
          <w:p w:rsidRPr="00CF345B" w:rsidR="005579B8" w:rsidP="005579B8" w:rsidRDefault="3296785E" w14:paraId="55CCE6C3" w14:textId="77777777">
            <w:pPr>
              <w:widowControl/>
              <w:spacing w:line="240" w:lineRule="auto"/>
              <w:jc w:val="center"/>
              <w:rPr>
                <w:rFonts w:cs="Arial"/>
                <w:b/>
                <w:bCs/>
                <w:sz w:val="22"/>
                <w:szCs w:val="22"/>
              </w:rPr>
            </w:pPr>
            <w:r w:rsidRPr="3E44591A">
              <w:rPr>
                <w:rFonts w:cs="Arial"/>
                <w:b/>
                <w:bCs/>
                <w:sz w:val="22"/>
                <w:szCs w:val="22"/>
              </w:rPr>
              <w:t>OU</w:t>
            </w:r>
          </w:p>
          <w:p w:rsidRPr="00CF345B" w:rsidR="005579B8" w:rsidP="005579B8" w:rsidRDefault="3296785E" w14:paraId="7A2E71FB" w14:textId="2E93AA7F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equipe deixou de preencher vários itens da documentação proposta</w:t>
            </w:r>
          </w:p>
        </w:tc>
        <w:tc>
          <w:tcPr>
            <w:tcW w:w="1703" w:type="dxa"/>
          </w:tcPr>
          <w:p w:rsidRPr="00CF345B" w:rsidR="003246A0" w:rsidP="003246A0" w:rsidRDefault="6558FF14" w14:paraId="62D7A789" w14:textId="0BCC1E1B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 xml:space="preserve">A equipe não </w:t>
            </w:r>
            <w:r w:rsidRPr="3E44591A" w:rsidR="3296785E">
              <w:rPr>
                <w:rFonts w:cs="Arial"/>
                <w:sz w:val="22"/>
                <w:szCs w:val="22"/>
              </w:rPr>
              <w:t>realizou a entrega final d</w:t>
            </w:r>
            <w:r w:rsidRPr="3E44591A">
              <w:rPr>
                <w:rFonts w:cs="Arial"/>
                <w:sz w:val="22"/>
                <w:szCs w:val="22"/>
              </w:rPr>
              <w:t>a documentaçã</w:t>
            </w:r>
            <w:r w:rsidRPr="3E44591A" w:rsidR="3296785E">
              <w:rPr>
                <w:rFonts w:cs="Arial"/>
                <w:sz w:val="22"/>
                <w:szCs w:val="22"/>
              </w:rPr>
              <w:t>o.</w:t>
            </w:r>
          </w:p>
        </w:tc>
      </w:tr>
    </w:tbl>
    <w:bookmarkEnd w:id="81"/>
    <w:p w:rsidR="009C6119" w:rsidP="35968EE3" w:rsidRDefault="62749043" w14:paraId="387975B2" w14:textId="2A044683">
      <w:pPr>
        <w:keepNext/>
        <w:jc w:val="center"/>
        <w:rPr>
          <w:sz w:val="20"/>
          <w:szCs w:val="20"/>
        </w:rPr>
      </w:pPr>
      <w:r w:rsidRPr="35968EE3">
        <w:rPr>
          <w:sz w:val="20"/>
          <w:szCs w:val="20"/>
        </w:rPr>
        <w:t>Fonte: os autores</w:t>
      </w:r>
    </w:p>
    <w:p w:rsidR="009C6119" w:rsidP="35968EE3" w:rsidRDefault="009C6119" w14:paraId="5A3AD5C3" w14:textId="7273E4F5">
      <w:pPr>
        <w:keepNext/>
      </w:pPr>
    </w:p>
    <w:p w:rsidRPr="000310A9" w:rsidR="00DE0AAC" w:rsidP="00DE0AAC" w:rsidRDefault="00DE0AAC" w14:paraId="56F1D1ED" w14:textId="1697C9CD">
      <w:pPr>
        <w:pStyle w:val="Legenda"/>
        <w:keepNext/>
        <w:jc w:val="center"/>
      </w:pPr>
      <w:bookmarkStart w:name="_Toc106704269" w:id="82"/>
      <w:bookmarkStart w:name="_Toc106704502" w:id="83"/>
      <w:bookmarkStart w:name="_Toc106706786" w:id="84"/>
      <w:bookmarkStart w:name="_Toc110341023" w:id="85"/>
      <w:r>
        <w:t xml:space="preserve">Quadro </w:t>
      </w:r>
      <w:r w:rsidR="00262278">
        <w:t>20</w:t>
      </w:r>
      <w:r>
        <w:t xml:space="preserve"> Rubrica da avaliação em grupo para a apresentação do projeto</w:t>
      </w:r>
      <w:bookmarkEnd w:id="82"/>
      <w:bookmarkEnd w:id="83"/>
      <w:bookmarkEnd w:id="84"/>
      <w:bookmarkEnd w:id="85"/>
    </w:p>
    <w:tbl>
      <w:tblPr>
        <w:tblStyle w:val="Tabelacomgrade"/>
        <w:tblW w:w="9351" w:type="dxa"/>
        <w:tblLayout w:type="fixed"/>
        <w:tblLook w:val="04A0" w:firstRow="1" w:lastRow="0" w:firstColumn="1" w:lastColumn="0" w:noHBand="0" w:noVBand="1"/>
      </w:tblPr>
      <w:tblGrid>
        <w:gridCol w:w="1881"/>
        <w:gridCol w:w="2509"/>
        <w:gridCol w:w="2268"/>
        <w:gridCol w:w="2693"/>
      </w:tblGrid>
      <w:tr w:rsidRPr="00CF345B" w:rsidR="00382BEE" w:rsidTr="3E44591A" w14:paraId="1869436B" w14:textId="77777777">
        <w:trPr>
          <w:cantSplit/>
          <w:tblHeader/>
        </w:trPr>
        <w:tc>
          <w:tcPr>
            <w:tcW w:w="9351" w:type="dxa"/>
            <w:gridSpan w:val="4"/>
            <w:shd w:val="clear" w:color="auto" w:fill="AEAAAA" w:themeFill="background2" w:themeFillShade="BF"/>
          </w:tcPr>
          <w:p w:rsidRPr="00CF345B" w:rsidR="00382BEE" w:rsidRDefault="2478A3A5" w14:paraId="0ECE38E4" w14:textId="3A4D52F0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Avaliação em Grupo</w:t>
            </w:r>
          </w:p>
        </w:tc>
      </w:tr>
      <w:tr w:rsidRPr="00CF345B" w:rsidR="009F1685" w:rsidTr="3E44591A" w14:paraId="606096B6" w14:textId="77777777">
        <w:trPr>
          <w:cantSplit/>
          <w:tblHeader/>
        </w:trPr>
        <w:tc>
          <w:tcPr>
            <w:tcW w:w="1881" w:type="dxa"/>
            <w:shd w:val="clear" w:color="auto" w:fill="AEAAAA" w:themeFill="background2" w:themeFillShade="BF"/>
          </w:tcPr>
          <w:p w:rsidRPr="00CF345B" w:rsidR="009F1685" w:rsidRDefault="2B28B9F1" w14:paraId="1B2343E2" w14:textId="77777777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Competência Avaliada</w:t>
            </w:r>
          </w:p>
        </w:tc>
        <w:tc>
          <w:tcPr>
            <w:tcW w:w="2509" w:type="dxa"/>
            <w:shd w:val="clear" w:color="auto" w:fill="AEAAAA" w:themeFill="background2" w:themeFillShade="BF"/>
          </w:tcPr>
          <w:p w:rsidRPr="00CF345B" w:rsidR="009F1685" w:rsidRDefault="2B28B9F1" w14:paraId="32EFE282" w14:textId="722E2279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Excelente (</w:t>
            </w:r>
            <w:r w:rsidRPr="3E44591A" w:rsidR="005D6C85">
              <w:rPr>
                <w:rFonts w:cs="Arial"/>
                <w:sz w:val="22"/>
                <w:szCs w:val="22"/>
              </w:rPr>
              <w:t>0</w:t>
            </w:r>
            <w:r w:rsidRPr="3E44591A">
              <w:rPr>
                <w:rFonts w:cs="Arial"/>
                <w:sz w:val="22"/>
                <w:szCs w:val="22"/>
              </w:rPr>
              <w:t>,</w:t>
            </w:r>
            <w:r w:rsidRPr="3E44591A" w:rsidR="005D6C85">
              <w:rPr>
                <w:rFonts w:cs="Arial"/>
                <w:sz w:val="22"/>
                <w:szCs w:val="22"/>
              </w:rPr>
              <w:t>5</w:t>
            </w:r>
            <w:r w:rsidRPr="3E44591A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2268" w:type="dxa"/>
            <w:shd w:val="clear" w:color="auto" w:fill="AEAAAA" w:themeFill="background2" w:themeFillShade="BF"/>
          </w:tcPr>
          <w:p w:rsidRPr="00CF345B" w:rsidR="009F1685" w:rsidRDefault="2B28B9F1" w14:paraId="37D171EA" w14:textId="2368949E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Bom (0,</w:t>
            </w:r>
            <w:r w:rsidRPr="3E44591A" w:rsidR="005D6C85">
              <w:rPr>
                <w:rFonts w:cs="Arial"/>
                <w:sz w:val="22"/>
                <w:szCs w:val="22"/>
              </w:rPr>
              <w:t>2</w:t>
            </w:r>
            <w:r w:rsidRPr="3E44591A">
              <w:rPr>
                <w:rFonts w:cs="Arial"/>
                <w:sz w:val="22"/>
                <w:szCs w:val="22"/>
              </w:rPr>
              <w:t>5)</w:t>
            </w:r>
          </w:p>
        </w:tc>
        <w:tc>
          <w:tcPr>
            <w:tcW w:w="2693" w:type="dxa"/>
            <w:shd w:val="clear" w:color="auto" w:fill="AEAAAA" w:themeFill="background2" w:themeFillShade="BF"/>
          </w:tcPr>
          <w:p w:rsidRPr="00CF345B" w:rsidR="009F1685" w:rsidRDefault="2B28B9F1" w14:paraId="59670611" w14:textId="55D210A9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Ruim (0)</w:t>
            </w:r>
          </w:p>
        </w:tc>
      </w:tr>
      <w:tr w:rsidRPr="000310A9" w:rsidR="009F1685" w:rsidTr="3E44591A" w14:paraId="75D01279" w14:textId="77777777">
        <w:trPr>
          <w:cantSplit/>
        </w:trPr>
        <w:tc>
          <w:tcPr>
            <w:tcW w:w="1881" w:type="dxa"/>
            <w:vMerge w:val="restart"/>
            <w:vAlign w:val="center"/>
          </w:tcPr>
          <w:p w:rsidRPr="00CF345B" w:rsidR="009F1685" w:rsidP="009F1685" w:rsidRDefault="2B28B9F1" w14:paraId="7482AA77" w14:textId="063A4D97">
            <w:pPr>
              <w:widowControl/>
              <w:spacing w:line="240" w:lineRule="auto"/>
              <w:jc w:val="center"/>
              <w:rPr>
                <w:color w:val="000000"/>
                <w:sz w:val="22"/>
                <w:szCs w:val="22"/>
              </w:rPr>
            </w:pPr>
            <w:r w:rsidRPr="3E44591A">
              <w:rPr>
                <w:color w:val="000000" w:themeColor="text1"/>
                <w:sz w:val="22"/>
                <w:szCs w:val="22"/>
              </w:rPr>
              <w:t>Apresentação do Projeto</w:t>
            </w:r>
          </w:p>
        </w:tc>
        <w:tc>
          <w:tcPr>
            <w:tcW w:w="2509" w:type="dxa"/>
          </w:tcPr>
          <w:p w:rsidRPr="00CF345B" w:rsidR="009F1685" w:rsidRDefault="2B28B9F1" w14:paraId="53D29C14" w14:textId="517BEC4C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projeto foi apresentado por mais de 8 minutos e não ultrapassou 10 minutos.</w:t>
            </w:r>
          </w:p>
        </w:tc>
        <w:tc>
          <w:tcPr>
            <w:tcW w:w="2268" w:type="dxa"/>
          </w:tcPr>
          <w:p w:rsidRPr="00CF345B" w:rsidR="009F1685" w:rsidRDefault="2B28B9F1" w14:paraId="51BA870D" w14:textId="32D3F9B3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projeto foi apresentado por mais de 5 minutos e não ultrapassou 8 minutos.</w:t>
            </w:r>
          </w:p>
        </w:tc>
        <w:tc>
          <w:tcPr>
            <w:tcW w:w="2693" w:type="dxa"/>
          </w:tcPr>
          <w:p w:rsidR="009F1685" w:rsidRDefault="2B28B9F1" w14:paraId="5FE643F3" w14:textId="77777777">
            <w:pPr>
              <w:widowControl/>
              <w:spacing w:line="240" w:lineRule="auto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 xml:space="preserve">Não houve apresentação </w:t>
            </w:r>
          </w:p>
          <w:p w:rsidRPr="009F1685" w:rsidR="009F1685" w:rsidRDefault="2B28B9F1" w14:paraId="3A7B833E" w14:textId="12263C5C">
            <w:pPr>
              <w:widowControl/>
              <w:spacing w:line="240" w:lineRule="auto"/>
              <w:rPr>
                <w:rFonts w:cs="Arial"/>
                <w:b/>
                <w:bCs/>
                <w:sz w:val="22"/>
                <w:szCs w:val="22"/>
              </w:rPr>
            </w:pPr>
            <w:r w:rsidRPr="3E44591A">
              <w:rPr>
                <w:rFonts w:cs="Arial"/>
                <w:b/>
                <w:bCs/>
                <w:sz w:val="22"/>
                <w:szCs w:val="22"/>
              </w:rPr>
              <w:t>OU</w:t>
            </w:r>
          </w:p>
          <w:p w:rsidRPr="00CF345B" w:rsidR="009F1685" w:rsidRDefault="2B28B9F1" w14:paraId="3ED7BF3B" w14:textId="2F66B478">
            <w:pPr>
              <w:widowControl/>
              <w:spacing w:line="240" w:lineRule="auto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sua duração não ultrapassou 5 minutos.</w:t>
            </w:r>
          </w:p>
        </w:tc>
      </w:tr>
      <w:tr w:rsidRPr="00CF345B" w:rsidR="009F1685" w:rsidTr="3E44591A" w14:paraId="5E94708D" w14:textId="77777777">
        <w:trPr>
          <w:cantSplit/>
        </w:trPr>
        <w:tc>
          <w:tcPr>
            <w:tcW w:w="1881" w:type="dxa"/>
            <w:vMerge/>
          </w:tcPr>
          <w:p w:rsidR="009F1685" w:rsidP="003178DF" w:rsidRDefault="009F1685" w14:paraId="0E817A7F" w14:textId="77777777">
            <w:pPr>
              <w:widowControl/>
              <w:spacing w:line="240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2509" w:type="dxa"/>
          </w:tcPr>
          <w:p w:rsidR="009F1685" w:rsidRDefault="2B28B9F1" w14:paraId="18450513" w14:textId="61812EE6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conteúdo apresentado abrange todo o processo previsto na documentação solicitada.</w:t>
            </w:r>
          </w:p>
        </w:tc>
        <w:tc>
          <w:tcPr>
            <w:tcW w:w="2268" w:type="dxa"/>
          </w:tcPr>
          <w:p w:rsidR="009F1685" w:rsidRDefault="2B28B9F1" w14:paraId="2AE06074" w14:textId="2FFD8FBA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conteúdo apresentado abordou mais da metade do processo previsto na documentação solicitada.</w:t>
            </w:r>
          </w:p>
        </w:tc>
        <w:tc>
          <w:tcPr>
            <w:tcW w:w="2693" w:type="dxa"/>
          </w:tcPr>
          <w:p w:rsidR="009F1685" w:rsidRDefault="2B28B9F1" w14:paraId="6F59F1F2" w14:textId="77777777">
            <w:pPr>
              <w:widowControl/>
              <w:spacing w:line="240" w:lineRule="auto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conteúdo apresentado abordou metade ou menos da metade do processo previsto na documentação solicitada</w:t>
            </w:r>
          </w:p>
          <w:p w:rsidRPr="009F1685" w:rsidR="009F1685" w:rsidP="009F1685" w:rsidRDefault="2B28B9F1" w14:paraId="37A21211" w14:textId="77777777">
            <w:pPr>
              <w:widowControl/>
              <w:spacing w:line="240" w:lineRule="auto"/>
              <w:rPr>
                <w:rFonts w:cs="Arial"/>
                <w:b/>
                <w:bCs/>
                <w:sz w:val="22"/>
                <w:szCs w:val="22"/>
              </w:rPr>
            </w:pPr>
            <w:r w:rsidRPr="3E44591A">
              <w:rPr>
                <w:rFonts w:cs="Arial"/>
                <w:b/>
                <w:bCs/>
                <w:sz w:val="22"/>
                <w:szCs w:val="22"/>
              </w:rPr>
              <w:t>OU</w:t>
            </w:r>
          </w:p>
          <w:p w:rsidRPr="00CF345B" w:rsidR="009F1685" w:rsidRDefault="2B28B9F1" w14:paraId="7CE0FE9B" w14:textId="7E1A3A73">
            <w:pPr>
              <w:widowControl/>
              <w:spacing w:line="240" w:lineRule="auto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Não houve apresentação.</w:t>
            </w:r>
          </w:p>
        </w:tc>
      </w:tr>
    </w:tbl>
    <w:p w:rsidR="00DD1AE4" w:rsidP="35968EE3" w:rsidRDefault="0BDCA30F" w14:paraId="2387FEF9" w14:textId="7C46996A">
      <w:pPr>
        <w:widowControl/>
        <w:spacing w:line="240" w:lineRule="auto"/>
        <w:jc w:val="center"/>
        <w:rPr>
          <w:sz w:val="20"/>
          <w:szCs w:val="20"/>
        </w:rPr>
      </w:pPr>
      <w:r w:rsidRPr="35968EE3">
        <w:rPr>
          <w:sz w:val="20"/>
          <w:szCs w:val="20"/>
        </w:rPr>
        <w:t>Fonte: os autores</w:t>
      </w:r>
    </w:p>
    <w:p w:rsidR="00DD1AE4" w:rsidP="3E44591A" w:rsidRDefault="00DD1AE4" w14:paraId="402C6B1A" w14:textId="6F1DD991">
      <w:pPr>
        <w:widowControl/>
        <w:spacing w:line="240" w:lineRule="auto"/>
        <w:rPr>
          <w:rFonts w:cs="Arial"/>
        </w:rPr>
      </w:pPr>
    </w:p>
    <w:p w:rsidRPr="00410E94" w:rsidR="00410E94" w:rsidP="3E44591A" w:rsidRDefault="00410E94" w14:paraId="670A853F" w14:textId="543BBCAB">
      <w:pPr>
        <w:widowControl/>
        <w:spacing w:line="240" w:lineRule="auto"/>
        <w:rPr>
          <w:rFonts w:cs="Arial"/>
          <w:b/>
          <w:bCs/>
        </w:rPr>
      </w:pPr>
      <w:r w:rsidRPr="3E44591A">
        <w:rPr>
          <w:rFonts w:cs="Arial"/>
          <w:b/>
          <w:bCs/>
        </w:rPr>
        <w:t>Avaliação Individual</w:t>
      </w:r>
    </w:p>
    <w:p w:rsidR="00410E94" w:rsidP="3E44591A" w:rsidRDefault="00410E94" w14:paraId="19A6A35F" w14:textId="77777777">
      <w:pPr>
        <w:widowControl/>
        <w:spacing w:line="240" w:lineRule="auto"/>
        <w:rPr>
          <w:rFonts w:cs="Arial"/>
        </w:rPr>
      </w:pPr>
    </w:p>
    <w:p w:rsidRPr="000310A9" w:rsidR="00DE0AAC" w:rsidP="00DE0AAC" w:rsidRDefault="00DE0AAC" w14:paraId="2A4C7D20" w14:textId="10777674">
      <w:pPr>
        <w:pStyle w:val="Legenda"/>
        <w:keepNext/>
        <w:jc w:val="center"/>
      </w:pPr>
      <w:bookmarkStart w:name="_Toc106704270" w:id="86"/>
      <w:bookmarkStart w:name="_Toc106704503" w:id="87"/>
      <w:bookmarkStart w:name="_Toc106706787" w:id="88"/>
      <w:bookmarkStart w:name="_Toc110341024" w:id="89"/>
      <w:r>
        <w:t xml:space="preserve">Quadro </w:t>
      </w:r>
      <w:r w:rsidR="00262278">
        <w:t>21</w:t>
      </w:r>
      <w:r>
        <w:t xml:space="preserve"> Rubrica da avaliação individual para portfólio, pitch e apresentação do projeto</w:t>
      </w:r>
      <w:bookmarkEnd w:id="86"/>
      <w:bookmarkEnd w:id="87"/>
      <w:bookmarkEnd w:id="88"/>
      <w:bookmarkEnd w:id="8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67205" w:rsidTr="3E44591A" w14:paraId="659668D0" w14:textId="77777777">
        <w:trPr>
          <w:cantSplit/>
          <w:tblHeader/>
        </w:trPr>
        <w:tc>
          <w:tcPr>
            <w:tcW w:w="9350" w:type="dxa"/>
            <w:gridSpan w:val="4"/>
            <w:shd w:val="clear" w:color="auto" w:fill="AEAAAA" w:themeFill="background2" w:themeFillShade="BF"/>
          </w:tcPr>
          <w:p w:rsidR="00367205" w:rsidP="3E44591A" w:rsidRDefault="65ADD6C9" w14:paraId="061EC5C9" w14:textId="37EF1CE6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Avaliação Individual</w:t>
            </w:r>
          </w:p>
        </w:tc>
      </w:tr>
      <w:tr w:rsidR="00410E94" w:rsidTr="3E44591A" w14:paraId="622160A8" w14:textId="77777777">
        <w:trPr>
          <w:cantSplit/>
          <w:tblHeader/>
        </w:trPr>
        <w:tc>
          <w:tcPr>
            <w:tcW w:w="2337" w:type="dxa"/>
            <w:shd w:val="clear" w:color="auto" w:fill="AEAAAA" w:themeFill="background2" w:themeFillShade="BF"/>
          </w:tcPr>
          <w:p w:rsidR="00410E94" w:rsidP="3E44591A" w:rsidRDefault="00410E94" w14:paraId="28D6330D" w14:textId="77777777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Item Avaliado</w:t>
            </w:r>
          </w:p>
        </w:tc>
        <w:tc>
          <w:tcPr>
            <w:tcW w:w="2337" w:type="dxa"/>
            <w:shd w:val="clear" w:color="auto" w:fill="AEAAAA" w:themeFill="background2" w:themeFillShade="BF"/>
          </w:tcPr>
          <w:p w:rsidR="00410E94" w:rsidP="3E44591A" w:rsidRDefault="00410E94" w14:paraId="3C7154C3" w14:textId="5ADEE392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Excelente (</w:t>
            </w:r>
            <w:r w:rsidRPr="3E44591A" w:rsidR="00EC7185">
              <w:rPr>
                <w:rFonts w:cs="Arial"/>
              </w:rPr>
              <w:t>0</w:t>
            </w:r>
            <w:r w:rsidRPr="3E44591A" w:rsidR="407F5D28">
              <w:rPr>
                <w:rFonts w:cs="Arial"/>
              </w:rPr>
              <w:t>,</w:t>
            </w:r>
            <w:r w:rsidRPr="3E44591A" w:rsidR="00EC7185">
              <w:rPr>
                <w:rFonts w:cs="Arial"/>
              </w:rPr>
              <w:t>5</w:t>
            </w:r>
            <w:r w:rsidRPr="3E44591A">
              <w:rPr>
                <w:rFonts w:cs="Arial"/>
              </w:rPr>
              <w:t>)</w:t>
            </w:r>
          </w:p>
        </w:tc>
        <w:tc>
          <w:tcPr>
            <w:tcW w:w="2338" w:type="dxa"/>
            <w:shd w:val="clear" w:color="auto" w:fill="AEAAAA" w:themeFill="background2" w:themeFillShade="BF"/>
          </w:tcPr>
          <w:p w:rsidR="00410E94" w:rsidP="3E44591A" w:rsidRDefault="00410E94" w14:paraId="62CD8AEA" w14:textId="251BE7D0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Regular (0,</w:t>
            </w:r>
            <w:r w:rsidRPr="3E44591A" w:rsidR="00EC7185">
              <w:rPr>
                <w:rFonts w:cs="Arial"/>
              </w:rPr>
              <w:t>2</w:t>
            </w:r>
            <w:r w:rsidRPr="3E44591A" w:rsidR="407F5D28">
              <w:rPr>
                <w:rFonts w:cs="Arial"/>
              </w:rPr>
              <w:t>5</w:t>
            </w:r>
            <w:r w:rsidRPr="3E44591A">
              <w:rPr>
                <w:rFonts w:cs="Arial"/>
              </w:rPr>
              <w:t>)</w:t>
            </w:r>
          </w:p>
        </w:tc>
        <w:tc>
          <w:tcPr>
            <w:tcW w:w="2338" w:type="dxa"/>
            <w:shd w:val="clear" w:color="auto" w:fill="AEAAAA" w:themeFill="background2" w:themeFillShade="BF"/>
          </w:tcPr>
          <w:p w:rsidR="00410E94" w:rsidP="3E44591A" w:rsidRDefault="00410E94" w14:paraId="02571731" w14:textId="4F0F7C3F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Ruim (0)</w:t>
            </w:r>
          </w:p>
        </w:tc>
      </w:tr>
      <w:tr w:rsidRPr="000310A9" w:rsidR="00410E94" w:rsidTr="3E44591A" w14:paraId="07345D01" w14:textId="77777777">
        <w:trPr>
          <w:cantSplit/>
        </w:trPr>
        <w:tc>
          <w:tcPr>
            <w:tcW w:w="2337" w:type="dxa"/>
          </w:tcPr>
          <w:p w:rsidR="00410E94" w:rsidP="3E44591A" w:rsidRDefault="00410E94" w14:paraId="3585ED2B" w14:textId="5E82141F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Portfólio</w:t>
            </w:r>
          </w:p>
        </w:tc>
        <w:tc>
          <w:tcPr>
            <w:tcW w:w="2337" w:type="dxa"/>
          </w:tcPr>
          <w:p w:rsidR="00410E94" w:rsidP="3E44591A" w:rsidRDefault="00410E94" w14:paraId="6DE856D2" w14:textId="170917D8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 xml:space="preserve">O estudante entregou o portfólio no prazo, completo </w:t>
            </w:r>
            <w:r w:rsidRPr="3E44591A">
              <w:rPr>
                <w:rFonts w:cs="Arial"/>
                <w:b/>
                <w:bCs/>
              </w:rPr>
              <w:t>e</w:t>
            </w:r>
            <w:r w:rsidRPr="3E44591A">
              <w:rPr>
                <w:rFonts w:cs="Arial"/>
              </w:rPr>
              <w:t xml:space="preserve"> os documentos não possuem erros.</w:t>
            </w:r>
          </w:p>
        </w:tc>
        <w:tc>
          <w:tcPr>
            <w:tcW w:w="2338" w:type="dxa"/>
          </w:tcPr>
          <w:p w:rsidR="00410E94" w:rsidP="3E44591A" w:rsidRDefault="00410E94" w14:paraId="0557AC15" w14:textId="4C5637AF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 xml:space="preserve">O estudante entregou o portfólio no prazo, completo </w:t>
            </w:r>
            <w:r w:rsidRPr="3E44591A">
              <w:rPr>
                <w:rFonts w:cs="Arial"/>
                <w:b/>
                <w:bCs/>
              </w:rPr>
              <w:t>e</w:t>
            </w:r>
            <w:r w:rsidRPr="3E44591A">
              <w:rPr>
                <w:rFonts w:cs="Arial"/>
              </w:rPr>
              <w:t xml:space="preserve"> os documentos possuem erros.</w:t>
            </w:r>
          </w:p>
        </w:tc>
        <w:tc>
          <w:tcPr>
            <w:tcW w:w="2338" w:type="dxa"/>
          </w:tcPr>
          <w:p w:rsidR="00410E94" w:rsidP="3E44591A" w:rsidRDefault="00410E94" w14:paraId="0F71436D" w14:textId="635989D1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 xml:space="preserve">O estudante não entregou o portfólio no prazo </w:t>
            </w:r>
            <w:r w:rsidRPr="3E44591A" w:rsidR="1E224866">
              <w:rPr>
                <w:rFonts w:cs="Arial"/>
                <w:b/>
                <w:bCs/>
              </w:rPr>
              <w:t>ou</w:t>
            </w:r>
            <w:r w:rsidRPr="3E44591A">
              <w:rPr>
                <w:rFonts w:cs="Arial"/>
              </w:rPr>
              <w:t xml:space="preserve"> </w:t>
            </w:r>
            <w:r w:rsidRPr="3E44591A" w:rsidR="1E224866">
              <w:rPr>
                <w:rFonts w:cs="Arial"/>
              </w:rPr>
              <w:t xml:space="preserve">está incompleto </w:t>
            </w:r>
            <w:r w:rsidRPr="3E44591A" w:rsidR="1E224866">
              <w:rPr>
                <w:rFonts w:cs="Arial"/>
                <w:b/>
                <w:bCs/>
              </w:rPr>
              <w:t>ou</w:t>
            </w:r>
            <w:r w:rsidRPr="3E44591A" w:rsidR="1E224866">
              <w:rPr>
                <w:rFonts w:cs="Arial"/>
              </w:rPr>
              <w:t xml:space="preserve"> está totalmente incorreto</w:t>
            </w:r>
            <w:r w:rsidRPr="3E44591A">
              <w:rPr>
                <w:rFonts w:cs="Arial"/>
              </w:rPr>
              <w:t>.</w:t>
            </w:r>
          </w:p>
        </w:tc>
      </w:tr>
      <w:tr w:rsidRPr="000310A9" w:rsidR="00410E94" w:rsidTr="3E44591A" w14:paraId="06F02396" w14:textId="77777777">
        <w:trPr>
          <w:cantSplit/>
        </w:trPr>
        <w:tc>
          <w:tcPr>
            <w:tcW w:w="2337" w:type="dxa"/>
          </w:tcPr>
          <w:p w:rsidR="00410E94" w:rsidP="3E44591A" w:rsidRDefault="1E224866" w14:paraId="7EE0AFDF" w14:textId="11641B2D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Pitch</w:t>
            </w:r>
            <w:r w:rsidRPr="3E44591A" w:rsidR="00410E94">
              <w:rPr>
                <w:rFonts w:cs="Arial"/>
              </w:rPr>
              <w:t xml:space="preserve"> </w:t>
            </w:r>
          </w:p>
        </w:tc>
        <w:tc>
          <w:tcPr>
            <w:tcW w:w="2337" w:type="dxa"/>
          </w:tcPr>
          <w:p w:rsidR="00410E94" w:rsidP="3E44591A" w:rsidRDefault="1E224866" w14:paraId="0CC80D47" w14:textId="0B3EA783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O estudante atendeu a todos os requisitos desta tarefa.</w:t>
            </w:r>
          </w:p>
        </w:tc>
        <w:tc>
          <w:tcPr>
            <w:tcW w:w="2338" w:type="dxa"/>
          </w:tcPr>
          <w:p w:rsidR="00410E94" w:rsidP="3E44591A" w:rsidRDefault="1E224866" w14:paraId="71B21BA8" w14:textId="130EFF5F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O estudante atendeu parcialmente os requisitos desta tarefa</w:t>
            </w:r>
            <w:r w:rsidRPr="3E44591A" w:rsidR="00410E94">
              <w:rPr>
                <w:rFonts w:cs="Arial"/>
              </w:rPr>
              <w:t>.</w:t>
            </w:r>
          </w:p>
        </w:tc>
        <w:tc>
          <w:tcPr>
            <w:tcW w:w="2338" w:type="dxa"/>
          </w:tcPr>
          <w:p w:rsidR="00410E94" w:rsidP="3E44591A" w:rsidRDefault="1E224866" w14:paraId="58DBE514" w14:textId="0747CFE5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O estudante não atendeu os requisitos desta tarefa.</w:t>
            </w:r>
          </w:p>
        </w:tc>
      </w:tr>
      <w:tr w:rsidRPr="000310A9" w:rsidR="008F53B7" w:rsidTr="3E44591A" w14:paraId="2FBF2FA2" w14:textId="77777777">
        <w:trPr>
          <w:cantSplit/>
        </w:trPr>
        <w:tc>
          <w:tcPr>
            <w:tcW w:w="2337" w:type="dxa"/>
          </w:tcPr>
          <w:p w:rsidR="008F53B7" w:rsidP="3E44591A" w:rsidRDefault="305BF7E4" w14:paraId="249F2BAB" w14:textId="1CC0ED57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Apresentação do Projeto</w:t>
            </w:r>
          </w:p>
        </w:tc>
        <w:tc>
          <w:tcPr>
            <w:tcW w:w="2337" w:type="dxa"/>
          </w:tcPr>
          <w:p w:rsidR="008F53B7" w:rsidP="3E44591A" w:rsidRDefault="305BF7E4" w14:paraId="095B03FC" w14:textId="4255FD43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Demonstrou segurança</w:t>
            </w:r>
            <w:r w:rsidRPr="3E44591A" w:rsidR="3F495529">
              <w:rPr>
                <w:rFonts w:cs="Arial"/>
              </w:rPr>
              <w:t>, apresentou de forma clara e sintética, não leu anotações ou slides, e</w:t>
            </w:r>
            <w:r w:rsidRPr="3E44591A">
              <w:rPr>
                <w:rFonts w:cs="Arial"/>
              </w:rPr>
              <w:t xml:space="preserve"> utilizou adequadamente a</w:t>
            </w:r>
            <w:r w:rsidRPr="3E44591A" w:rsidR="3F495529">
              <w:rPr>
                <w:rFonts w:cs="Arial"/>
              </w:rPr>
              <w:t xml:space="preserve"> Língua Portuguesa sem gírias.</w:t>
            </w:r>
            <w:r w:rsidRPr="3E44591A">
              <w:rPr>
                <w:rFonts w:cs="Arial"/>
              </w:rPr>
              <w:t xml:space="preserve"> </w:t>
            </w:r>
          </w:p>
        </w:tc>
        <w:tc>
          <w:tcPr>
            <w:tcW w:w="2338" w:type="dxa"/>
          </w:tcPr>
          <w:p w:rsidR="008F53B7" w:rsidP="3E44591A" w:rsidRDefault="3F495529" w14:paraId="03B48B41" w14:textId="4FD2092E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Na maior parte do tempo de sua apresentação demonstrou segurança, apresentou de forma clara e sintética, não leu anotações ou slides, e utilizou adequadamente a Língua Portuguesa sem gírias.</w:t>
            </w:r>
          </w:p>
        </w:tc>
        <w:tc>
          <w:tcPr>
            <w:tcW w:w="2338" w:type="dxa"/>
          </w:tcPr>
          <w:p w:rsidR="008F53B7" w:rsidP="3E44591A" w:rsidRDefault="3F495529" w14:paraId="404EF2A3" w14:textId="14830453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Na maior parte do tempo de sua apresentação não demonstrou segurança, não apresentou de forma clara e sintética, leu anotações ou slides e não utilizou adequadamente a</w:t>
            </w:r>
          </w:p>
        </w:tc>
      </w:tr>
    </w:tbl>
    <w:p w:rsidR="00410E94" w:rsidP="35968EE3" w:rsidRDefault="78A3B5DF" w14:paraId="4B55A1C7" w14:textId="4A7E7D98">
      <w:pPr>
        <w:widowControl/>
        <w:spacing w:line="240" w:lineRule="auto"/>
        <w:jc w:val="center"/>
        <w:rPr>
          <w:sz w:val="20"/>
          <w:szCs w:val="20"/>
        </w:rPr>
      </w:pPr>
      <w:r w:rsidRPr="35968EE3">
        <w:rPr>
          <w:sz w:val="20"/>
          <w:szCs w:val="20"/>
        </w:rPr>
        <w:t>Fonte: os autores</w:t>
      </w:r>
    </w:p>
    <w:p w:rsidR="00410E94" w:rsidP="3E44591A" w:rsidRDefault="00410E94" w14:paraId="6D8D7691" w14:textId="2724B0B8">
      <w:pPr>
        <w:widowControl/>
        <w:spacing w:line="240" w:lineRule="auto"/>
        <w:rPr>
          <w:rFonts w:cs="Arial"/>
        </w:rPr>
      </w:pPr>
    </w:p>
    <w:p w:rsidR="009C6119" w:rsidP="3E44591A" w:rsidRDefault="009C6119" w14:paraId="0E6A17AC" w14:textId="171AD663">
      <w:pPr>
        <w:widowControl/>
        <w:spacing w:line="240" w:lineRule="auto"/>
        <w:rPr>
          <w:rFonts w:cs="Arial"/>
        </w:rPr>
      </w:pPr>
    </w:p>
    <w:p w:rsidR="009C6119" w:rsidP="3E44591A" w:rsidRDefault="009C6119" w14:paraId="7B9F5094" w14:textId="29E33BF2">
      <w:pPr>
        <w:widowControl/>
        <w:spacing w:line="240" w:lineRule="auto"/>
        <w:rPr>
          <w:rFonts w:cs="Arial"/>
        </w:rPr>
      </w:pPr>
    </w:p>
    <w:p w:rsidR="009C6119" w:rsidP="3E44591A" w:rsidRDefault="009C6119" w14:paraId="0D7F8843" w14:textId="77777777">
      <w:pPr>
        <w:widowControl/>
        <w:spacing w:line="240" w:lineRule="auto"/>
        <w:rPr>
          <w:rFonts w:cs="Arial"/>
        </w:rPr>
      </w:pPr>
    </w:p>
    <w:p w:rsidRPr="00410E94" w:rsidR="00F6711F" w:rsidP="3E44591A" w:rsidRDefault="00F6711F" w14:paraId="4F781689" w14:textId="38475EF1">
      <w:pPr>
        <w:widowControl/>
        <w:spacing w:line="240" w:lineRule="auto"/>
        <w:rPr>
          <w:rFonts w:cs="Arial"/>
          <w:b/>
          <w:bCs/>
        </w:rPr>
      </w:pPr>
      <w:r w:rsidRPr="3E44591A">
        <w:rPr>
          <w:rFonts w:cs="Arial"/>
          <w:b/>
          <w:bCs/>
        </w:rPr>
        <w:t>Avaliação 360</w:t>
      </w:r>
      <w:r w:rsidRPr="3E44591A">
        <w:rPr>
          <w:rFonts w:cs="Arial"/>
          <w:b/>
          <w:bCs/>
          <w:vertAlign w:val="superscript"/>
        </w:rPr>
        <w:t>o</w:t>
      </w:r>
    </w:p>
    <w:p w:rsidRPr="009243AC" w:rsidR="009243AC" w:rsidP="3E44591A" w:rsidRDefault="009243AC" w14:paraId="2E2A5253" w14:textId="7B0F149B">
      <w:pPr>
        <w:widowControl/>
        <w:spacing w:before="120" w:line="360" w:lineRule="auto"/>
        <w:jc w:val="both"/>
        <w:rPr>
          <w:rFonts w:cs="Arial"/>
        </w:rPr>
      </w:pPr>
      <w:r w:rsidRPr="3E44591A">
        <w:rPr>
          <w:rFonts w:cs="Arial"/>
        </w:rPr>
        <w:t xml:space="preserve">Pinte o quadrado com a opção em que você melhor </w:t>
      </w:r>
      <w:r w:rsidRPr="3E44591A" w:rsidR="00BC7A0B">
        <w:rPr>
          <w:rFonts w:cs="Arial"/>
        </w:rPr>
        <w:t xml:space="preserve">descreve as competências </w:t>
      </w:r>
      <w:r w:rsidRPr="3E44591A">
        <w:rPr>
          <w:rFonts w:cs="Arial"/>
        </w:rPr>
        <w:t>do seu colega de grupo.</w:t>
      </w:r>
      <w:r w:rsidRPr="3E44591A" w:rsidR="00331872">
        <w:rPr>
          <w:rFonts w:cs="Arial"/>
        </w:rPr>
        <w:t xml:space="preserve"> </w:t>
      </w:r>
      <w:r w:rsidRPr="3E44591A">
        <w:rPr>
          <w:rFonts w:cs="Arial"/>
        </w:rPr>
        <w:t xml:space="preserve">Preencha uma tabela para cada colega de equipe. </w:t>
      </w:r>
      <w:r w:rsidRPr="3E44591A" w:rsidR="00892EB5">
        <w:rPr>
          <w:rFonts w:cs="Arial"/>
        </w:rPr>
        <w:t>Será mantido o sigilo</w:t>
      </w:r>
      <w:r w:rsidRPr="3E44591A" w:rsidR="00331872">
        <w:rPr>
          <w:rFonts w:cs="Arial"/>
        </w:rPr>
        <w:t xml:space="preserve"> sobre quem atribuiu cada nota a determinado membro do grupo.</w:t>
      </w:r>
      <w:r w:rsidRPr="3E44591A" w:rsidR="008061DA">
        <w:rPr>
          <w:rFonts w:cs="Arial"/>
        </w:rPr>
        <w:t xml:space="preserve"> A este item não cabe solicitação de revisão de nota.</w:t>
      </w:r>
      <w:r w:rsidRPr="3E44591A" w:rsidR="006D6FE0">
        <w:rPr>
          <w:rFonts w:cs="Arial"/>
        </w:rPr>
        <w:t xml:space="preserve"> </w:t>
      </w:r>
      <w:r w:rsidRPr="3E44591A" w:rsidR="006D6FE0">
        <w:rPr>
          <w:rFonts w:cs="Arial"/>
          <w:b/>
          <w:bCs/>
        </w:rPr>
        <w:t xml:space="preserve">O aluno que entregar esta avaliação sobre todos os colegas de equipe recebe nota </w:t>
      </w:r>
      <w:r w:rsidRPr="3E44591A" w:rsidR="00EC7185">
        <w:rPr>
          <w:rFonts w:cs="Arial"/>
          <w:b/>
          <w:bCs/>
        </w:rPr>
        <w:t>0,7</w:t>
      </w:r>
      <w:r w:rsidRPr="3E44591A" w:rsidR="003178DF">
        <w:rPr>
          <w:rFonts w:cs="Arial"/>
          <w:b/>
          <w:bCs/>
        </w:rPr>
        <w:t>5</w:t>
      </w:r>
      <w:r w:rsidRPr="3E44591A" w:rsidR="006D6FE0">
        <w:rPr>
          <w:rFonts w:cs="Arial"/>
          <w:b/>
          <w:bCs/>
        </w:rPr>
        <w:t>, caso não entregue ou falte a avaliação de algum colega de equipe, a nota será 0,0 (zero).</w:t>
      </w:r>
    </w:p>
    <w:p w:rsidRPr="000310A9" w:rsidR="006547F8" w:rsidP="006547F8" w:rsidRDefault="006547F8" w14:paraId="2543F6F3" w14:textId="7FEE7FC7">
      <w:pPr>
        <w:pStyle w:val="Legenda"/>
        <w:keepNext/>
        <w:jc w:val="center"/>
      </w:pPr>
      <w:bookmarkStart w:name="_Toc106704271" w:id="90"/>
      <w:bookmarkStart w:name="_Toc106704504" w:id="91"/>
      <w:bookmarkStart w:name="_Toc106706788" w:id="92"/>
      <w:bookmarkStart w:name="_Toc110341025" w:id="93"/>
      <w:r>
        <w:t xml:space="preserve">Quadro </w:t>
      </w:r>
      <w:r w:rsidR="00262278">
        <w:t>22</w:t>
      </w:r>
      <w:r>
        <w:t xml:space="preserve"> Rubrica da avaliação 360o.</w:t>
      </w:r>
      <w:bookmarkEnd w:id="90"/>
      <w:bookmarkEnd w:id="91"/>
      <w:bookmarkEnd w:id="92"/>
      <w:bookmarkEnd w:id="9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Pr="008F7B45" w:rsidR="00F52A12" w:rsidTr="3E44591A" w14:paraId="3F28593A" w14:textId="77777777">
        <w:trPr>
          <w:cantSplit/>
          <w:tblHeader/>
        </w:trPr>
        <w:tc>
          <w:tcPr>
            <w:tcW w:w="9350" w:type="dxa"/>
            <w:gridSpan w:val="4"/>
            <w:shd w:val="clear" w:color="auto" w:fill="AEAAAA" w:themeFill="background2" w:themeFillShade="BF"/>
          </w:tcPr>
          <w:p w:rsidRPr="008F7B45" w:rsidR="00F52A12" w:rsidP="008F7B45" w:rsidRDefault="37F3E933" w14:paraId="791F41B3" w14:textId="2096DE3F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Avaliação 360</w:t>
            </w:r>
            <w:r w:rsidRPr="3E44591A">
              <w:rPr>
                <w:rFonts w:cs="Arial"/>
                <w:sz w:val="22"/>
                <w:szCs w:val="22"/>
                <w:vertAlign w:val="superscript"/>
              </w:rPr>
              <w:t>o</w:t>
            </w:r>
            <w:r w:rsidRPr="3E44591A">
              <w:rPr>
                <w:rFonts w:cs="Arial"/>
                <w:sz w:val="22"/>
                <w:szCs w:val="22"/>
              </w:rPr>
              <w:t xml:space="preserve"> – Estudante Avaliado: ________________________________</w:t>
            </w:r>
          </w:p>
        </w:tc>
      </w:tr>
      <w:tr w:rsidRPr="008F7B45" w:rsidR="00F52A12" w:rsidTr="3E44591A" w14:paraId="78B1D34A" w14:textId="77777777">
        <w:trPr>
          <w:cantSplit/>
          <w:tblHeader/>
        </w:trPr>
        <w:tc>
          <w:tcPr>
            <w:tcW w:w="2337" w:type="dxa"/>
            <w:shd w:val="clear" w:color="auto" w:fill="AEAAAA" w:themeFill="background2" w:themeFillShade="BF"/>
          </w:tcPr>
          <w:p w:rsidRPr="008F7B45" w:rsidR="00F52A12" w:rsidP="008F7B45" w:rsidRDefault="18C1E2FA" w14:paraId="09F3E0D0" w14:textId="1F567A3E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Competência Avaliada</w:t>
            </w:r>
          </w:p>
        </w:tc>
        <w:tc>
          <w:tcPr>
            <w:tcW w:w="2337" w:type="dxa"/>
            <w:shd w:val="clear" w:color="auto" w:fill="AEAAAA" w:themeFill="background2" w:themeFillShade="BF"/>
          </w:tcPr>
          <w:p w:rsidRPr="008F7B45" w:rsidR="00F52A12" w:rsidP="008F7B45" w:rsidRDefault="3A39ABC2" w14:paraId="6C043DC3" w14:textId="08AA65A2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Excelente (0,</w:t>
            </w:r>
            <w:r w:rsidRPr="3E44591A" w:rsidR="230AD52A">
              <w:rPr>
                <w:rFonts w:cs="Arial"/>
                <w:sz w:val="22"/>
                <w:szCs w:val="22"/>
              </w:rPr>
              <w:t>2</w:t>
            </w:r>
            <w:r w:rsidRPr="3E44591A" w:rsidR="2DAF2CB3">
              <w:rPr>
                <w:rFonts w:cs="Arial"/>
                <w:sz w:val="22"/>
                <w:szCs w:val="22"/>
              </w:rPr>
              <w:t>5</w:t>
            </w:r>
            <w:r w:rsidRPr="3E44591A" w:rsidR="37F3E933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2338" w:type="dxa"/>
            <w:shd w:val="clear" w:color="auto" w:fill="AEAAAA" w:themeFill="background2" w:themeFillShade="BF"/>
          </w:tcPr>
          <w:p w:rsidRPr="008F7B45" w:rsidR="00F52A12" w:rsidP="00464ED8" w:rsidRDefault="37F3E933" w14:paraId="79C25680" w14:textId="5C1DBD2E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Regular (0,</w:t>
            </w:r>
            <w:r w:rsidRPr="3E44591A" w:rsidR="230AD52A">
              <w:rPr>
                <w:rFonts w:cs="Arial"/>
                <w:sz w:val="22"/>
                <w:szCs w:val="22"/>
              </w:rPr>
              <w:t>1</w:t>
            </w:r>
            <w:r w:rsidRPr="3E44591A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2338" w:type="dxa"/>
            <w:shd w:val="clear" w:color="auto" w:fill="AEAAAA" w:themeFill="background2" w:themeFillShade="BF"/>
          </w:tcPr>
          <w:p w:rsidRPr="008F7B45" w:rsidR="00F52A12" w:rsidP="008F7B45" w:rsidRDefault="37F3E933" w14:paraId="2F7D65A9" w14:textId="01251CB7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Ruim (0)</w:t>
            </w:r>
          </w:p>
        </w:tc>
      </w:tr>
      <w:tr w:rsidRPr="000310A9" w:rsidR="00F52A12" w:rsidTr="3E44591A" w14:paraId="37B0A5AD" w14:textId="77777777">
        <w:trPr>
          <w:cantSplit/>
        </w:trPr>
        <w:tc>
          <w:tcPr>
            <w:tcW w:w="2337" w:type="dxa"/>
          </w:tcPr>
          <w:p w:rsidRPr="008F7B45" w:rsidR="00F52A12" w:rsidP="008F7B45" w:rsidRDefault="18C1E2FA" w14:paraId="5903C859" w14:textId="4F3AF298">
            <w:pPr>
              <w:spacing w:line="240" w:lineRule="auto"/>
              <w:jc w:val="both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color w:val="000000" w:themeColor="text1"/>
                <w:sz w:val="22"/>
                <w:szCs w:val="22"/>
              </w:rPr>
              <w:t>Demostrar capacidade de resolver problemas e propor soluções criativas e inovadoras.</w:t>
            </w:r>
          </w:p>
        </w:tc>
        <w:tc>
          <w:tcPr>
            <w:tcW w:w="2337" w:type="dxa"/>
          </w:tcPr>
          <w:p w:rsidRPr="008F7B45" w:rsidR="00F52A12" w:rsidP="008F7B45" w:rsidRDefault="18C1E2FA" w14:paraId="0129F1F3" w14:textId="7FC25EF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plenamente esta competência.</w:t>
            </w:r>
          </w:p>
        </w:tc>
        <w:tc>
          <w:tcPr>
            <w:tcW w:w="2338" w:type="dxa"/>
          </w:tcPr>
          <w:p w:rsidRPr="008F7B45" w:rsidR="00F52A12" w:rsidP="008F7B45" w:rsidRDefault="18C1E2FA" w14:paraId="4133B52B" w14:textId="498E796A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parcialmente esta competência</w:t>
            </w:r>
            <w:r w:rsidRPr="3E44591A" w:rsidR="37F3E933">
              <w:rPr>
                <w:rFonts w:cs="Arial"/>
                <w:sz w:val="22"/>
                <w:szCs w:val="22"/>
              </w:rPr>
              <w:t>.</w:t>
            </w:r>
          </w:p>
        </w:tc>
        <w:tc>
          <w:tcPr>
            <w:tcW w:w="2338" w:type="dxa"/>
          </w:tcPr>
          <w:p w:rsidRPr="008F7B45" w:rsidR="00F52A12" w:rsidP="008F7B45" w:rsidRDefault="18C1E2FA" w14:paraId="77BA0DCF" w14:textId="45D49C1D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não demonstrou esta competência.</w:t>
            </w:r>
          </w:p>
        </w:tc>
      </w:tr>
      <w:tr w:rsidRPr="000310A9" w:rsidR="00F52A12" w:rsidTr="3E44591A" w14:paraId="7BA3568C" w14:textId="77777777">
        <w:trPr>
          <w:cantSplit/>
        </w:trPr>
        <w:tc>
          <w:tcPr>
            <w:tcW w:w="2337" w:type="dxa"/>
          </w:tcPr>
          <w:p w:rsidRPr="008F7B45" w:rsidR="00F52A12" w:rsidP="008F7B45" w:rsidRDefault="54D26DF4" w14:paraId="0ED0B1D8" w14:textId="5F487862">
            <w:pPr>
              <w:widowControl/>
              <w:spacing w:line="240" w:lineRule="auto"/>
              <w:jc w:val="both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color w:val="000000" w:themeColor="text1"/>
                <w:sz w:val="22"/>
                <w:szCs w:val="22"/>
              </w:rPr>
              <w:t>Administrar conflitos quando necessário, estabelecer relações e propor um ambiente colaborativo, incentivando o trabalho em equipe.</w:t>
            </w:r>
            <w:r w:rsidRPr="3E44591A" w:rsidR="37F3E933">
              <w:rPr>
                <w:rFonts w:cs="Arial"/>
                <w:sz w:val="22"/>
                <w:szCs w:val="22"/>
              </w:rPr>
              <w:t xml:space="preserve"> </w:t>
            </w:r>
          </w:p>
        </w:tc>
        <w:tc>
          <w:tcPr>
            <w:tcW w:w="2337" w:type="dxa"/>
          </w:tcPr>
          <w:p w:rsidRPr="008F7B45" w:rsidR="00F52A12" w:rsidP="008F7B45" w:rsidRDefault="18C1E2FA" w14:paraId="774376B2" w14:textId="064971F2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</w:t>
            </w:r>
            <w:r w:rsidRPr="3E44591A" w:rsidR="37F3E933">
              <w:rPr>
                <w:rFonts w:cs="Arial"/>
                <w:sz w:val="22"/>
                <w:szCs w:val="22"/>
              </w:rPr>
              <w:t xml:space="preserve"> </w:t>
            </w:r>
            <w:r w:rsidRPr="3E44591A">
              <w:rPr>
                <w:rFonts w:cs="Arial"/>
                <w:sz w:val="22"/>
                <w:szCs w:val="22"/>
              </w:rPr>
              <w:t>plenamente esta competência</w:t>
            </w:r>
            <w:r w:rsidRPr="3E44591A" w:rsidR="37F3E933">
              <w:rPr>
                <w:rFonts w:cs="Arial"/>
                <w:sz w:val="22"/>
                <w:szCs w:val="22"/>
              </w:rPr>
              <w:t>.</w:t>
            </w:r>
          </w:p>
        </w:tc>
        <w:tc>
          <w:tcPr>
            <w:tcW w:w="2338" w:type="dxa"/>
          </w:tcPr>
          <w:p w:rsidRPr="008F7B45" w:rsidR="00F52A12" w:rsidP="008F7B45" w:rsidRDefault="18C1E2FA" w14:paraId="722D7296" w14:textId="6F07FD6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parcialmente esta competência.</w:t>
            </w:r>
          </w:p>
        </w:tc>
        <w:tc>
          <w:tcPr>
            <w:tcW w:w="2338" w:type="dxa"/>
          </w:tcPr>
          <w:p w:rsidRPr="008F7B45" w:rsidR="00F52A12" w:rsidP="008F7B45" w:rsidRDefault="4A3D1FE5" w14:paraId="5491E24C" w14:textId="29F329DC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não demonstrou esta competência.</w:t>
            </w:r>
          </w:p>
        </w:tc>
      </w:tr>
      <w:tr w:rsidRPr="000310A9" w:rsidR="00E76E93" w:rsidTr="3E44591A" w14:paraId="7ADDD880" w14:textId="77777777">
        <w:trPr>
          <w:cantSplit/>
        </w:trPr>
        <w:tc>
          <w:tcPr>
            <w:tcW w:w="2337" w:type="dxa"/>
          </w:tcPr>
          <w:p w:rsidRPr="008F7B45" w:rsidR="00E76E93" w:rsidP="008F7B45" w:rsidRDefault="41579D2D" w14:paraId="59A8742E" w14:textId="0D2A7A73">
            <w:pPr>
              <w:spacing w:line="240" w:lineRule="auto"/>
              <w:jc w:val="both"/>
              <w:rPr>
                <w:rFonts w:cs="Arial"/>
                <w:color w:val="000000"/>
                <w:sz w:val="22"/>
                <w:szCs w:val="22"/>
              </w:rPr>
            </w:pPr>
            <w:r w:rsidRPr="3E44591A">
              <w:rPr>
                <w:rFonts w:cs="Arial"/>
                <w:color w:val="000000" w:themeColor="text1"/>
                <w:sz w:val="22"/>
                <w:szCs w:val="22"/>
              </w:rPr>
              <w:t>Atuar de forma autônoma na execução</w:t>
            </w:r>
            <w:r w:rsidRPr="3E44591A" w:rsidR="54D26DF4">
              <w:rPr>
                <w:rFonts w:cs="Arial"/>
                <w:color w:val="000000" w:themeColor="text1"/>
                <w:sz w:val="22"/>
                <w:szCs w:val="22"/>
              </w:rPr>
              <w:t xml:space="preserve"> da tarefa</w:t>
            </w:r>
            <w:r w:rsidRPr="3E44591A" w:rsidR="1EC44377">
              <w:rPr>
                <w:rFonts w:cs="Arial"/>
                <w:color w:val="000000" w:themeColor="text1"/>
                <w:sz w:val="22"/>
                <w:szCs w:val="22"/>
              </w:rPr>
              <w:t xml:space="preserve"> que lhe foi destinada no projeto</w:t>
            </w:r>
            <w:r w:rsidRPr="3E44591A">
              <w:rPr>
                <w:rFonts w:cs="Arial"/>
                <w:color w:val="000000" w:themeColor="text1"/>
                <w:sz w:val="22"/>
                <w:szCs w:val="22"/>
              </w:rPr>
              <w:t>.</w:t>
            </w:r>
          </w:p>
        </w:tc>
        <w:tc>
          <w:tcPr>
            <w:tcW w:w="2337" w:type="dxa"/>
          </w:tcPr>
          <w:p w:rsidRPr="008F7B45" w:rsidR="00E76E93" w:rsidP="008F7B45" w:rsidRDefault="4A3D1FE5" w14:paraId="2E7DF163" w14:textId="13884347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plenamente esta competência.</w:t>
            </w:r>
          </w:p>
        </w:tc>
        <w:tc>
          <w:tcPr>
            <w:tcW w:w="2338" w:type="dxa"/>
          </w:tcPr>
          <w:p w:rsidRPr="008F7B45" w:rsidR="00E76E93" w:rsidP="008F7B45" w:rsidRDefault="4A3D1FE5" w14:paraId="30A2334A" w14:textId="6D89A90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parcialmente esta competência.</w:t>
            </w:r>
          </w:p>
        </w:tc>
        <w:tc>
          <w:tcPr>
            <w:tcW w:w="2338" w:type="dxa"/>
          </w:tcPr>
          <w:p w:rsidRPr="008F7B45" w:rsidR="00E76E93" w:rsidP="008F7B45" w:rsidRDefault="4A3D1FE5" w14:paraId="59966CEE" w14:textId="552627CA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não demonstrou esta competência.</w:t>
            </w:r>
          </w:p>
        </w:tc>
      </w:tr>
      <w:tr w:rsidRPr="000310A9" w:rsidR="00762501" w:rsidTr="3E44591A" w14:paraId="4386B37F" w14:textId="77777777">
        <w:trPr>
          <w:cantSplit/>
        </w:trPr>
        <w:tc>
          <w:tcPr>
            <w:tcW w:w="2337" w:type="dxa"/>
          </w:tcPr>
          <w:p w:rsidRPr="008F7B45" w:rsidR="00762501" w:rsidP="008F7B45" w:rsidRDefault="5130B8C5" w14:paraId="2EB03052" w14:textId="5C0DF1B3">
            <w:pPr>
              <w:spacing w:line="240" w:lineRule="auto"/>
              <w:jc w:val="both"/>
              <w:rPr>
                <w:rFonts w:cs="Arial"/>
                <w:color w:val="000000"/>
                <w:sz w:val="22"/>
                <w:szCs w:val="22"/>
              </w:rPr>
            </w:pPr>
            <w:r w:rsidRPr="3E44591A">
              <w:rPr>
                <w:rFonts w:cs="Arial"/>
                <w:color w:val="000000" w:themeColor="text1"/>
                <w:sz w:val="22"/>
                <w:szCs w:val="22"/>
              </w:rPr>
              <w:t>Organizar a realização das suas tarefas evitando que cause atraso nas entregas parciais ou final.</w:t>
            </w:r>
          </w:p>
        </w:tc>
        <w:tc>
          <w:tcPr>
            <w:tcW w:w="2337" w:type="dxa"/>
          </w:tcPr>
          <w:p w:rsidRPr="008F7B45" w:rsidR="00762501" w:rsidP="008F7B45" w:rsidRDefault="5130B8C5" w14:paraId="383A8CE3" w14:textId="6B674454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plenamente esta competência.</w:t>
            </w:r>
          </w:p>
        </w:tc>
        <w:tc>
          <w:tcPr>
            <w:tcW w:w="2338" w:type="dxa"/>
          </w:tcPr>
          <w:p w:rsidRPr="008F7B45" w:rsidR="00762501" w:rsidP="008F7B45" w:rsidRDefault="5130B8C5" w14:paraId="393BA4CD" w14:textId="73B52819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parcialmente esta competência.</w:t>
            </w:r>
          </w:p>
        </w:tc>
        <w:tc>
          <w:tcPr>
            <w:tcW w:w="2338" w:type="dxa"/>
          </w:tcPr>
          <w:p w:rsidRPr="008F7B45" w:rsidR="00762501" w:rsidP="008F7B45" w:rsidRDefault="5130B8C5" w14:paraId="402E1920" w14:textId="07D04258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não demonstrou esta competência.</w:t>
            </w:r>
          </w:p>
        </w:tc>
      </w:tr>
      <w:tr w:rsidRPr="000310A9" w:rsidR="00762501" w:rsidTr="3E44591A" w14:paraId="01D60D4B" w14:textId="77777777">
        <w:trPr>
          <w:cantSplit/>
        </w:trPr>
        <w:tc>
          <w:tcPr>
            <w:tcW w:w="2337" w:type="dxa"/>
          </w:tcPr>
          <w:p w:rsidRPr="008F7B45" w:rsidR="00762501" w:rsidP="008F7B45" w:rsidRDefault="5130B8C5" w14:paraId="666C0713" w14:textId="0B05EC18">
            <w:pPr>
              <w:spacing w:line="240" w:lineRule="auto"/>
              <w:jc w:val="both"/>
              <w:rPr>
                <w:rFonts w:cs="Arial"/>
                <w:color w:val="000000"/>
                <w:sz w:val="22"/>
                <w:szCs w:val="22"/>
              </w:rPr>
            </w:pPr>
            <w:r w:rsidRPr="3E44591A">
              <w:rPr>
                <w:rFonts w:cs="Arial"/>
                <w:color w:val="000000" w:themeColor="text1"/>
                <w:sz w:val="22"/>
                <w:szCs w:val="22"/>
              </w:rPr>
              <w:t>Demonstrar comprometimento na realização do projeto.</w:t>
            </w:r>
          </w:p>
        </w:tc>
        <w:tc>
          <w:tcPr>
            <w:tcW w:w="2337" w:type="dxa"/>
          </w:tcPr>
          <w:p w:rsidRPr="008F7B45" w:rsidR="00762501" w:rsidP="008F7B45" w:rsidRDefault="5130B8C5" w14:paraId="595850D9" w14:textId="22BC52E4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plenamente esta competência.</w:t>
            </w:r>
          </w:p>
        </w:tc>
        <w:tc>
          <w:tcPr>
            <w:tcW w:w="2338" w:type="dxa"/>
          </w:tcPr>
          <w:p w:rsidRPr="008F7B45" w:rsidR="00762501" w:rsidP="008F7B45" w:rsidRDefault="5130B8C5" w14:paraId="2C227E2F" w14:textId="2DC4A742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parcialmente esta competência.</w:t>
            </w:r>
          </w:p>
        </w:tc>
        <w:tc>
          <w:tcPr>
            <w:tcW w:w="2338" w:type="dxa"/>
          </w:tcPr>
          <w:p w:rsidRPr="008F7B45" w:rsidR="00762501" w:rsidP="008F7B45" w:rsidRDefault="5130B8C5" w14:paraId="424F9363" w14:textId="6C514BD1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não demonstrou esta competência.</w:t>
            </w:r>
          </w:p>
        </w:tc>
      </w:tr>
    </w:tbl>
    <w:p w:rsidR="00C238AC" w:rsidP="35968EE3" w:rsidRDefault="66A32E28" w14:paraId="42F9C242" w14:textId="4F02DE14">
      <w:pPr>
        <w:widowControl/>
        <w:spacing w:line="240" w:lineRule="auto"/>
        <w:jc w:val="center"/>
        <w:rPr>
          <w:sz w:val="20"/>
          <w:szCs w:val="20"/>
        </w:rPr>
      </w:pPr>
      <w:r w:rsidRPr="35968EE3">
        <w:rPr>
          <w:sz w:val="20"/>
          <w:szCs w:val="20"/>
        </w:rPr>
        <w:t>Fonte: os autores</w:t>
      </w:r>
    </w:p>
    <w:p w:rsidR="00C238AC" w:rsidP="3E44591A" w:rsidRDefault="00C238AC" w14:paraId="71D64685" w14:textId="3FEB9D44">
      <w:pPr>
        <w:widowControl/>
        <w:spacing w:line="240" w:lineRule="auto"/>
        <w:rPr>
          <w:rFonts w:cs="Arial"/>
        </w:rPr>
      </w:pPr>
    </w:p>
    <w:p w:rsidR="009C6119" w:rsidP="3E44591A" w:rsidRDefault="009C6119" w14:paraId="7E279FEE" w14:textId="74F775A1">
      <w:pPr>
        <w:widowControl/>
        <w:spacing w:line="240" w:lineRule="auto"/>
        <w:rPr>
          <w:rFonts w:cs="Arial"/>
        </w:rPr>
      </w:pPr>
      <w:r w:rsidRPr="3E44591A">
        <w:rPr>
          <w:rFonts w:cs="Arial"/>
        </w:rPr>
        <w:br w:type="page"/>
      </w:r>
    </w:p>
    <w:p w:rsidR="009B0BEA" w:rsidP="3E44591A" w:rsidRDefault="009B0BEA" w14:paraId="20DA23C0" w14:textId="445C63B6">
      <w:pPr>
        <w:widowControl/>
        <w:spacing w:line="240" w:lineRule="auto"/>
        <w:rPr>
          <w:rFonts w:cs="Arial"/>
          <w:b/>
          <w:bCs/>
        </w:rPr>
      </w:pPr>
      <w:r w:rsidRPr="3E44591A">
        <w:rPr>
          <w:rFonts w:cs="Arial"/>
          <w:b/>
          <w:bCs/>
        </w:rPr>
        <w:t xml:space="preserve">Avaliação Autoavaliação </w:t>
      </w:r>
    </w:p>
    <w:p w:rsidR="009243AC" w:rsidP="3E44591A" w:rsidRDefault="009243AC" w14:paraId="6D224167" w14:textId="7F81B9DD">
      <w:pPr>
        <w:widowControl/>
        <w:spacing w:before="120" w:line="360" w:lineRule="auto"/>
        <w:jc w:val="both"/>
        <w:rPr>
          <w:rFonts w:cs="Arial"/>
        </w:rPr>
      </w:pPr>
      <w:r w:rsidRPr="3E44591A">
        <w:rPr>
          <w:rFonts w:cs="Arial"/>
        </w:rPr>
        <w:t>Pinte o quadrado com a opção</w:t>
      </w:r>
      <w:r w:rsidRPr="3E44591A" w:rsidR="0025660B">
        <w:rPr>
          <w:rFonts w:cs="Arial"/>
        </w:rPr>
        <w:t xml:space="preserve"> (</w:t>
      </w:r>
      <w:r w:rsidR="0025660B">
        <w:t>Preciso melhorar</w:t>
      </w:r>
      <w:r w:rsidRPr="3E44591A" w:rsidR="0025660B">
        <w:rPr>
          <w:rFonts w:cs="Arial"/>
        </w:rPr>
        <w:t>,</w:t>
      </w:r>
      <w:r w:rsidRPr="3E44591A">
        <w:rPr>
          <w:rFonts w:cs="Arial"/>
        </w:rPr>
        <w:t xml:space="preserve"> </w:t>
      </w:r>
      <w:r w:rsidR="0025660B">
        <w:t>Estou em desenvolvimento</w:t>
      </w:r>
      <w:r w:rsidRPr="3E44591A" w:rsidR="0025660B">
        <w:rPr>
          <w:rFonts w:cs="Arial"/>
        </w:rPr>
        <w:t xml:space="preserve">, </w:t>
      </w:r>
      <w:r w:rsidR="0025660B">
        <w:t xml:space="preserve">Dentro das expectativas ou </w:t>
      </w:r>
      <w:r w:rsidRPr="3E44591A" w:rsidR="0025660B">
        <w:rPr>
          <w:rFonts w:cs="Arial"/>
        </w:rPr>
        <w:t xml:space="preserve"> </w:t>
      </w:r>
      <w:r w:rsidR="0025660B">
        <w:t xml:space="preserve">Exemplar) </w:t>
      </w:r>
      <w:r w:rsidRPr="3E44591A">
        <w:rPr>
          <w:rFonts w:cs="Arial"/>
        </w:rPr>
        <w:t xml:space="preserve">em que você melhor se encaixa. </w:t>
      </w:r>
      <w:r w:rsidRPr="3E44591A" w:rsidR="00334DA7">
        <w:rPr>
          <w:rFonts w:cs="Arial"/>
        </w:rPr>
        <w:t>Esta avaliação é opcional, preencha pelo menos para refletir sobre os aspectos abordados</w:t>
      </w:r>
      <w:r w:rsidRPr="3E44591A">
        <w:rPr>
          <w:rFonts w:cs="Arial"/>
        </w:rPr>
        <w:t>.</w:t>
      </w:r>
    </w:p>
    <w:p w:rsidR="009C6119" w:rsidP="009C6119" w:rsidRDefault="009C6119" w14:paraId="4363AB80" w14:textId="571B80CA">
      <w:pPr>
        <w:pStyle w:val="Legenda"/>
        <w:keepNext/>
        <w:jc w:val="center"/>
      </w:pPr>
      <w:bookmarkStart w:name="_Toc106704272" w:id="94"/>
      <w:bookmarkStart w:name="_Toc106704505" w:id="95"/>
      <w:bookmarkStart w:name="_Toc106706789" w:id="96"/>
      <w:bookmarkStart w:name="_Toc110341026" w:id="97"/>
      <w:r>
        <w:t xml:space="preserve">Quadro </w:t>
      </w:r>
      <w:r w:rsidR="00262278">
        <w:t>23</w:t>
      </w:r>
      <w:r>
        <w:t xml:space="preserve"> Rubrica de autoavaliação</w:t>
      </w:r>
      <w:bookmarkEnd w:id="94"/>
      <w:bookmarkEnd w:id="95"/>
      <w:bookmarkEnd w:id="96"/>
      <w:bookmarkEnd w:id="9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Pr="009243AC" w:rsidR="00C238AC" w:rsidTr="3E44591A" w14:paraId="5E0AAEE7" w14:textId="77777777">
        <w:trPr>
          <w:tblHeader/>
        </w:trPr>
        <w:tc>
          <w:tcPr>
            <w:tcW w:w="9350" w:type="dxa"/>
            <w:gridSpan w:val="4"/>
            <w:shd w:val="clear" w:color="auto" w:fill="AEAAAA" w:themeFill="background2" w:themeFillShade="BF"/>
            <w:vAlign w:val="center"/>
          </w:tcPr>
          <w:p w:rsidRPr="009243AC" w:rsidR="00C238AC" w:rsidP="3E44591A" w:rsidRDefault="53C6C884" w14:paraId="2F1BF174" w14:textId="73F4036C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Autoavaliação</w:t>
            </w:r>
            <w:r w:rsidRPr="3E44591A" w:rsidR="5026ACE9">
              <w:rPr>
                <w:rFonts w:cs="Arial"/>
              </w:rPr>
              <w:t>/Organização</w:t>
            </w:r>
            <w:r w:rsidRPr="3E44591A">
              <w:rPr>
                <w:rFonts w:cs="Arial"/>
              </w:rPr>
              <w:t xml:space="preserve"> (</w:t>
            </w:r>
            <w:r w:rsidRPr="3E44591A" w:rsidR="00BC7A0B">
              <w:rPr>
                <w:rFonts w:cs="Arial"/>
              </w:rPr>
              <w:t>entrega opcional)</w:t>
            </w:r>
          </w:p>
        </w:tc>
      </w:tr>
      <w:tr w:rsidRPr="000310A9" w:rsidR="00C238AC" w:rsidTr="3E44591A" w14:paraId="438765EF" w14:textId="77777777">
        <w:tc>
          <w:tcPr>
            <w:tcW w:w="2337" w:type="dxa"/>
          </w:tcPr>
          <w:p w:rsidRPr="009243AC" w:rsidR="00C238AC" w:rsidP="3E44591A" w:rsidRDefault="53C6C884" w14:paraId="7501B0F1" w14:textId="66599165">
            <w:pPr>
              <w:widowControl/>
              <w:spacing w:line="240" w:lineRule="auto"/>
            </w:pPr>
            <w:r>
              <w:t xml:space="preserve">Preciso melhorar  </w:t>
            </w:r>
          </w:p>
          <w:p w:rsidRPr="009243AC" w:rsidR="00B77255" w:rsidP="3E44591A" w:rsidRDefault="00B77255" w14:paraId="2F8D6529" w14:textId="77777777">
            <w:pPr>
              <w:widowControl/>
              <w:spacing w:line="240" w:lineRule="auto"/>
            </w:pPr>
          </w:p>
          <w:p w:rsidRPr="009243AC" w:rsidR="00B77255" w:rsidP="3E44591A" w:rsidRDefault="32A37A34" w14:paraId="5AE4C3DC" w14:textId="5E6EA16C">
            <w:pPr>
              <w:widowControl/>
              <w:spacing w:line="240" w:lineRule="auto"/>
              <w:rPr>
                <w:rFonts w:cs="Arial"/>
              </w:rPr>
            </w:pPr>
            <w:r>
              <w:t>Ainda não consigo me organizar para os estudos.</w:t>
            </w:r>
          </w:p>
        </w:tc>
        <w:tc>
          <w:tcPr>
            <w:tcW w:w="2337" w:type="dxa"/>
          </w:tcPr>
          <w:p w:rsidRPr="009243AC" w:rsidR="00C238AC" w:rsidP="3E44591A" w:rsidRDefault="53C6C884" w14:paraId="1B9B941B" w14:textId="1D19AD4E">
            <w:pPr>
              <w:widowControl/>
              <w:spacing w:line="240" w:lineRule="auto"/>
            </w:pPr>
            <w:r>
              <w:t>Estou em desenvolvimento</w:t>
            </w:r>
          </w:p>
          <w:p w:rsidRPr="009243AC" w:rsidR="00B77255" w:rsidP="3E44591A" w:rsidRDefault="00B77255" w14:paraId="64FA7645" w14:textId="77777777">
            <w:pPr>
              <w:widowControl/>
              <w:spacing w:line="240" w:lineRule="auto"/>
            </w:pPr>
          </w:p>
          <w:p w:rsidRPr="009243AC" w:rsidR="00B77255" w:rsidP="3E44591A" w:rsidRDefault="32A37A34" w14:paraId="153AB700" w14:textId="779834AB">
            <w:pPr>
              <w:widowControl/>
              <w:spacing w:line="240" w:lineRule="auto"/>
              <w:rPr>
                <w:rFonts w:cs="Arial"/>
              </w:rPr>
            </w:pPr>
            <w:r>
              <w:t>Tenho conseguido melhorar minha organização.</w:t>
            </w:r>
          </w:p>
        </w:tc>
        <w:tc>
          <w:tcPr>
            <w:tcW w:w="2338" w:type="dxa"/>
          </w:tcPr>
          <w:p w:rsidRPr="009243AC" w:rsidR="00C238AC" w:rsidP="3E44591A" w:rsidRDefault="53C6C884" w14:paraId="59B07B09" w14:textId="344C0BAA">
            <w:pPr>
              <w:widowControl/>
              <w:spacing w:line="240" w:lineRule="auto"/>
            </w:pPr>
            <w:r>
              <w:t>Dentro das expectativas</w:t>
            </w:r>
          </w:p>
          <w:p w:rsidRPr="009243AC" w:rsidR="00B77255" w:rsidP="3E44591A" w:rsidRDefault="00B77255" w14:paraId="09ABF57F" w14:textId="77777777">
            <w:pPr>
              <w:widowControl/>
              <w:spacing w:line="240" w:lineRule="auto"/>
            </w:pPr>
          </w:p>
          <w:p w:rsidRPr="009243AC" w:rsidR="00B77255" w:rsidP="3E44591A" w:rsidRDefault="32A37A34" w14:paraId="088B39F2" w14:textId="24F5CEBF">
            <w:pPr>
              <w:widowControl/>
              <w:spacing w:line="240" w:lineRule="auto"/>
              <w:rPr>
                <w:rFonts w:cs="Arial"/>
              </w:rPr>
            </w:pPr>
            <w:r>
              <w:t>Tenho conseguido organizar bem meus estudos.</w:t>
            </w:r>
          </w:p>
        </w:tc>
        <w:tc>
          <w:tcPr>
            <w:tcW w:w="2338" w:type="dxa"/>
          </w:tcPr>
          <w:p w:rsidRPr="009243AC" w:rsidR="00B77255" w:rsidP="3E44591A" w:rsidRDefault="53C6C884" w14:paraId="4FB8A6AF" w14:textId="77456EA0">
            <w:pPr>
              <w:widowControl/>
              <w:spacing w:line="240" w:lineRule="auto"/>
            </w:pPr>
            <w:r>
              <w:t>Exemplar</w:t>
            </w:r>
          </w:p>
          <w:p w:rsidRPr="009243AC" w:rsidR="00B77255" w:rsidP="3E44591A" w:rsidRDefault="00B77255" w14:paraId="0A020D2D" w14:textId="77777777">
            <w:pPr>
              <w:widowControl/>
              <w:spacing w:line="240" w:lineRule="auto"/>
            </w:pPr>
          </w:p>
          <w:p w:rsidRPr="009243AC" w:rsidR="00B77255" w:rsidP="3E44591A" w:rsidRDefault="00B77255" w14:paraId="0DE4FA92" w14:textId="77777777">
            <w:pPr>
              <w:widowControl/>
              <w:spacing w:line="240" w:lineRule="auto"/>
            </w:pPr>
          </w:p>
          <w:p w:rsidRPr="009243AC" w:rsidR="00C238AC" w:rsidP="3E44591A" w:rsidRDefault="53C6C884" w14:paraId="603A9C34" w14:textId="644388D3">
            <w:pPr>
              <w:widowControl/>
              <w:spacing w:line="240" w:lineRule="auto"/>
              <w:rPr>
                <w:rFonts w:cs="Arial"/>
              </w:rPr>
            </w:pPr>
            <w:r>
              <w:t>Sou muito organizado(a). Recebo elogios por isso e sou exemplo para os(as) meus(minhas) colegas.</w:t>
            </w:r>
          </w:p>
        </w:tc>
      </w:tr>
      <w:tr w:rsidRPr="009243AC" w:rsidR="00C238AC" w:rsidTr="3E44591A" w14:paraId="2410FCA7" w14:textId="77777777">
        <w:tc>
          <w:tcPr>
            <w:tcW w:w="2337" w:type="dxa"/>
          </w:tcPr>
          <w:p w:rsidR="009243AC" w:rsidP="3E44591A" w:rsidRDefault="53C6C884" w14:paraId="3BA2D29A" w14:textId="77777777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Exemplos de comportamentos: 1.1 - Poucas vezes estou preparado(a) para as minhas aulas. </w:t>
            </w:r>
          </w:p>
          <w:p w:rsidR="009243AC" w:rsidP="3E44591A" w:rsidRDefault="53C6C884" w14:paraId="001944C9" w14:textId="77777777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1.2 - Meu espaço de estudo está frequentemente desorganizado e os materiais de estudo necessários não estão devidamente separados.</w:t>
            </w:r>
          </w:p>
          <w:p w:rsidR="009243AC" w:rsidP="3E44591A" w:rsidRDefault="53C6C884" w14:paraId="310690D9" w14:textId="77777777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1.3 - Não consigo ou tenho muita dificuldade para organizar meu tempo, para cumprir o horário das aulas on-line, separar tempo para estudo individual e fazer intervalos. </w:t>
            </w:r>
          </w:p>
          <w:p w:rsidRPr="009243AC" w:rsidR="00C238AC" w:rsidP="3E44591A" w:rsidRDefault="53C6C884" w14:paraId="3C5E6302" w14:textId="4AE79331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1.4 - Poucas vezes sei como priorizar as atividades passadas pelos(as) professores(as) e muitas vezes atraso os prazos de entrega ou deixo de fazê-las.</w:t>
            </w:r>
          </w:p>
        </w:tc>
        <w:tc>
          <w:tcPr>
            <w:tcW w:w="2337" w:type="dxa"/>
          </w:tcPr>
          <w:p w:rsidRPr="009243AC" w:rsidR="00C238AC" w:rsidP="3E44591A" w:rsidRDefault="53C6C884" w14:paraId="67C5555F" w14:textId="77777777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Exemplos de comportamentos:</w:t>
            </w:r>
          </w:p>
          <w:p w:rsidR="009243AC" w:rsidP="3E44591A" w:rsidRDefault="5026ACE9" w14:paraId="4E432032" w14:textId="77777777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2.1 - Consigo me preparar para algumas aulas. </w:t>
            </w:r>
          </w:p>
          <w:p w:rsidR="009243AC" w:rsidP="3E44591A" w:rsidRDefault="5026ACE9" w14:paraId="63496A36" w14:textId="127C8691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2.2 - Meu espaço de estudo está mais organizado e poucas vezes preciso pegar meus materiais de aula após seu início. </w:t>
            </w:r>
          </w:p>
          <w:p w:rsidR="009243AC" w:rsidP="3E44591A" w:rsidRDefault="5026ACE9" w14:paraId="7C747502" w14:textId="1AB9C1B8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2.3 - Com certa frequência, tenho conseguido organizar meu tempo para cumprir o horário das aulas online, separar tempo para estudo individual e fazer intervalos. </w:t>
            </w:r>
          </w:p>
          <w:p w:rsidRPr="009243AC" w:rsidR="00A03616" w:rsidP="3E44591A" w:rsidRDefault="5026ACE9" w14:paraId="0C090DC2" w14:textId="63EFAAB3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2.4 - Tenho melhorado a priorização das atividades passadas pelos(as) professores(as) mas, algumas vezes, ainda atraso os prazos de entrega ou deixo de fazê</w:t>
            </w:r>
            <w:r w:rsidRPr="3E44591A" w:rsidR="009243AC">
              <w:rPr>
                <w:sz w:val="20"/>
                <w:szCs w:val="20"/>
              </w:rPr>
              <w:t>-</w:t>
            </w:r>
            <w:r w:rsidRPr="3E44591A">
              <w:rPr>
                <w:sz w:val="20"/>
                <w:szCs w:val="20"/>
              </w:rPr>
              <w:t>las.</w:t>
            </w:r>
          </w:p>
        </w:tc>
        <w:tc>
          <w:tcPr>
            <w:tcW w:w="2338" w:type="dxa"/>
          </w:tcPr>
          <w:p w:rsidRPr="009243AC" w:rsidR="00C238AC" w:rsidP="3E44591A" w:rsidRDefault="53C6C884" w14:paraId="39B51FC8" w14:textId="77777777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Exemplos de comportamentos:</w:t>
            </w:r>
          </w:p>
          <w:p w:rsidR="009243AC" w:rsidP="3E44591A" w:rsidRDefault="5026ACE9" w14:paraId="5B41C897" w14:textId="77777777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3.1 - Estou preparado(a) para as minhas aulas na maioria das vezes. </w:t>
            </w:r>
          </w:p>
          <w:p w:rsidR="009243AC" w:rsidP="3E44591A" w:rsidRDefault="5026ACE9" w14:paraId="2BBF77DA" w14:textId="77777777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3.2 - Meu espaço de estudo está quase sempre organizado e os materiais necessários devidamente separados. </w:t>
            </w:r>
          </w:p>
          <w:p w:rsidR="009243AC" w:rsidP="3E44591A" w:rsidRDefault="5026ACE9" w14:paraId="36B36B67" w14:textId="77777777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3.3 - Organizo sozinho(a) meu tempo, de modo que consigo cumprir o horário das aulas online, ter tempo para estudo individual e fazer intervalos. </w:t>
            </w:r>
          </w:p>
          <w:p w:rsidRPr="009243AC" w:rsidR="00A03616" w:rsidP="3E44591A" w:rsidRDefault="5026ACE9" w14:paraId="526190A2" w14:textId="6B65AD3A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3.4 - Consigo priorizar as atividades passadas pelos(as) professores(as) e raramente atraso ou deixo de fazer uma entrega.</w:t>
            </w:r>
          </w:p>
        </w:tc>
        <w:tc>
          <w:tcPr>
            <w:tcW w:w="2338" w:type="dxa"/>
          </w:tcPr>
          <w:p w:rsidRPr="009243AC" w:rsidR="00C238AC" w:rsidP="3E44591A" w:rsidRDefault="53C6C884" w14:paraId="04F6C08E" w14:textId="77777777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Exemplos de comportamentos:</w:t>
            </w:r>
          </w:p>
          <w:p w:rsidR="009243AC" w:rsidP="3E44591A" w:rsidRDefault="5026ACE9" w14:paraId="64CC40C0" w14:textId="77777777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4.1 - Eu me preparo para praticamente todas as minhas aulas do dia. </w:t>
            </w:r>
          </w:p>
          <w:p w:rsidR="009243AC" w:rsidP="3E44591A" w:rsidRDefault="5026ACE9" w14:paraId="59BC1006" w14:textId="77777777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4.2 - Meu espaço de estudo é organizado diariamente e os materiais necessários são separados antecipadamente. </w:t>
            </w:r>
          </w:p>
          <w:p w:rsidR="009243AC" w:rsidP="3E44591A" w:rsidRDefault="5026ACE9" w14:paraId="35136C5A" w14:textId="77777777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4.3 - Organizo com autonomia meu tempo para cumprir o horário das aulas online, ter tempo para estudo individual e fazer intervalos, mantendo uma rotina saudável. </w:t>
            </w:r>
          </w:p>
          <w:p w:rsidR="009243AC" w:rsidP="3E44591A" w:rsidRDefault="5026ACE9" w14:paraId="7383A2AA" w14:textId="77777777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4. 5 - Sei priorizar as atividades passadas pelos(as) professores(as) e nunca atraso ou deixo de fazer uma entrega. </w:t>
            </w:r>
          </w:p>
          <w:p w:rsidRPr="009243AC" w:rsidR="00A03616" w:rsidP="3E44591A" w:rsidRDefault="5026ACE9" w14:paraId="03F689CC" w14:textId="453092FC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4.6 - Apoio e dou dicas para os(as) meus(minhas) colegas em relação à organização. Muitas vezes, lembro e os(as) ajudo nas entregas.</w:t>
            </w:r>
          </w:p>
        </w:tc>
      </w:tr>
    </w:tbl>
    <w:p w:rsidRPr="00E868FC" w:rsidR="006A714A" w:rsidP="3E44591A" w:rsidRDefault="006A714A" w14:paraId="4B562A20" w14:textId="77777777">
      <w:pPr>
        <w:jc w:val="center"/>
        <w:rPr>
          <w:sz w:val="20"/>
          <w:szCs w:val="20"/>
        </w:rPr>
      </w:pPr>
      <w:r w:rsidRPr="3E44591A">
        <w:rPr>
          <w:sz w:val="20"/>
          <w:szCs w:val="20"/>
        </w:rPr>
        <w:t xml:space="preserve">Fonte: </w:t>
      </w:r>
      <w:r w:rsidRPr="3E44591A">
        <w:rPr>
          <w:sz w:val="22"/>
          <w:szCs w:val="22"/>
        </w:rPr>
        <w:t>CONTIN (2020) apud CESU(2021)</w:t>
      </w:r>
    </w:p>
    <w:p w:rsidR="00C238AC" w:rsidP="3E44591A" w:rsidRDefault="00C238AC" w14:paraId="7CC66F8D" w14:textId="050DB4A0">
      <w:pPr>
        <w:widowControl/>
        <w:spacing w:line="240" w:lineRule="auto"/>
        <w:rPr>
          <w:rFonts w:cs="Arial"/>
        </w:rPr>
      </w:pPr>
    </w:p>
    <w:p w:rsidR="00A03616" w:rsidP="3E44591A" w:rsidRDefault="00A03616" w14:paraId="79D700BD" w14:textId="48444FB7">
      <w:pPr>
        <w:widowControl/>
        <w:spacing w:line="240" w:lineRule="auto"/>
        <w:rPr>
          <w:rFonts w:cs="Arial"/>
        </w:rPr>
      </w:pPr>
    </w:p>
    <w:p w:rsidR="006A714A" w:rsidP="006A714A" w:rsidRDefault="006A714A" w14:paraId="096F0EBD" w14:textId="4BD549AD">
      <w:pPr>
        <w:pStyle w:val="Legenda"/>
        <w:keepNext/>
        <w:jc w:val="center"/>
      </w:pPr>
      <w:bookmarkStart w:name="_Toc106706790" w:id="98"/>
      <w:bookmarkStart w:name="_Toc110341027" w:id="99"/>
      <w:r>
        <w:t xml:space="preserve">Quadro </w:t>
      </w:r>
      <w:r w:rsidR="00262278">
        <w:t>24</w:t>
      </w:r>
      <w:r>
        <w:t xml:space="preserve"> Rubrica de autoavaliação - Comprometimento</w:t>
      </w:r>
      <w:bookmarkEnd w:id="98"/>
      <w:bookmarkEnd w:id="9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Pr="009243AC" w:rsidR="00A03616" w:rsidTr="3E44591A" w14:paraId="4A81AC08" w14:textId="77777777">
        <w:trPr>
          <w:tblHeader/>
        </w:trPr>
        <w:tc>
          <w:tcPr>
            <w:tcW w:w="9350" w:type="dxa"/>
            <w:gridSpan w:val="4"/>
            <w:shd w:val="clear" w:color="auto" w:fill="AEAAAA" w:themeFill="background2" w:themeFillShade="BF"/>
            <w:vAlign w:val="center"/>
          </w:tcPr>
          <w:p w:rsidRPr="009243AC" w:rsidR="00A03616" w:rsidP="3E44591A" w:rsidRDefault="5026ACE9" w14:paraId="5CE7FA7E" w14:textId="0D944435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Au</w:t>
            </w:r>
            <w:r w:rsidRPr="3E44591A" w:rsidR="00BC7A0B">
              <w:rPr>
                <w:rFonts w:cs="Arial"/>
              </w:rPr>
              <w:t>toavaliação/Comprometimento (entrega opcional</w:t>
            </w:r>
            <w:r w:rsidRPr="3E44591A">
              <w:rPr>
                <w:rFonts w:cs="Arial"/>
              </w:rPr>
              <w:t>)</w:t>
            </w:r>
          </w:p>
        </w:tc>
      </w:tr>
      <w:tr w:rsidRPr="000310A9" w:rsidR="00A03616" w:rsidTr="3E44591A" w14:paraId="5975E142" w14:textId="77777777">
        <w:tc>
          <w:tcPr>
            <w:tcW w:w="2337" w:type="dxa"/>
          </w:tcPr>
          <w:p w:rsidRPr="009243AC" w:rsidR="00B77255" w:rsidP="3E44591A" w:rsidRDefault="32A37A34" w14:paraId="3F3AF312" w14:textId="2BD7CE7E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>Preciso melhorar</w:t>
            </w:r>
          </w:p>
          <w:p w:rsidRPr="009243AC" w:rsidR="00B77255" w:rsidP="3E44591A" w:rsidRDefault="32A37A34" w14:paraId="20CAB996" w14:textId="77777777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>Tenho me esforçado ou me dedicado pouco aos estudos.</w:t>
            </w:r>
          </w:p>
          <w:p w:rsidRPr="009243AC" w:rsidR="00B77255" w:rsidP="3E44591A" w:rsidRDefault="00B77255" w14:paraId="211704E2" w14:textId="77777777">
            <w:pPr>
              <w:widowControl/>
              <w:spacing w:line="240" w:lineRule="auto"/>
              <w:rPr>
                <w:rFonts w:cs="Arial"/>
              </w:rPr>
            </w:pPr>
          </w:p>
          <w:p w:rsidRPr="009243AC" w:rsidR="00A03616" w:rsidP="3E44591A" w:rsidRDefault="5026ACE9" w14:paraId="6BB19D33" w14:textId="1C3E678B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 xml:space="preserve"> </w:t>
            </w:r>
          </w:p>
        </w:tc>
        <w:tc>
          <w:tcPr>
            <w:tcW w:w="2337" w:type="dxa"/>
          </w:tcPr>
          <w:p w:rsidRPr="009243AC" w:rsidR="00A03616" w:rsidP="3E44591A" w:rsidRDefault="5026ACE9" w14:paraId="623107D6" w14:textId="1A97461F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>Estou em desenvolvimento</w:t>
            </w:r>
          </w:p>
          <w:p w:rsidRPr="009243AC" w:rsidR="00B77255" w:rsidP="3E44591A" w:rsidRDefault="32A37A34" w14:paraId="17E895C1" w14:textId="0B8DB5DC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>Tenho me esforçado e me dedicado com mais frequência aos estudos.</w:t>
            </w:r>
          </w:p>
        </w:tc>
        <w:tc>
          <w:tcPr>
            <w:tcW w:w="2338" w:type="dxa"/>
          </w:tcPr>
          <w:p w:rsidRPr="009243AC" w:rsidR="00A03616" w:rsidP="3E44591A" w:rsidRDefault="5026ACE9" w14:paraId="11CCBFE2" w14:textId="0677E1AA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>Dentro das expectativas</w:t>
            </w:r>
          </w:p>
          <w:p w:rsidRPr="009243AC" w:rsidR="00B77255" w:rsidP="3E44591A" w:rsidRDefault="32A37A34" w14:paraId="50C5DA10" w14:textId="7F13313A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>Eu me esforço e me dedico aos estudos.</w:t>
            </w:r>
          </w:p>
        </w:tc>
        <w:tc>
          <w:tcPr>
            <w:tcW w:w="2338" w:type="dxa"/>
          </w:tcPr>
          <w:p w:rsidRPr="009243AC" w:rsidR="00B77255" w:rsidP="3E44591A" w:rsidRDefault="5026ACE9" w14:paraId="212117AC" w14:textId="2CBCDC85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 xml:space="preserve">Exemplar </w:t>
            </w:r>
          </w:p>
          <w:p w:rsidRPr="009243AC" w:rsidR="00B77255" w:rsidP="3E44591A" w:rsidRDefault="00B77255" w14:paraId="483191E0" w14:textId="77777777">
            <w:pPr>
              <w:widowControl/>
              <w:spacing w:line="240" w:lineRule="auto"/>
              <w:rPr>
                <w:rFonts w:cs="Arial"/>
              </w:rPr>
            </w:pPr>
          </w:p>
          <w:p w:rsidRPr="009243AC" w:rsidR="00B77255" w:rsidP="3E44591A" w:rsidRDefault="32A37A34" w14:paraId="54EB663B" w14:textId="69D836CA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>Sou exemplo de esforço e dedicação aos estudos.</w:t>
            </w:r>
          </w:p>
          <w:p w:rsidRPr="009243AC" w:rsidR="00B77255" w:rsidP="3E44591A" w:rsidRDefault="00B77255" w14:paraId="26BAC4F1" w14:textId="77777777">
            <w:pPr>
              <w:widowControl/>
              <w:spacing w:line="240" w:lineRule="auto"/>
              <w:rPr>
                <w:rFonts w:cs="Arial"/>
              </w:rPr>
            </w:pPr>
          </w:p>
          <w:p w:rsidRPr="009243AC" w:rsidR="00A03616" w:rsidP="3E44591A" w:rsidRDefault="00A03616" w14:paraId="514B868E" w14:textId="13FFC7C2">
            <w:pPr>
              <w:widowControl/>
              <w:spacing w:line="240" w:lineRule="auto"/>
              <w:rPr>
                <w:rFonts w:cs="Arial"/>
              </w:rPr>
            </w:pPr>
          </w:p>
        </w:tc>
      </w:tr>
      <w:tr w:rsidRPr="009243AC" w:rsidR="009243AC" w:rsidTr="3E44591A" w14:paraId="1BAA8299" w14:textId="77777777">
        <w:tc>
          <w:tcPr>
            <w:tcW w:w="2337" w:type="dxa"/>
          </w:tcPr>
          <w:p w:rsidRPr="009243AC" w:rsidR="009243AC" w:rsidP="3E44591A" w:rsidRDefault="5026ACE9" w14:paraId="02A35E8E" w14:textId="77777777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 xml:space="preserve">Exemplos de comportamentos: </w:t>
            </w:r>
          </w:p>
          <w:p w:rsidRPr="009243AC" w:rsidR="009243AC" w:rsidP="3E44591A" w:rsidRDefault="32A37A34" w14:paraId="53B5C494" w14:textId="77777777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 xml:space="preserve">1.1 - Raramente me esforço para encarar minhas dificuldades no aprendizado. </w:t>
            </w:r>
          </w:p>
          <w:p w:rsidRPr="009243AC" w:rsidR="009243AC" w:rsidP="3E44591A" w:rsidRDefault="32A37A34" w14:paraId="537A6226" w14:textId="77777777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 xml:space="preserve">1. 2 - Tenho dificuldades de dizer que não compreendi um conteúdo e raramente tento buscar ajuda. </w:t>
            </w:r>
          </w:p>
          <w:p w:rsidRPr="009243AC" w:rsidR="009243AC" w:rsidP="3E44591A" w:rsidRDefault="32A37A34" w14:paraId="3711644D" w14:textId="77777777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 xml:space="preserve">1.3 - Diversas vezes não presto atenção durante as aulas online. </w:t>
            </w:r>
          </w:p>
          <w:p w:rsidRPr="009243AC" w:rsidR="009243AC" w:rsidP="3E44591A" w:rsidRDefault="32A37A34" w14:paraId="4004C5F1" w14:textId="77777777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 xml:space="preserve">1.4 - Em casa, dou preferência a outras atividades em relação aos meus estudos. </w:t>
            </w:r>
          </w:p>
          <w:p w:rsidRPr="009243AC" w:rsidR="00A03616" w:rsidP="3E44591A" w:rsidRDefault="32A37A34" w14:paraId="1A4F7B7E" w14:textId="3141AFDF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1.5 - Muitas vezes desisto de resolver um problema ou busco uma resposta pronta quando encontro dificuldade.</w:t>
            </w:r>
          </w:p>
        </w:tc>
        <w:tc>
          <w:tcPr>
            <w:tcW w:w="2337" w:type="dxa"/>
          </w:tcPr>
          <w:p w:rsidRPr="009243AC" w:rsidR="009243AC" w:rsidP="3E44591A" w:rsidRDefault="009243AC" w14:paraId="100D2DCF" w14:textId="77777777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 xml:space="preserve">Exemplos de comportamentos: </w:t>
            </w:r>
          </w:p>
          <w:p w:rsidRPr="009243AC" w:rsidR="00A03616" w:rsidP="3E44591A" w:rsidRDefault="009243AC" w14:paraId="435100FD" w14:textId="22862A30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2.1 - Tenho me esforçado mais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nos estudos, tentando encarar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minhas dificuldades no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aprendizado.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2.2 - Tenho tentado comunicar e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buscar ajuda quando não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compreendo um conteúdo.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2.3 - Tenho buscado prestar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mais atenção durante as aulas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on</w:t>
            </w:r>
            <w:r w:rsidRPr="3E44591A">
              <w:rPr>
                <w:rFonts w:cs="Arial"/>
                <w:i/>
                <w:iCs/>
                <w:sz w:val="20"/>
                <w:szCs w:val="20"/>
              </w:rPr>
              <w:t>line</w:t>
            </w:r>
            <w:r w:rsidRPr="3E44591A">
              <w:rPr>
                <w:rFonts w:cs="Arial"/>
                <w:sz w:val="20"/>
                <w:szCs w:val="20"/>
              </w:rPr>
              <w:t>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2.4 - Em casa, às vezes dou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preferência a outras atividades,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mas muitas vezes consigo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retomar meus estudos e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completar a maioria das minhas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tarefas da escola.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2.5 - Diante de uma tarefa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difícil, tento resolver por um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tempo, mas frequentemente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ainda desisto e passo para a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próxima atividade.</w:t>
            </w:r>
          </w:p>
        </w:tc>
        <w:tc>
          <w:tcPr>
            <w:tcW w:w="2338" w:type="dxa"/>
          </w:tcPr>
          <w:p w:rsidRPr="009243AC" w:rsidR="00A03616" w:rsidP="3E44591A" w:rsidRDefault="5026ACE9" w14:paraId="159FBBA9" w14:textId="77777777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Exemplos de comportamentos:</w:t>
            </w:r>
          </w:p>
          <w:p w:rsidRPr="009243AC" w:rsidR="00A03616" w:rsidP="3E44591A" w:rsidRDefault="009243AC" w14:paraId="2BEEFC64" w14:textId="2C30C0AC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3.1 - Geralmente me esforço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para encarar minhas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dificuldades no aprendizado.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3.2 - Quando não compreendo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algo, uso estratégias como a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troca com outras pessoas e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pesquisas individuais.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3.3 - Permaneço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frequentemente focado(a)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 xml:space="preserve">durante as aulas </w:t>
            </w:r>
            <w:r w:rsidRPr="3E44591A">
              <w:rPr>
                <w:rFonts w:cs="Arial"/>
                <w:i/>
                <w:iCs/>
                <w:sz w:val="20"/>
                <w:szCs w:val="20"/>
              </w:rPr>
              <w:t xml:space="preserve">online </w:t>
            </w:r>
            <w:r w:rsidRPr="3E44591A">
              <w:rPr>
                <w:rFonts w:cs="Arial"/>
                <w:sz w:val="20"/>
                <w:szCs w:val="20"/>
              </w:rPr>
              <w:t>e busco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participar da aula</w:t>
            </w:r>
            <w:r w:rsidRPr="3E44591A">
              <w:rPr>
                <w:rFonts w:cs="Arial"/>
                <w:i/>
                <w:iCs/>
                <w:sz w:val="20"/>
                <w:szCs w:val="20"/>
              </w:rPr>
              <w:t>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3.4 - Em casa, geralmente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completo primeiro minhas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tarefas antes de realizar outras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atividades, conseguindo quase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sempre entregar tudo.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3.5 - Quando tenho uma tarefa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que considero difícil, procuro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diferentes maneiras de resolvê-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la.</w:t>
            </w:r>
          </w:p>
        </w:tc>
        <w:tc>
          <w:tcPr>
            <w:tcW w:w="2338" w:type="dxa"/>
          </w:tcPr>
          <w:p w:rsidRPr="009243AC" w:rsidR="00A03616" w:rsidP="3E44591A" w:rsidRDefault="5026ACE9" w14:paraId="0A555270" w14:textId="77777777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Exemplos de comportamentos:</w:t>
            </w:r>
          </w:p>
          <w:p w:rsidRPr="009243AC" w:rsidR="00A03616" w:rsidP="3E44591A" w:rsidRDefault="009243AC" w14:paraId="06483875" w14:textId="639D722B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4.1 - Eu me esforço bastante para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encarar minhas dificuldades no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aprendizado.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4.2 - Converso com colegas,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professores(as) ou outras pessoas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para me ajudar sempre que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necessário, e também procuro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pesquisar sozinho(a) para superar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desafios semanalmente.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-4.3 - Estou sempre muito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focado(a) e participo ativamente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 xml:space="preserve">das aulas </w:t>
            </w:r>
            <w:r w:rsidRPr="3E44591A">
              <w:rPr>
                <w:rFonts w:cs="Arial"/>
                <w:i/>
                <w:iCs/>
                <w:sz w:val="20"/>
                <w:szCs w:val="20"/>
              </w:rPr>
              <w:t>online.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4.4 - Em casa, finalizo primeiro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minhas tarefas antes de realizar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outras atividades, conseguindo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sempre entregar tudo e manter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uma rotina de estudos saudável.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4.5 - Diante de tarefas difíceis,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me sinto motivado a buscar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soluções, independente do tempo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dedicado. Gosto de sentir que fui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desafiado.</w:t>
            </w:r>
          </w:p>
        </w:tc>
      </w:tr>
    </w:tbl>
    <w:p w:rsidRPr="00E868FC" w:rsidR="009C6119" w:rsidP="3E44591A" w:rsidRDefault="009C6119" w14:paraId="49D5BC9F" w14:textId="796196D3">
      <w:pPr>
        <w:jc w:val="center"/>
        <w:rPr>
          <w:sz w:val="20"/>
          <w:szCs w:val="20"/>
        </w:rPr>
      </w:pPr>
      <w:r w:rsidRPr="3E44591A">
        <w:rPr>
          <w:sz w:val="20"/>
          <w:szCs w:val="20"/>
        </w:rPr>
        <w:t xml:space="preserve">Fonte: </w:t>
      </w:r>
      <w:r w:rsidRPr="3E44591A" w:rsidR="006A714A">
        <w:rPr>
          <w:sz w:val="22"/>
          <w:szCs w:val="22"/>
        </w:rPr>
        <w:t>CONTIN (2020) apud CESU(2021)</w:t>
      </w:r>
    </w:p>
    <w:p w:rsidR="00C46F93" w:rsidP="3E44591A" w:rsidRDefault="00C46F93" w14:paraId="206CAEDA" w14:textId="77777777">
      <w:pPr>
        <w:widowControl/>
        <w:spacing w:line="240" w:lineRule="auto"/>
        <w:rPr>
          <w:b/>
          <w:bCs/>
          <w:sz w:val="28"/>
          <w:szCs w:val="28"/>
        </w:rPr>
      </w:pPr>
      <w:r>
        <w:br w:type="page"/>
      </w:r>
    </w:p>
    <w:p w:rsidR="008066CB" w:rsidP="008066CB" w:rsidRDefault="008066CB" w14:paraId="2BCC34D3" w14:textId="7CFD6731">
      <w:pPr>
        <w:pStyle w:val="Ttulo2"/>
        <w:numPr>
          <w:ilvl w:val="0"/>
          <w:numId w:val="0"/>
        </w:numPr>
      </w:pPr>
      <w:bookmarkStart w:name="_Toc110341123" w:id="100"/>
      <w:r>
        <w:t>Referência Bibliográfica</w:t>
      </w:r>
      <w:bookmarkEnd w:id="100"/>
    </w:p>
    <w:p w:rsidR="008066CB" w:rsidP="3E44591A" w:rsidRDefault="008066CB" w14:paraId="5209F999" w14:textId="63B93F6B">
      <w:pPr>
        <w:widowControl/>
        <w:spacing w:line="240" w:lineRule="auto"/>
        <w:rPr>
          <w:rFonts w:cs="Arial"/>
        </w:rPr>
      </w:pPr>
    </w:p>
    <w:p w:rsidR="008066CB" w:rsidP="3E44591A" w:rsidRDefault="008066CB" w14:paraId="54C2C7BB" w14:textId="13FCC1F4">
      <w:pPr>
        <w:widowControl/>
        <w:spacing w:line="240" w:lineRule="auto"/>
        <w:jc w:val="both"/>
        <w:rPr>
          <w:rFonts w:cs="Arial"/>
        </w:rPr>
      </w:pPr>
      <w:r w:rsidRPr="3E44591A">
        <w:rPr>
          <w:rFonts w:cs="Arial"/>
        </w:rPr>
        <w:t xml:space="preserve">Júnior, José F. </w:t>
      </w:r>
      <w:r w:rsidRPr="3E44591A">
        <w:rPr>
          <w:rFonts w:cs="Arial"/>
          <w:i/>
          <w:iCs/>
        </w:rPr>
        <w:t>PM Canvas 2ED</w:t>
      </w:r>
      <w:r w:rsidRPr="3E44591A">
        <w:rPr>
          <w:rFonts w:cs="Arial"/>
        </w:rPr>
        <w:t>. Disponível em: Minha Biblioteca, (2nd edição). Editora Saraiva, 2020.</w:t>
      </w:r>
    </w:p>
    <w:p w:rsidRPr="009B0BEA" w:rsidR="006A714A" w:rsidP="3E44591A" w:rsidRDefault="006A714A" w14:paraId="62A97199" w14:textId="16A47D21">
      <w:pPr>
        <w:widowControl/>
        <w:spacing w:line="240" w:lineRule="auto"/>
        <w:jc w:val="both"/>
        <w:rPr>
          <w:rFonts w:cs="Arial"/>
        </w:rPr>
      </w:pPr>
      <w:r w:rsidRPr="3E44591A">
        <w:rPr>
          <w:rFonts w:cs="Arial"/>
        </w:rPr>
        <w:t xml:space="preserve">Unidade do Ensino Superior de Graduação (CESU). </w:t>
      </w:r>
      <w:r w:rsidRPr="3E44591A">
        <w:rPr>
          <w:rFonts w:cs="Arial"/>
          <w:b/>
          <w:bCs/>
        </w:rPr>
        <w:t>Manual de Projetos Interdisciplinares para o CST em Desenvolvimento de Software Multiplataforma</w:t>
      </w:r>
      <w:r w:rsidRPr="3E44591A">
        <w:rPr>
          <w:rFonts w:cs="Arial"/>
        </w:rPr>
        <w:t xml:space="preserve">. </w:t>
      </w:r>
      <w:r w:rsidRPr="3E44591A" w:rsidR="00C46F93">
        <w:rPr>
          <w:rFonts w:cs="Arial"/>
        </w:rPr>
        <w:t xml:space="preserve">São Paulo: Centro Paula Souza, </w:t>
      </w:r>
      <w:r w:rsidRPr="3E44591A">
        <w:rPr>
          <w:rFonts w:cs="Arial"/>
        </w:rPr>
        <w:t>2021.</w:t>
      </w:r>
    </w:p>
    <w:sectPr w:rsidRPr="009B0BEA" w:rsidR="006A714A" w:rsidSect="00656325">
      <w:headerReference w:type="first" r:id="rId55"/>
      <w:footerReference w:type="first" r:id="rId56"/>
      <w:pgSz w:w="12240" w:h="15840" w:orient="portrait" w:code="1"/>
      <w:pgMar w:top="1417" w:right="1440" w:bottom="1417" w:left="1440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06969" w:rsidRDefault="00306969" w14:paraId="52AE78C4" w14:textId="77777777">
      <w:pPr>
        <w:spacing w:line="240" w:lineRule="auto"/>
      </w:pPr>
      <w:r>
        <w:separator/>
      </w:r>
    </w:p>
  </w:endnote>
  <w:endnote w:type="continuationSeparator" w:id="0">
    <w:p w:rsidR="00306969" w:rsidRDefault="00306969" w14:paraId="00863821" w14:textId="77777777">
      <w:pPr>
        <w:spacing w:line="240" w:lineRule="auto"/>
      </w:pPr>
      <w:r>
        <w:continuationSeparator/>
      </w:r>
    </w:p>
  </w:endnote>
  <w:endnote w:type="continuationNotice" w:id="1">
    <w:p w:rsidR="00306969" w:rsidRDefault="00306969" w14:paraId="55444C7C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77276" w:rsidP="00477276" w:rsidRDefault="00477276" w14:paraId="62DAD78E" w14:textId="77777777">
    <w:pPr>
      <w:pStyle w:val="Rodap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418ABFE" w:rsidTr="6418ABFE" w14:paraId="014DD714" w14:textId="77777777">
      <w:tc>
        <w:tcPr>
          <w:tcW w:w="3120" w:type="dxa"/>
        </w:tcPr>
        <w:p w:rsidR="6418ABFE" w:rsidP="6418ABFE" w:rsidRDefault="6418ABFE" w14:paraId="422016BC" w14:textId="111182A5">
          <w:pPr>
            <w:pStyle w:val="Cabealho"/>
            <w:ind w:left="-115"/>
          </w:pPr>
        </w:p>
      </w:tc>
      <w:tc>
        <w:tcPr>
          <w:tcW w:w="3120" w:type="dxa"/>
        </w:tcPr>
        <w:p w:rsidR="6418ABFE" w:rsidP="6418ABFE" w:rsidRDefault="6418ABFE" w14:paraId="0BF3F9A3" w14:textId="68194951">
          <w:pPr>
            <w:pStyle w:val="Cabealho"/>
            <w:jc w:val="center"/>
          </w:pPr>
        </w:p>
      </w:tc>
      <w:tc>
        <w:tcPr>
          <w:tcW w:w="3120" w:type="dxa"/>
        </w:tcPr>
        <w:p w:rsidR="6418ABFE" w:rsidP="6418ABFE" w:rsidRDefault="6418ABFE" w14:paraId="2EA990BD" w14:textId="595252DF">
          <w:pPr>
            <w:pStyle w:val="Cabealho"/>
            <w:ind w:right="-115"/>
            <w:jc w:val="right"/>
          </w:pPr>
        </w:p>
      </w:tc>
    </w:tr>
  </w:tbl>
  <w:p w:rsidR="6418ABFE" w:rsidP="6418ABFE" w:rsidRDefault="6418ABFE" w14:paraId="6EA7B1C8" w14:textId="3AB05D00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418ABFE" w:rsidTr="6418ABFE" w14:paraId="3303D951" w14:textId="77777777">
      <w:tc>
        <w:tcPr>
          <w:tcW w:w="3120" w:type="dxa"/>
        </w:tcPr>
        <w:p w:rsidR="6418ABFE" w:rsidP="6418ABFE" w:rsidRDefault="6418ABFE" w14:paraId="21663868" w14:textId="6FB5EDFB">
          <w:pPr>
            <w:pStyle w:val="Cabealho"/>
            <w:ind w:left="-115"/>
          </w:pPr>
        </w:p>
      </w:tc>
      <w:tc>
        <w:tcPr>
          <w:tcW w:w="3120" w:type="dxa"/>
        </w:tcPr>
        <w:p w:rsidR="6418ABFE" w:rsidP="6418ABFE" w:rsidRDefault="6418ABFE" w14:paraId="35055481" w14:textId="6D662484">
          <w:pPr>
            <w:pStyle w:val="Cabealho"/>
            <w:jc w:val="center"/>
          </w:pPr>
        </w:p>
      </w:tc>
      <w:tc>
        <w:tcPr>
          <w:tcW w:w="3120" w:type="dxa"/>
        </w:tcPr>
        <w:p w:rsidR="6418ABFE" w:rsidP="6418ABFE" w:rsidRDefault="6418ABFE" w14:paraId="651A37E7" w14:textId="2FCFDA62">
          <w:pPr>
            <w:pStyle w:val="Cabealho"/>
            <w:ind w:right="-115"/>
            <w:jc w:val="right"/>
          </w:pPr>
        </w:p>
      </w:tc>
    </w:tr>
  </w:tbl>
  <w:p w:rsidR="6418ABFE" w:rsidP="6418ABFE" w:rsidRDefault="6418ABFE" w14:paraId="72E9E449" w14:textId="05C6D81E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11868" w:rsidP="00477276" w:rsidRDefault="00011868" w14:paraId="2494BC93" w14:textId="77777777">
    <w:pPr>
      <w:pStyle w:val="Rodap"/>
      <w:jc w:val="righ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418ABFE" w:rsidTr="6418ABFE" w14:paraId="2CEB632C" w14:textId="77777777">
      <w:tc>
        <w:tcPr>
          <w:tcW w:w="3120" w:type="dxa"/>
        </w:tcPr>
        <w:p w:rsidR="6418ABFE" w:rsidP="6418ABFE" w:rsidRDefault="6418ABFE" w14:paraId="3ECB275D" w14:textId="0BE55834">
          <w:pPr>
            <w:pStyle w:val="Cabealho"/>
            <w:ind w:left="-115"/>
          </w:pPr>
        </w:p>
      </w:tc>
      <w:tc>
        <w:tcPr>
          <w:tcW w:w="3120" w:type="dxa"/>
        </w:tcPr>
        <w:p w:rsidR="6418ABFE" w:rsidP="6418ABFE" w:rsidRDefault="6418ABFE" w14:paraId="4C4A965E" w14:textId="53411BED">
          <w:pPr>
            <w:pStyle w:val="Cabealho"/>
            <w:jc w:val="center"/>
          </w:pPr>
        </w:p>
      </w:tc>
      <w:tc>
        <w:tcPr>
          <w:tcW w:w="3120" w:type="dxa"/>
        </w:tcPr>
        <w:p w:rsidR="6418ABFE" w:rsidP="6418ABFE" w:rsidRDefault="6418ABFE" w14:paraId="3BC64FA5" w14:textId="6A626ED7">
          <w:pPr>
            <w:pStyle w:val="Cabealho"/>
            <w:ind w:right="-115"/>
            <w:jc w:val="right"/>
          </w:pPr>
        </w:p>
      </w:tc>
    </w:tr>
  </w:tbl>
  <w:p w:rsidR="6418ABFE" w:rsidP="6418ABFE" w:rsidRDefault="6418ABFE" w14:paraId="2403FE91" w14:textId="7D65E5BF">
    <w:pPr>
      <w:pStyle w:val="Rodap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53E3C" w:rsidP="00477276" w:rsidRDefault="00353E3C" w14:paraId="2330535A" w14:textId="77777777">
    <w:pPr>
      <w:pStyle w:val="Rodap"/>
      <w:jc w:val="right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418ABFE" w:rsidTr="6418ABFE" w14:paraId="1D4F6C85" w14:textId="77777777">
      <w:tc>
        <w:tcPr>
          <w:tcW w:w="3120" w:type="dxa"/>
        </w:tcPr>
        <w:p w:rsidR="6418ABFE" w:rsidP="6418ABFE" w:rsidRDefault="6418ABFE" w14:paraId="279B3C32" w14:textId="1F7E164C">
          <w:pPr>
            <w:pStyle w:val="Cabealho"/>
            <w:ind w:left="-115"/>
          </w:pPr>
        </w:p>
      </w:tc>
      <w:tc>
        <w:tcPr>
          <w:tcW w:w="3120" w:type="dxa"/>
        </w:tcPr>
        <w:p w:rsidR="6418ABFE" w:rsidP="6418ABFE" w:rsidRDefault="6418ABFE" w14:paraId="547C4CB1" w14:textId="5112232D">
          <w:pPr>
            <w:pStyle w:val="Cabealho"/>
            <w:jc w:val="center"/>
          </w:pPr>
        </w:p>
      </w:tc>
      <w:tc>
        <w:tcPr>
          <w:tcW w:w="3120" w:type="dxa"/>
        </w:tcPr>
        <w:p w:rsidR="6418ABFE" w:rsidP="6418ABFE" w:rsidRDefault="6418ABFE" w14:paraId="7A1E891A" w14:textId="4E5BA724">
          <w:pPr>
            <w:pStyle w:val="Cabealho"/>
            <w:ind w:right="-115"/>
            <w:jc w:val="right"/>
          </w:pPr>
        </w:p>
      </w:tc>
    </w:tr>
  </w:tbl>
  <w:p w:rsidR="6418ABFE" w:rsidP="6418ABFE" w:rsidRDefault="6418ABFE" w14:paraId="35EFDAA9" w14:textId="61AA4428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418ABFE" w:rsidTr="6418ABFE" w14:paraId="6A28D668" w14:textId="77777777">
      <w:tc>
        <w:tcPr>
          <w:tcW w:w="3120" w:type="dxa"/>
        </w:tcPr>
        <w:p w:rsidR="6418ABFE" w:rsidP="6418ABFE" w:rsidRDefault="6418ABFE" w14:paraId="681C727B" w14:textId="0F14DC1B">
          <w:pPr>
            <w:pStyle w:val="Cabealho"/>
            <w:ind w:left="-115"/>
          </w:pPr>
        </w:p>
      </w:tc>
      <w:tc>
        <w:tcPr>
          <w:tcW w:w="3120" w:type="dxa"/>
        </w:tcPr>
        <w:p w:rsidR="6418ABFE" w:rsidP="6418ABFE" w:rsidRDefault="6418ABFE" w14:paraId="67CA51D1" w14:textId="692D821E">
          <w:pPr>
            <w:pStyle w:val="Cabealho"/>
            <w:jc w:val="center"/>
          </w:pPr>
        </w:p>
      </w:tc>
      <w:tc>
        <w:tcPr>
          <w:tcW w:w="3120" w:type="dxa"/>
        </w:tcPr>
        <w:p w:rsidR="6418ABFE" w:rsidP="6418ABFE" w:rsidRDefault="6418ABFE" w14:paraId="18868E1D" w14:textId="072890C2">
          <w:pPr>
            <w:pStyle w:val="Cabealho"/>
            <w:ind w:right="-115"/>
            <w:jc w:val="right"/>
          </w:pPr>
        </w:p>
      </w:tc>
    </w:tr>
  </w:tbl>
  <w:p w:rsidR="6418ABFE" w:rsidP="6418ABFE" w:rsidRDefault="6418ABFE" w14:paraId="6E0D965D" w14:textId="0FC1214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06969" w:rsidRDefault="00306969" w14:paraId="366494CA" w14:textId="77777777">
      <w:pPr>
        <w:spacing w:line="240" w:lineRule="auto"/>
      </w:pPr>
      <w:r>
        <w:separator/>
      </w:r>
    </w:p>
  </w:footnote>
  <w:footnote w:type="continuationSeparator" w:id="0">
    <w:p w:rsidR="00306969" w:rsidRDefault="00306969" w14:paraId="41652116" w14:textId="77777777">
      <w:pPr>
        <w:spacing w:line="240" w:lineRule="auto"/>
      </w:pPr>
      <w:r>
        <w:continuationSeparator/>
      </w:r>
    </w:p>
  </w:footnote>
  <w:footnote w:type="continuationNotice" w:id="1">
    <w:p w:rsidR="00306969" w:rsidRDefault="00306969" w14:paraId="7873FE38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1594F4A" w:rsidTr="71594F4A" w14:paraId="375A9912" w14:textId="77777777">
      <w:tc>
        <w:tcPr>
          <w:tcW w:w="3120" w:type="dxa"/>
        </w:tcPr>
        <w:p w:rsidR="71594F4A" w:rsidP="71594F4A" w:rsidRDefault="71594F4A" w14:paraId="7DE7A695" w14:textId="533A4833">
          <w:pPr>
            <w:pStyle w:val="Cabealho"/>
            <w:ind w:left="-115"/>
          </w:pPr>
        </w:p>
      </w:tc>
      <w:tc>
        <w:tcPr>
          <w:tcW w:w="3120" w:type="dxa"/>
        </w:tcPr>
        <w:p w:rsidR="71594F4A" w:rsidP="71594F4A" w:rsidRDefault="71594F4A" w14:paraId="02AF6715" w14:textId="55372B18">
          <w:pPr>
            <w:pStyle w:val="Cabealho"/>
            <w:jc w:val="center"/>
          </w:pPr>
        </w:p>
      </w:tc>
      <w:tc>
        <w:tcPr>
          <w:tcW w:w="3120" w:type="dxa"/>
        </w:tcPr>
        <w:p w:rsidR="71594F4A" w:rsidP="71594F4A" w:rsidRDefault="71594F4A" w14:paraId="7685AFF0" w14:textId="597741E8">
          <w:pPr>
            <w:pStyle w:val="Cabealho"/>
            <w:ind w:right="-115"/>
            <w:jc w:val="right"/>
          </w:pPr>
        </w:p>
      </w:tc>
    </w:tr>
  </w:tbl>
  <w:p w:rsidR="00145E9A" w:rsidRDefault="00145E9A" w14:paraId="3394888B" w14:textId="77ACCFD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353E3C" w:rsidRDefault="00353E3C" w14:paraId="296FB490" w14:textId="2B0ACBCF">
    <w:pPr>
      <w:pStyle w:val="Cabealho"/>
    </w:pPr>
    <w:r>
      <w:rPr>
        <w:noProof/>
        <w:sz w:val="28"/>
        <w:szCs w:val="28"/>
      </w:rPr>
      <w:drawing>
        <wp:anchor distT="0" distB="0" distL="114300" distR="114300" simplePos="0" relativeHeight="251658240" behindDoc="0" locked="0" layoutInCell="1" allowOverlap="1" wp14:anchorId="583982EA" wp14:editId="3160261F">
          <wp:simplePos x="0" y="0"/>
          <wp:positionH relativeFrom="margin">
            <wp:posOffset>2284095</wp:posOffset>
          </wp:positionH>
          <wp:positionV relativeFrom="paragraph">
            <wp:posOffset>0</wp:posOffset>
          </wp:positionV>
          <wp:extent cx="3487113" cy="1432383"/>
          <wp:effectExtent l="0" t="0" r="0" b="0"/>
          <wp:wrapNone/>
          <wp:docPr id="17" name="Imagem 17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6" descr="Logoti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11427" cy="14423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allowOverlap="1" wp14:anchorId="50A3484E" wp14:editId="2319B865">
          <wp:simplePos x="0" y="0"/>
          <wp:positionH relativeFrom="column">
            <wp:posOffset>0</wp:posOffset>
          </wp:positionH>
          <wp:positionV relativeFrom="paragraph">
            <wp:posOffset>264795</wp:posOffset>
          </wp:positionV>
          <wp:extent cx="1572260" cy="990600"/>
          <wp:effectExtent l="0" t="0" r="8890" b="0"/>
          <wp:wrapNone/>
          <wp:docPr id="18" name="Imagem 18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 descr="Logotipo&#10;&#10;Descrição gerada automa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2260" cy="990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1594F4A" w:rsidTr="71594F4A" w14:paraId="10FCFDB3" w14:textId="77777777">
      <w:tc>
        <w:tcPr>
          <w:tcW w:w="3120" w:type="dxa"/>
        </w:tcPr>
        <w:p w:rsidR="71594F4A" w:rsidP="71594F4A" w:rsidRDefault="71594F4A" w14:paraId="07D9B453" w14:textId="0F71E031">
          <w:pPr>
            <w:pStyle w:val="Cabealho"/>
            <w:ind w:left="-115"/>
          </w:pPr>
        </w:p>
      </w:tc>
      <w:tc>
        <w:tcPr>
          <w:tcW w:w="3120" w:type="dxa"/>
        </w:tcPr>
        <w:p w:rsidR="71594F4A" w:rsidP="71594F4A" w:rsidRDefault="71594F4A" w14:paraId="0F65D34B" w14:textId="3B182823">
          <w:pPr>
            <w:pStyle w:val="Cabealho"/>
            <w:jc w:val="center"/>
          </w:pPr>
        </w:p>
      </w:tc>
      <w:tc>
        <w:tcPr>
          <w:tcW w:w="3120" w:type="dxa"/>
        </w:tcPr>
        <w:p w:rsidR="71594F4A" w:rsidP="71594F4A" w:rsidRDefault="71594F4A" w14:paraId="2427DF22" w14:textId="6947CE85">
          <w:pPr>
            <w:pStyle w:val="Cabealho"/>
            <w:ind w:right="-115"/>
            <w:jc w:val="right"/>
          </w:pPr>
        </w:p>
      </w:tc>
    </w:tr>
  </w:tbl>
  <w:p w:rsidR="00145E9A" w:rsidRDefault="00145E9A" w14:paraId="474A0F97" w14:textId="533D86E4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11868" w:rsidRDefault="00011868" w14:paraId="52D2172F" w14:textId="0FFD8C50">
    <w:pPr>
      <w:pStyle w:val="Cabealho"/>
      <w:jc w:val="right"/>
    </w:pPr>
  </w:p>
  <w:p w:rsidR="00011868" w:rsidRDefault="00011868" w14:paraId="60D03A84" w14:textId="77777777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97313593"/>
      <w:docPartObj>
        <w:docPartGallery w:val="Page Numbers (Top of Page)"/>
        <w:docPartUnique/>
      </w:docPartObj>
    </w:sdtPr>
    <w:sdtEndPr/>
    <w:sdtContent>
      <w:p w:rsidR="00353E3C" w:rsidRDefault="00353E3C" w14:paraId="235711CB" w14:textId="77777777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3E44591A">
          <w:t>2</w:t>
        </w:r>
        <w:r>
          <w:fldChar w:fldCharType="end"/>
        </w:r>
      </w:p>
    </w:sdtContent>
  </w:sdt>
  <w:p w:rsidR="00353E3C" w:rsidRDefault="00353E3C" w14:paraId="5E524D32" w14:textId="77777777">
    <w:pPr>
      <w:pStyle w:val="Cabealh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56325" w:rsidRDefault="00656325" w14:paraId="35B65AFC" w14:textId="77777777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3E44591A">
      <w:t>2</w:t>
    </w:r>
    <w:r>
      <w:fldChar w:fldCharType="end"/>
    </w:r>
  </w:p>
  <w:p w:rsidRPr="007407B4" w:rsidR="00656325" w:rsidP="003A41B7" w:rsidRDefault="00656325" w14:paraId="2FCD3490" w14:textId="77777777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OdjGIeWnr4aRlK" int2:id="HsOrLD7A">
      <int2:state int2:value="Rejected" int2:type="AugLoop_Text_Critique"/>
    </int2:textHash>
    <int2:textHash int2:hashCode="pVB55rimjtOdbp" int2:id="xYdyBDqR">
      <int2:state int2:value="Rejected" int2:type="AugLoop_Text_Critique"/>
    </int2:textHash>
    <int2:bookmark int2:bookmarkName="_Int_8g0SQBUT" int2:invalidationBookmarkName="" int2:hashCode="ZFz/NMGZAe45Iy" int2:id="3ZxpRHvf"/>
    <int2:bookmark int2:bookmarkName="_Int_7umIBSDb" int2:invalidationBookmarkName="" int2:hashCode="K60NkcFxUXwxD3" int2:id="csp0ftjc"/>
    <int2:bookmark int2:bookmarkName="_Int_KtFY1aE1" int2:invalidationBookmarkName="" int2:hashCode="WrCfYIMHh28n5S" int2:id="0T3zyvL1"/>
    <int2:bookmark int2:bookmarkName="_Int_DuCkKvP0" int2:invalidationBookmarkName="" int2:hashCode="T8e+CQoW/leCjf" int2:id="YeuegsWe"/>
    <int2:bookmark int2:bookmarkName="_Int_ljqynQ7i" int2:invalidationBookmarkName="" int2:hashCode="2zeTKRyhF1UZYA" int2:id="Yz4fJacV"/>
    <int2:bookmark int2:bookmarkName="_Int_z3sJzWZp" int2:invalidationBookmarkName="" int2:hashCode="cdsf/5MteIBFdg" int2:id="C6gN7vBS"/>
    <int2:bookmark int2:bookmarkName="_Int_5SlprnN4" int2:invalidationBookmarkName="" int2:hashCode="1BxaLWygCMPCxY" int2:id="9JYe7HpE"/>
    <int2:bookmark int2:bookmarkName="_Int_ikhiuzgr" int2:invalidationBookmarkName="" int2:hashCode="PmmVYbo/pWo/Hp" int2:id="hcYZ3DdR"/>
    <int2:bookmark int2:bookmarkName="_Int_iNz5GbkQ" int2:invalidationBookmarkName="" int2:hashCode="Y/ENCIN+/Hib32" int2:id="0VEP1mUg"/>
    <int2:bookmark int2:bookmarkName="_Int_FW19RKoM" int2:invalidationBookmarkName="" int2:hashCode="2kf5fgo+6vT3k1" int2:id="PGcKfrfa"/>
    <int2:bookmark int2:bookmarkName="_Int_4EtgqiaD" int2:invalidationBookmarkName="" int2:hashCode="2kf5fgo+6vT3k1" int2:id="QxGOvrLT"/>
    <int2:bookmark int2:bookmarkName="_Int_qb1BfcWd" int2:invalidationBookmarkName="" int2:hashCode="2kf5fgo+6vT3k1" int2:id="RyhzEcRT"/>
    <int2:bookmark int2:bookmarkName="_Int_AlXVcZwb" int2:invalidationBookmarkName="" int2:hashCode="2kf5fgo+6vT3k1" int2:id="rNnJejtO"/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61C0893A"/>
    <w:lvl w:ilvl="0">
      <w:start w:val="1"/>
      <w:numFmt w:val="decimal"/>
      <w:pStyle w:val="Ttulo1"/>
      <w:lvlText w:val="%1."/>
      <w:lvlJc w:val="left"/>
    </w:lvl>
    <w:lvl w:ilvl="1">
      <w:start w:val="1"/>
      <w:numFmt w:val="decimal"/>
      <w:pStyle w:val="Ttulo2"/>
      <w:lvlText w:val="%1.%2"/>
      <w:lvlJc w:val="left"/>
    </w:lvl>
    <w:lvl w:ilvl="2">
      <w:start w:val="1"/>
      <w:numFmt w:val="decimal"/>
      <w:pStyle w:val="Ttulo3"/>
      <w:lvlText w:val="%1.%2.%3"/>
      <w:lvlJc w:val="left"/>
    </w:lvl>
    <w:lvl w:ilvl="3">
      <w:start w:val="1"/>
      <w:numFmt w:val="decimal"/>
      <w:pStyle w:val="Ttulo4"/>
      <w:lvlText w:val="%1.%2.%3.%4"/>
      <w:lvlJc w:val="left"/>
    </w:lvl>
    <w:lvl w:ilvl="4">
      <w:start w:val="1"/>
      <w:numFmt w:val="decimal"/>
      <w:pStyle w:val="Ttulo5"/>
      <w:lvlText w:val="%1.%2.%3.%4.%5"/>
      <w:lvlJc w:val="left"/>
    </w:lvl>
    <w:lvl w:ilvl="5">
      <w:start w:val="1"/>
      <w:numFmt w:val="decimal"/>
      <w:pStyle w:val="Ttulo6"/>
      <w:lvlText w:val="%1.%2.%3.%4.%5.%6"/>
      <w:lvlJc w:val="left"/>
    </w:lvl>
    <w:lvl w:ilvl="6">
      <w:start w:val="1"/>
      <w:numFmt w:val="decimal"/>
      <w:pStyle w:val="Ttulo7"/>
      <w:lvlText w:val="%1.%2.%3.%4.%5.%6.%7"/>
      <w:lvlJc w:val="left"/>
    </w:lvl>
    <w:lvl w:ilvl="7">
      <w:start w:val="1"/>
      <w:numFmt w:val="decimal"/>
      <w:pStyle w:val="Ttulo8"/>
      <w:lvlText w:val="%1.%2.%3.%4.%5.%6.%7.%8"/>
      <w:lvlJc w:val="left"/>
    </w:lvl>
    <w:lvl w:ilvl="8">
      <w:start w:val="1"/>
      <w:numFmt w:val="decimal"/>
      <w:pStyle w:val="Ttulo9"/>
      <w:lvlText w:val="%1.%2.%3.%4.%5.%6.%7.%8.%9"/>
      <w:lvlJc w:val="left"/>
    </w:lvl>
  </w:abstractNum>
  <w:abstractNum w:abstractNumId="1" w15:restartNumberingAfterBreak="0">
    <w:nsid w:val="00DB0875"/>
    <w:multiLevelType w:val="hybridMultilevel"/>
    <w:tmpl w:val="FFFFFFFF"/>
    <w:lvl w:ilvl="0" w:tplc="24ECB752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w:ilvl="1" w:tplc="5F70E5C2">
      <w:start w:val="1"/>
      <w:numFmt w:val="lowerLetter"/>
      <w:lvlText w:val="%2."/>
      <w:lvlJc w:val="left"/>
      <w:pPr>
        <w:ind w:left="1440" w:hanging="360"/>
      </w:pPr>
    </w:lvl>
    <w:lvl w:ilvl="2" w:tplc="03FE7378">
      <w:start w:val="1"/>
      <w:numFmt w:val="lowerRoman"/>
      <w:lvlText w:val="%3."/>
      <w:lvlJc w:val="right"/>
      <w:pPr>
        <w:ind w:left="2160" w:hanging="180"/>
      </w:pPr>
    </w:lvl>
    <w:lvl w:ilvl="3" w:tplc="64A23636">
      <w:start w:val="1"/>
      <w:numFmt w:val="decimal"/>
      <w:lvlText w:val="%4."/>
      <w:lvlJc w:val="left"/>
      <w:pPr>
        <w:ind w:left="2880" w:hanging="360"/>
      </w:pPr>
    </w:lvl>
    <w:lvl w:ilvl="4" w:tplc="347CF9FC">
      <w:start w:val="1"/>
      <w:numFmt w:val="lowerLetter"/>
      <w:lvlText w:val="%5."/>
      <w:lvlJc w:val="left"/>
      <w:pPr>
        <w:ind w:left="3600" w:hanging="360"/>
      </w:pPr>
    </w:lvl>
    <w:lvl w:ilvl="5" w:tplc="F594E2EE">
      <w:start w:val="1"/>
      <w:numFmt w:val="lowerRoman"/>
      <w:lvlText w:val="%6."/>
      <w:lvlJc w:val="right"/>
      <w:pPr>
        <w:ind w:left="4320" w:hanging="180"/>
      </w:pPr>
    </w:lvl>
    <w:lvl w:ilvl="6" w:tplc="763C6BB4">
      <w:start w:val="1"/>
      <w:numFmt w:val="decimal"/>
      <w:lvlText w:val="%7."/>
      <w:lvlJc w:val="left"/>
      <w:pPr>
        <w:ind w:left="5040" w:hanging="360"/>
      </w:pPr>
    </w:lvl>
    <w:lvl w:ilvl="7" w:tplc="3B881C42">
      <w:start w:val="1"/>
      <w:numFmt w:val="lowerLetter"/>
      <w:lvlText w:val="%8."/>
      <w:lvlJc w:val="left"/>
      <w:pPr>
        <w:ind w:left="5760" w:hanging="360"/>
      </w:pPr>
    </w:lvl>
    <w:lvl w:ilvl="8" w:tplc="63A8828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69012D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65" w:hanging="360"/>
      </w:pPr>
      <w:rPr>
        <w:rFonts w:hint="default" w:ascii="Arial" w:hAnsi="Arial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942418"/>
    <w:multiLevelType w:val="hybridMultilevel"/>
    <w:tmpl w:val="C0ACF91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83A4F1D"/>
    <w:multiLevelType w:val="hybridMultilevel"/>
    <w:tmpl w:val="AF7006C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138CFB"/>
    <w:multiLevelType w:val="hybridMultilevel"/>
    <w:tmpl w:val="FFFFFFFF"/>
    <w:lvl w:ilvl="0" w:tplc="D5F25298">
      <w:start w:val="1"/>
      <w:numFmt w:val="decimal"/>
      <w:lvlText w:val="%1."/>
      <w:lvlJc w:val="left"/>
      <w:pPr>
        <w:ind w:left="720" w:hanging="360"/>
      </w:pPr>
    </w:lvl>
    <w:lvl w:ilvl="1" w:tplc="F990AAB4">
      <w:start w:val="1"/>
      <w:numFmt w:val="lowerLetter"/>
      <w:lvlText w:val="%2."/>
      <w:lvlJc w:val="left"/>
      <w:pPr>
        <w:ind w:left="1440" w:hanging="360"/>
      </w:pPr>
    </w:lvl>
    <w:lvl w:ilvl="2" w:tplc="30AA3104">
      <w:start w:val="1"/>
      <w:numFmt w:val="lowerRoman"/>
      <w:lvlText w:val="%3."/>
      <w:lvlJc w:val="right"/>
      <w:pPr>
        <w:ind w:left="2160" w:hanging="180"/>
      </w:pPr>
    </w:lvl>
    <w:lvl w:ilvl="3" w:tplc="DC20627C">
      <w:start w:val="1"/>
      <w:numFmt w:val="decimal"/>
      <w:lvlText w:val="%4."/>
      <w:lvlJc w:val="left"/>
      <w:pPr>
        <w:ind w:left="2880" w:hanging="360"/>
      </w:pPr>
    </w:lvl>
    <w:lvl w:ilvl="4" w:tplc="C9D23794">
      <w:start w:val="1"/>
      <w:numFmt w:val="lowerLetter"/>
      <w:lvlText w:val="%5."/>
      <w:lvlJc w:val="left"/>
      <w:pPr>
        <w:ind w:left="3600" w:hanging="360"/>
      </w:pPr>
    </w:lvl>
    <w:lvl w:ilvl="5" w:tplc="A8C89572">
      <w:start w:val="1"/>
      <w:numFmt w:val="lowerRoman"/>
      <w:lvlText w:val="%6."/>
      <w:lvlJc w:val="right"/>
      <w:pPr>
        <w:ind w:left="4320" w:hanging="180"/>
      </w:pPr>
    </w:lvl>
    <w:lvl w:ilvl="6" w:tplc="C03683FE">
      <w:start w:val="1"/>
      <w:numFmt w:val="decimal"/>
      <w:lvlText w:val="%7."/>
      <w:lvlJc w:val="left"/>
      <w:pPr>
        <w:ind w:left="5040" w:hanging="360"/>
      </w:pPr>
    </w:lvl>
    <w:lvl w:ilvl="7" w:tplc="460A7388">
      <w:start w:val="1"/>
      <w:numFmt w:val="lowerLetter"/>
      <w:lvlText w:val="%8."/>
      <w:lvlJc w:val="left"/>
      <w:pPr>
        <w:ind w:left="5760" w:hanging="360"/>
      </w:pPr>
    </w:lvl>
    <w:lvl w:ilvl="8" w:tplc="CA8E3EE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413D81"/>
    <w:multiLevelType w:val="hybridMultilevel"/>
    <w:tmpl w:val="FFFFFFFF"/>
    <w:lvl w:ilvl="0" w:tplc="109A5E10">
      <w:start w:val="1"/>
      <w:numFmt w:val="decimal"/>
      <w:lvlText w:val="%1."/>
      <w:lvlJc w:val="left"/>
      <w:pPr>
        <w:ind w:left="720" w:hanging="360"/>
      </w:pPr>
    </w:lvl>
    <w:lvl w:ilvl="1" w:tplc="FAF2B0DE">
      <w:start w:val="1"/>
      <w:numFmt w:val="lowerLetter"/>
      <w:lvlText w:val="%2."/>
      <w:lvlJc w:val="left"/>
      <w:pPr>
        <w:ind w:left="1440" w:hanging="360"/>
      </w:pPr>
    </w:lvl>
    <w:lvl w:ilvl="2" w:tplc="A0B48B02">
      <w:start w:val="1"/>
      <w:numFmt w:val="lowerRoman"/>
      <w:lvlText w:val="%3."/>
      <w:lvlJc w:val="right"/>
      <w:pPr>
        <w:ind w:left="2160" w:hanging="180"/>
      </w:pPr>
    </w:lvl>
    <w:lvl w:ilvl="3" w:tplc="65946A24">
      <w:start w:val="1"/>
      <w:numFmt w:val="decimal"/>
      <w:lvlText w:val="%4."/>
      <w:lvlJc w:val="left"/>
      <w:pPr>
        <w:ind w:left="2880" w:hanging="360"/>
      </w:pPr>
    </w:lvl>
    <w:lvl w:ilvl="4" w:tplc="51D4CCF6">
      <w:start w:val="1"/>
      <w:numFmt w:val="lowerLetter"/>
      <w:lvlText w:val="%5."/>
      <w:lvlJc w:val="left"/>
      <w:pPr>
        <w:ind w:left="3600" w:hanging="360"/>
      </w:pPr>
    </w:lvl>
    <w:lvl w:ilvl="5" w:tplc="84C2A9A2">
      <w:start w:val="1"/>
      <w:numFmt w:val="lowerRoman"/>
      <w:lvlText w:val="%6."/>
      <w:lvlJc w:val="right"/>
      <w:pPr>
        <w:ind w:left="4320" w:hanging="180"/>
      </w:pPr>
    </w:lvl>
    <w:lvl w:ilvl="6" w:tplc="52A0233C">
      <w:start w:val="1"/>
      <w:numFmt w:val="decimal"/>
      <w:lvlText w:val="%7."/>
      <w:lvlJc w:val="left"/>
      <w:pPr>
        <w:ind w:left="5040" w:hanging="360"/>
      </w:pPr>
    </w:lvl>
    <w:lvl w:ilvl="7" w:tplc="420AC512">
      <w:start w:val="1"/>
      <w:numFmt w:val="lowerLetter"/>
      <w:lvlText w:val="%8."/>
      <w:lvlJc w:val="left"/>
      <w:pPr>
        <w:ind w:left="5760" w:hanging="360"/>
      </w:pPr>
    </w:lvl>
    <w:lvl w:ilvl="8" w:tplc="BD3A051A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17F83B"/>
    <w:multiLevelType w:val="hybridMultilevel"/>
    <w:tmpl w:val="FFFFFFFF"/>
    <w:lvl w:ilvl="0" w:tplc="CFA4511A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w:ilvl="1" w:tplc="B13614E6">
      <w:start w:val="1"/>
      <w:numFmt w:val="lowerLetter"/>
      <w:lvlText w:val="%2."/>
      <w:lvlJc w:val="left"/>
      <w:pPr>
        <w:ind w:left="1440" w:hanging="360"/>
      </w:pPr>
    </w:lvl>
    <w:lvl w:ilvl="2" w:tplc="261C5084">
      <w:start w:val="1"/>
      <w:numFmt w:val="lowerRoman"/>
      <w:lvlText w:val="%3."/>
      <w:lvlJc w:val="right"/>
      <w:pPr>
        <w:ind w:left="2160" w:hanging="180"/>
      </w:pPr>
    </w:lvl>
    <w:lvl w:ilvl="3" w:tplc="5FC0B13C">
      <w:start w:val="1"/>
      <w:numFmt w:val="decimal"/>
      <w:lvlText w:val="%4."/>
      <w:lvlJc w:val="left"/>
      <w:pPr>
        <w:ind w:left="2880" w:hanging="360"/>
      </w:pPr>
    </w:lvl>
    <w:lvl w:ilvl="4" w:tplc="C3BEF2B2">
      <w:start w:val="1"/>
      <w:numFmt w:val="lowerLetter"/>
      <w:lvlText w:val="%5."/>
      <w:lvlJc w:val="left"/>
      <w:pPr>
        <w:ind w:left="3600" w:hanging="360"/>
      </w:pPr>
    </w:lvl>
    <w:lvl w:ilvl="5" w:tplc="3A6E0FEE">
      <w:start w:val="1"/>
      <w:numFmt w:val="lowerRoman"/>
      <w:lvlText w:val="%6."/>
      <w:lvlJc w:val="right"/>
      <w:pPr>
        <w:ind w:left="4320" w:hanging="180"/>
      </w:pPr>
    </w:lvl>
    <w:lvl w:ilvl="6" w:tplc="8BFCAE94">
      <w:start w:val="1"/>
      <w:numFmt w:val="decimal"/>
      <w:lvlText w:val="%7."/>
      <w:lvlJc w:val="left"/>
      <w:pPr>
        <w:ind w:left="5040" w:hanging="360"/>
      </w:pPr>
    </w:lvl>
    <w:lvl w:ilvl="7" w:tplc="043AA218">
      <w:start w:val="1"/>
      <w:numFmt w:val="lowerLetter"/>
      <w:lvlText w:val="%8."/>
      <w:lvlJc w:val="left"/>
      <w:pPr>
        <w:ind w:left="5760" w:hanging="360"/>
      </w:pPr>
    </w:lvl>
    <w:lvl w:ilvl="8" w:tplc="044671F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49A02A"/>
    <w:multiLevelType w:val="hybridMultilevel"/>
    <w:tmpl w:val="FFFFFFFF"/>
    <w:lvl w:ilvl="0" w:tplc="BD005126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w:ilvl="1" w:tplc="ACF259F4">
      <w:start w:val="1"/>
      <w:numFmt w:val="lowerLetter"/>
      <w:lvlText w:val="%2."/>
      <w:lvlJc w:val="left"/>
      <w:pPr>
        <w:ind w:left="1440" w:hanging="360"/>
      </w:pPr>
    </w:lvl>
    <w:lvl w:ilvl="2" w:tplc="41FCAF3A">
      <w:start w:val="1"/>
      <w:numFmt w:val="lowerRoman"/>
      <w:lvlText w:val="%3."/>
      <w:lvlJc w:val="right"/>
      <w:pPr>
        <w:ind w:left="2160" w:hanging="180"/>
      </w:pPr>
    </w:lvl>
    <w:lvl w:ilvl="3" w:tplc="E878E51E">
      <w:start w:val="1"/>
      <w:numFmt w:val="decimal"/>
      <w:lvlText w:val="%4."/>
      <w:lvlJc w:val="left"/>
      <w:pPr>
        <w:ind w:left="2880" w:hanging="360"/>
      </w:pPr>
    </w:lvl>
    <w:lvl w:ilvl="4" w:tplc="56BA84E6">
      <w:start w:val="1"/>
      <w:numFmt w:val="lowerLetter"/>
      <w:lvlText w:val="%5."/>
      <w:lvlJc w:val="left"/>
      <w:pPr>
        <w:ind w:left="3600" w:hanging="360"/>
      </w:pPr>
    </w:lvl>
    <w:lvl w:ilvl="5" w:tplc="D12ABEB8">
      <w:start w:val="1"/>
      <w:numFmt w:val="lowerRoman"/>
      <w:lvlText w:val="%6."/>
      <w:lvlJc w:val="right"/>
      <w:pPr>
        <w:ind w:left="4320" w:hanging="180"/>
      </w:pPr>
    </w:lvl>
    <w:lvl w:ilvl="6" w:tplc="4DB808C4">
      <w:start w:val="1"/>
      <w:numFmt w:val="decimal"/>
      <w:lvlText w:val="%7."/>
      <w:lvlJc w:val="left"/>
      <w:pPr>
        <w:ind w:left="5040" w:hanging="360"/>
      </w:pPr>
    </w:lvl>
    <w:lvl w:ilvl="7" w:tplc="B09A7848">
      <w:start w:val="1"/>
      <w:numFmt w:val="lowerLetter"/>
      <w:lvlText w:val="%8."/>
      <w:lvlJc w:val="left"/>
      <w:pPr>
        <w:ind w:left="5760" w:hanging="360"/>
      </w:pPr>
    </w:lvl>
    <w:lvl w:ilvl="8" w:tplc="07B273B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77544C"/>
    <w:multiLevelType w:val="hybridMultilevel"/>
    <w:tmpl w:val="74C419D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7DB519"/>
    <w:multiLevelType w:val="hybridMultilevel"/>
    <w:tmpl w:val="FFFFFFFF"/>
    <w:lvl w:ilvl="0" w:tplc="0D4C6936">
      <w:start w:val="1"/>
      <w:numFmt w:val="decimal"/>
      <w:lvlText w:val="%1."/>
      <w:lvlJc w:val="left"/>
      <w:pPr>
        <w:ind w:left="720" w:hanging="360"/>
      </w:pPr>
    </w:lvl>
    <w:lvl w:ilvl="1" w:tplc="BD142856">
      <w:start w:val="1"/>
      <w:numFmt w:val="lowerLetter"/>
      <w:lvlText w:val="%2."/>
      <w:lvlJc w:val="left"/>
      <w:pPr>
        <w:ind w:left="1440" w:hanging="360"/>
      </w:pPr>
    </w:lvl>
    <w:lvl w:ilvl="2" w:tplc="BE62541A">
      <w:start w:val="1"/>
      <w:numFmt w:val="lowerRoman"/>
      <w:lvlText w:val="%3."/>
      <w:lvlJc w:val="right"/>
      <w:pPr>
        <w:ind w:left="2160" w:hanging="180"/>
      </w:pPr>
    </w:lvl>
    <w:lvl w:ilvl="3" w:tplc="EB78F4C4">
      <w:start w:val="1"/>
      <w:numFmt w:val="decimal"/>
      <w:lvlText w:val="%4."/>
      <w:lvlJc w:val="left"/>
      <w:pPr>
        <w:ind w:left="2880" w:hanging="360"/>
      </w:pPr>
    </w:lvl>
    <w:lvl w:ilvl="4" w:tplc="90B27F5C">
      <w:start w:val="1"/>
      <w:numFmt w:val="lowerLetter"/>
      <w:lvlText w:val="%5."/>
      <w:lvlJc w:val="left"/>
      <w:pPr>
        <w:ind w:left="3600" w:hanging="360"/>
      </w:pPr>
    </w:lvl>
    <w:lvl w:ilvl="5" w:tplc="8E6A23CE">
      <w:start w:val="1"/>
      <w:numFmt w:val="lowerRoman"/>
      <w:lvlText w:val="%6."/>
      <w:lvlJc w:val="right"/>
      <w:pPr>
        <w:ind w:left="4320" w:hanging="180"/>
      </w:pPr>
    </w:lvl>
    <w:lvl w:ilvl="6" w:tplc="FA6E0380">
      <w:start w:val="1"/>
      <w:numFmt w:val="decimal"/>
      <w:lvlText w:val="%7."/>
      <w:lvlJc w:val="left"/>
      <w:pPr>
        <w:ind w:left="5040" w:hanging="360"/>
      </w:pPr>
    </w:lvl>
    <w:lvl w:ilvl="7" w:tplc="B30EC3E4">
      <w:start w:val="1"/>
      <w:numFmt w:val="lowerLetter"/>
      <w:lvlText w:val="%8."/>
      <w:lvlJc w:val="left"/>
      <w:pPr>
        <w:ind w:left="5760" w:hanging="360"/>
      </w:pPr>
    </w:lvl>
    <w:lvl w:ilvl="8" w:tplc="86F617AA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A9F56D"/>
    <w:multiLevelType w:val="hybridMultilevel"/>
    <w:tmpl w:val="FFFFFFFF"/>
    <w:lvl w:ilvl="0" w:tplc="7128AF5E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w:ilvl="1" w:tplc="37E2687A">
      <w:start w:val="1"/>
      <w:numFmt w:val="lowerLetter"/>
      <w:lvlText w:val="%2."/>
      <w:lvlJc w:val="left"/>
      <w:pPr>
        <w:ind w:left="1440" w:hanging="360"/>
      </w:pPr>
    </w:lvl>
    <w:lvl w:ilvl="2" w:tplc="A188739E">
      <w:start w:val="1"/>
      <w:numFmt w:val="lowerRoman"/>
      <w:lvlText w:val="%3."/>
      <w:lvlJc w:val="right"/>
      <w:pPr>
        <w:ind w:left="2160" w:hanging="180"/>
      </w:pPr>
    </w:lvl>
    <w:lvl w:ilvl="3" w:tplc="DD942572">
      <w:start w:val="1"/>
      <w:numFmt w:val="decimal"/>
      <w:lvlText w:val="%4."/>
      <w:lvlJc w:val="left"/>
      <w:pPr>
        <w:ind w:left="2880" w:hanging="360"/>
      </w:pPr>
    </w:lvl>
    <w:lvl w:ilvl="4" w:tplc="FD2E6564">
      <w:start w:val="1"/>
      <w:numFmt w:val="lowerLetter"/>
      <w:lvlText w:val="%5."/>
      <w:lvlJc w:val="left"/>
      <w:pPr>
        <w:ind w:left="3600" w:hanging="360"/>
      </w:pPr>
    </w:lvl>
    <w:lvl w:ilvl="5" w:tplc="4B56B5E4">
      <w:start w:val="1"/>
      <w:numFmt w:val="lowerRoman"/>
      <w:lvlText w:val="%6."/>
      <w:lvlJc w:val="right"/>
      <w:pPr>
        <w:ind w:left="4320" w:hanging="180"/>
      </w:pPr>
    </w:lvl>
    <w:lvl w:ilvl="6" w:tplc="8368D432">
      <w:start w:val="1"/>
      <w:numFmt w:val="decimal"/>
      <w:lvlText w:val="%7."/>
      <w:lvlJc w:val="left"/>
      <w:pPr>
        <w:ind w:left="5040" w:hanging="360"/>
      </w:pPr>
    </w:lvl>
    <w:lvl w:ilvl="7" w:tplc="0A5E2BFE">
      <w:start w:val="1"/>
      <w:numFmt w:val="lowerLetter"/>
      <w:lvlText w:val="%8."/>
      <w:lvlJc w:val="left"/>
      <w:pPr>
        <w:ind w:left="5760" w:hanging="360"/>
      </w:pPr>
    </w:lvl>
    <w:lvl w:ilvl="8" w:tplc="1E143BB0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326BD9"/>
    <w:multiLevelType w:val="hybridMultilevel"/>
    <w:tmpl w:val="B50E693A"/>
    <w:lvl w:ilvl="0" w:tplc="B08C8A86">
      <w:start w:val="1"/>
      <w:numFmt w:val="decimal"/>
      <w:lvlText w:val="%1."/>
      <w:lvlJc w:val="left"/>
      <w:pPr>
        <w:ind w:left="765" w:hanging="360"/>
      </w:pPr>
      <w:rPr>
        <w:rFonts w:hint="default" w:ascii="Arial" w:hAnsi="Arial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CE66F4"/>
    <w:multiLevelType w:val="hybridMultilevel"/>
    <w:tmpl w:val="FFFFFFFF"/>
    <w:lvl w:ilvl="0" w:tplc="604E2D4A">
      <w:start w:val="1"/>
      <w:numFmt w:val="decimal"/>
      <w:lvlText w:val="%1."/>
      <w:lvlJc w:val="left"/>
      <w:pPr>
        <w:ind w:left="720" w:hanging="360"/>
      </w:pPr>
    </w:lvl>
    <w:lvl w:ilvl="1" w:tplc="C062257A">
      <w:start w:val="1"/>
      <w:numFmt w:val="lowerLetter"/>
      <w:lvlText w:val="%2."/>
      <w:lvlJc w:val="left"/>
      <w:pPr>
        <w:ind w:left="1440" w:hanging="360"/>
      </w:pPr>
    </w:lvl>
    <w:lvl w:ilvl="2" w:tplc="43D4AD12">
      <w:start w:val="1"/>
      <w:numFmt w:val="lowerRoman"/>
      <w:lvlText w:val="%3."/>
      <w:lvlJc w:val="right"/>
      <w:pPr>
        <w:ind w:left="2160" w:hanging="180"/>
      </w:pPr>
    </w:lvl>
    <w:lvl w:ilvl="3" w:tplc="1AE4F4E2">
      <w:start w:val="1"/>
      <w:numFmt w:val="decimal"/>
      <w:lvlText w:val="%4."/>
      <w:lvlJc w:val="left"/>
      <w:pPr>
        <w:ind w:left="2880" w:hanging="360"/>
      </w:pPr>
    </w:lvl>
    <w:lvl w:ilvl="4" w:tplc="0AF22B6C">
      <w:start w:val="1"/>
      <w:numFmt w:val="lowerLetter"/>
      <w:lvlText w:val="%5."/>
      <w:lvlJc w:val="left"/>
      <w:pPr>
        <w:ind w:left="3600" w:hanging="360"/>
      </w:pPr>
    </w:lvl>
    <w:lvl w:ilvl="5" w:tplc="51102D48">
      <w:start w:val="1"/>
      <w:numFmt w:val="lowerRoman"/>
      <w:lvlText w:val="%6."/>
      <w:lvlJc w:val="right"/>
      <w:pPr>
        <w:ind w:left="4320" w:hanging="180"/>
      </w:pPr>
    </w:lvl>
    <w:lvl w:ilvl="6" w:tplc="8CA2A1BE">
      <w:start w:val="1"/>
      <w:numFmt w:val="decimal"/>
      <w:lvlText w:val="%7."/>
      <w:lvlJc w:val="left"/>
      <w:pPr>
        <w:ind w:left="5040" w:hanging="360"/>
      </w:pPr>
    </w:lvl>
    <w:lvl w:ilvl="7" w:tplc="9BC2D15C">
      <w:start w:val="1"/>
      <w:numFmt w:val="lowerLetter"/>
      <w:lvlText w:val="%8."/>
      <w:lvlJc w:val="left"/>
      <w:pPr>
        <w:ind w:left="5760" w:hanging="360"/>
      </w:pPr>
    </w:lvl>
    <w:lvl w:ilvl="8" w:tplc="34B4625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5C75BF"/>
    <w:multiLevelType w:val="hybridMultilevel"/>
    <w:tmpl w:val="FFFFFFFF"/>
    <w:lvl w:ilvl="0" w:tplc="BB34561E">
      <w:start w:val="1"/>
      <w:numFmt w:val="decimal"/>
      <w:lvlText w:val="%1."/>
      <w:lvlJc w:val="left"/>
      <w:pPr>
        <w:ind w:left="720" w:hanging="360"/>
      </w:pPr>
    </w:lvl>
    <w:lvl w:ilvl="1" w:tplc="222C7BC6">
      <w:start w:val="1"/>
      <w:numFmt w:val="lowerLetter"/>
      <w:lvlText w:val="%2."/>
      <w:lvlJc w:val="left"/>
      <w:pPr>
        <w:ind w:left="1440" w:hanging="360"/>
      </w:pPr>
    </w:lvl>
    <w:lvl w:ilvl="2" w:tplc="BAE0BDF2">
      <w:start w:val="1"/>
      <w:numFmt w:val="lowerRoman"/>
      <w:lvlText w:val="%3."/>
      <w:lvlJc w:val="right"/>
      <w:pPr>
        <w:ind w:left="2160" w:hanging="180"/>
      </w:pPr>
    </w:lvl>
    <w:lvl w:ilvl="3" w:tplc="735280EE">
      <w:start w:val="1"/>
      <w:numFmt w:val="decimal"/>
      <w:lvlText w:val="%4."/>
      <w:lvlJc w:val="left"/>
      <w:pPr>
        <w:ind w:left="2880" w:hanging="360"/>
      </w:pPr>
    </w:lvl>
    <w:lvl w:ilvl="4" w:tplc="94725E42">
      <w:start w:val="1"/>
      <w:numFmt w:val="lowerLetter"/>
      <w:lvlText w:val="%5."/>
      <w:lvlJc w:val="left"/>
      <w:pPr>
        <w:ind w:left="3600" w:hanging="360"/>
      </w:pPr>
    </w:lvl>
    <w:lvl w:ilvl="5" w:tplc="96E2E6D6">
      <w:start w:val="1"/>
      <w:numFmt w:val="lowerRoman"/>
      <w:lvlText w:val="%6."/>
      <w:lvlJc w:val="right"/>
      <w:pPr>
        <w:ind w:left="4320" w:hanging="180"/>
      </w:pPr>
    </w:lvl>
    <w:lvl w:ilvl="6" w:tplc="4CC0CFE8">
      <w:start w:val="1"/>
      <w:numFmt w:val="decimal"/>
      <w:lvlText w:val="%7."/>
      <w:lvlJc w:val="left"/>
      <w:pPr>
        <w:ind w:left="5040" w:hanging="360"/>
      </w:pPr>
    </w:lvl>
    <w:lvl w:ilvl="7" w:tplc="6CF45C38">
      <w:start w:val="1"/>
      <w:numFmt w:val="lowerLetter"/>
      <w:lvlText w:val="%8."/>
      <w:lvlJc w:val="left"/>
      <w:pPr>
        <w:ind w:left="5760" w:hanging="360"/>
      </w:pPr>
    </w:lvl>
    <w:lvl w:ilvl="8" w:tplc="43E65D56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A95B27"/>
    <w:multiLevelType w:val="hybridMultilevel"/>
    <w:tmpl w:val="B50E693A"/>
    <w:lvl w:ilvl="0" w:tplc="FFFFFFFF">
      <w:start w:val="1"/>
      <w:numFmt w:val="decimal"/>
      <w:lvlText w:val="%1."/>
      <w:lvlJc w:val="left"/>
      <w:pPr>
        <w:ind w:left="765" w:hanging="360"/>
      </w:pPr>
      <w:rPr>
        <w:rFonts w:hint="default" w:ascii="Arial" w:hAnsi="Arial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007A086"/>
    <w:multiLevelType w:val="hybridMultilevel"/>
    <w:tmpl w:val="FFFFFFFF"/>
    <w:lvl w:ilvl="0" w:tplc="1F3A76E6">
      <w:start w:val="1"/>
      <w:numFmt w:val="decimal"/>
      <w:lvlText w:val="%1."/>
      <w:lvlJc w:val="left"/>
      <w:pPr>
        <w:ind w:left="720" w:hanging="360"/>
      </w:pPr>
    </w:lvl>
    <w:lvl w:ilvl="1" w:tplc="D0B8A09C">
      <w:start w:val="1"/>
      <w:numFmt w:val="lowerLetter"/>
      <w:lvlText w:val="%2."/>
      <w:lvlJc w:val="left"/>
      <w:pPr>
        <w:ind w:left="1440" w:hanging="360"/>
      </w:pPr>
    </w:lvl>
    <w:lvl w:ilvl="2" w:tplc="12FEFF08">
      <w:start w:val="1"/>
      <w:numFmt w:val="lowerRoman"/>
      <w:lvlText w:val="%3."/>
      <w:lvlJc w:val="right"/>
      <w:pPr>
        <w:ind w:left="2160" w:hanging="180"/>
      </w:pPr>
    </w:lvl>
    <w:lvl w:ilvl="3" w:tplc="8BB2D2A4">
      <w:start w:val="1"/>
      <w:numFmt w:val="decimal"/>
      <w:lvlText w:val="%4."/>
      <w:lvlJc w:val="left"/>
      <w:pPr>
        <w:ind w:left="2880" w:hanging="360"/>
      </w:pPr>
    </w:lvl>
    <w:lvl w:ilvl="4" w:tplc="5938320C">
      <w:start w:val="1"/>
      <w:numFmt w:val="lowerLetter"/>
      <w:lvlText w:val="%5."/>
      <w:lvlJc w:val="left"/>
      <w:pPr>
        <w:ind w:left="3600" w:hanging="360"/>
      </w:pPr>
    </w:lvl>
    <w:lvl w:ilvl="5" w:tplc="5EBA91BE">
      <w:start w:val="1"/>
      <w:numFmt w:val="lowerRoman"/>
      <w:lvlText w:val="%6."/>
      <w:lvlJc w:val="right"/>
      <w:pPr>
        <w:ind w:left="4320" w:hanging="180"/>
      </w:pPr>
    </w:lvl>
    <w:lvl w:ilvl="6" w:tplc="A8AA0C4C">
      <w:start w:val="1"/>
      <w:numFmt w:val="decimal"/>
      <w:lvlText w:val="%7."/>
      <w:lvlJc w:val="left"/>
      <w:pPr>
        <w:ind w:left="5040" w:hanging="360"/>
      </w:pPr>
    </w:lvl>
    <w:lvl w:ilvl="7" w:tplc="09D4818C">
      <w:start w:val="1"/>
      <w:numFmt w:val="lowerLetter"/>
      <w:lvlText w:val="%8."/>
      <w:lvlJc w:val="left"/>
      <w:pPr>
        <w:ind w:left="5760" w:hanging="360"/>
      </w:pPr>
    </w:lvl>
    <w:lvl w:ilvl="8" w:tplc="3A4E177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04B0FF8"/>
    <w:multiLevelType w:val="hybridMultilevel"/>
    <w:tmpl w:val="9CEA4F58"/>
    <w:lvl w:ilvl="0" w:tplc="0416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8" w15:restartNumberingAfterBreak="0">
    <w:nsid w:val="239FFD3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50B5C5E"/>
    <w:multiLevelType w:val="hybridMultilevel"/>
    <w:tmpl w:val="A7D056F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52A6BC0"/>
    <w:multiLevelType w:val="hybridMultilevel"/>
    <w:tmpl w:val="F8A8EEAC"/>
    <w:lvl w:ilvl="0" w:tplc="FFFFFFFF">
      <w:start w:val="1"/>
      <w:numFmt w:val="decimal"/>
      <w:lvlText w:val="%1."/>
      <w:lvlJc w:val="left"/>
      <w:pPr>
        <w:ind w:left="765" w:hanging="360"/>
      </w:pPr>
      <w:rPr>
        <w:rFonts w:hint="default" w:ascii="Arial" w:hAnsi="Arial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3E9F75"/>
    <w:multiLevelType w:val="hybridMultilevel"/>
    <w:tmpl w:val="FFFFFFFF"/>
    <w:lvl w:ilvl="0" w:tplc="D05AA836">
      <w:start w:val="1"/>
      <w:numFmt w:val="decimal"/>
      <w:lvlText w:val="%1."/>
      <w:lvlJc w:val="left"/>
      <w:pPr>
        <w:ind w:left="720" w:hanging="360"/>
      </w:pPr>
    </w:lvl>
    <w:lvl w:ilvl="1" w:tplc="ADD2E62E">
      <w:start w:val="1"/>
      <w:numFmt w:val="lowerLetter"/>
      <w:lvlText w:val="%2."/>
      <w:lvlJc w:val="left"/>
      <w:pPr>
        <w:ind w:left="1440" w:hanging="360"/>
      </w:pPr>
    </w:lvl>
    <w:lvl w:ilvl="2" w:tplc="336292A2">
      <w:start w:val="1"/>
      <w:numFmt w:val="lowerRoman"/>
      <w:lvlText w:val="%3."/>
      <w:lvlJc w:val="right"/>
      <w:pPr>
        <w:ind w:left="2160" w:hanging="180"/>
      </w:pPr>
    </w:lvl>
    <w:lvl w:ilvl="3" w:tplc="CC78B4A0">
      <w:start w:val="1"/>
      <w:numFmt w:val="decimal"/>
      <w:lvlText w:val="%4."/>
      <w:lvlJc w:val="left"/>
      <w:pPr>
        <w:ind w:left="2880" w:hanging="360"/>
      </w:pPr>
    </w:lvl>
    <w:lvl w:ilvl="4" w:tplc="E22A17BC">
      <w:start w:val="1"/>
      <w:numFmt w:val="lowerLetter"/>
      <w:lvlText w:val="%5."/>
      <w:lvlJc w:val="left"/>
      <w:pPr>
        <w:ind w:left="3600" w:hanging="360"/>
      </w:pPr>
    </w:lvl>
    <w:lvl w:ilvl="5" w:tplc="F014BBDE">
      <w:start w:val="1"/>
      <w:numFmt w:val="lowerRoman"/>
      <w:lvlText w:val="%6."/>
      <w:lvlJc w:val="right"/>
      <w:pPr>
        <w:ind w:left="4320" w:hanging="180"/>
      </w:pPr>
    </w:lvl>
    <w:lvl w:ilvl="6" w:tplc="C0D8A5D0">
      <w:start w:val="1"/>
      <w:numFmt w:val="decimal"/>
      <w:lvlText w:val="%7."/>
      <w:lvlJc w:val="left"/>
      <w:pPr>
        <w:ind w:left="5040" w:hanging="360"/>
      </w:pPr>
    </w:lvl>
    <w:lvl w:ilvl="7" w:tplc="96E457F6">
      <w:start w:val="1"/>
      <w:numFmt w:val="lowerLetter"/>
      <w:lvlText w:val="%8."/>
      <w:lvlJc w:val="left"/>
      <w:pPr>
        <w:ind w:left="5760" w:hanging="360"/>
      </w:pPr>
    </w:lvl>
    <w:lvl w:ilvl="8" w:tplc="FCF280FC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0D6B5F"/>
    <w:multiLevelType w:val="hybridMultilevel"/>
    <w:tmpl w:val="8BEA3966"/>
    <w:lvl w:ilvl="0" w:tplc="51DE2F36">
      <w:start w:val="1"/>
      <w:numFmt w:val="decimal"/>
      <w:lvlText w:val="%1."/>
      <w:lvlJc w:val="left"/>
      <w:pPr>
        <w:ind w:left="720" w:hanging="360"/>
      </w:pPr>
    </w:lvl>
    <w:lvl w:ilvl="1" w:tplc="BA7A69C2">
      <w:start w:val="1"/>
      <w:numFmt w:val="lowerLetter"/>
      <w:lvlText w:val="%2."/>
      <w:lvlJc w:val="left"/>
      <w:pPr>
        <w:ind w:left="1440" w:hanging="360"/>
      </w:pPr>
    </w:lvl>
    <w:lvl w:ilvl="2" w:tplc="95509E00">
      <w:start w:val="1"/>
      <w:numFmt w:val="lowerRoman"/>
      <w:lvlText w:val="%3."/>
      <w:lvlJc w:val="right"/>
      <w:pPr>
        <w:ind w:left="2160" w:hanging="180"/>
      </w:pPr>
    </w:lvl>
    <w:lvl w:ilvl="3" w:tplc="F5729706">
      <w:start w:val="1"/>
      <w:numFmt w:val="decimal"/>
      <w:lvlText w:val="%4."/>
      <w:lvlJc w:val="left"/>
      <w:pPr>
        <w:ind w:left="2880" w:hanging="360"/>
      </w:pPr>
    </w:lvl>
    <w:lvl w:ilvl="4" w:tplc="36E68DFC">
      <w:start w:val="1"/>
      <w:numFmt w:val="lowerLetter"/>
      <w:lvlText w:val="%5."/>
      <w:lvlJc w:val="left"/>
      <w:pPr>
        <w:ind w:left="3600" w:hanging="360"/>
      </w:pPr>
    </w:lvl>
    <w:lvl w:ilvl="5" w:tplc="9982A434">
      <w:start w:val="1"/>
      <w:numFmt w:val="lowerRoman"/>
      <w:lvlText w:val="%6."/>
      <w:lvlJc w:val="right"/>
      <w:pPr>
        <w:ind w:left="4320" w:hanging="180"/>
      </w:pPr>
    </w:lvl>
    <w:lvl w:ilvl="6" w:tplc="D21C0312">
      <w:start w:val="1"/>
      <w:numFmt w:val="decimal"/>
      <w:lvlText w:val="%7."/>
      <w:lvlJc w:val="left"/>
      <w:pPr>
        <w:ind w:left="5040" w:hanging="360"/>
      </w:pPr>
    </w:lvl>
    <w:lvl w:ilvl="7" w:tplc="3F9CCAB8">
      <w:start w:val="1"/>
      <w:numFmt w:val="lowerLetter"/>
      <w:lvlText w:val="%8."/>
      <w:lvlJc w:val="left"/>
      <w:pPr>
        <w:ind w:left="5760" w:hanging="360"/>
      </w:pPr>
    </w:lvl>
    <w:lvl w:ilvl="8" w:tplc="A518F92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C3AB89"/>
    <w:multiLevelType w:val="hybridMultilevel"/>
    <w:tmpl w:val="A2FAF844"/>
    <w:lvl w:ilvl="0" w:tplc="0658DCDA">
      <w:start w:val="1"/>
      <w:numFmt w:val="decimal"/>
      <w:lvlText w:val="%1."/>
      <w:lvlJc w:val="left"/>
      <w:pPr>
        <w:ind w:left="720" w:hanging="360"/>
      </w:pPr>
    </w:lvl>
    <w:lvl w:ilvl="1" w:tplc="14E2755C">
      <w:start w:val="1"/>
      <w:numFmt w:val="lowerLetter"/>
      <w:lvlText w:val="%2."/>
      <w:lvlJc w:val="left"/>
      <w:pPr>
        <w:ind w:left="1440" w:hanging="360"/>
      </w:pPr>
    </w:lvl>
    <w:lvl w:ilvl="2" w:tplc="D6FACB14">
      <w:start w:val="1"/>
      <w:numFmt w:val="lowerRoman"/>
      <w:lvlText w:val="%3."/>
      <w:lvlJc w:val="right"/>
      <w:pPr>
        <w:ind w:left="2160" w:hanging="180"/>
      </w:pPr>
    </w:lvl>
    <w:lvl w:ilvl="3" w:tplc="513CD868">
      <w:start w:val="1"/>
      <w:numFmt w:val="decimal"/>
      <w:lvlText w:val="%4."/>
      <w:lvlJc w:val="left"/>
      <w:pPr>
        <w:ind w:left="2880" w:hanging="360"/>
      </w:pPr>
    </w:lvl>
    <w:lvl w:ilvl="4" w:tplc="C6E4B608">
      <w:start w:val="1"/>
      <w:numFmt w:val="lowerLetter"/>
      <w:lvlText w:val="%5."/>
      <w:lvlJc w:val="left"/>
      <w:pPr>
        <w:ind w:left="3600" w:hanging="360"/>
      </w:pPr>
    </w:lvl>
    <w:lvl w:ilvl="5" w:tplc="D9BA4DC6">
      <w:start w:val="1"/>
      <w:numFmt w:val="lowerRoman"/>
      <w:lvlText w:val="%6."/>
      <w:lvlJc w:val="right"/>
      <w:pPr>
        <w:ind w:left="4320" w:hanging="180"/>
      </w:pPr>
    </w:lvl>
    <w:lvl w:ilvl="6" w:tplc="0E7037C8">
      <w:start w:val="1"/>
      <w:numFmt w:val="decimal"/>
      <w:lvlText w:val="%7."/>
      <w:lvlJc w:val="left"/>
      <w:pPr>
        <w:ind w:left="5040" w:hanging="360"/>
      </w:pPr>
    </w:lvl>
    <w:lvl w:ilvl="7" w:tplc="5226CC76">
      <w:start w:val="1"/>
      <w:numFmt w:val="lowerLetter"/>
      <w:lvlText w:val="%8."/>
      <w:lvlJc w:val="left"/>
      <w:pPr>
        <w:ind w:left="5760" w:hanging="360"/>
      </w:pPr>
    </w:lvl>
    <w:lvl w:ilvl="8" w:tplc="56DCC40E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7A803D1"/>
    <w:multiLevelType w:val="hybridMultilevel"/>
    <w:tmpl w:val="FFFFFFFF"/>
    <w:lvl w:ilvl="0" w:tplc="BC9E7454">
      <w:start w:val="1"/>
      <w:numFmt w:val="decimal"/>
      <w:lvlText w:val="%1."/>
      <w:lvlJc w:val="left"/>
      <w:pPr>
        <w:ind w:left="720" w:hanging="360"/>
      </w:pPr>
    </w:lvl>
    <w:lvl w:ilvl="1" w:tplc="49FC9840">
      <w:start w:val="1"/>
      <w:numFmt w:val="lowerLetter"/>
      <w:lvlText w:val="%2."/>
      <w:lvlJc w:val="left"/>
      <w:pPr>
        <w:ind w:left="1440" w:hanging="360"/>
      </w:pPr>
    </w:lvl>
    <w:lvl w:ilvl="2" w:tplc="3F00510E">
      <w:start w:val="1"/>
      <w:numFmt w:val="lowerRoman"/>
      <w:lvlText w:val="%3."/>
      <w:lvlJc w:val="right"/>
      <w:pPr>
        <w:ind w:left="2160" w:hanging="180"/>
      </w:pPr>
    </w:lvl>
    <w:lvl w:ilvl="3" w:tplc="D7C67CAA">
      <w:start w:val="1"/>
      <w:numFmt w:val="decimal"/>
      <w:lvlText w:val="%4."/>
      <w:lvlJc w:val="left"/>
      <w:pPr>
        <w:ind w:left="2880" w:hanging="360"/>
      </w:pPr>
    </w:lvl>
    <w:lvl w:ilvl="4" w:tplc="1256A9A8">
      <w:start w:val="1"/>
      <w:numFmt w:val="lowerLetter"/>
      <w:lvlText w:val="%5."/>
      <w:lvlJc w:val="left"/>
      <w:pPr>
        <w:ind w:left="3600" w:hanging="360"/>
      </w:pPr>
    </w:lvl>
    <w:lvl w:ilvl="5" w:tplc="0F6034B6">
      <w:start w:val="1"/>
      <w:numFmt w:val="lowerRoman"/>
      <w:lvlText w:val="%6."/>
      <w:lvlJc w:val="right"/>
      <w:pPr>
        <w:ind w:left="4320" w:hanging="180"/>
      </w:pPr>
    </w:lvl>
    <w:lvl w:ilvl="6" w:tplc="8DE0567C">
      <w:start w:val="1"/>
      <w:numFmt w:val="decimal"/>
      <w:lvlText w:val="%7."/>
      <w:lvlJc w:val="left"/>
      <w:pPr>
        <w:ind w:left="5040" w:hanging="360"/>
      </w:pPr>
    </w:lvl>
    <w:lvl w:ilvl="7" w:tplc="52E6CBC2">
      <w:start w:val="1"/>
      <w:numFmt w:val="lowerLetter"/>
      <w:lvlText w:val="%8."/>
      <w:lvlJc w:val="left"/>
      <w:pPr>
        <w:ind w:left="5760" w:hanging="360"/>
      </w:pPr>
    </w:lvl>
    <w:lvl w:ilvl="8" w:tplc="5A0E3E04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CB8831"/>
    <w:multiLevelType w:val="hybridMultilevel"/>
    <w:tmpl w:val="FFFFFFFF"/>
    <w:lvl w:ilvl="0" w:tplc="D5B89D9C">
      <w:start w:val="1"/>
      <w:numFmt w:val="decimal"/>
      <w:lvlText w:val="%1."/>
      <w:lvlJc w:val="left"/>
      <w:pPr>
        <w:ind w:left="720" w:hanging="360"/>
      </w:pPr>
    </w:lvl>
    <w:lvl w:ilvl="1" w:tplc="F2E49840">
      <w:start w:val="1"/>
      <w:numFmt w:val="lowerLetter"/>
      <w:lvlText w:val="%2."/>
      <w:lvlJc w:val="left"/>
      <w:pPr>
        <w:ind w:left="1440" w:hanging="360"/>
      </w:pPr>
    </w:lvl>
    <w:lvl w:ilvl="2" w:tplc="79228CF6">
      <w:start w:val="1"/>
      <w:numFmt w:val="lowerRoman"/>
      <w:lvlText w:val="%3."/>
      <w:lvlJc w:val="right"/>
      <w:pPr>
        <w:ind w:left="2160" w:hanging="180"/>
      </w:pPr>
    </w:lvl>
    <w:lvl w:ilvl="3" w:tplc="25D4C26C">
      <w:start w:val="1"/>
      <w:numFmt w:val="decimal"/>
      <w:lvlText w:val="%4."/>
      <w:lvlJc w:val="left"/>
      <w:pPr>
        <w:ind w:left="2880" w:hanging="360"/>
      </w:pPr>
    </w:lvl>
    <w:lvl w:ilvl="4" w:tplc="27E83B40">
      <w:start w:val="1"/>
      <w:numFmt w:val="lowerLetter"/>
      <w:lvlText w:val="%5."/>
      <w:lvlJc w:val="left"/>
      <w:pPr>
        <w:ind w:left="3600" w:hanging="360"/>
      </w:pPr>
    </w:lvl>
    <w:lvl w:ilvl="5" w:tplc="7D967660">
      <w:start w:val="1"/>
      <w:numFmt w:val="lowerRoman"/>
      <w:lvlText w:val="%6."/>
      <w:lvlJc w:val="right"/>
      <w:pPr>
        <w:ind w:left="4320" w:hanging="180"/>
      </w:pPr>
    </w:lvl>
    <w:lvl w:ilvl="6" w:tplc="ADCE5446">
      <w:start w:val="1"/>
      <w:numFmt w:val="decimal"/>
      <w:lvlText w:val="%7."/>
      <w:lvlJc w:val="left"/>
      <w:pPr>
        <w:ind w:left="5040" w:hanging="360"/>
      </w:pPr>
    </w:lvl>
    <w:lvl w:ilvl="7" w:tplc="9962D898">
      <w:start w:val="1"/>
      <w:numFmt w:val="lowerLetter"/>
      <w:lvlText w:val="%8."/>
      <w:lvlJc w:val="left"/>
      <w:pPr>
        <w:ind w:left="5760" w:hanging="360"/>
      </w:pPr>
    </w:lvl>
    <w:lvl w:ilvl="8" w:tplc="CE423AE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CD91B7"/>
    <w:multiLevelType w:val="hybridMultilevel"/>
    <w:tmpl w:val="FFFFFFFF"/>
    <w:lvl w:ilvl="0" w:tplc="B08C8A86">
      <w:start w:val="1"/>
      <w:numFmt w:val="decimal"/>
      <w:lvlText w:val="%1."/>
      <w:lvlJc w:val="left"/>
      <w:pPr>
        <w:ind w:left="765" w:hanging="360"/>
      </w:pPr>
      <w:rPr>
        <w:rFonts w:hint="default" w:ascii="Arial" w:hAnsi="Arial"/>
      </w:rPr>
    </w:lvl>
    <w:lvl w:ilvl="1" w:tplc="B8ECA578">
      <w:start w:val="1"/>
      <w:numFmt w:val="lowerLetter"/>
      <w:lvlText w:val="%2."/>
      <w:lvlJc w:val="left"/>
      <w:pPr>
        <w:ind w:left="1440" w:hanging="360"/>
      </w:pPr>
    </w:lvl>
    <w:lvl w:ilvl="2" w:tplc="670C9FEA">
      <w:start w:val="1"/>
      <w:numFmt w:val="lowerRoman"/>
      <w:lvlText w:val="%3."/>
      <w:lvlJc w:val="right"/>
      <w:pPr>
        <w:ind w:left="2160" w:hanging="180"/>
      </w:pPr>
    </w:lvl>
    <w:lvl w:ilvl="3" w:tplc="865E6108">
      <w:start w:val="1"/>
      <w:numFmt w:val="decimal"/>
      <w:lvlText w:val="%4."/>
      <w:lvlJc w:val="left"/>
      <w:pPr>
        <w:ind w:left="2880" w:hanging="360"/>
      </w:pPr>
    </w:lvl>
    <w:lvl w:ilvl="4" w:tplc="F06E54B2">
      <w:start w:val="1"/>
      <w:numFmt w:val="lowerLetter"/>
      <w:lvlText w:val="%5."/>
      <w:lvlJc w:val="left"/>
      <w:pPr>
        <w:ind w:left="3600" w:hanging="360"/>
      </w:pPr>
    </w:lvl>
    <w:lvl w:ilvl="5" w:tplc="9316161C">
      <w:start w:val="1"/>
      <w:numFmt w:val="lowerRoman"/>
      <w:lvlText w:val="%6."/>
      <w:lvlJc w:val="right"/>
      <w:pPr>
        <w:ind w:left="4320" w:hanging="180"/>
      </w:pPr>
    </w:lvl>
    <w:lvl w:ilvl="6" w:tplc="B5308A8C">
      <w:start w:val="1"/>
      <w:numFmt w:val="decimal"/>
      <w:lvlText w:val="%7."/>
      <w:lvlJc w:val="left"/>
      <w:pPr>
        <w:ind w:left="5040" w:hanging="360"/>
      </w:pPr>
    </w:lvl>
    <w:lvl w:ilvl="7" w:tplc="966C253C">
      <w:start w:val="1"/>
      <w:numFmt w:val="lowerLetter"/>
      <w:lvlText w:val="%8."/>
      <w:lvlJc w:val="left"/>
      <w:pPr>
        <w:ind w:left="5760" w:hanging="360"/>
      </w:pPr>
    </w:lvl>
    <w:lvl w:ilvl="8" w:tplc="D79657C2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965A83"/>
    <w:multiLevelType w:val="hybridMultilevel"/>
    <w:tmpl w:val="4E6E32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F87D0C"/>
    <w:multiLevelType w:val="hybridMultilevel"/>
    <w:tmpl w:val="D72419A0"/>
    <w:lvl w:ilvl="0" w:tplc="55B80D80">
      <w:start w:val="1"/>
      <w:numFmt w:val="decimal"/>
      <w:lvlText w:val="%1."/>
      <w:lvlJc w:val="left"/>
      <w:pPr>
        <w:ind w:left="720" w:hanging="360"/>
      </w:pPr>
    </w:lvl>
    <w:lvl w:ilvl="1" w:tplc="4794636E">
      <w:start w:val="1"/>
      <w:numFmt w:val="lowerLetter"/>
      <w:lvlText w:val="%2."/>
      <w:lvlJc w:val="left"/>
      <w:pPr>
        <w:ind w:left="1440" w:hanging="360"/>
      </w:pPr>
    </w:lvl>
    <w:lvl w:ilvl="2" w:tplc="01DEEA70">
      <w:start w:val="1"/>
      <w:numFmt w:val="lowerRoman"/>
      <w:lvlText w:val="%3."/>
      <w:lvlJc w:val="right"/>
      <w:pPr>
        <w:ind w:left="2160" w:hanging="180"/>
      </w:pPr>
    </w:lvl>
    <w:lvl w:ilvl="3" w:tplc="519EA404">
      <w:start w:val="1"/>
      <w:numFmt w:val="decimal"/>
      <w:lvlText w:val="%4."/>
      <w:lvlJc w:val="left"/>
      <w:pPr>
        <w:ind w:left="2880" w:hanging="360"/>
      </w:pPr>
    </w:lvl>
    <w:lvl w:ilvl="4" w:tplc="E0BE67DC">
      <w:start w:val="1"/>
      <w:numFmt w:val="lowerLetter"/>
      <w:lvlText w:val="%5."/>
      <w:lvlJc w:val="left"/>
      <w:pPr>
        <w:ind w:left="3600" w:hanging="360"/>
      </w:pPr>
    </w:lvl>
    <w:lvl w:ilvl="5" w:tplc="F0AE025C">
      <w:start w:val="1"/>
      <w:numFmt w:val="lowerRoman"/>
      <w:lvlText w:val="%6."/>
      <w:lvlJc w:val="right"/>
      <w:pPr>
        <w:ind w:left="4320" w:hanging="180"/>
      </w:pPr>
    </w:lvl>
    <w:lvl w:ilvl="6" w:tplc="D552638E">
      <w:start w:val="1"/>
      <w:numFmt w:val="decimal"/>
      <w:lvlText w:val="%7."/>
      <w:lvlJc w:val="left"/>
      <w:pPr>
        <w:ind w:left="5040" w:hanging="360"/>
      </w:pPr>
    </w:lvl>
    <w:lvl w:ilvl="7" w:tplc="A1583046">
      <w:start w:val="1"/>
      <w:numFmt w:val="lowerLetter"/>
      <w:lvlText w:val="%8."/>
      <w:lvlJc w:val="left"/>
      <w:pPr>
        <w:ind w:left="5760" w:hanging="360"/>
      </w:pPr>
    </w:lvl>
    <w:lvl w:ilvl="8" w:tplc="5A248E4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430EFC"/>
    <w:multiLevelType w:val="hybridMultilevel"/>
    <w:tmpl w:val="215890DA"/>
    <w:lvl w:ilvl="0" w:tplc="0416000F">
      <w:start w:val="1"/>
      <w:numFmt w:val="decimal"/>
      <w:lvlText w:val="%1."/>
      <w:lvlJc w:val="left"/>
      <w:pPr>
        <w:ind w:left="1121" w:hanging="360"/>
      </w:pPr>
    </w:lvl>
    <w:lvl w:ilvl="1" w:tplc="04160019" w:tentative="1">
      <w:start w:val="1"/>
      <w:numFmt w:val="lowerLetter"/>
      <w:lvlText w:val="%2."/>
      <w:lvlJc w:val="left"/>
      <w:pPr>
        <w:ind w:left="1841" w:hanging="360"/>
      </w:pPr>
    </w:lvl>
    <w:lvl w:ilvl="2" w:tplc="0416001B" w:tentative="1">
      <w:start w:val="1"/>
      <w:numFmt w:val="lowerRoman"/>
      <w:lvlText w:val="%3."/>
      <w:lvlJc w:val="right"/>
      <w:pPr>
        <w:ind w:left="2561" w:hanging="180"/>
      </w:pPr>
    </w:lvl>
    <w:lvl w:ilvl="3" w:tplc="0416000F" w:tentative="1">
      <w:start w:val="1"/>
      <w:numFmt w:val="decimal"/>
      <w:lvlText w:val="%4."/>
      <w:lvlJc w:val="left"/>
      <w:pPr>
        <w:ind w:left="3281" w:hanging="360"/>
      </w:pPr>
    </w:lvl>
    <w:lvl w:ilvl="4" w:tplc="04160019" w:tentative="1">
      <w:start w:val="1"/>
      <w:numFmt w:val="lowerLetter"/>
      <w:lvlText w:val="%5."/>
      <w:lvlJc w:val="left"/>
      <w:pPr>
        <w:ind w:left="4001" w:hanging="360"/>
      </w:pPr>
    </w:lvl>
    <w:lvl w:ilvl="5" w:tplc="0416001B" w:tentative="1">
      <w:start w:val="1"/>
      <w:numFmt w:val="lowerRoman"/>
      <w:lvlText w:val="%6."/>
      <w:lvlJc w:val="right"/>
      <w:pPr>
        <w:ind w:left="4721" w:hanging="180"/>
      </w:pPr>
    </w:lvl>
    <w:lvl w:ilvl="6" w:tplc="0416000F" w:tentative="1">
      <w:start w:val="1"/>
      <w:numFmt w:val="decimal"/>
      <w:lvlText w:val="%7."/>
      <w:lvlJc w:val="left"/>
      <w:pPr>
        <w:ind w:left="5441" w:hanging="360"/>
      </w:pPr>
    </w:lvl>
    <w:lvl w:ilvl="7" w:tplc="04160019" w:tentative="1">
      <w:start w:val="1"/>
      <w:numFmt w:val="lowerLetter"/>
      <w:lvlText w:val="%8."/>
      <w:lvlJc w:val="left"/>
      <w:pPr>
        <w:ind w:left="6161" w:hanging="360"/>
      </w:pPr>
    </w:lvl>
    <w:lvl w:ilvl="8" w:tplc="0416001B" w:tentative="1">
      <w:start w:val="1"/>
      <w:numFmt w:val="lowerRoman"/>
      <w:lvlText w:val="%9."/>
      <w:lvlJc w:val="right"/>
      <w:pPr>
        <w:ind w:left="6881" w:hanging="180"/>
      </w:pPr>
    </w:lvl>
  </w:abstractNum>
  <w:abstractNum w:abstractNumId="30" w15:restartNumberingAfterBreak="0">
    <w:nsid w:val="4B7818D1"/>
    <w:multiLevelType w:val="hybridMultilevel"/>
    <w:tmpl w:val="FFFFFFFF"/>
    <w:lvl w:ilvl="0" w:tplc="47B67A66">
      <w:start w:val="1"/>
      <w:numFmt w:val="decimal"/>
      <w:lvlText w:val="%1."/>
      <w:lvlJc w:val="left"/>
      <w:pPr>
        <w:ind w:left="720" w:hanging="360"/>
      </w:pPr>
    </w:lvl>
    <w:lvl w:ilvl="1" w:tplc="2F542C42">
      <w:start w:val="1"/>
      <w:numFmt w:val="lowerLetter"/>
      <w:lvlText w:val="%2."/>
      <w:lvlJc w:val="left"/>
      <w:pPr>
        <w:ind w:left="1440" w:hanging="360"/>
      </w:pPr>
    </w:lvl>
    <w:lvl w:ilvl="2" w:tplc="5888AAA6">
      <w:start w:val="1"/>
      <w:numFmt w:val="lowerRoman"/>
      <w:lvlText w:val="%3."/>
      <w:lvlJc w:val="right"/>
      <w:pPr>
        <w:ind w:left="2160" w:hanging="180"/>
      </w:pPr>
    </w:lvl>
    <w:lvl w:ilvl="3" w:tplc="502ACF94">
      <w:start w:val="1"/>
      <w:numFmt w:val="decimal"/>
      <w:lvlText w:val="%4."/>
      <w:lvlJc w:val="left"/>
      <w:pPr>
        <w:ind w:left="2880" w:hanging="360"/>
      </w:pPr>
    </w:lvl>
    <w:lvl w:ilvl="4" w:tplc="E7DEE93A">
      <w:start w:val="1"/>
      <w:numFmt w:val="lowerLetter"/>
      <w:lvlText w:val="%5."/>
      <w:lvlJc w:val="left"/>
      <w:pPr>
        <w:ind w:left="3600" w:hanging="360"/>
      </w:pPr>
    </w:lvl>
    <w:lvl w:ilvl="5" w:tplc="1EC031AE">
      <w:start w:val="1"/>
      <w:numFmt w:val="lowerRoman"/>
      <w:lvlText w:val="%6."/>
      <w:lvlJc w:val="right"/>
      <w:pPr>
        <w:ind w:left="4320" w:hanging="180"/>
      </w:pPr>
    </w:lvl>
    <w:lvl w:ilvl="6" w:tplc="4B7E8C4C">
      <w:start w:val="1"/>
      <w:numFmt w:val="decimal"/>
      <w:lvlText w:val="%7."/>
      <w:lvlJc w:val="left"/>
      <w:pPr>
        <w:ind w:left="5040" w:hanging="360"/>
      </w:pPr>
    </w:lvl>
    <w:lvl w:ilvl="7" w:tplc="AA54F41E">
      <w:start w:val="1"/>
      <w:numFmt w:val="lowerLetter"/>
      <w:lvlText w:val="%8."/>
      <w:lvlJc w:val="left"/>
      <w:pPr>
        <w:ind w:left="5760" w:hanging="360"/>
      </w:pPr>
    </w:lvl>
    <w:lvl w:ilvl="8" w:tplc="D5BC43F2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E88111"/>
    <w:multiLevelType w:val="hybridMultilevel"/>
    <w:tmpl w:val="05CE128E"/>
    <w:lvl w:ilvl="0" w:tplc="3D00729C">
      <w:start w:val="1"/>
      <w:numFmt w:val="decimal"/>
      <w:lvlText w:val="%1."/>
      <w:lvlJc w:val="left"/>
      <w:pPr>
        <w:ind w:left="720" w:hanging="360"/>
      </w:pPr>
    </w:lvl>
    <w:lvl w:ilvl="1" w:tplc="363AB468">
      <w:start w:val="1"/>
      <w:numFmt w:val="lowerLetter"/>
      <w:lvlText w:val="%2."/>
      <w:lvlJc w:val="left"/>
      <w:pPr>
        <w:ind w:left="1440" w:hanging="360"/>
      </w:pPr>
    </w:lvl>
    <w:lvl w:ilvl="2" w:tplc="67B4DCCE">
      <w:start w:val="1"/>
      <w:numFmt w:val="lowerRoman"/>
      <w:lvlText w:val="%3."/>
      <w:lvlJc w:val="right"/>
      <w:pPr>
        <w:ind w:left="2160" w:hanging="180"/>
      </w:pPr>
    </w:lvl>
    <w:lvl w:ilvl="3" w:tplc="44CC9FBA">
      <w:start w:val="1"/>
      <w:numFmt w:val="decimal"/>
      <w:lvlText w:val="%4."/>
      <w:lvlJc w:val="left"/>
      <w:pPr>
        <w:ind w:left="2880" w:hanging="360"/>
      </w:pPr>
    </w:lvl>
    <w:lvl w:ilvl="4" w:tplc="5106C52C">
      <w:start w:val="1"/>
      <w:numFmt w:val="lowerLetter"/>
      <w:lvlText w:val="%5."/>
      <w:lvlJc w:val="left"/>
      <w:pPr>
        <w:ind w:left="3600" w:hanging="360"/>
      </w:pPr>
    </w:lvl>
    <w:lvl w:ilvl="5" w:tplc="B9D0EA6A">
      <w:start w:val="1"/>
      <w:numFmt w:val="lowerRoman"/>
      <w:lvlText w:val="%6."/>
      <w:lvlJc w:val="right"/>
      <w:pPr>
        <w:ind w:left="4320" w:hanging="180"/>
      </w:pPr>
    </w:lvl>
    <w:lvl w:ilvl="6" w:tplc="83B8C5DC">
      <w:start w:val="1"/>
      <w:numFmt w:val="decimal"/>
      <w:lvlText w:val="%7."/>
      <w:lvlJc w:val="left"/>
      <w:pPr>
        <w:ind w:left="5040" w:hanging="360"/>
      </w:pPr>
    </w:lvl>
    <w:lvl w:ilvl="7" w:tplc="1792996A">
      <w:start w:val="1"/>
      <w:numFmt w:val="lowerLetter"/>
      <w:lvlText w:val="%8."/>
      <w:lvlJc w:val="left"/>
      <w:pPr>
        <w:ind w:left="5760" w:hanging="360"/>
      </w:pPr>
    </w:lvl>
    <w:lvl w:ilvl="8" w:tplc="1ACEC674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EEE790"/>
    <w:multiLevelType w:val="hybridMultilevel"/>
    <w:tmpl w:val="A3F6B544"/>
    <w:lvl w:ilvl="0" w:tplc="8F2AC56C">
      <w:start w:val="1"/>
      <w:numFmt w:val="decimal"/>
      <w:lvlText w:val="%1."/>
      <w:lvlJc w:val="left"/>
      <w:pPr>
        <w:ind w:left="765" w:hanging="360"/>
      </w:pPr>
    </w:lvl>
    <w:lvl w:ilvl="1" w:tplc="4C5A7EC6">
      <w:start w:val="1"/>
      <w:numFmt w:val="lowerLetter"/>
      <w:lvlText w:val="%2."/>
      <w:lvlJc w:val="left"/>
      <w:pPr>
        <w:ind w:left="1440" w:hanging="360"/>
      </w:pPr>
    </w:lvl>
    <w:lvl w:ilvl="2" w:tplc="0DB07E20">
      <w:start w:val="1"/>
      <w:numFmt w:val="lowerRoman"/>
      <w:lvlText w:val="%3."/>
      <w:lvlJc w:val="right"/>
      <w:pPr>
        <w:ind w:left="2160" w:hanging="180"/>
      </w:pPr>
    </w:lvl>
    <w:lvl w:ilvl="3" w:tplc="F9C80692">
      <w:start w:val="1"/>
      <w:numFmt w:val="decimal"/>
      <w:lvlText w:val="%4."/>
      <w:lvlJc w:val="left"/>
      <w:pPr>
        <w:ind w:left="2880" w:hanging="360"/>
      </w:pPr>
    </w:lvl>
    <w:lvl w:ilvl="4" w:tplc="66BEEAAC">
      <w:start w:val="1"/>
      <w:numFmt w:val="lowerLetter"/>
      <w:lvlText w:val="%5."/>
      <w:lvlJc w:val="left"/>
      <w:pPr>
        <w:ind w:left="3600" w:hanging="360"/>
      </w:pPr>
    </w:lvl>
    <w:lvl w:ilvl="5" w:tplc="519E9616">
      <w:start w:val="1"/>
      <w:numFmt w:val="lowerRoman"/>
      <w:lvlText w:val="%6."/>
      <w:lvlJc w:val="right"/>
      <w:pPr>
        <w:ind w:left="4320" w:hanging="180"/>
      </w:pPr>
    </w:lvl>
    <w:lvl w:ilvl="6" w:tplc="768EA8FE">
      <w:start w:val="1"/>
      <w:numFmt w:val="decimal"/>
      <w:lvlText w:val="%7."/>
      <w:lvlJc w:val="left"/>
      <w:pPr>
        <w:ind w:left="5040" w:hanging="360"/>
      </w:pPr>
    </w:lvl>
    <w:lvl w:ilvl="7" w:tplc="8684EF46">
      <w:start w:val="1"/>
      <w:numFmt w:val="lowerLetter"/>
      <w:lvlText w:val="%8."/>
      <w:lvlJc w:val="left"/>
      <w:pPr>
        <w:ind w:left="5760" w:hanging="360"/>
      </w:pPr>
    </w:lvl>
    <w:lvl w:ilvl="8" w:tplc="D1321200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50C7773"/>
    <w:multiLevelType w:val="multilevel"/>
    <w:tmpl w:val="821613C4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4" w15:restartNumberingAfterBreak="0">
    <w:nsid w:val="59989715"/>
    <w:multiLevelType w:val="hybridMultilevel"/>
    <w:tmpl w:val="34667BD0"/>
    <w:lvl w:ilvl="0" w:tplc="457AC3D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4B0743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382DC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12672E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A3CAE3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B864DA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8D84E8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90CED7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D64A60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5A87D982"/>
    <w:multiLevelType w:val="hybridMultilevel"/>
    <w:tmpl w:val="FFFFFFFF"/>
    <w:lvl w:ilvl="0" w:tplc="64BA9758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w:ilvl="1" w:tplc="8550B6B8">
      <w:start w:val="1"/>
      <w:numFmt w:val="lowerLetter"/>
      <w:lvlText w:val="%2."/>
      <w:lvlJc w:val="left"/>
      <w:pPr>
        <w:ind w:left="1440" w:hanging="360"/>
      </w:pPr>
    </w:lvl>
    <w:lvl w:ilvl="2" w:tplc="49409DF8">
      <w:start w:val="1"/>
      <w:numFmt w:val="lowerRoman"/>
      <w:lvlText w:val="%3."/>
      <w:lvlJc w:val="right"/>
      <w:pPr>
        <w:ind w:left="2160" w:hanging="180"/>
      </w:pPr>
    </w:lvl>
    <w:lvl w:ilvl="3" w:tplc="A97470FA">
      <w:start w:val="1"/>
      <w:numFmt w:val="decimal"/>
      <w:lvlText w:val="%4."/>
      <w:lvlJc w:val="left"/>
      <w:pPr>
        <w:ind w:left="2880" w:hanging="360"/>
      </w:pPr>
    </w:lvl>
    <w:lvl w:ilvl="4" w:tplc="88DE1ABA">
      <w:start w:val="1"/>
      <w:numFmt w:val="lowerLetter"/>
      <w:lvlText w:val="%5."/>
      <w:lvlJc w:val="left"/>
      <w:pPr>
        <w:ind w:left="3600" w:hanging="360"/>
      </w:pPr>
    </w:lvl>
    <w:lvl w:ilvl="5" w:tplc="9B3A8FA8">
      <w:start w:val="1"/>
      <w:numFmt w:val="lowerRoman"/>
      <w:lvlText w:val="%6."/>
      <w:lvlJc w:val="right"/>
      <w:pPr>
        <w:ind w:left="4320" w:hanging="180"/>
      </w:pPr>
    </w:lvl>
    <w:lvl w:ilvl="6" w:tplc="9428522C">
      <w:start w:val="1"/>
      <w:numFmt w:val="decimal"/>
      <w:lvlText w:val="%7."/>
      <w:lvlJc w:val="left"/>
      <w:pPr>
        <w:ind w:left="5040" w:hanging="360"/>
      </w:pPr>
    </w:lvl>
    <w:lvl w:ilvl="7" w:tplc="E8629AF4">
      <w:start w:val="1"/>
      <w:numFmt w:val="lowerLetter"/>
      <w:lvlText w:val="%8."/>
      <w:lvlJc w:val="left"/>
      <w:pPr>
        <w:ind w:left="5760" w:hanging="360"/>
      </w:pPr>
    </w:lvl>
    <w:lvl w:ilvl="8" w:tplc="18AA725A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0B3E435"/>
    <w:multiLevelType w:val="hybridMultilevel"/>
    <w:tmpl w:val="6BFAAE44"/>
    <w:lvl w:ilvl="0" w:tplc="00C0FCEE">
      <w:start w:val="1"/>
      <w:numFmt w:val="decimal"/>
      <w:lvlText w:val="%1."/>
      <w:lvlJc w:val="left"/>
      <w:pPr>
        <w:ind w:left="720" w:hanging="360"/>
      </w:pPr>
    </w:lvl>
    <w:lvl w:ilvl="1" w:tplc="C71E60EC">
      <w:start w:val="1"/>
      <w:numFmt w:val="lowerLetter"/>
      <w:lvlText w:val="%2."/>
      <w:lvlJc w:val="left"/>
      <w:pPr>
        <w:ind w:left="1440" w:hanging="360"/>
      </w:pPr>
    </w:lvl>
    <w:lvl w:ilvl="2" w:tplc="9872FD96">
      <w:start w:val="1"/>
      <w:numFmt w:val="lowerRoman"/>
      <w:lvlText w:val="%3."/>
      <w:lvlJc w:val="right"/>
      <w:pPr>
        <w:ind w:left="2160" w:hanging="180"/>
      </w:pPr>
    </w:lvl>
    <w:lvl w:ilvl="3" w:tplc="31503B78">
      <w:start w:val="1"/>
      <w:numFmt w:val="decimal"/>
      <w:lvlText w:val="%4."/>
      <w:lvlJc w:val="left"/>
      <w:pPr>
        <w:ind w:left="2880" w:hanging="360"/>
      </w:pPr>
    </w:lvl>
    <w:lvl w:ilvl="4" w:tplc="B99ACD74">
      <w:start w:val="1"/>
      <w:numFmt w:val="lowerLetter"/>
      <w:lvlText w:val="%5."/>
      <w:lvlJc w:val="left"/>
      <w:pPr>
        <w:ind w:left="3600" w:hanging="360"/>
      </w:pPr>
    </w:lvl>
    <w:lvl w:ilvl="5" w:tplc="5E08B8EC">
      <w:start w:val="1"/>
      <w:numFmt w:val="lowerRoman"/>
      <w:lvlText w:val="%6."/>
      <w:lvlJc w:val="right"/>
      <w:pPr>
        <w:ind w:left="4320" w:hanging="180"/>
      </w:pPr>
    </w:lvl>
    <w:lvl w:ilvl="6" w:tplc="CABAC568">
      <w:start w:val="1"/>
      <w:numFmt w:val="decimal"/>
      <w:lvlText w:val="%7."/>
      <w:lvlJc w:val="left"/>
      <w:pPr>
        <w:ind w:left="5040" w:hanging="360"/>
      </w:pPr>
    </w:lvl>
    <w:lvl w:ilvl="7" w:tplc="AD6EF644">
      <w:start w:val="1"/>
      <w:numFmt w:val="lowerLetter"/>
      <w:lvlText w:val="%8."/>
      <w:lvlJc w:val="left"/>
      <w:pPr>
        <w:ind w:left="5760" w:hanging="360"/>
      </w:pPr>
    </w:lvl>
    <w:lvl w:ilvl="8" w:tplc="167862F0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1F61831"/>
    <w:multiLevelType w:val="hybridMultilevel"/>
    <w:tmpl w:val="FFFFFFFF"/>
    <w:lvl w:ilvl="0" w:tplc="918E5722">
      <w:start w:val="1"/>
      <w:numFmt w:val="decimal"/>
      <w:lvlText w:val="%1."/>
      <w:lvlJc w:val="left"/>
      <w:pPr>
        <w:ind w:left="720" w:hanging="360"/>
      </w:pPr>
    </w:lvl>
    <w:lvl w:ilvl="1" w:tplc="1150AF16">
      <w:start w:val="1"/>
      <w:numFmt w:val="lowerLetter"/>
      <w:lvlText w:val="%2."/>
      <w:lvlJc w:val="left"/>
      <w:pPr>
        <w:ind w:left="1440" w:hanging="360"/>
      </w:pPr>
    </w:lvl>
    <w:lvl w:ilvl="2" w:tplc="5CC460E0">
      <w:start w:val="1"/>
      <w:numFmt w:val="lowerRoman"/>
      <w:lvlText w:val="%3."/>
      <w:lvlJc w:val="right"/>
      <w:pPr>
        <w:ind w:left="2160" w:hanging="180"/>
      </w:pPr>
    </w:lvl>
    <w:lvl w:ilvl="3" w:tplc="F88CCA7A">
      <w:start w:val="1"/>
      <w:numFmt w:val="decimal"/>
      <w:lvlText w:val="%4."/>
      <w:lvlJc w:val="left"/>
      <w:pPr>
        <w:ind w:left="2880" w:hanging="360"/>
      </w:pPr>
    </w:lvl>
    <w:lvl w:ilvl="4" w:tplc="609A7156">
      <w:start w:val="1"/>
      <w:numFmt w:val="lowerLetter"/>
      <w:lvlText w:val="%5."/>
      <w:lvlJc w:val="left"/>
      <w:pPr>
        <w:ind w:left="3600" w:hanging="360"/>
      </w:pPr>
    </w:lvl>
    <w:lvl w:ilvl="5" w:tplc="67DAB08E">
      <w:start w:val="1"/>
      <w:numFmt w:val="lowerRoman"/>
      <w:lvlText w:val="%6."/>
      <w:lvlJc w:val="right"/>
      <w:pPr>
        <w:ind w:left="4320" w:hanging="180"/>
      </w:pPr>
    </w:lvl>
    <w:lvl w:ilvl="6" w:tplc="B1B616AE">
      <w:start w:val="1"/>
      <w:numFmt w:val="decimal"/>
      <w:lvlText w:val="%7."/>
      <w:lvlJc w:val="left"/>
      <w:pPr>
        <w:ind w:left="5040" w:hanging="360"/>
      </w:pPr>
    </w:lvl>
    <w:lvl w:ilvl="7" w:tplc="6464DA0E">
      <w:start w:val="1"/>
      <w:numFmt w:val="lowerLetter"/>
      <w:lvlText w:val="%8."/>
      <w:lvlJc w:val="left"/>
      <w:pPr>
        <w:ind w:left="5760" w:hanging="360"/>
      </w:pPr>
    </w:lvl>
    <w:lvl w:ilvl="8" w:tplc="D3CE47FA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AC45A0"/>
    <w:multiLevelType w:val="hybridMultilevel"/>
    <w:tmpl w:val="FFFFFFFF"/>
    <w:lvl w:ilvl="0" w:tplc="37A29DD0">
      <w:start w:val="1"/>
      <w:numFmt w:val="decimal"/>
      <w:lvlText w:val="%1."/>
      <w:lvlJc w:val="left"/>
      <w:pPr>
        <w:ind w:left="420" w:hanging="360"/>
      </w:pPr>
      <w:rPr>
        <w:rFonts w:hint="default" w:ascii="Arial" w:hAnsi="Arial"/>
      </w:rPr>
    </w:lvl>
    <w:lvl w:ilvl="1" w:tplc="CC60010A">
      <w:start w:val="1"/>
      <w:numFmt w:val="lowerLetter"/>
      <w:lvlText w:val="%2."/>
      <w:lvlJc w:val="left"/>
      <w:pPr>
        <w:ind w:left="1440" w:hanging="360"/>
      </w:pPr>
    </w:lvl>
    <w:lvl w:ilvl="2" w:tplc="262CB9A2">
      <w:start w:val="1"/>
      <w:numFmt w:val="lowerRoman"/>
      <w:lvlText w:val="%3."/>
      <w:lvlJc w:val="right"/>
      <w:pPr>
        <w:ind w:left="2160" w:hanging="180"/>
      </w:pPr>
    </w:lvl>
    <w:lvl w:ilvl="3" w:tplc="EF124726">
      <w:start w:val="1"/>
      <w:numFmt w:val="decimal"/>
      <w:lvlText w:val="%4."/>
      <w:lvlJc w:val="left"/>
      <w:pPr>
        <w:ind w:left="2880" w:hanging="360"/>
      </w:pPr>
    </w:lvl>
    <w:lvl w:ilvl="4" w:tplc="0F02FB0E">
      <w:start w:val="1"/>
      <w:numFmt w:val="lowerLetter"/>
      <w:lvlText w:val="%5."/>
      <w:lvlJc w:val="left"/>
      <w:pPr>
        <w:ind w:left="3600" w:hanging="360"/>
      </w:pPr>
    </w:lvl>
    <w:lvl w:ilvl="5" w:tplc="DD0A44CA">
      <w:start w:val="1"/>
      <w:numFmt w:val="lowerRoman"/>
      <w:lvlText w:val="%6."/>
      <w:lvlJc w:val="right"/>
      <w:pPr>
        <w:ind w:left="4320" w:hanging="180"/>
      </w:pPr>
    </w:lvl>
    <w:lvl w:ilvl="6" w:tplc="7A8483DA">
      <w:start w:val="1"/>
      <w:numFmt w:val="decimal"/>
      <w:lvlText w:val="%7."/>
      <w:lvlJc w:val="left"/>
      <w:pPr>
        <w:ind w:left="5040" w:hanging="360"/>
      </w:pPr>
    </w:lvl>
    <w:lvl w:ilvl="7" w:tplc="D7509AFC">
      <w:start w:val="1"/>
      <w:numFmt w:val="lowerLetter"/>
      <w:lvlText w:val="%8."/>
      <w:lvlJc w:val="left"/>
      <w:pPr>
        <w:ind w:left="5760" w:hanging="360"/>
      </w:pPr>
    </w:lvl>
    <w:lvl w:ilvl="8" w:tplc="51A6E1E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B7C0F2"/>
    <w:multiLevelType w:val="hybridMultilevel"/>
    <w:tmpl w:val="FFFFFFFF"/>
    <w:lvl w:ilvl="0" w:tplc="36E2CBBE">
      <w:start w:val="1"/>
      <w:numFmt w:val="decimal"/>
      <w:lvlText w:val="%1."/>
      <w:lvlJc w:val="left"/>
      <w:pPr>
        <w:ind w:left="720" w:hanging="360"/>
      </w:pPr>
    </w:lvl>
    <w:lvl w:ilvl="1" w:tplc="C0949558">
      <w:start w:val="1"/>
      <w:numFmt w:val="lowerLetter"/>
      <w:lvlText w:val="%2."/>
      <w:lvlJc w:val="left"/>
      <w:pPr>
        <w:ind w:left="1440" w:hanging="360"/>
      </w:pPr>
    </w:lvl>
    <w:lvl w:ilvl="2" w:tplc="FC7A8836">
      <w:start w:val="1"/>
      <w:numFmt w:val="lowerRoman"/>
      <w:lvlText w:val="%3."/>
      <w:lvlJc w:val="right"/>
      <w:pPr>
        <w:ind w:left="2160" w:hanging="180"/>
      </w:pPr>
    </w:lvl>
    <w:lvl w:ilvl="3" w:tplc="FACCFE98">
      <w:start w:val="1"/>
      <w:numFmt w:val="decimal"/>
      <w:lvlText w:val="%4."/>
      <w:lvlJc w:val="left"/>
      <w:pPr>
        <w:ind w:left="2880" w:hanging="360"/>
      </w:pPr>
    </w:lvl>
    <w:lvl w:ilvl="4" w:tplc="980455C0">
      <w:start w:val="1"/>
      <w:numFmt w:val="lowerLetter"/>
      <w:lvlText w:val="%5."/>
      <w:lvlJc w:val="left"/>
      <w:pPr>
        <w:ind w:left="3600" w:hanging="360"/>
      </w:pPr>
    </w:lvl>
    <w:lvl w:ilvl="5" w:tplc="1D34BE02">
      <w:start w:val="1"/>
      <w:numFmt w:val="lowerRoman"/>
      <w:lvlText w:val="%6."/>
      <w:lvlJc w:val="right"/>
      <w:pPr>
        <w:ind w:left="4320" w:hanging="180"/>
      </w:pPr>
    </w:lvl>
    <w:lvl w:ilvl="6" w:tplc="D8F0E918">
      <w:start w:val="1"/>
      <w:numFmt w:val="decimal"/>
      <w:lvlText w:val="%7."/>
      <w:lvlJc w:val="left"/>
      <w:pPr>
        <w:ind w:left="5040" w:hanging="360"/>
      </w:pPr>
    </w:lvl>
    <w:lvl w:ilvl="7" w:tplc="C8B43A7A">
      <w:start w:val="1"/>
      <w:numFmt w:val="lowerLetter"/>
      <w:lvlText w:val="%8."/>
      <w:lvlJc w:val="left"/>
      <w:pPr>
        <w:ind w:left="5760" w:hanging="360"/>
      </w:pPr>
    </w:lvl>
    <w:lvl w:ilvl="8" w:tplc="B2BC579A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9E53ACE"/>
    <w:multiLevelType w:val="hybridMultilevel"/>
    <w:tmpl w:val="FFFFFFFF"/>
    <w:lvl w:ilvl="0" w:tplc="A2E48C6E">
      <w:start w:val="1"/>
      <w:numFmt w:val="decimal"/>
      <w:lvlText w:val="%1."/>
      <w:lvlJc w:val="left"/>
      <w:pPr>
        <w:ind w:left="720" w:hanging="360"/>
      </w:pPr>
    </w:lvl>
    <w:lvl w:ilvl="1" w:tplc="CBB8CC6C">
      <w:start w:val="1"/>
      <w:numFmt w:val="lowerLetter"/>
      <w:lvlText w:val="%2."/>
      <w:lvlJc w:val="left"/>
      <w:pPr>
        <w:ind w:left="1440" w:hanging="360"/>
      </w:pPr>
    </w:lvl>
    <w:lvl w:ilvl="2" w:tplc="EC24E5F6">
      <w:start w:val="1"/>
      <w:numFmt w:val="lowerRoman"/>
      <w:lvlText w:val="%3."/>
      <w:lvlJc w:val="right"/>
      <w:pPr>
        <w:ind w:left="2160" w:hanging="180"/>
      </w:pPr>
    </w:lvl>
    <w:lvl w:ilvl="3" w:tplc="8CE0123E">
      <w:start w:val="1"/>
      <w:numFmt w:val="decimal"/>
      <w:lvlText w:val="%4."/>
      <w:lvlJc w:val="left"/>
      <w:pPr>
        <w:ind w:left="2880" w:hanging="360"/>
      </w:pPr>
    </w:lvl>
    <w:lvl w:ilvl="4" w:tplc="4B96285A">
      <w:start w:val="1"/>
      <w:numFmt w:val="lowerLetter"/>
      <w:lvlText w:val="%5."/>
      <w:lvlJc w:val="left"/>
      <w:pPr>
        <w:ind w:left="3600" w:hanging="360"/>
      </w:pPr>
    </w:lvl>
    <w:lvl w:ilvl="5" w:tplc="8C1C8B70">
      <w:start w:val="1"/>
      <w:numFmt w:val="lowerRoman"/>
      <w:lvlText w:val="%6."/>
      <w:lvlJc w:val="right"/>
      <w:pPr>
        <w:ind w:left="4320" w:hanging="180"/>
      </w:pPr>
    </w:lvl>
    <w:lvl w:ilvl="6" w:tplc="C8CA76AA">
      <w:start w:val="1"/>
      <w:numFmt w:val="decimal"/>
      <w:lvlText w:val="%7."/>
      <w:lvlJc w:val="left"/>
      <w:pPr>
        <w:ind w:left="5040" w:hanging="360"/>
      </w:pPr>
    </w:lvl>
    <w:lvl w:ilvl="7" w:tplc="DF4CF1C2">
      <w:start w:val="1"/>
      <w:numFmt w:val="lowerLetter"/>
      <w:lvlText w:val="%8."/>
      <w:lvlJc w:val="left"/>
      <w:pPr>
        <w:ind w:left="5760" w:hanging="360"/>
      </w:pPr>
    </w:lvl>
    <w:lvl w:ilvl="8" w:tplc="4C720E30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789B1E"/>
    <w:multiLevelType w:val="hybridMultilevel"/>
    <w:tmpl w:val="5C4E87E8"/>
    <w:lvl w:ilvl="0" w:tplc="5CEEB0C8">
      <w:start w:val="1"/>
      <w:numFmt w:val="decimal"/>
      <w:lvlText w:val="%1."/>
      <w:lvlJc w:val="left"/>
      <w:pPr>
        <w:ind w:left="720" w:hanging="360"/>
      </w:pPr>
    </w:lvl>
    <w:lvl w:ilvl="1" w:tplc="86B0AA36">
      <w:start w:val="1"/>
      <w:numFmt w:val="lowerLetter"/>
      <w:lvlText w:val="%2."/>
      <w:lvlJc w:val="left"/>
      <w:pPr>
        <w:ind w:left="1440" w:hanging="360"/>
      </w:pPr>
    </w:lvl>
    <w:lvl w:ilvl="2" w:tplc="8E329CCE">
      <w:start w:val="1"/>
      <w:numFmt w:val="lowerRoman"/>
      <w:lvlText w:val="%3."/>
      <w:lvlJc w:val="right"/>
      <w:pPr>
        <w:ind w:left="2160" w:hanging="180"/>
      </w:pPr>
    </w:lvl>
    <w:lvl w:ilvl="3" w:tplc="F0569870">
      <w:start w:val="1"/>
      <w:numFmt w:val="decimal"/>
      <w:lvlText w:val="%4."/>
      <w:lvlJc w:val="left"/>
      <w:pPr>
        <w:ind w:left="2880" w:hanging="360"/>
      </w:pPr>
    </w:lvl>
    <w:lvl w:ilvl="4" w:tplc="8132F7DC">
      <w:start w:val="1"/>
      <w:numFmt w:val="lowerLetter"/>
      <w:lvlText w:val="%5."/>
      <w:lvlJc w:val="left"/>
      <w:pPr>
        <w:ind w:left="3600" w:hanging="360"/>
      </w:pPr>
    </w:lvl>
    <w:lvl w:ilvl="5" w:tplc="56624A9E">
      <w:start w:val="1"/>
      <w:numFmt w:val="lowerRoman"/>
      <w:lvlText w:val="%6."/>
      <w:lvlJc w:val="right"/>
      <w:pPr>
        <w:ind w:left="4320" w:hanging="180"/>
      </w:pPr>
    </w:lvl>
    <w:lvl w:ilvl="6" w:tplc="EC423A70">
      <w:start w:val="1"/>
      <w:numFmt w:val="decimal"/>
      <w:lvlText w:val="%7."/>
      <w:lvlJc w:val="left"/>
      <w:pPr>
        <w:ind w:left="5040" w:hanging="360"/>
      </w:pPr>
    </w:lvl>
    <w:lvl w:ilvl="7" w:tplc="62ACEDAC">
      <w:start w:val="1"/>
      <w:numFmt w:val="lowerLetter"/>
      <w:lvlText w:val="%8."/>
      <w:lvlJc w:val="left"/>
      <w:pPr>
        <w:ind w:left="5760" w:hanging="360"/>
      </w:pPr>
    </w:lvl>
    <w:lvl w:ilvl="8" w:tplc="886ACC2A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C72D73"/>
    <w:multiLevelType w:val="hybridMultilevel"/>
    <w:tmpl w:val="B8D0B0B8"/>
    <w:lvl w:ilvl="0" w:tplc="0416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43" w15:restartNumberingAfterBreak="0">
    <w:nsid w:val="6EEEAD12"/>
    <w:multiLevelType w:val="hybridMultilevel"/>
    <w:tmpl w:val="FFFFFFFF"/>
    <w:lvl w:ilvl="0" w:tplc="0F0CB37E">
      <w:start w:val="1"/>
      <w:numFmt w:val="decimal"/>
      <w:lvlText w:val="%1."/>
      <w:lvlJc w:val="left"/>
      <w:pPr>
        <w:ind w:left="720" w:hanging="360"/>
      </w:pPr>
    </w:lvl>
    <w:lvl w:ilvl="1" w:tplc="9348BAFA">
      <w:start w:val="1"/>
      <w:numFmt w:val="lowerLetter"/>
      <w:lvlText w:val="%2."/>
      <w:lvlJc w:val="left"/>
      <w:pPr>
        <w:ind w:left="1440" w:hanging="360"/>
      </w:pPr>
    </w:lvl>
    <w:lvl w:ilvl="2" w:tplc="B3DA58CE">
      <w:start w:val="1"/>
      <w:numFmt w:val="lowerRoman"/>
      <w:lvlText w:val="%3."/>
      <w:lvlJc w:val="right"/>
      <w:pPr>
        <w:ind w:left="2160" w:hanging="180"/>
      </w:pPr>
    </w:lvl>
    <w:lvl w:ilvl="3" w:tplc="58809E26">
      <w:start w:val="1"/>
      <w:numFmt w:val="decimal"/>
      <w:lvlText w:val="%4."/>
      <w:lvlJc w:val="left"/>
      <w:pPr>
        <w:ind w:left="2880" w:hanging="360"/>
      </w:pPr>
    </w:lvl>
    <w:lvl w:ilvl="4" w:tplc="95C29B1E">
      <w:start w:val="1"/>
      <w:numFmt w:val="lowerLetter"/>
      <w:lvlText w:val="%5."/>
      <w:lvlJc w:val="left"/>
      <w:pPr>
        <w:ind w:left="3600" w:hanging="360"/>
      </w:pPr>
    </w:lvl>
    <w:lvl w:ilvl="5" w:tplc="489E5ABE">
      <w:start w:val="1"/>
      <w:numFmt w:val="lowerRoman"/>
      <w:lvlText w:val="%6."/>
      <w:lvlJc w:val="right"/>
      <w:pPr>
        <w:ind w:left="4320" w:hanging="180"/>
      </w:pPr>
    </w:lvl>
    <w:lvl w:ilvl="6" w:tplc="8A6CE092">
      <w:start w:val="1"/>
      <w:numFmt w:val="decimal"/>
      <w:lvlText w:val="%7."/>
      <w:lvlJc w:val="left"/>
      <w:pPr>
        <w:ind w:left="5040" w:hanging="360"/>
      </w:pPr>
    </w:lvl>
    <w:lvl w:ilvl="7" w:tplc="068A177E">
      <w:start w:val="1"/>
      <w:numFmt w:val="lowerLetter"/>
      <w:lvlText w:val="%8."/>
      <w:lvlJc w:val="left"/>
      <w:pPr>
        <w:ind w:left="5760" w:hanging="360"/>
      </w:pPr>
    </w:lvl>
    <w:lvl w:ilvl="8" w:tplc="97668F94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0733CD3"/>
    <w:multiLevelType w:val="hybridMultilevel"/>
    <w:tmpl w:val="3C0CE8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4D053A"/>
    <w:multiLevelType w:val="hybridMultilevel"/>
    <w:tmpl w:val="783E564A"/>
    <w:lvl w:ilvl="0" w:tplc="0416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46" w15:restartNumberingAfterBreak="0">
    <w:nsid w:val="75179D5C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65" w:hanging="360"/>
      </w:pPr>
      <w:rPr>
        <w:rFonts w:hint="default" w:ascii="Arial" w:hAnsi="Arial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991B122"/>
    <w:multiLevelType w:val="multilevel"/>
    <w:tmpl w:val="E0E404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36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36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360"/>
      </w:pPr>
    </w:lvl>
  </w:abstractNum>
  <w:abstractNum w:abstractNumId="48" w15:restartNumberingAfterBreak="0">
    <w:nsid w:val="7D7CBA5E"/>
    <w:multiLevelType w:val="hybridMultilevel"/>
    <w:tmpl w:val="FFFFFFFF"/>
    <w:lvl w:ilvl="0" w:tplc="B944E1B0">
      <w:start w:val="1"/>
      <w:numFmt w:val="decimal"/>
      <w:lvlText w:val="%1."/>
      <w:lvlJc w:val="left"/>
      <w:pPr>
        <w:ind w:left="720" w:hanging="360"/>
      </w:pPr>
    </w:lvl>
    <w:lvl w:ilvl="1" w:tplc="D630A2EC">
      <w:start w:val="1"/>
      <w:numFmt w:val="lowerLetter"/>
      <w:lvlText w:val="%2."/>
      <w:lvlJc w:val="left"/>
      <w:pPr>
        <w:ind w:left="1440" w:hanging="360"/>
      </w:pPr>
    </w:lvl>
    <w:lvl w:ilvl="2" w:tplc="C4DCE11C">
      <w:start w:val="1"/>
      <w:numFmt w:val="lowerRoman"/>
      <w:lvlText w:val="%3."/>
      <w:lvlJc w:val="right"/>
      <w:pPr>
        <w:ind w:left="2160" w:hanging="180"/>
      </w:pPr>
    </w:lvl>
    <w:lvl w:ilvl="3" w:tplc="69B6E8C0">
      <w:start w:val="1"/>
      <w:numFmt w:val="decimal"/>
      <w:lvlText w:val="%4."/>
      <w:lvlJc w:val="left"/>
      <w:pPr>
        <w:ind w:left="2880" w:hanging="360"/>
      </w:pPr>
    </w:lvl>
    <w:lvl w:ilvl="4" w:tplc="9340769A">
      <w:start w:val="1"/>
      <w:numFmt w:val="lowerLetter"/>
      <w:lvlText w:val="%5."/>
      <w:lvlJc w:val="left"/>
      <w:pPr>
        <w:ind w:left="3600" w:hanging="360"/>
      </w:pPr>
    </w:lvl>
    <w:lvl w:ilvl="5" w:tplc="5E4ABC0A">
      <w:start w:val="1"/>
      <w:numFmt w:val="lowerRoman"/>
      <w:lvlText w:val="%6."/>
      <w:lvlJc w:val="right"/>
      <w:pPr>
        <w:ind w:left="4320" w:hanging="180"/>
      </w:pPr>
    </w:lvl>
    <w:lvl w:ilvl="6" w:tplc="4F2241DA">
      <w:start w:val="1"/>
      <w:numFmt w:val="decimal"/>
      <w:lvlText w:val="%7."/>
      <w:lvlJc w:val="left"/>
      <w:pPr>
        <w:ind w:left="5040" w:hanging="360"/>
      </w:pPr>
    </w:lvl>
    <w:lvl w:ilvl="7" w:tplc="D2F45058">
      <w:start w:val="1"/>
      <w:numFmt w:val="lowerLetter"/>
      <w:lvlText w:val="%8."/>
      <w:lvlJc w:val="left"/>
      <w:pPr>
        <w:ind w:left="5760" w:hanging="360"/>
      </w:pPr>
    </w:lvl>
    <w:lvl w:ilvl="8" w:tplc="966E6DF8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E5AF9F4"/>
    <w:multiLevelType w:val="hybridMultilevel"/>
    <w:tmpl w:val="FFFFFFFF"/>
    <w:lvl w:ilvl="0" w:tplc="F25E8564">
      <w:start w:val="1"/>
      <w:numFmt w:val="decimal"/>
      <w:lvlText w:val="%1."/>
      <w:lvlJc w:val="left"/>
      <w:pPr>
        <w:ind w:left="720" w:hanging="360"/>
      </w:pPr>
    </w:lvl>
    <w:lvl w:ilvl="1" w:tplc="D9F8B842">
      <w:start w:val="1"/>
      <w:numFmt w:val="lowerLetter"/>
      <w:lvlText w:val="%2."/>
      <w:lvlJc w:val="left"/>
      <w:pPr>
        <w:ind w:left="1440" w:hanging="360"/>
      </w:pPr>
    </w:lvl>
    <w:lvl w:ilvl="2" w:tplc="56E8925A">
      <w:start w:val="1"/>
      <w:numFmt w:val="lowerRoman"/>
      <w:lvlText w:val="%3."/>
      <w:lvlJc w:val="right"/>
      <w:pPr>
        <w:ind w:left="2160" w:hanging="180"/>
      </w:pPr>
    </w:lvl>
    <w:lvl w:ilvl="3" w:tplc="0156809E">
      <w:start w:val="1"/>
      <w:numFmt w:val="decimal"/>
      <w:lvlText w:val="%4."/>
      <w:lvlJc w:val="left"/>
      <w:pPr>
        <w:ind w:left="2880" w:hanging="360"/>
      </w:pPr>
    </w:lvl>
    <w:lvl w:ilvl="4" w:tplc="AE4665F4">
      <w:start w:val="1"/>
      <w:numFmt w:val="lowerLetter"/>
      <w:lvlText w:val="%5."/>
      <w:lvlJc w:val="left"/>
      <w:pPr>
        <w:ind w:left="3600" w:hanging="360"/>
      </w:pPr>
    </w:lvl>
    <w:lvl w:ilvl="5" w:tplc="B986C73E">
      <w:start w:val="1"/>
      <w:numFmt w:val="lowerRoman"/>
      <w:lvlText w:val="%6."/>
      <w:lvlJc w:val="right"/>
      <w:pPr>
        <w:ind w:left="4320" w:hanging="180"/>
      </w:pPr>
    </w:lvl>
    <w:lvl w:ilvl="6" w:tplc="51DA8140">
      <w:start w:val="1"/>
      <w:numFmt w:val="decimal"/>
      <w:lvlText w:val="%7."/>
      <w:lvlJc w:val="left"/>
      <w:pPr>
        <w:ind w:left="5040" w:hanging="360"/>
      </w:pPr>
    </w:lvl>
    <w:lvl w:ilvl="7" w:tplc="D1F07C8C">
      <w:start w:val="1"/>
      <w:numFmt w:val="lowerLetter"/>
      <w:lvlText w:val="%8."/>
      <w:lvlJc w:val="left"/>
      <w:pPr>
        <w:ind w:left="5760" w:hanging="360"/>
      </w:pPr>
    </w:lvl>
    <w:lvl w:ilvl="8" w:tplc="82B4D8CA">
      <w:start w:val="1"/>
      <w:numFmt w:val="lowerRoman"/>
      <w:lvlText w:val="%9."/>
      <w:lvlJc w:val="right"/>
      <w:pPr>
        <w:ind w:left="6480" w:hanging="180"/>
      </w:pPr>
    </w:lvl>
  </w:abstractNum>
  <w:num w:numId="1" w16cid:durableId="787360526">
    <w:abstractNumId w:val="32"/>
  </w:num>
  <w:num w:numId="2" w16cid:durableId="1432552321">
    <w:abstractNumId w:val="41"/>
  </w:num>
  <w:num w:numId="3" w16cid:durableId="2121872421">
    <w:abstractNumId w:val="23"/>
  </w:num>
  <w:num w:numId="4" w16cid:durableId="1066685302">
    <w:abstractNumId w:val="36"/>
  </w:num>
  <w:num w:numId="5" w16cid:durableId="126511018">
    <w:abstractNumId w:val="31"/>
  </w:num>
  <w:num w:numId="6" w16cid:durableId="529415828">
    <w:abstractNumId w:val="22"/>
  </w:num>
  <w:num w:numId="7" w16cid:durableId="1216116822">
    <w:abstractNumId w:val="47"/>
  </w:num>
  <w:num w:numId="8" w16cid:durableId="660044154">
    <w:abstractNumId w:val="34"/>
  </w:num>
  <w:num w:numId="9" w16cid:durableId="1064839332">
    <w:abstractNumId w:val="40"/>
  </w:num>
  <w:num w:numId="10" w16cid:durableId="1563908638">
    <w:abstractNumId w:val="10"/>
  </w:num>
  <w:num w:numId="11" w16cid:durableId="145629772">
    <w:abstractNumId w:val="39"/>
  </w:num>
  <w:num w:numId="12" w16cid:durableId="1371879129">
    <w:abstractNumId w:val="21"/>
  </w:num>
  <w:num w:numId="13" w16cid:durableId="1826387541">
    <w:abstractNumId w:val="24"/>
  </w:num>
  <w:num w:numId="14" w16cid:durableId="385566690">
    <w:abstractNumId w:val="30"/>
  </w:num>
  <w:num w:numId="15" w16cid:durableId="1407532247">
    <w:abstractNumId w:val="13"/>
  </w:num>
  <w:num w:numId="16" w16cid:durableId="1094059180">
    <w:abstractNumId w:val="18"/>
  </w:num>
  <w:num w:numId="17" w16cid:durableId="1522621579">
    <w:abstractNumId w:val="49"/>
  </w:num>
  <w:num w:numId="18" w16cid:durableId="1533297875">
    <w:abstractNumId w:val="46"/>
  </w:num>
  <w:num w:numId="19" w16cid:durableId="1918511759">
    <w:abstractNumId w:val="14"/>
  </w:num>
  <w:num w:numId="20" w16cid:durableId="241183829">
    <w:abstractNumId w:val="5"/>
  </w:num>
  <w:num w:numId="21" w16cid:durableId="876238848">
    <w:abstractNumId w:val="25"/>
  </w:num>
  <w:num w:numId="22" w16cid:durableId="320499148">
    <w:abstractNumId w:val="16"/>
  </w:num>
  <w:num w:numId="23" w16cid:durableId="382946596">
    <w:abstractNumId w:val="48"/>
  </w:num>
  <w:num w:numId="24" w16cid:durableId="1301110496">
    <w:abstractNumId w:val="37"/>
  </w:num>
  <w:num w:numId="25" w16cid:durableId="640887718">
    <w:abstractNumId w:val="35"/>
  </w:num>
  <w:num w:numId="26" w16cid:durableId="2057852415">
    <w:abstractNumId w:val="6"/>
  </w:num>
  <w:num w:numId="27" w16cid:durableId="1278871492">
    <w:abstractNumId w:val="43"/>
  </w:num>
  <w:num w:numId="28" w16cid:durableId="604651042">
    <w:abstractNumId w:val="11"/>
  </w:num>
  <w:num w:numId="29" w16cid:durableId="403065091">
    <w:abstractNumId w:val="1"/>
  </w:num>
  <w:num w:numId="30" w16cid:durableId="971520726">
    <w:abstractNumId w:val="7"/>
  </w:num>
  <w:num w:numId="31" w16cid:durableId="104929957">
    <w:abstractNumId w:val="38"/>
  </w:num>
  <w:num w:numId="32" w16cid:durableId="588732891">
    <w:abstractNumId w:val="8"/>
  </w:num>
  <w:num w:numId="33" w16cid:durableId="1887519604">
    <w:abstractNumId w:val="26"/>
  </w:num>
  <w:num w:numId="34" w16cid:durableId="2128310288">
    <w:abstractNumId w:val="0"/>
  </w:num>
  <w:num w:numId="35" w16cid:durableId="99766928">
    <w:abstractNumId w:val="33"/>
  </w:num>
  <w:num w:numId="36" w16cid:durableId="1937593041">
    <w:abstractNumId w:val="45"/>
  </w:num>
  <w:num w:numId="37" w16cid:durableId="196434654">
    <w:abstractNumId w:val="42"/>
  </w:num>
  <w:num w:numId="38" w16cid:durableId="1863200038">
    <w:abstractNumId w:val="17"/>
  </w:num>
  <w:num w:numId="39" w16cid:durableId="2077626604">
    <w:abstractNumId w:val="3"/>
  </w:num>
  <w:num w:numId="40" w16cid:durableId="1842044003">
    <w:abstractNumId w:val="28"/>
  </w:num>
  <w:num w:numId="41" w16cid:durableId="2133212182">
    <w:abstractNumId w:val="27"/>
  </w:num>
  <w:num w:numId="42" w16cid:durableId="440496951">
    <w:abstractNumId w:val="29"/>
  </w:num>
  <w:num w:numId="43" w16cid:durableId="1674188670">
    <w:abstractNumId w:val="44"/>
  </w:num>
  <w:num w:numId="44" w16cid:durableId="1461798016">
    <w:abstractNumId w:val="12"/>
  </w:num>
  <w:num w:numId="45" w16cid:durableId="652569241">
    <w:abstractNumId w:val="15"/>
  </w:num>
  <w:num w:numId="46" w16cid:durableId="974330992">
    <w:abstractNumId w:val="2"/>
  </w:num>
  <w:num w:numId="47" w16cid:durableId="1034305774">
    <w:abstractNumId w:val="20"/>
  </w:num>
  <w:num w:numId="48" w16cid:durableId="1677153952">
    <w:abstractNumId w:val="4"/>
  </w:num>
  <w:num w:numId="49" w16cid:durableId="1588150580">
    <w:abstractNumId w:val="9"/>
  </w:num>
  <w:num w:numId="50" w16cid:durableId="1481581063">
    <w:abstractNumId w:val="19"/>
  </w:num>
  <w:numIdMacAtCleanup w:val="30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attachedTemplate r:id="rId1"/>
  <w:trackRevisions w:val="false"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2A49"/>
    <w:rsid w:val="00001C2B"/>
    <w:rsid w:val="00001F4B"/>
    <w:rsid w:val="00006828"/>
    <w:rsid w:val="00011868"/>
    <w:rsid w:val="000124A6"/>
    <w:rsid w:val="00016981"/>
    <w:rsid w:val="00017B11"/>
    <w:rsid w:val="00017C9C"/>
    <w:rsid w:val="000310A9"/>
    <w:rsid w:val="000338C6"/>
    <w:rsid w:val="00036A05"/>
    <w:rsid w:val="00037846"/>
    <w:rsid w:val="00040E04"/>
    <w:rsid w:val="00041704"/>
    <w:rsid w:val="000421C1"/>
    <w:rsid w:val="000466FF"/>
    <w:rsid w:val="000467F7"/>
    <w:rsid w:val="0005027F"/>
    <w:rsid w:val="000522FC"/>
    <w:rsid w:val="000540D0"/>
    <w:rsid w:val="00070B85"/>
    <w:rsid w:val="00071D33"/>
    <w:rsid w:val="00072BD8"/>
    <w:rsid w:val="000765CA"/>
    <w:rsid w:val="0007688E"/>
    <w:rsid w:val="00080F9B"/>
    <w:rsid w:val="00083E55"/>
    <w:rsid w:val="0008410F"/>
    <w:rsid w:val="00086381"/>
    <w:rsid w:val="00087436"/>
    <w:rsid w:val="0009160C"/>
    <w:rsid w:val="0009294A"/>
    <w:rsid w:val="00092D6D"/>
    <w:rsid w:val="00093B85"/>
    <w:rsid w:val="000A2076"/>
    <w:rsid w:val="000A4424"/>
    <w:rsid w:val="000A4F74"/>
    <w:rsid w:val="000A7E4A"/>
    <w:rsid w:val="000B033B"/>
    <w:rsid w:val="000B5631"/>
    <w:rsid w:val="000B74A4"/>
    <w:rsid w:val="000B81D6"/>
    <w:rsid w:val="000C1884"/>
    <w:rsid w:val="000C2091"/>
    <w:rsid w:val="000C3467"/>
    <w:rsid w:val="000D065F"/>
    <w:rsid w:val="000D07B0"/>
    <w:rsid w:val="000D4B6D"/>
    <w:rsid w:val="000D683B"/>
    <w:rsid w:val="000D6B46"/>
    <w:rsid w:val="000E200C"/>
    <w:rsid w:val="000E2BCF"/>
    <w:rsid w:val="000E4A5E"/>
    <w:rsid w:val="000E5D86"/>
    <w:rsid w:val="000E70E8"/>
    <w:rsid w:val="000F3B0C"/>
    <w:rsid w:val="000F691E"/>
    <w:rsid w:val="00104809"/>
    <w:rsid w:val="00111B71"/>
    <w:rsid w:val="001126C1"/>
    <w:rsid w:val="0011409D"/>
    <w:rsid w:val="00116F78"/>
    <w:rsid w:val="001236A1"/>
    <w:rsid w:val="00145BB6"/>
    <w:rsid w:val="00145E9A"/>
    <w:rsid w:val="00150036"/>
    <w:rsid w:val="00151C2D"/>
    <w:rsid w:val="00154BD0"/>
    <w:rsid w:val="001559C1"/>
    <w:rsid w:val="001563BC"/>
    <w:rsid w:val="00164BB4"/>
    <w:rsid w:val="00170C19"/>
    <w:rsid w:val="001719A2"/>
    <w:rsid w:val="00171BB6"/>
    <w:rsid w:val="00171FEE"/>
    <w:rsid w:val="00172A10"/>
    <w:rsid w:val="00174B2B"/>
    <w:rsid w:val="00174EF2"/>
    <w:rsid w:val="00176899"/>
    <w:rsid w:val="00191349"/>
    <w:rsid w:val="0019200B"/>
    <w:rsid w:val="001944F5"/>
    <w:rsid w:val="00194C30"/>
    <w:rsid w:val="001A0AAC"/>
    <w:rsid w:val="001A40E3"/>
    <w:rsid w:val="001A5EFA"/>
    <w:rsid w:val="001A6860"/>
    <w:rsid w:val="001B0C6E"/>
    <w:rsid w:val="001B19F8"/>
    <w:rsid w:val="001B3107"/>
    <w:rsid w:val="001B436A"/>
    <w:rsid w:val="001C01B5"/>
    <w:rsid w:val="001D2952"/>
    <w:rsid w:val="001E2CD4"/>
    <w:rsid w:val="001E6548"/>
    <w:rsid w:val="001F2BD9"/>
    <w:rsid w:val="001F3AF3"/>
    <w:rsid w:val="001F7240"/>
    <w:rsid w:val="002033F9"/>
    <w:rsid w:val="002066DE"/>
    <w:rsid w:val="0021093E"/>
    <w:rsid w:val="00210FDD"/>
    <w:rsid w:val="0021149E"/>
    <w:rsid w:val="00213F01"/>
    <w:rsid w:val="002166F3"/>
    <w:rsid w:val="002226CC"/>
    <w:rsid w:val="0022301A"/>
    <w:rsid w:val="00225BED"/>
    <w:rsid w:val="00227EAA"/>
    <w:rsid w:val="002309FE"/>
    <w:rsid w:val="002315BB"/>
    <w:rsid w:val="0023756E"/>
    <w:rsid w:val="00240B64"/>
    <w:rsid w:val="00241F70"/>
    <w:rsid w:val="00247C42"/>
    <w:rsid w:val="00255091"/>
    <w:rsid w:val="0025660B"/>
    <w:rsid w:val="0025755A"/>
    <w:rsid w:val="00262278"/>
    <w:rsid w:val="00263F8E"/>
    <w:rsid w:val="00267187"/>
    <w:rsid w:val="00270742"/>
    <w:rsid w:val="00274F17"/>
    <w:rsid w:val="00280303"/>
    <w:rsid w:val="00281C7A"/>
    <w:rsid w:val="0028451D"/>
    <w:rsid w:val="00286483"/>
    <w:rsid w:val="00286756"/>
    <w:rsid w:val="00286A6A"/>
    <w:rsid w:val="00287C01"/>
    <w:rsid w:val="0029210D"/>
    <w:rsid w:val="002B4561"/>
    <w:rsid w:val="002B482B"/>
    <w:rsid w:val="002B6F7C"/>
    <w:rsid w:val="002B798C"/>
    <w:rsid w:val="002C1E8B"/>
    <w:rsid w:val="002C2A0D"/>
    <w:rsid w:val="002C37C9"/>
    <w:rsid w:val="002C4285"/>
    <w:rsid w:val="002C5086"/>
    <w:rsid w:val="002C5C15"/>
    <w:rsid w:val="002C7E43"/>
    <w:rsid w:val="002D1C9F"/>
    <w:rsid w:val="002D5EF8"/>
    <w:rsid w:val="002E0634"/>
    <w:rsid w:val="002E482D"/>
    <w:rsid w:val="002E56FD"/>
    <w:rsid w:val="002E5DAF"/>
    <w:rsid w:val="002F440D"/>
    <w:rsid w:val="002F668B"/>
    <w:rsid w:val="002F75C7"/>
    <w:rsid w:val="003052A2"/>
    <w:rsid w:val="00306969"/>
    <w:rsid w:val="003114DA"/>
    <w:rsid w:val="0031288E"/>
    <w:rsid w:val="003178DF"/>
    <w:rsid w:val="003222F2"/>
    <w:rsid w:val="003246A0"/>
    <w:rsid w:val="00326D7C"/>
    <w:rsid w:val="00331872"/>
    <w:rsid w:val="00332CB6"/>
    <w:rsid w:val="00334DA7"/>
    <w:rsid w:val="003353E4"/>
    <w:rsid w:val="00335973"/>
    <w:rsid w:val="0033665E"/>
    <w:rsid w:val="00336EC2"/>
    <w:rsid w:val="0034142A"/>
    <w:rsid w:val="003436AF"/>
    <w:rsid w:val="00345A40"/>
    <w:rsid w:val="003478F1"/>
    <w:rsid w:val="00351BDD"/>
    <w:rsid w:val="00352FB6"/>
    <w:rsid w:val="00353E3C"/>
    <w:rsid w:val="003540BA"/>
    <w:rsid w:val="00354883"/>
    <w:rsid w:val="0035585C"/>
    <w:rsid w:val="00356D06"/>
    <w:rsid w:val="00362584"/>
    <w:rsid w:val="00362E7E"/>
    <w:rsid w:val="00363614"/>
    <w:rsid w:val="0036663E"/>
    <w:rsid w:val="00367205"/>
    <w:rsid w:val="00372464"/>
    <w:rsid w:val="00382BEE"/>
    <w:rsid w:val="00385BF4"/>
    <w:rsid w:val="00386B0D"/>
    <w:rsid w:val="0038719D"/>
    <w:rsid w:val="00395BA5"/>
    <w:rsid w:val="003A25FF"/>
    <w:rsid w:val="003A41B7"/>
    <w:rsid w:val="003A5D4D"/>
    <w:rsid w:val="003A7AC1"/>
    <w:rsid w:val="003AF9DD"/>
    <w:rsid w:val="003B04A5"/>
    <w:rsid w:val="003B631D"/>
    <w:rsid w:val="003C2D98"/>
    <w:rsid w:val="003C3852"/>
    <w:rsid w:val="003C6A8F"/>
    <w:rsid w:val="003D2D63"/>
    <w:rsid w:val="003D7978"/>
    <w:rsid w:val="003E1083"/>
    <w:rsid w:val="003E1D72"/>
    <w:rsid w:val="003E39EF"/>
    <w:rsid w:val="003E63FD"/>
    <w:rsid w:val="003F2FEB"/>
    <w:rsid w:val="003F3A52"/>
    <w:rsid w:val="003F509D"/>
    <w:rsid w:val="0040147A"/>
    <w:rsid w:val="004031CF"/>
    <w:rsid w:val="00403CF1"/>
    <w:rsid w:val="00410E94"/>
    <w:rsid w:val="00412BF7"/>
    <w:rsid w:val="00412C58"/>
    <w:rsid w:val="00413B92"/>
    <w:rsid w:val="00423CA7"/>
    <w:rsid w:val="00425C1C"/>
    <w:rsid w:val="00430BC5"/>
    <w:rsid w:val="004375EE"/>
    <w:rsid w:val="004420F5"/>
    <w:rsid w:val="004439D8"/>
    <w:rsid w:val="00444DD1"/>
    <w:rsid w:val="00451B4E"/>
    <w:rsid w:val="0045549F"/>
    <w:rsid w:val="004566AB"/>
    <w:rsid w:val="00461891"/>
    <w:rsid w:val="0046231E"/>
    <w:rsid w:val="004643CE"/>
    <w:rsid w:val="00464ED8"/>
    <w:rsid w:val="0047143D"/>
    <w:rsid w:val="00471AD2"/>
    <w:rsid w:val="00473466"/>
    <w:rsid w:val="00473C10"/>
    <w:rsid w:val="00477276"/>
    <w:rsid w:val="00481B29"/>
    <w:rsid w:val="00483ECE"/>
    <w:rsid w:val="00484832"/>
    <w:rsid w:val="0049005D"/>
    <w:rsid w:val="00493F8A"/>
    <w:rsid w:val="00494A72"/>
    <w:rsid w:val="00494E2E"/>
    <w:rsid w:val="004A364C"/>
    <w:rsid w:val="004A3B70"/>
    <w:rsid w:val="004A993B"/>
    <w:rsid w:val="004B2005"/>
    <w:rsid w:val="004C347C"/>
    <w:rsid w:val="004C6A9D"/>
    <w:rsid w:val="004D00BF"/>
    <w:rsid w:val="004D1B5B"/>
    <w:rsid w:val="004D3DA0"/>
    <w:rsid w:val="004E0CF4"/>
    <w:rsid w:val="004E1DD5"/>
    <w:rsid w:val="004E48A2"/>
    <w:rsid w:val="004F0D63"/>
    <w:rsid w:val="004F12DC"/>
    <w:rsid w:val="004F33EB"/>
    <w:rsid w:val="004F595F"/>
    <w:rsid w:val="005039EB"/>
    <w:rsid w:val="00511827"/>
    <w:rsid w:val="005165B8"/>
    <w:rsid w:val="005177E8"/>
    <w:rsid w:val="005209E6"/>
    <w:rsid w:val="00520CDB"/>
    <w:rsid w:val="00523B22"/>
    <w:rsid w:val="00524601"/>
    <w:rsid w:val="005306D0"/>
    <w:rsid w:val="00534010"/>
    <w:rsid w:val="005358A8"/>
    <w:rsid w:val="00545E22"/>
    <w:rsid w:val="005461D3"/>
    <w:rsid w:val="005464F2"/>
    <w:rsid w:val="00550C09"/>
    <w:rsid w:val="00556384"/>
    <w:rsid w:val="005579B8"/>
    <w:rsid w:val="00557A92"/>
    <w:rsid w:val="005605BA"/>
    <w:rsid w:val="00563D3B"/>
    <w:rsid w:val="0056547F"/>
    <w:rsid w:val="00565C67"/>
    <w:rsid w:val="00566207"/>
    <w:rsid w:val="005672F3"/>
    <w:rsid w:val="00573252"/>
    <w:rsid w:val="00576D42"/>
    <w:rsid w:val="00577E30"/>
    <w:rsid w:val="00583A0F"/>
    <w:rsid w:val="00584653"/>
    <w:rsid w:val="00584AE1"/>
    <w:rsid w:val="0059003F"/>
    <w:rsid w:val="005919BE"/>
    <w:rsid w:val="00592BB9"/>
    <w:rsid w:val="00593665"/>
    <w:rsid w:val="005A4395"/>
    <w:rsid w:val="005A599C"/>
    <w:rsid w:val="005B5F75"/>
    <w:rsid w:val="005C112A"/>
    <w:rsid w:val="005C125F"/>
    <w:rsid w:val="005C2E4B"/>
    <w:rsid w:val="005C3202"/>
    <w:rsid w:val="005C56D7"/>
    <w:rsid w:val="005C5B5A"/>
    <w:rsid w:val="005D10D3"/>
    <w:rsid w:val="005D23ED"/>
    <w:rsid w:val="005D252A"/>
    <w:rsid w:val="005D4BE8"/>
    <w:rsid w:val="005D4FA9"/>
    <w:rsid w:val="005D6C85"/>
    <w:rsid w:val="005E07A2"/>
    <w:rsid w:val="005E1147"/>
    <w:rsid w:val="005E7413"/>
    <w:rsid w:val="005F09B6"/>
    <w:rsid w:val="005F1723"/>
    <w:rsid w:val="005F34F2"/>
    <w:rsid w:val="005F4800"/>
    <w:rsid w:val="005F4B46"/>
    <w:rsid w:val="005F699B"/>
    <w:rsid w:val="00600BB7"/>
    <w:rsid w:val="006030B3"/>
    <w:rsid w:val="0060488D"/>
    <w:rsid w:val="00605CAE"/>
    <w:rsid w:val="00610BD7"/>
    <w:rsid w:val="00610D91"/>
    <w:rsid w:val="006128C4"/>
    <w:rsid w:val="006128E6"/>
    <w:rsid w:val="006165C0"/>
    <w:rsid w:val="00617AD3"/>
    <w:rsid w:val="00620411"/>
    <w:rsid w:val="00620487"/>
    <w:rsid w:val="00620A29"/>
    <w:rsid w:val="00620C4F"/>
    <w:rsid w:val="00622E07"/>
    <w:rsid w:val="0064702C"/>
    <w:rsid w:val="00650AE2"/>
    <w:rsid w:val="00652C78"/>
    <w:rsid w:val="006547F8"/>
    <w:rsid w:val="00656325"/>
    <w:rsid w:val="006568AD"/>
    <w:rsid w:val="006575F6"/>
    <w:rsid w:val="00660784"/>
    <w:rsid w:val="00666DB1"/>
    <w:rsid w:val="006748F8"/>
    <w:rsid w:val="00676108"/>
    <w:rsid w:val="00687E92"/>
    <w:rsid w:val="00690713"/>
    <w:rsid w:val="006957BB"/>
    <w:rsid w:val="006A6A4B"/>
    <w:rsid w:val="006A714A"/>
    <w:rsid w:val="006B08E1"/>
    <w:rsid w:val="006B2001"/>
    <w:rsid w:val="006B21D5"/>
    <w:rsid w:val="006B299A"/>
    <w:rsid w:val="006B6516"/>
    <w:rsid w:val="006C2AE0"/>
    <w:rsid w:val="006C7663"/>
    <w:rsid w:val="006D0164"/>
    <w:rsid w:val="006D14FE"/>
    <w:rsid w:val="006D5B82"/>
    <w:rsid w:val="006D6FE0"/>
    <w:rsid w:val="006DFB39"/>
    <w:rsid w:val="006E1C16"/>
    <w:rsid w:val="006E393C"/>
    <w:rsid w:val="006F159B"/>
    <w:rsid w:val="006F1718"/>
    <w:rsid w:val="006F3A2E"/>
    <w:rsid w:val="006F7194"/>
    <w:rsid w:val="007041CE"/>
    <w:rsid w:val="007053FE"/>
    <w:rsid w:val="0070740D"/>
    <w:rsid w:val="0071366E"/>
    <w:rsid w:val="00714ECB"/>
    <w:rsid w:val="007235E9"/>
    <w:rsid w:val="007238A5"/>
    <w:rsid w:val="007241D3"/>
    <w:rsid w:val="00730995"/>
    <w:rsid w:val="00740302"/>
    <w:rsid w:val="007407B4"/>
    <w:rsid w:val="00741379"/>
    <w:rsid w:val="007465AF"/>
    <w:rsid w:val="007466C4"/>
    <w:rsid w:val="0074742F"/>
    <w:rsid w:val="0074C12F"/>
    <w:rsid w:val="00750CBE"/>
    <w:rsid w:val="00751550"/>
    <w:rsid w:val="007515F4"/>
    <w:rsid w:val="00751A68"/>
    <w:rsid w:val="00751F9E"/>
    <w:rsid w:val="007576D3"/>
    <w:rsid w:val="00762501"/>
    <w:rsid w:val="00765021"/>
    <w:rsid w:val="00766E7A"/>
    <w:rsid w:val="00767790"/>
    <w:rsid w:val="007679A6"/>
    <w:rsid w:val="00772F57"/>
    <w:rsid w:val="00772FFC"/>
    <w:rsid w:val="007754B6"/>
    <w:rsid w:val="00777492"/>
    <w:rsid w:val="00781832"/>
    <w:rsid w:val="007874C7"/>
    <w:rsid w:val="00792E18"/>
    <w:rsid w:val="00794A94"/>
    <w:rsid w:val="007954BF"/>
    <w:rsid w:val="00795F60"/>
    <w:rsid w:val="0079630C"/>
    <w:rsid w:val="00796F9D"/>
    <w:rsid w:val="007A2DB7"/>
    <w:rsid w:val="007A5784"/>
    <w:rsid w:val="007A57CB"/>
    <w:rsid w:val="007B0049"/>
    <w:rsid w:val="007C176D"/>
    <w:rsid w:val="007C4575"/>
    <w:rsid w:val="007D1BDC"/>
    <w:rsid w:val="007D1CDE"/>
    <w:rsid w:val="007D568E"/>
    <w:rsid w:val="007E2535"/>
    <w:rsid w:val="007E4764"/>
    <w:rsid w:val="007E7AB5"/>
    <w:rsid w:val="007F1E20"/>
    <w:rsid w:val="007F2218"/>
    <w:rsid w:val="007F4D8B"/>
    <w:rsid w:val="007F5C67"/>
    <w:rsid w:val="008059A6"/>
    <w:rsid w:val="008061DA"/>
    <w:rsid w:val="008066CB"/>
    <w:rsid w:val="00816D4F"/>
    <w:rsid w:val="00821593"/>
    <w:rsid w:val="00823361"/>
    <w:rsid w:val="00823DFD"/>
    <w:rsid w:val="00825966"/>
    <w:rsid w:val="00831F9F"/>
    <w:rsid w:val="00833B2B"/>
    <w:rsid w:val="00837328"/>
    <w:rsid w:val="008405D3"/>
    <w:rsid w:val="00844033"/>
    <w:rsid w:val="008539BD"/>
    <w:rsid w:val="0086444F"/>
    <w:rsid w:val="00880201"/>
    <w:rsid w:val="00880B83"/>
    <w:rsid w:val="008811D8"/>
    <w:rsid w:val="0088458F"/>
    <w:rsid w:val="0089201D"/>
    <w:rsid w:val="00892EB5"/>
    <w:rsid w:val="008937B8"/>
    <w:rsid w:val="008962AF"/>
    <w:rsid w:val="008A4642"/>
    <w:rsid w:val="008A5083"/>
    <w:rsid w:val="008B2C83"/>
    <w:rsid w:val="008B4393"/>
    <w:rsid w:val="008B55FB"/>
    <w:rsid w:val="008B6879"/>
    <w:rsid w:val="008B6AE8"/>
    <w:rsid w:val="008B745D"/>
    <w:rsid w:val="008C154A"/>
    <w:rsid w:val="008C28DA"/>
    <w:rsid w:val="008C42CD"/>
    <w:rsid w:val="008C496D"/>
    <w:rsid w:val="008D0680"/>
    <w:rsid w:val="008D2461"/>
    <w:rsid w:val="008D456C"/>
    <w:rsid w:val="008D66B0"/>
    <w:rsid w:val="008E0063"/>
    <w:rsid w:val="008F0EAF"/>
    <w:rsid w:val="008F1673"/>
    <w:rsid w:val="008F2BEC"/>
    <w:rsid w:val="008F4A95"/>
    <w:rsid w:val="008F53B7"/>
    <w:rsid w:val="008F578F"/>
    <w:rsid w:val="008F7B45"/>
    <w:rsid w:val="009002D6"/>
    <w:rsid w:val="00905D91"/>
    <w:rsid w:val="00912000"/>
    <w:rsid w:val="009122A3"/>
    <w:rsid w:val="009125BD"/>
    <w:rsid w:val="00913F94"/>
    <w:rsid w:val="00921768"/>
    <w:rsid w:val="00921830"/>
    <w:rsid w:val="009243AC"/>
    <w:rsid w:val="0093251A"/>
    <w:rsid w:val="00933072"/>
    <w:rsid w:val="00935556"/>
    <w:rsid w:val="00937719"/>
    <w:rsid w:val="009426C5"/>
    <w:rsid w:val="009449A4"/>
    <w:rsid w:val="00946799"/>
    <w:rsid w:val="00953B01"/>
    <w:rsid w:val="009549D2"/>
    <w:rsid w:val="009577EB"/>
    <w:rsid w:val="0096017E"/>
    <w:rsid w:val="00964C59"/>
    <w:rsid w:val="009656B4"/>
    <w:rsid w:val="00970A30"/>
    <w:rsid w:val="009723C5"/>
    <w:rsid w:val="00972F89"/>
    <w:rsid w:val="00973D7D"/>
    <w:rsid w:val="00973F4C"/>
    <w:rsid w:val="0098008E"/>
    <w:rsid w:val="00981E92"/>
    <w:rsid w:val="0098257F"/>
    <w:rsid w:val="0098407A"/>
    <w:rsid w:val="009847A3"/>
    <w:rsid w:val="00985AA5"/>
    <w:rsid w:val="00987366"/>
    <w:rsid w:val="0099367A"/>
    <w:rsid w:val="0099723C"/>
    <w:rsid w:val="009A3BFF"/>
    <w:rsid w:val="009A3E50"/>
    <w:rsid w:val="009A41C9"/>
    <w:rsid w:val="009A5F68"/>
    <w:rsid w:val="009A7E11"/>
    <w:rsid w:val="009B0BEA"/>
    <w:rsid w:val="009B264E"/>
    <w:rsid w:val="009B464B"/>
    <w:rsid w:val="009B63F2"/>
    <w:rsid w:val="009C0663"/>
    <w:rsid w:val="009C08C4"/>
    <w:rsid w:val="009C2C13"/>
    <w:rsid w:val="009C6119"/>
    <w:rsid w:val="009D0A33"/>
    <w:rsid w:val="009D142A"/>
    <w:rsid w:val="009D4214"/>
    <w:rsid w:val="009D44B8"/>
    <w:rsid w:val="009D63AE"/>
    <w:rsid w:val="009E3225"/>
    <w:rsid w:val="009E34FB"/>
    <w:rsid w:val="009E4A1B"/>
    <w:rsid w:val="009E6255"/>
    <w:rsid w:val="009F1685"/>
    <w:rsid w:val="009F6AAE"/>
    <w:rsid w:val="009F745A"/>
    <w:rsid w:val="00A00F6B"/>
    <w:rsid w:val="00A02F86"/>
    <w:rsid w:val="00A03616"/>
    <w:rsid w:val="00A05CE3"/>
    <w:rsid w:val="00A07D14"/>
    <w:rsid w:val="00A11C04"/>
    <w:rsid w:val="00A15A17"/>
    <w:rsid w:val="00A16620"/>
    <w:rsid w:val="00A205E8"/>
    <w:rsid w:val="00A21F96"/>
    <w:rsid w:val="00A22F68"/>
    <w:rsid w:val="00A25C44"/>
    <w:rsid w:val="00A335CE"/>
    <w:rsid w:val="00A400FB"/>
    <w:rsid w:val="00A4568B"/>
    <w:rsid w:val="00A463D9"/>
    <w:rsid w:val="00A4765C"/>
    <w:rsid w:val="00A52A49"/>
    <w:rsid w:val="00A53B99"/>
    <w:rsid w:val="00A5669C"/>
    <w:rsid w:val="00A63439"/>
    <w:rsid w:val="00A64A3B"/>
    <w:rsid w:val="00A660B3"/>
    <w:rsid w:val="00A67707"/>
    <w:rsid w:val="00A7078E"/>
    <w:rsid w:val="00A70FE2"/>
    <w:rsid w:val="00A7254E"/>
    <w:rsid w:val="00A75CDF"/>
    <w:rsid w:val="00A826B6"/>
    <w:rsid w:val="00A84333"/>
    <w:rsid w:val="00A85448"/>
    <w:rsid w:val="00A89736"/>
    <w:rsid w:val="00A95E97"/>
    <w:rsid w:val="00A971BA"/>
    <w:rsid w:val="00A97CBB"/>
    <w:rsid w:val="00AA0279"/>
    <w:rsid w:val="00AA2967"/>
    <w:rsid w:val="00AA305A"/>
    <w:rsid w:val="00AA76CA"/>
    <w:rsid w:val="00AC13A7"/>
    <w:rsid w:val="00AC5624"/>
    <w:rsid w:val="00AC68CA"/>
    <w:rsid w:val="00AD221E"/>
    <w:rsid w:val="00AE248F"/>
    <w:rsid w:val="00AE276C"/>
    <w:rsid w:val="00AE2CCE"/>
    <w:rsid w:val="00AE47AA"/>
    <w:rsid w:val="00AE65D9"/>
    <w:rsid w:val="00AF04DF"/>
    <w:rsid w:val="00AF0852"/>
    <w:rsid w:val="00AF5428"/>
    <w:rsid w:val="00B00C72"/>
    <w:rsid w:val="00B06BE7"/>
    <w:rsid w:val="00B078B9"/>
    <w:rsid w:val="00B148C6"/>
    <w:rsid w:val="00B174FA"/>
    <w:rsid w:val="00B21C1C"/>
    <w:rsid w:val="00B2622D"/>
    <w:rsid w:val="00B27A1A"/>
    <w:rsid w:val="00B33BC2"/>
    <w:rsid w:val="00B33F24"/>
    <w:rsid w:val="00B40E13"/>
    <w:rsid w:val="00B46DF2"/>
    <w:rsid w:val="00B47D27"/>
    <w:rsid w:val="00B47EE7"/>
    <w:rsid w:val="00B50133"/>
    <w:rsid w:val="00B60861"/>
    <w:rsid w:val="00B67350"/>
    <w:rsid w:val="00B70869"/>
    <w:rsid w:val="00B70F24"/>
    <w:rsid w:val="00B71EB0"/>
    <w:rsid w:val="00B77255"/>
    <w:rsid w:val="00B8370D"/>
    <w:rsid w:val="00B9064A"/>
    <w:rsid w:val="00B912FD"/>
    <w:rsid w:val="00B91383"/>
    <w:rsid w:val="00B95309"/>
    <w:rsid w:val="00B96A9D"/>
    <w:rsid w:val="00B97CFF"/>
    <w:rsid w:val="00BA278A"/>
    <w:rsid w:val="00BA69D9"/>
    <w:rsid w:val="00BB2EAF"/>
    <w:rsid w:val="00BB63B1"/>
    <w:rsid w:val="00BB692E"/>
    <w:rsid w:val="00BC0AD9"/>
    <w:rsid w:val="00BC1D03"/>
    <w:rsid w:val="00BC4A76"/>
    <w:rsid w:val="00BC7A0B"/>
    <w:rsid w:val="00BC8DAC"/>
    <w:rsid w:val="00BCAB02"/>
    <w:rsid w:val="00BD188D"/>
    <w:rsid w:val="00BD2249"/>
    <w:rsid w:val="00BD3FDA"/>
    <w:rsid w:val="00BE2964"/>
    <w:rsid w:val="00BE356F"/>
    <w:rsid w:val="00BE4EC7"/>
    <w:rsid w:val="00BE72CF"/>
    <w:rsid w:val="00BF1E1E"/>
    <w:rsid w:val="00BF63D1"/>
    <w:rsid w:val="00BF7EAF"/>
    <w:rsid w:val="00C00596"/>
    <w:rsid w:val="00C00F8E"/>
    <w:rsid w:val="00C02482"/>
    <w:rsid w:val="00C03157"/>
    <w:rsid w:val="00C06C83"/>
    <w:rsid w:val="00C10A1D"/>
    <w:rsid w:val="00C14CB0"/>
    <w:rsid w:val="00C16EB2"/>
    <w:rsid w:val="00C20276"/>
    <w:rsid w:val="00C21E0D"/>
    <w:rsid w:val="00C21FCD"/>
    <w:rsid w:val="00C238AC"/>
    <w:rsid w:val="00C248F9"/>
    <w:rsid w:val="00C2797F"/>
    <w:rsid w:val="00C30EAE"/>
    <w:rsid w:val="00C340B7"/>
    <w:rsid w:val="00C364BD"/>
    <w:rsid w:val="00C46F93"/>
    <w:rsid w:val="00C472E5"/>
    <w:rsid w:val="00C4D4F6"/>
    <w:rsid w:val="00C50C0C"/>
    <w:rsid w:val="00C51DAF"/>
    <w:rsid w:val="00C51F77"/>
    <w:rsid w:val="00C57877"/>
    <w:rsid w:val="00C57917"/>
    <w:rsid w:val="00C61E58"/>
    <w:rsid w:val="00C75EC6"/>
    <w:rsid w:val="00C812D4"/>
    <w:rsid w:val="00C86E2A"/>
    <w:rsid w:val="00C91516"/>
    <w:rsid w:val="00C941CB"/>
    <w:rsid w:val="00C964FD"/>
    <w:rsid w:val="00C97783"/>
    <w:rsid w:val="00CA08FC"/>
    <w:rsid w:val="00CA2949"/>
    <w:rsid w:val="00CB1652"/>
    <w:rsid w:val="00CB256B"/>
    <w:rsid w:val="00CB38C3"/>
    <w:rsid w:val="00CC270B"/>
    <w:rsid w:val="00CC76F3"/>
    <w:rsid w:val="00CD79AE"/>
    <w:rsid w:val="00CE0219"/>
    <w:rsid w:val="00CE39FD"/>
    <w:rsid w:val="00CE55F9"/>
    <w:rsid w:val="00CF345B"/>
    <w:rsid w:val="00CF3AB8"/>
    <w:rsid w:val="00CF4281"/>
    <w:rsid w:val="00CF4AB3"/>
    <w:rsid w:val="00CF4B5C"/>
    <w:rsid w:val="00CF5276"/>
    <w:rsid w:val="00CF76C8"/>
    <w:rsid w:val="00D021A1"/>
    <w:rsid w:val="00D12FAA"/>
    <w:rsid w:val="00D14E72"/>
    <w:rsid w:val="00D15ACB"/>
    <w:rsid w:val="00D17AF4"/>
    <w:rsid w:val="00D20234"/>
    <w:rsid w:val="00D20C1F"/>
    <w:rsid w:val="00D304B5"/>
    <w:rsid w:val="00D34912"/>
    <w:rsid w:val="00D378A1"/>
    <w:rsid w:val="00D41664"/>
    <w:rsid w:val="00D421F5"/>
    <w:rsid w:val="00D4439C"/>
    <w:rsid w:val="00D456A3"/>
    <w:rsid w:val="00D502B3"/>
    <w:rsid w:val="00D511FF"/>
    <w:rsid w:val="00D53111"/>
    <w:rsid w:val="00D54B58"/>
    <w:rsid w:val="00D56CEF"/>
    <w:rsid w:val="00D5751B"/>
    <w:rsid w:val="00D57FCF"/>
    <w:rsid w:val="00D65CD4"/>
    <w:rsid w:val="00D67CEC"/>
    <w:rsid w:val="00D702FC"/>
    <w:rsid w:val="00D7110C"/>
    <w:rsid w:val="00D74A95"/>
    <w:rsid w:val="00D80ADA"/>
    <w:rsid w:val="00D81C3D"/>
    <w:rsid w:val="00D83BEB"/>
    <w:rsid w:val="00D87139"/>
    <w:rsid w:val="00D95C52"/>
    <w:rsid w:val="00D966BE"/>
    <w:rsid w:val="00DA5749"/>
    <w:rsid w:val="00DA5767"/>
    <w:rsid w:val="00DB2FE2"/>
    <w:rsid w:val="00DB37D5"/>
    <w:rsid w:val="00DB7314"/>
    <w:rsid w:val="00DC1A11"/>
    <w:rsid w:val="00DC3C5F"/>
    <w:rsid w:val="00DC6C49"/>
    <w:rsid w:val="00DC7219"/>
    <w:rsid w:val="00DD0256"/>
    <w:rsid w:val="00DD02A9"/>
    <w:rsid w:val="00DD0400"/>
    <w:rsid w:val="00DD1018"/>
    <w:rsid w:val="00DD1AE4"/>
    <w:rsid w:val="00DD306C"/>
    <w:rsid w:val="00DD48EF"/>
    <w:rsid w:val="00DD5E3D"/>
    <w:rsid w:val="00DD5EE8"/>
    <w:rsid w:val="00DD646A"/>
    <w:rsid w:val="00DD7344"/>
    <w:rsid w:val="00DE0AAC"/>
    <w:rsid w:val="00DE1176"/>
    <w:rsid w:val="00DE2999"/>
    <w:rsid w:val="00DE4626"/>
    <w:rsid w:val="00DE5FEE"/>
    <w:rsid w:val="00DE63E3"/>
    <w:rsid w:val="00DF17B2"/>
    <w:rsid w:val="00DF29B0"/>
    <w:rsid w:val="00DF513C"/>
    <w:rsid w:val="00DF5B8B"/>
    <w:rsid w:val="00E059A9"/>
    <w:rsid w:val="00E12232"/>
    <w:rsid w:val="00E12480"/>
    <w:rsid w:val="00E132F5"/>
    <w:rsid w:val="00E14CC3"/>
    <w:rsid w:val="00E2270F"/>
    <w:rsid w:val="00E23086"/>
    <w:rsid w:val="00E25F93"/>
    <w:rsid w:val="00E266F2"/>
    <w:rsid w:val="00E26B3D"/>
    <w:rsid w:val="00E2702D"/>
    <w:rsid w:val="00E2798E"/>
    <w:rsid w:val="00E344B5"/>
    <w:rsid w:val="00E369CC"/>
    <w:rsid w:val="00E37863"/>
    <w:rsid w:val="00E37A5E"/>
    <w:rsid w:val="00E452A5"/>
    <w:rsid w:val="00E54820"/>
    <w:rsid w:val="00E54D87"/>
    <w:rsid w:val="00E56E87"/>
    <w:rsid w:val="00E60941"/>
    <w:rsid w:val="00E64E23"/>
    <w:rsid w:val="00E65C3C"/>
    <w:rsid w:val="00E670D3"/>
    <w:rsid w:val="00E72C53"/>
    <w:rsid w:val="00E72D8D"/>
    <w:rsid w:val="00E7359F"/>
    <w:rsid w:val="00E76E93"/>
    <w:rsid w:val="00E868FC"/>
    <w:rsid w:val="00E8AAB1"/>
    <w:rsid w:val="00E90503"/>
    <w:rsid w:val="00E90911"/>
    <w:rsid w:val="00E948C5"/>
    <w:rsid w:val="00EA1C5D"/>
    <w:rsid w:val="00EA1F86"/>
    <w:rsid w:val="00EA3233"/>
    <w:rsid w:val="00EA5476"/>
    <w:rsid w:val="00EB1AAD"/>
    <w:rsid w:val="00EB7D7E"/>
    <w:rsid w:val="00EC23E9"/>
    <w:rsid w:val="00EC5F7B"/>
    <w:rsid w:val="00EC7185"/>
    <w:rsid w:val="00EC74A4"/>
    <w:rsid w:val="00ED0F79"/>
    <w:rsid w:val="00ED3640"/>
    <w:rsid w:val="00ED6333"/>
    <w:rsid w:val="00EE2546"/>
    <w:rsid w:val="00EE2599"/>
    <w:rsid w:val="00EE3D0D"/>
    <w:rsid w:val="00EE4D52"/>
    <w:rsid w:val="00EF0CB9"/>
    <w:rsid w:val="00EF0D62"/>
    <w:rsid w:val="00EF5D9A"/>
    <w:rsid w:val="00EF6024"/>
    <w:rsid w:val="00EF7E07"/>
    <w:rsid w:val="00F01F8A"/>
    <w:rsid w:val="00F02000"/>
    <w:rsid w:val="00F02444"/>
    <w:rsid w:val="00F026D9"/>
    <w:rsid w:val="00F03318"/>
    <w:rsid w:val="00F05CEB"/>
    <w:rsid w:val="00F11AF2"/>
    <w:rsid w:val="00F2188F"/>
    <w:rsid w:val="00F234E0"/>
    <w:rsid w:val="00F24CA9"/>
    <w:rsid w:val="00F31E7E"/>
    <w:rsid w:val="00F33684"/>
    <w:rsid w:val="00F3468E"/>
    <w:rsid w:val="00F346EC"/>
    <w:rsid w:val="00F362AB"/>
    <w:rsid w:val="00F3720D"/>
    <w:rsid w:val="00F40771"/>
    <w:rsid w:val="00F45EB2"/>
    <w:rsid w:val="00F4726E"/>
    <w:rsid w:val="00F50928"/>
    <w:rsid w:val="00F50D79"/>
    <w:rsid w:val="00F525F3"/>
    <w:rsid w:val="00F52A12"/>
    <w:rsid w:val="00F52CE4"/>
    <w:rsid w:val="00F55266"/>
    <w:rsid w:val="00F5551E"/>
    <w:rsid w:val="00F562E4"/>
    <w:rsid w:val="00F6216E"/>
    <w:rsid w:val="00F625A7"/>
    <w:rsid w:val="00F6711F"/>
    <w:rsid w:val="00F676A0"/>
    <w:rsid w:val="00F70163"/>
    <w:rsid w:val="00F83DE7"/>
    <w:rsid w:val="00F852B4"/>
    <w:rsid w:val="00F85FD6"/>
    <w:rsid w:val="00F93B08"/>
    <w:rsid w:val="00F9630E"/>
    <w:rsid w:val="00FA2BBF"/>
    <w:rsid w:val="00FA6C34"/>
    <w:rsid w:val="00FC58C0"/>
    <w:rsid w:val="00FC7B3D"/>
    <w:rsid w:val="00FD11BD"/>
    <w:rsid w:val="00FD1604"/>
    <w:rsid w:val="00FD37F1"/>
    <w:rsid w:val="00FE5A89"/>
    <w:rsid w:val="00FE5D39"/>
    <w:rsid w:val="00FF00A0"/>
    <w:rsid w:val="00FF0C57"/>
    <w:rsid w:val="00FF2DA4"/>
    <w:rsid w:val="00FF6432"/>
    <w:rsid w:val="00FF66B2"/>
    <w:rsid w:val="00FF761D"/>
    <w:rsid w:val="00FF79A6"/>
    <w:rsid w:val="011B7D2E"/>
    <w:rsid w:val="011CAF78"/>
    <w:rsid w:val="01274560"/>
    <w:rsid w:val="012CE0B0"/>
    <w:rsid w:val="012F0E9A"/>
    <w:rsid w:val="01314B65"/>
    <w:rsid w:val="013B80DF"/>
    <w:rsid w:val="014618E6"/>
    <w:rsid w:val="01613F64"/>
    <w:rsid w:val="01625B48"/>
    <w:rsid w:val="0165F485"/>
    <w:rsid w:val="0180ADEC"/>
    <w:rsid w:val="0182F55E"/>
    <w:rsid w:val="01B9F5DB"/>
    <w:rsid w:val="01BE8BB0"/>
    <w:rsid w:val="01E4CDE7"/>
    <w:rsid w:val="01F00271"/>
    <w:rsid w:val="01FF695B"/>
    <w:rsid w:val="02109190"/>
    <w:rsid w:val="0211DA6F"/>
    <w:rsid w:val="021C72D0"/>
    <w:rsid w:val="02877897"/>
    <w:rsid w:val="029E5CE1"/>
    <w:rsid w:val="02A67A9A"/>
    <w:rsid w:val="02B2911B"/>
    <w:rsid w:val="02CBE952"/>
    <w:rsid w:val="02DA62E6"/>
    <w:rsid w:val="02E062BE"/>
    <w:rsid w:val="02EBC19F"/>
    <w:rsid w:val="02FB158E"/>
    <w:rsid w:val="0335E055"/>
    <w:rsid w:val="03398695"/>
    <w:rsid w:val="033CC757"/>
    <w:rsid w:val="038B1FC8"/>
    <w:rsid w:val="03977867"/>
    <w:rsid w:val="03B1E293"/>
    <w:rsid w:val="03D9CEFD"/>
    <w:rsid w:val="03DB0851"/>
    <w:rsid w:val="03DFA584"/>
    <w:rsid w:val="03EB94AD"/>
    <w:rsid w:val="044015C9"/>
    <w:rsid w:val="04645C77"/>
    <w:rsid w:val="046A355B"/>
    <w:rsid w:val="046E6F66"/>
    <w:rsid w:val="04879200"/>
    <w:rsid w:val="04A16DC3"/>
    <w:rsid w:val="04B20A3A"/>
    <w:rsid w:val="04C55494"/>
    <w:rsid w:val="04DA519A"/>
    <w:rsid w:val="04F62C72"/>
    <w:rsid w:val="04FF4485"/>
    <w:rsid w:val="05037843"/>
    <w:rsid w:val="05110713"/>
    <w:rsid w:val="0516C2E1"/>
    <w:rsid w:val="05198D29"/>
    <w:rsid w:val="054249BE"/>
    <w:rsid w:val="055CB8DF"/>
    <w:rsid w:val="0571135E"/>
    <w:rsid w:val="0587650E"/>
    <w:rsid w:val="058992D4"/>
    <w:rsid w:val="0596E094"/>
    <w:rsid w:val="05A4D013"/>
    <w:rsid w:val="05C8D125"/>
    <w:rsid w:val="05E6DBB0"/>
    <w:rsid w:val="05E9C702"/>
    <w:rsid w:val="05FE843B"/>
    <w:rsid w:val="062191ED"/>
    <w:rsid w:val="0633D9FE"/>
    <w:rsid w:val="063CC340"/>
    <w:rsid w:val="064D2C1B"/>
    <w:rsid w:val="06637628"/>
    <w:rsid w:val="067621FB"/>
    <w:rsid w:val="068C32BE"/>
    <w:rsid w:val="069355FB"/>
    <w:rsid w:val="069EE945"/>
    <w:rsid w:val="06B6BC5C"/>
    <w:rsid w:val="06C171DA"/>
    <w:rsid w:val="06ED3918"/>
    <w:rsid w:val="06F258FF"/>
    <w:rsid w:val="07003E07"/>
    <w:rsid w:val="0707E0F9"/>
    <w:rsid w:val="071CE73B"/>
    <w:rsid w:val="072BB385"/>
    <w:rsid w:val="072E0528"/>
    <w:rsid w:val="0760A2E0"/>
    <w:rsid w:val="0782FC4D"/>
    <w:rsid w:val="07B53357"/>
    <w:rsid w:val="07BBD046"/>
    <w:rsid w:val="07DDD49A"/>
    <w:rsid w:val="07EE8C7B"/>
    <w:rsid w:val="0803D4CC"/>
    <w:rsid w:val="081308FF"/>
    <w:rsid w:val="08132A7E"/>
    <w:rsid w:val="0813FDE9"/>
    <w:rsid w:val="083792C9"/>
    <w:rsid w:val="084A1EA7"/>
    <w:rsid w:val="085A769C"/>
    <w:rsid w:val="0869EF6F"/>
    <w:rsid w:val="0880E35F"/>
    <w:rsid w:val="08832A9F"/>
    <w:rsid w:val="08935AD1"/>
    <w:rsid w:val="089D114D"/>
    <w:rsid w:val="08A786C8"/>
    <w:rsid w:val="08D3EB3A"/>
    <w:rsid w:val="0901294C"/>
    <w:rsid w:val="09035D4F"/>
    <w:rsid w:val="0938FC8A"/>
    <w:rsid w:val="0957C38A"/>
    <w:rsid w:val="09589F68"/>
    <w:rsid w:val="09A4F986"/>
    <w:rsid w:val="09AFFD7C"/>
    <w:rsid w:val="09D2B5A8"/>
    <w:rsid w:val="09D30EFF"/>
    <w:rsid w:val="09E8F2CC"/>
    <w:rsid w:val="0A139F03"/>
    <w:rsid w:val="0A21FDB3"/>
    <w:rsid w:val="0A2F2B32"/>
    <w:rsid w:val="0A3D1F04"/>
    <w:rsid w:val="0A418707"/>
    <w:rsid w:val="0A82B09C"/>
    <w:rsid w:val="0A8AFF4D"/>
    <w:rsid w:val="0A8CA742"/>
    <w:rsid w:val="0A90AB0C"/>
    <w:rsid w:val="0A9933B1"/>
    <w:rsid w:val="0AABE88B"/>
    <w:rsid w:val="0AB4EB4B"/>
    <w:rsid w:val="0ABF1A4E"/>
    <w:rsid w:val="0AC5309C"/>
    <w:rsid w:val="0AD94899"/>
    <w:rsid w:val="0AF2232D"/>
    <w:rsid w:val="0B01C611"/>
    <w:rsid w:val="0B27A4B2"/>
    <w:rsid w:val="0B332CC7"/>
    <w:rsid w:val="0B63E4CD"/>
    <w:rsid w:val="0B65040D"/>
    <w:rsid w:val="0B939C83"/>
    <w:rsid w:val="0BA69195"/>
    <w:rsid w:val="0BB77C25"/>
    <w:rsid w:val="0BDA5DCA"/>
    <w:rsid w:val="0BDCA30F"/>
    <w:rsid w:val="0BE9039B"/>
    <w:rsid w:val="0BF67C64"/>
    <w:rsid w:val="0C07879D"/>
    <w:rsid w:val="0C0B199E"/>
    <w:rsid w:val="0C2B0EE5"/>
    <w:rsid w:val="0C388F57"/>
    <w:rsid w:val="0C3C8012"/>
    <w:rsid w:val="0C4788D2"/>
    <w:rsid w:val="0C7A4575"/>
    <w:rsid w:val="0C8F8725"/>
    <w:rsid w:val="0C9B44D1"/>
    <w:rsid w:val="0CA443A6"/>
    <w:rsid w:val="0CAFA01D"/>
    <w:rsid w:val="0CB7DC5D"/>
    <w:rsid w:val="0CD417D5"/>
    <w:rsid w:val="0CFACA4C"/>
    <w:rsid w:val="0CFD03A3"/>
    <w:rsid w:val="0D017B96"/>
    <w:rsid w:val="0D25C244"/>
    <w:rsid w:val="0D2784B6"/>
    <w:rsid w:val="0D37690E"/>
    <w:rsid w:val="0D4256BC"/>
    <w:rsid w:val="0D5C7A9C"/>
    <w:rsid w:val="0D737007"/>
    <w:rsid w:val="0D8C7AC3"/>
    <w:rsid w:val="0D8CC052"/>
    <w:rsid w:val="0DAA2156"/>
    <w:rsid w:val="0DD9002F"/>
    <w:rsid w:val="0DDE740C"/>
    <w:rsid w:val="0DE943FA"/>
    <w:rsid w:val="0DEFE657"/>
    <w:rsid w:val="0DF23B5B"/>
    <w:rsid w:val="0DF27C2C"/>
    <w:rsid w:val="0E34F28E"/>
    <w:rsid w:val="0E3E2365"/>
    <w:rsid w:val="0E4CA4B0"/>
    <w:rsid w:val="0E544A28"/>
    <w:rsid w:val="0E5E6157"/>
    <w:rsid w:val="0EA7411A"/>
    <w:rsid w:val="0EA9FB2A"/>
    <w:rsid w:val="0EBED4A0"/>
    <w:rsid w:val="0ECD5022"/>
    <w:rsid w:val="0EE05AA9"/>
    <w:rsid w:val="0EE38D8E"/>
    <w:rsid w:val="0EE9368F"/>
    <w:rsid w:val="0EECB0C3"/>
    <w:rsid w:val="0EECF98F"/>
    <w:rsid w:val="0F07CF74"/>
    <w:rsid w:val="0F15BFAA"/>
    <w:rsid w:val="0F2EA923"/>
    <w:rsid w:val="0F4F4266"/>
    <w:rsid w:val="0F5565AB"/>
    <w:rsid w:val="0F63B6F0"/>
    <w:rsid w:val="0F64BDFC"/>
    <w:rsid w:val="0F8C3E24"/>
    <w:rsid w:val="0F9A42E3"/>
    <w:rsid w:val="0FA2D778"/>
    <w:rsid w:val="0FAE9702"/>
    <w:rsid w:val="0FBFA6A5"/>
    <w:rsid w:val="0FDBEB63"/>
    <w:rsid w:val="0FE1D8F8"/>
    <w:rsid w:val="102675A3"/>
    <w:rsid w:val="10327D38"/>
    <w:rsid w:val="103A9564"/>
    <w:rsid w:val="10403F95"/>
    <w:rsid w:val="10662177"/>
    <w:rsid w:val="10748780"/>
    <w:rsid w:val="1076BE21"/>
    <w:rsid w:val="1083DF33"/>
    <w:rsid w:val="108506F0"/>
    <w:rsid w:val="109028AC"/>
    <w:rsid w:val="1095C6DC"/>
    <w:rsid w:val="10982826"/>
    <w:rsid w:val="10A4DF3D"/>
    <w:rsid w:val="10A99006"/>
    <w:rsid w:val="10BFA9E4"/>
    <w:rsid w:val="10C4DABC"/>
    <w:rsid w:val="10D40AE1"/>
    <w:rsid w:val="10DF7B3B"/>
    <w:rsid w:val="10FC0B9C"/>
    <w:rsid w:val="111E8451"/>
    <w:rsid w:val="111F0B88"/>
    <w:rsid w:val="112368BC"/>
    <w:rsid w:val="114AF179"/>
    <w:rsid w:val="1154DA31"/>
    <w:rsid w:val="115745BC"/>
    <w:rsid w:val="1175A0FE"/>
    <w:rsid w:val="117DD5ED"/>
    <w:rsid w:val="11857CC6"/>
    <w:rsid w:val="11945851"/>
    <w:rsid w:val="119699D5"/>
    <w:rsid w:val="11A1C008"/>
    <w:rsid w:val="11AEB4D7"/>
    <w:rsid w:val="11C2E781"/>
    <w:rsid w:val="11CF959E"/>
    <w:rsid w:val="11D9451C"/>
    <w:rsid w:val="11DC3979"/>
    <w:rsid w:val="11F394F0"/>
    <w:rsid w:val="11FA6257"/>
    <w:rsid w:val="121FAF94"/>
    <w:rsid w:val="1222DABB"/>
    <w:rsid w:val="122DA44D"/>
    <w:rsid w:val="124ABF9A"/>
    <w:rsid w:val="1254F82E"/>
    <w:rsid w:val="128767CC"/>
    <w:rsid w:val="12894010"/>
    <w:rsid w:val="12D0CF08"/>
    <w:rsid w:val="12DCAB40"/>
    <w:rsid w:val="13129DCE"/>
    <w:rsid w:val="13216740"/>
    <w:rsid w:val="132609C0"/>
    <w:rsid w:val="1344B85D"/>
    <w:rsid w:val="1356A277"/>
    <w:rsid w:val="136C5C1C"/>
    <w:rsid w:val="13892B20"/>
    <w:rsid w:val="139F1635"/>
    <w:rsid w:val="139F9D39"/>
    <w:rsid w:val="13AAE97C"/>
    <w:rsid w:val="13BB10DE"/>
    <w:rsid w:val="13C2288B"/>
    <w:rsid w:val="13CB40A9"/>
    <w:rsid w:val="13CB8267"/>
    <w:rsid w:val="13CD679E"/>
    <w:rsid w:val="13CE6D57"/>
    <w:rsid w:val="13D3819C"/>
    <w:rsid w:val="13E29D0B"/>
    <w:rsid w:val="13E4D80D"/>
    <w:rsid w:val="1404C02B"/>
    <w:rsid w:val="1405D69B"/>
    <w:rsid w:val="140BCFB0"/>
    <w:rsid w:val="141B8199"/>
    <w:rsid w:val="142EC2A1"/>
    <w:rsid w:val="143ADFFF"/>
    <w:rsid w:val="144AA38A"/>
    <w:rsid w:val="14527252"/>
    <w:rsid w:val="14553A99"/>
    <w:rsid w:val="145806E3"/>
    <w:rsid w:val="1462E67B"/>
    <w:rsid w:val="14744A68"/>
    <w:rsid w:val="149ED999"/>
    <w:rsid w:val="14A83E1D"/>
    <w:rsid w:val="14CE7278"/>
    <w:rsid w:val="14D12936"/>
    <w:rsid w:val="14D6488A"/>
    <w:rsid w:val="155220CF"/>
    <w:rsid w:val="156256D0"/>
    <w:rsid w:val="156937FF"/>
    <w:rsid w:val="157213F6"/>
    <w:rsid w:val="15777732"/>
    <w:rsid w:val="157956C2"/>
    <w:rsid w:val="1588F5B3"/>
    <w:rsid w:val="15A90D0E"/>
    <w:rsid w:val="15BDB54B"/>
    <w:rsid w:val="15CBCE77"/>
    <w:rsid w:val="15E9E15C"/>
    <w:rsid w:val="15F3BF9E"/>
    <w:rsid w:val="15FD4D40"/>
    <w:rsid w:val="1626DF81"/>
    <w:rsid w:val="163BA3D7"/>
    <w:rsid w:val="163C15E1"/>
    <w:rsid w:val="164B0D47"/>
    <w:rsid w:val="166B2FD1"/>
    <w:rsid w:val="166E0217"/>
    <w:rsid w:val="16886D76"/>
    <w:rsid w:val="169A0FE0"/>
    <w:rsid w:val="16D9CA2C"/>
    <w:rsid w:val="16DD0336"/>
    <w:rsid w:val="16E2D78F"/>
    <w:rsid w:val="16F44874"/>
    <w:rsid w:val="16F485DD"/>
    <w:rsid w:val="16FF670C"/>
    <w:rsid w:val="170009F7"/>
    <w:rsid w:val="17062E65"/>
    <w:rsid w:val="170CA00D"/>
    <w:rsid w:val="171420C1"/>
    <w:rsid w:val="17395939"/>
    <w:rsid w:val="1741BCA0"/>
    <w:rsid w:val="174B3F5D"/>
    <w:rsid w:val="17896601"/>
    <w:rsid w:val="178D4B86"/>
    <w:rsid w:val="179538D4"/>
    <w:rsid w:val="17993C73"/>
    <w:rsid w:val="1799901E"/>
    <w:rsid w:val="179A4631"/>
    <w:rsid w:val="179B2AE4"/>
    <w:rsid w:val="179F14D5"/>
    <w:rsid w:val="17AE7466"/>
    <w:rsid w:val="17C327C9"/>
    <w:rsid w:val="17D87082"/>
    <w:rsid w:val="17DCE5A0"/>
    <w:rsid w:val="1806133A"/>
    <w:rsid w:val="1806509A"/>
    <w:rsid w:val="1814A84A"/>
    <w:rsid w:val="18202EA3"/>
    <w:rsid w:val="1821A03F"/>
    <w:rsid w:val="1829D7BE"/>
    <w:rsid w:val="1853C7A7"/>
    <w:rsid w:val="1858302A"/>
    <w:rsid w:val="18765297"/>
    <w:rsid w:val="187D5545"/>
    <w:rsid w:val="18873CEF"/>
    <w:rsid w:val="1897300E"/>
    <w:rsid w:val="18AC9561"/>
    <w:rsid w:val="18C1E2FA"/>
    <w:rsid w:val="18C477F5"/>
    <w:rsid w:val="18C9197F"/>
    <w:rsid w:val="18D4CAE5"/>
    <w:rsid w:val="18EC1313"/>
    <w:rsid w:val="1917764D"/>
    <w:rsid w:val="191CA147"/>
    <w:rsid w:val="192B7806"/>
    <w:rsid w:val="1930B92B"/>
    <w:rsid w:val="194FC5E7"/>
    <w:rsid w:val="19524317"/>
    <w:rsid w:val="1952B6C1"/>
    <w:rsid w:val="196BBCDC"/>
    <w:rsid w:val="1974A81D"/>
    <w:rsid w:val="19D05CA6"/>
    <w:rsid w:val="19D4E9EA"/>
    <w:rsid w:val="1A07063B"/>
    <w:rsid w:val="1A0E0022"/>
    <w:rsid w:val="1A270855"/>
    <w:rsid w:val="1A3CA922"/>
    <w:rsid w:val="1A53D572"/>
    <w:rsid w:val="1A53F893"/>
    <w:rsid w:val="1A5D7AC1"/>
    <w:rsid w:val="1A71DAB3"/>
    <w:rsid w:val="1A899A75"/>
    <w:rsid w:val="1A902A3D"/>
    <w:rsid w:val="1A91574B"/>
    <w:rsid w:val="1A9D2E46"/>
    <w:rsid w:val="1AE070C4"/>
    <w:rsid w:val="1AE9811E"/>
    <w:rsid w:val="1B0FF616"/>
    <w:rsid w:val="1B2AE4E1"/>
    <w:rsid w:val="1B31F94A"/>
    <w:rsid w:val="1B45B7A8"/>
    <w:rsid w:val="1B577FFE"/>
    <w:rsid w:val="1B66FF05"/>
    <w:rsid w:val="1B9043F1"/>
    <w:rsid w:val="1BAEC0CE"/>
    <w:rsid w:val="1BFB8BB3"/>
    <w:rsid w:val="1C125A02"/>
    <w:rsid w:val="1C184E92"/>
    <w:rsid w:val="1C192146"/>
    <w:rsid w:val="1C1C05DF"/>
    <w:rsid w:val="1C1C6286"/>
    <w:rsid w:val="1C31A0F7"/>
    <w:rsid w:val="1C348AC8"/>
    <w:rsid w:val="1C3A6548"/>
    <w:rsid w:val="1C3CA2CA"/>
    <w:rsid w:val="1C47F145"/>
    <w:rsid w:val="1C4E587F"/>
    <w:rsid w:val="1C50A819"/>
    <w:rsid w:val="1C649729"/>
    <w:rsid w:val="1CA472EC"/>
    <w:rsid w:val="1CB1689B"/>
    <w:rsid w:val="1CB72C9A"/>
    <w:rsid w:val="1CC04DF9"/>
    <w:rsid w:val="1CD434AD"/>
    <w:rsid w:val="1CD4B962"/>
    <w:rsid w:val="1CDA7EEF"/>
    <w:rsid w:val="1CE41F19"/>
    <w:rsid w:val="1CE456B6"/>
    <w:rsid w:val="1CF2E5FC"/>
    <w:rsid w:val="1D0137C8"/>
    <w:rsid w:val="1D2A4E2E"/>
    <w:rsid w:val="1D32A752"/>
    <w:rsid w:val="1D48D9AA"/>
    <w:rsid w:val="1D4AB992"/>
    <w:rsid w:val="1D4B5B78"/>
    <w:rsid w:val="1D4EEE35"/>
    <w:rsid w:val="1D6B777E"/>
    <w:rsid w:val="1D779D16"/>
    <w:rsid w:val="1D7BE191"/>
    <w:rsid w:val="1D8B4FCB"/>
    <w:rsid w:val="1D8C0331"/>
    <w:rsid w:val="1D8D6D45"/>
    <w:rsid w:val="1D9BF32A"/>
    <w:rsid w:val="1DB71E5D"/>
    <w:rsid w:val="1DC1C31A"/>
    <w:rsid w:val="1DCBF2B7"/>
    <w:rsid w:val="1DCEAC23"/>
    <w:rsid w:val="1E10D2DB"/>
    <w:rsid w:val="1E224866"/>
    <w:rsid w:val="1E2B0273"/>
    <w:rsid w:val="1E2DDB3E"/>
    <w:rsid w:val="1E43B97F"/>
    <w:rsid w:val="1E47039B"/>
    <w:rsid w:val="1E51419C"/>
    <w:rsid w:val="1E7554BE"/>
    <w:rsid w:val="1E7B905C"/>
    <w:rsid w:val="1E99700F"/>
    <w:rsid w:val="1E9CDCB8"/>
    <w:rsid w:val="1EB91F6A"/>
    <w:rsid w:val="1EC44377"/>
    <w:rsid w:val="1EDDDD1C"/>
    <w:rsid w:val="1EEB2ED5"/>
    <w:rsid w:val="1F038B75"/>
    <w:rsid w:val="1F09C925"/>
    <w:rsid w:val="1F17410F"/>
    <w:rsid w:val="1F2EC0F0"/>
    <w:rsid w:val="1F369ECA"/>
    <w:rsid w:val="1F397ED2"/>
    <w:rsid w:val="1F3A03A0"/>
    <w:rsid w:val="1F42BA74"/>
    <w:rsid w:val="1F61C99F"/>
    <w:rsid w:val="1F6A7BDB"/>
    <w:rsid w:val="1F787588"/>
    <w:rsid w:val="1F936AAC"/>
    <w:rsid w:val="1FBEB2D0"/>
    <w:rsid w:val="1FD89CCE"/>
    <w:rsid w:val="1FE9017A"/>
    <w:rsid w:val="1FFFFEC8"/>
    <w:rsid w:val="2000AF9E"/>
    <w:rsid w:val="201BF1AA"/>
    <w:rsid w:val="203D6DD3"/>
    <w:rsid w:val="203DC80C"/>
    <w:rsid w:val="2041E2DC"/>
    <w:rsid w:val="20430D7A"/>
    <w:rsid w:val="2052EB22"/>
    <w:rsid w:val="2058B8D0"/>
    <w:rsid w:val="208E7C7D"/>
    <w:rsid w:val="2095C6C3"/>
    <w:rsid w:val="209E0411"/>
    <w:rsid w:val="20A246E0"/>
    <w:rsid w:val="20B38253"/>
    <w:rsid w:val="20E82905"/>
    <w:rsid w:val="2113DA84"/>
    <w:rsid w:val="2127FDDD"/>
    <w:rsid w:val="2128ABC8"/>
    <w:rsid w:val="2140FC06"/>
    <w:rsid w:val="217B3289"/>
    <w:rsid w:val="2184D9BE"/>
    <w:rsid w:val="21B4EDED"/>
    <w:rsid w:val="21C2D85E"/>
    <w:rsid w:val="21D3835A"/>
    <w:rsid w:val="220C1E17"/>
    <w:rsid w:val="220F6D5C"/>
    <w:rsid w:val="223AB333"/>
    <w:rsid w:val="22544E20"/>
    <w:rsid w:val="2256D368"/>
    <w:rsid w:val="228A8F80"/>
    <w:rsid w:val="22918217"/>
    <w:rsid w:val="22A9A6CC"/>
    <w:rsid w:val="22B9C9B0"/>
    <w:rsid w:val="22BF4644"/>
    <w:rsid w:val="22D25A4C"/>
    <w:rsid w:val="22E1AAE1"/>
    <w:rsid w:val="230AD52A"/>
    <w:rsid w:val="230D6BC9"/>
    <w:rsid w:val="230EDE08"/>
    <w:rsid w:val="231E8AE6"/>
    <w:rsid w:val="232281A2"/>
    <w:rsid w:val="232F802E"/>
    <w:rsid w:val="23370812"/>
    <w:rsid w:val="236AA824"/>
    <w:rsid w:val="237D2DF1"/>
    <w:rsid w:val="238273FE"/>
    <w:rsid w:val="2387F04D"/>
    <w:rsid w:val="239CAF42"/>
    <w:rsid w:val="23B0949D"/>
    <w:rsid w:val="23F077A9"/>
    <w:rsid w:val="23F8AA67"/>
    <w:rsid w:val="240EA3B3"/>
    <w:rsid w:val="24349AE8"/>
    <w:rsid w:val="24424B79"/>
    <w:rsid w:val="24436FF4"/>
    <w:rsid w:val="246A564E"/>
    <w:rsid w:val="2470269B"/>
    <w:rsid w:val="2478A3A5"/>
    <w:rsid w:val="24AC1E11"/>
    <w:rsid w:val="24C65986"/>
    <w:rsid w:val="24CD3E5F"/>
    <w:rsid w:val="24DAD83B"/>
    <w:rsid w:val="2539CDC6"/>
    <w:rsid w:val="25434C6D"/>
    <w:rsid w:val="2546607B"/>
    <w:rsid w:val="2548C543"/>
    <w:rsid w:val="25649F13"/>
    <w:rsid w:val="25863B81"/>
    <w:rsid w:val="258D0857"/>
    <w:rsid w:val="25999376"/>
    <w:rsid w:val="25B37A9B"/>
    <w:rsid w:val="25B854EC"/>
    <w:rsid w:val="25B95F21"/>
    <w:rsid w:val="25FB5438"/>
    <w:rsid w:val="26050690"/>
    <w:rsid w:val="260652C9"/>
    <w:rsid w:val="261689F8"/>
    <w:rsid w:val="261D7D94"/>
    <w:rsid w:val="262CF801"/>
    <w:rsid w:val="2638ED23"/>
    <w:rsid w:val="2661CDEC"/>
    <w:rsid w:val="266246D5"/>
    <w:rsid w:val="266EC121"/>
    <w:rsid w:val="26781F50"/>
    <w:rsid w:val="267F865A"/>
    <w:rsid w:val="269B0EDE"/>
    <w:rsid w:val="26A23A9A"/>
    <w:rsid w:val="26BECFD5"/>
    <w:rsid w:val="26BF67C1"/>
    <w:rsid w:val="26D5A877"/>
    <w:rsid w:val="26F7FF3A"/>
    <w:rsid w:val="26FB1BC7"/>
    <w:rsid w:val="26FC8BD8"/>
    <w:rsid w:val="2700A4EB"/>
    <w:rsid w:val="2708867E"/>
    <w:rsid w:val="27161327"/>
    <w:rsid w:val="275F10CF"/>
    <w:rsid w:val="276238F6"/>
    <w:rsid w:val="2763EA9B"/>
    <w:rsid w:val="27922BD0"/>
    <w:rsid w:val="279D6E90"/>
    <w:rsid w:val="27B84B90"/>
    <w:rsid w:val="27BF2562"/>
    <w:rsid w:val="27C70D8A"/>
    <w:rsid w:val="27C965F8"/>
    <w:rsid w:val="27D1EE20"/>
    <w:rsid w:val="27DA5762"/>
    <w:rsid w:val="27E24F2B"/>
    <w:rsid w:val="27F48BAB"/>
    <w:rsid w:val="28370EAD"/>
    <w:rsid w:val="2840B178"/>
    <w:rsid w:val="2851F204"/>
    <w:rsid w:val="285A37E9"/>
    <w:rsid w:val="28624DEF"/>
    <w:rsid w:val="28856FFB"/>
    <w:rsid w:val="28881769"/>
    <w:rsid w:val="2889DC01"/>
    <w:rsid w:val="288CDF2F"/>
    <w:rsid w:val="28AE2A25"/>
    <w:rsid w:val="28B16233"/>
    <w:rsid w:val="28B9DCB1"/>
    <w:rsid w:val="28BC8866"/>
    <w:rsid w:val="28C07BE3"/>
    <w:rsid w:val="28CE0272"/>
    <w:rsid w:val="28E10490"/>
    <w:rsid w:val="28F624C8"/>
    <w:rsid w:val="28F6E61A"/>
    <w:rsid w:val="28FA651B"/>
    <w:rsid w:val="28FBFDD5"/>
    <w:rsid w:val="2901A8D1"/>
    <w:rsid w:val="291C5BB8"/>
    <w:rsid w:val="2935BBF7"/>
    <w:rsid w:val="2939139D"/>
    <w:rsid w:val="293BDD09"/>
    <w:rsid w:val="2941C7EF"/>
    <w:rsid w:val="2943A8BA"/>
    <w:rsid w:val="298230D3"/>
    <w:rsid w:val="299BF279"/>
    <w:rsid w:val="29ADD17A"/>
    <w:rsid w:val="29B0110B"/>
    <w:rsid w:val="29BF0357"/>
    <w:rsid w:val="29D2D737"/>
    <w:rsid w:val="2A209371"/>
    <w:rsid w:val="2A28B2CD"/>
    <w:rsid w:val="2A49FA86"/>
    <w:rsid w:val="2A4D439D"/>
    <w:rsid w:val="2A8F0B4B"/>
    <w:rsid w:val="2A9703F8"/>
    <w:rsid w:val="2AA884D9"/>
    <w:rsid w:val="2B100FF1"/>
    <w:rsid w:val="2B26DC8F"/>
    <w:rsid w:val="2B2730D0"/>
    <w:rsid w:val="2B28B9F1"/>
    <w:rsid w:val="2B39FA9B"/>
    <w:rsid w:val="2B3C7FE3"/>
    <w:rsid w:val="2B6797D0"/>
    <w:rsid w:val="2B7FFEA5"/>
    <w:rsid w:val="2B87A85E"/>
    <w:rsid w:val="2B880A0A"/>
    <w:rsid w:val="2BA272B0"/>
    <w:rsid w:val="2BA4BC98"/>
    <w:rsid w:val="2BA54D2E"/>
    <w:rsid w:val="2BC17CC3"/>
    <w:rsid w:val="2BC5F60F"/>
    <w:rsid w:val="2BDBA13F"/>
    <w:rsid w:val="2BFC49DB"/>
    <w:rsid w:val="2C106356"/>
    <w:rsid w:val="2C1D9E01"/>
    <w:rsid w:val="2C362117"/>
    <w:rsid w:val="2C473B55"/>
    <w:rsid w:val="2C77463A"/>
    <w:rsid w:val="2CCDDC66"/>
    <w:rsid w:val="2CF489BF"/>
    <w:rsid w:val="2D20E0B6"/>
    <w:rsid w:val="2D256327"/>
    <w:rsid w:val="2D37A31E"/>
    <w:rsid w:val="2D4A79A1"/>
    <w:rsid w:val="2D5D4D24"/>
    <w:rsid w:val="2D617F42"/>
    <w:rsid w:val="2D9B7C4F"/>
    <w:rsid w:val="2DA245B9"/>
    <w:rsid w:val="2DAF2CB3"/>
    <w:rsid w:val="2DB776DC"/>
    <w:rsid w:val="2DE8C7EF"/>
    <w:rsid w:val="2DF3FFB1"/>
    <w:rsid w:val="2E459C93"/>
    <w:rsid w:val="2E7420A5"/>
    <w:rsid w:val="2E8073C4"/>
    <w:rsid w:val="2E9E0167"/>
    <w:rsid w:val="2EB48964"/>
    <w:rsid w:val="2EB5FAD4"/>
    <w:rsid w:val="2ECF0826"/>
    <w:rsid w:val="2EDB821D"/>
    <w:rsid w:val="2EDECAF9"/>
    <w:rsid w:val="2EE2400B"/>
    <w:rsid w:val="2EEA6845"/>
    <w:rsid w:val="2EEBAF2A"/>
    <w:rsid w:val="2F067753"/>
    <w:rsid w:val="2F180D8E"/>
    <w:rsid w:val="2F1B21ED"/>
    <w:rsid w:val="2F1B672E"/>
    <w:rsid w:val="2F1D6BA9"/>
    <w:rsid w:val="2F2A1201"/>
    <w:rsid w:val="2F45452B"/>
    <w:rsid w:val="2F4E0B22"/>
    <w:rsid w:val="2F5A8EE8"/>
    <w:rsid w:val="2F6187A8"/>
    <w:rsid w:val="2F7D24EC"/>
    <w:rsid w:val="2F88FB5C"/>
    <w:rsid w:val="2FA419F8"/>
    <w:rsid w:val="2FAD0D9E"/>
    <w:rsid w:val="2FB0DD54"/>
    <w:rsid w:val="2FCB333D"/>
    <w:rsid w:val="3000D8A5"/>
    <w:rsid w:val="30160E12"/>
    <w:rsid w:val="30230E65"/>
    <w:rsid w:val="303E69F2"/>
    <w:rsid w:val="305BF7E4"/>
    <w:rsid w:val="3077D84B"/>
    <w:rsid w:val="308B77EA"/>
    <w:rsid w:val="30936570"/>
    <w:rsid w:val="30B0244B"/>
    <w:rsid w:val="30BE8027"/>
    <w:rsid w:val="30C25785"/>
    <w:rsid w:val="30C5860E"/>
    <w:rsid w:val="30D1905E"/>
    <w:rsid w:val="30D7D66C"/>
    <w:rsid w:val="30D9C7BD"/>
    <w:rsid w:val="30E08EB3"/>
    <w:rsid w:val="30E5075F"/>
    <w:rsid w:val="30E52472"/>
    <w:rsid w:val="30E996F0"/>
    <w:rsid w:val="30F49030"/>
    <w:rsid w:val="30FC0D67"/>
    <w:rsid w:val="3105AF31"/>
    <w:rsid w:val="3128AF06"/>
    <w:rsid w:val="312E866C"/>
    <w:rsid w:val="3163C9DE"/>
    <w:rsid w:val="316636CF"/>
    <w:rsid w:val="317C4FAF"/>
    <w:rsid w:val="31AF1F80"/>
    <w:rsid w:val="31B830E5"/>
    <w:rsid w:val="31B93CF2"/>
    <w:rsid w:val="31C84551"/>
    <w:rsid w:val="31C8F041"/>
    <w:rsid w:val="31E80B26"/>
    <w:rsid w:val="322AD210"/>
    <w:rsid w:val="3234EC9C"/>
    <w:rsid w:val="32388322"/>
    <w:rsid w:val="32558A57"/>
    <w:rsid w:val="32668073"/>
    <w:rsid w:val="3296785E"/>
    <w:rsid w:val="32A37A34"/>
    <w:rsid w:val="32AE6FB4"/>
    <w:rsid w:val="32B16454"/>
    <w:rsid w:val="32B77FE2"/>
    <w:rsid w:val="32C1E802"/>
    <w:rsid w:val="32DD63BD"/>
    <w:rsid w:val="32EF6C12"/>
    <w:rsid w:val="3345C8AC"/>
    <w:rsid w:val="337B07FA"/>
    <w:rsid w:val="33884D3D"/>
    <w:rsid w:val="33B6A8B7"/>
    <w:rsid w:val="33C10074"/>
    <w:rsid w:val="33E2E98A"/>
    <w:rsid w:val="34093465"/>
    <w:rsid w:val="34394D58"/>
    <w:rsid w:val="343C7BBF"/>
    <w:rsid w:val="344D34B5"/>
    <w:rsid w:val="346D3102"/>
    <w:rsid w:val="347C7CBF"/>
    <w:rsid w:val="34A638AF"/>
    <w:rsid w:val="34C2711E"/>
    <w:rsid w:val="34CB7762"/>
    <w:rsid w:val="34ED6D29"/>
    <w:rsid w:val="34F6AB1F"/>
    <w:rsid w:val="35089AA1"/>
    <w:rsid w:val="350A0EDE"/>
    <w:rsid w:val="352A6D4A"/>
    <w:rsid w:val="3539AE4F"/>
    <w:rsid w:val="3566D693"/>
    <w:rsid w:val="357023E4"/>
    <w:rsid w:val="3574791D"/>
    <w:rsid w:val="35968EE3"/>
    <w:rsid w:val="35A2158D"/>
    <w:rsid w:val="35C999F0"/>
    <w:rsid w:val="35CFCED0"/>
    <w:rsid w:val="35D8D1F1"/>
    <w:rsid w:val="35D9DD91"/>
    <w:rsid w:val="35DB9350"/>
    <w:rsid w:val="35F8A57A"/>
    <w:rsid w:val="360289A6"/>
    <w:rsid w:val="3602A7B3"/>
    <w:rsid w:val="3622E50F"/>
    <w:rsid w:val="3664901A"/>
    <w:rsid w:val="36785E3E"/>
    <w:rsid w:val="367BD00E"/>
    <w:rsid w:val="368299DF"/>
    <w:rsid w:val="36A46B02"/>
    <w:rsid w:val="36EACF14"/>
    <w:rsid w:val="36EF2624"/>
    <w:rsid w:val="36FAB96E"/>
    <w:rsid w:val="3702A6F4"/>
    <w:rsid w:val="371D986E"/>
    <w:rsid w:val="372F9538"/>
    <w:rsid w:val="373E49FE"/>
    <w:rsid w:val="37484BC8"/>
    <w:rsid w:val="37715BFC"/>
    <w:rsid w:val="377B8282"/>
    <w:rsid w:val="37803F77"/>
    <w:rsid w:val="3785681D"/>
    <w:rsid w:val="37873C96"/>
    <w:rsid w:val="3790EE30"/>
    <w:rsid w:val="37A2A3CD"/>
    <w:rsid w:val="37A4A392"/>
    <w:rsid w:val="37A54836"/>
    <w:rsid w:val="37ACB310"/>
    <w:rsid w:val="37E51EDA"/>
    <w:rsid w:val="37EE7C61"/>
    <w:rsid w:val="37F3E933"/>
    <w:rsid w:val="37F69D30"/>
    <w:rsid w:val="37FC674D"/>
    <w:rsid w:val="3801C23C"/>
    <w:rsid w:val="380FBFCD"/>
    <w:rsid w:val="3811409E"/>
    <w:rsid w:val="382FABDF"/>
    <w:rsid w:val="383754ED"/>
    <w:rsid w:val="38403B63"/>
    <w:rsid w:val="384EBF03"/>
    <w:rsid w:val="3861D980"/>
    <w:rsid w:val="386A8288"/>
    <w:rsid w:val="3871ADC1"/>
    <w:rsid w:val="389B2D27"/>
    <w:rsid w:val="38A0FBEA"/>
    <w:rsid w:val="38B72D2F"/>
    <w:rsid w:val="38C7BDC5"/>
    <w:rsid w:val="38E297C7"/>
    <w:rsid w:val="38EFFF23"/>
    <w:rsid w:val="38F53AFE"/>
    <w:rsid w:val="38F8EFFB"/>
    <w:rsid w:val="3923DFFE"/>
    <w:rsid w:val="39268D2A"/>
    <w:rsid w:val="3968BD7A"/>
    <w:rsid w:val="396FBCA5"/>
    <w:rsid w:val="39892816"/>
    <w:rsid w:val="398E9F35"/>
    <w:rsid w:val="399667F8"/>
    <w:rsid w:val="39980909"/>
    <w:rsid w:val="39A66D2C"/>
    <w:rsid w:val="39B2CCF2"/>
    <w:rsid w:val="39CAD0ED"/>
    <w:rsid w:val="39EA8F64"/>
    <w:rsid w:val="39F360DE"/>
    <w:rsid w:val="39FDA9E1"/>
    <w:rsid w:val="3A0CDD20"/>
    <w:rsid w:val="3A15707D"/>
    <w:rsid w:val="3A1D76DE"/>
    <w:rsid w:val="3A227831"/>
    <w:rsid w:val="3A350BA4"/>
    <w:rsid w:val="3A39ABC2"/>
    <w:rsid w:val="3A6E7BC9"/>
    <w:rsid w:val="3A7D8411"/>
    <w:rsid w:val="3A805C49"/>
    <w:rsid w:val="3A8A8319"/>
    <w:rsid w:val="3AA0318C"/>
    <w:rsid w:val="3AB8D420"/>
    <w:rsid w:val="3AD3EE59"/>
    <w:rsid w:val="3AFBB9EF"/>
    <w:rsid w:val="3B0F58E5"/>
    <w:rsid w:val="3B11FEBC"/>
    <w:rsid w:val="3B20B825"/>
    <w:rsid w:val="3B2CBFE5"/>
    <w:rsid w:val="3B3AB8E6"/>
    <w:rsid w:val="3B5CA5AF"/>
    <w:rsid w:val="3B611296"/>
    <w:rsid w:val="3B9535B3"/>
    <w:rsid w:val="3B954825"/>
    <w:rsid w:val="3BD0DC05"/>
    <w:rsid w:val="3BD61817"/>
    <w:rsid w:val="3BEC41AA"/>
    <w:rsid w:val="3BFF3C25"/>
    <w:rsid w:val="3C0839D7"/>
    <w:rsid w:val="3C1C7A64"/>
    <w:rsid w:val="3C3680E1"/>
    <w:rsid w:val="3C61973F"/>
    <w:rsid w:val="3C699754"/>
    <w:rsid w:val="3CA4CCC8"/>
    <w:rsid w:val="3CADCF1D"/>
    <w:rsid w:val="3CEB755C"/>
    <w:rsid w:val="3CF01154"/>
    <w:rsid w:val="3CF02432"/>
    <w:rsid w:val="3CF51E3C"/>
    <w:rsid w:val="3D1B9A0C"/>
    <w:rsid w:val="3D1E8CEA"/>
    <w:rsid w:val="3D281A1E"/>
    <w:rsid w:val="3D290545"/>
    <w:rsid w:val="3D335BC7"/>
    <w:rsid w:val="3D3CAAA7"/>
    <w:rsid w:val="3D746D0D"/>
    <w:rsid w:val="3D7AA5D6"/>
    <w:rsid w:val="3D83746C"/>
    <w:rsid w:val="3D8DD3D2"/>
    <w:rsid w:val="3D9D1F9F"/>
    <w:rsid w:val="3DA31B12"/>
    <w:rsid w:val="3DC93720"/>
    <w:rsid w:val="3DDDEC8E"/>
    <w:rsid w:val="3DEB5175"/>
    <w:rsid w:val="3E134DAA"/>
    <w:rsid w:val="3E252A7D"/>
    <w:rsid w:val="3E2C635D"/>
    <w:rsid w:val="3E35A85B"/>
    <w:rsid w:val="3E44591A"/>
    <w:rsid w:val="3E4500A9"/>
    <w:rsid w:val="3E48F293"/>
    <w:rsid w:val="3E499F7E"/>
    <w:rsid w:val="3E590EC4"/>
    <w:rsid w:val="3EB5F745"/>
    <w:rsid w:val="3EC3EA7F"/>
    <w:rsid w:val="3EF09D50"/>
    <w:rsid w:val="3F14C12C"/>
    <w:rsid w:val="3F14C23D"/>
    <w:rsid w:val="3F184B74"/>
    <w:rsid w:val="3F36DCE7"/>
    <w:rsid w:val="3F424F0F"/>
    <w:rsid w:val="3F42E04F"/>
    <w:rsid w:val="3F459AF3"/>
    <w:rsid w:val="3F495529"/>
    <w:rsid w:val="3F4BDF24"/>
    <w:rsid w:val="3F6AFC11"/>
    <w:rsid w:val="3FB0C587"/>
    <w:rsid w:val="3FB78F64"/>
    <w:rsid w:val="3FC9D409"/>
    <w:rsid w:val="3FCF2B12"/>
    <w:rsid w:val="3FE4C2F4"/>
    <w:rsid w:val="3FF528ED"/>
    <w:rsid w:val="40046B86"/>
    <w:rsid w:val="400F6BD8"/>
    <w:rsid w:val="403594B6"/>
    <w:rsid w:val="40454CEF"/>
    <w:rsid w:val="40490526"/>
    <w:rsid w:val="404C3810"/>
    <w:rsid w:val="4052BFB6"/>
    <w:rsid w:val="40543D07"/>
    <w:rsid w:val="406450B3"/>
    <w:rsid w:val="407F5D28"/>
    <w:rsid w:val="409C9CC8"/>
    <w:rsid w:val="40AE3D05"/>
    <w:rsid w:val="40B242C3"/>
    <w:rsid w:val="40BAF997"/>
    <w:rsid w:val="40CC975E"/>
    <w:rsid w:val="40D56F6B"/>
    <w:rsid w:val="40F7AF55"/>
    <w:rsid w:val="410F3563"/>
    <w:rsid w:val="4113FFCE"/>
    <w:rsid w:val="412278AF"/>
    <w:rsid w:val="41236B0B"/>
    <w:rsid w:val="412666E6"/>
    <w:rsid w:val="41326F27"/>
    <w:rsid w:val="4146E383"/>
    <w:rsid w:val="415090FD"/>
    <w:rsid w:val="41579D2D"/>
    <w:rsid w:val="41690428"/>
    <w:rsid w:val="41916648"/>
    <w:rsid w:val="4197569F"/>
    <w:rsid w:val="41AD9FF7"/>
    <w:rsid w:val="41C3964D"/>
    <w:rsid w:val="41E7A90A"/>
    <w:rsid w:val="4201253C"/>
    <w:rsid w:val="42114E98"/>
    <w:rsid w:val="42228E98"/>
    <w:rsid w:val="42284B0A"/>
    <w:rsid w:val="4234322E"/>
    <w:rsid w:val="424B2C52"/>
    <w:rsid w:val="42557239"/>
    <w:rsid w:val="425966E7"/>
    <w:rsid w:val="4263C680"/>
    <w:rsid w:val="4268F97A"/>
    <w:rsid w:val="426B20F0"/>
    <w:rsid w:val="426F8C16"/>
    <w:rsid w:val="42AB8635"/>
    <w:rsid w:val="42AFBA36"/>
    <w:rsid w:val="42CF75A4"/>
    <w:rsid w:val="42D14886"/>
    <w:rsid w:val="42DE0F98"/>
    <w:rsid w:val="42FD7E24"/>
    <w:rsid w:val="42FE3896"/>
    <w:rsid w:val="4319025A"/>
    <w:rsid w:val="433B1781"/>
    <w:rsid w:val="4342D236"/>
    <w:rsid w:val="434BDE91"/>
    <w:rsid w:val="43520A61"/>
    <w:rsid w:val="435B9281"/>
    <w:rsid w:val="435BB4A0"/>
    <w:rsid w:val="436A6299"/>
    <w:rsid w:val="436B3D2C"/>
    <w:rsid w:val="4371B333"/>
    <w:rsid w:val="4383796B"/>
    <w:rsid w:val="439FECDE"/>
    <w:rsid w:val="43AF5223"/>
    <w:rsid w:val="43DE0E53"/>
    <w:rsid w:val="43F264D3"/>
    <w:rsid w:val="4415C7D9"/>
    <w:rsid w:val="4420F99C"/>
    <w:rsid w:val="442A70BC"/>
    <w:rsid w:val="4434CB31"/>
    <w:rsid w:val="444DF71E"/>
    <w:rsid w:val="4465F08B"/>
    <w:rsid w:val="448A8FB0"/>
    <w:rsid w:val="4491C3C0"/>
    <w:rsid w:val="44994E85"/>
    <w:rsid w:val="44C84413"/>
    <w:rsid w:val="44EBFF9C"/>
    <w:rsid w:val="4503679A"/>
    <w:rsid w:val="452C3B97"/>
    <w:rsid w:val="45317709"/>
    <w:rsid w:val="4538A7C3"/>
    <w:rsid w:val="4539F660"/>
    <w:rsid w:val="45534CE2"/>
    <w:rsid w:val="4596D143"/>
    <w:rsid w:val="45AA89B9"/>
    <w:rsid w:val="45B1C0B7"/>
    <w:rsid w:val="45BE4AA6"/>
    <w:rsid w:val="45EA8959"/>
    <w:rsid w:val="45FA309C"/>
    <w:rsid w:val="4602DEE1"/>
    <w:rsid w:val="460754CC"/>
    <w:rsid w:val="460AD61E"/>
    <w:rsid w:val="4611EA3D"/>
    <w:rsid w:val="46189D16"/>
    <w:rsid w:val="461B7A4E"/>
    <w:rsid w:val="46330503"/>
    <w:rsid w:val="464DA868"/>
    <w:rsid w:val="46734333"/>
    <w:rsid w:val="467D6B8D"/>
    <w:rsid w:val="467DA8F6"/>
    <w:rsid w:val="46819635"/>
    <w:rsid w:val="46888F5B"/>
    <w:rsid w:val="469D43DA"/>
    <w:rsid w:val="46A8B9FD"/>
    <w:rsid w:val="46A953F5"/>
    <w:rsid w:val="46C9DEB4"/>
    <w:rsid w:val="46CF43F8"/>
    <w:rsid w:val="46D7C925"/>
    <w:rsid w:val="46EEC549"/>
    <w:rsid w:val="46F4A875"/>
    <w:rsid w:val="47000B37"/>
    <w:rsid w:val="4704AC57"/>
    <w:rsid w:val="470809F6"/>
    <w:rsid w:val="470D8D4D"/>
    <w:rsid w:val="474A8986"/>
    <w:rsid w:val="475C4299"/>
    <w:rsid w:val="4760EFC8"/>
    <w:rsid w:val="47676B25"/>
    <w:rsid w:val="47B7EF86"/>
    <w:rsid w:val="47B8815C"/>
    <w:rsid w:val="47E47692"/>
    <w:rsid w:val="47EEF52E"/>
    <w:rsid w:val="4807CE35"/>
    <w:rsid w:val="4810D37D"/>
    <w:rsid w:val="481FEBDE"/>
    <w:rsid w:val="4820BEFD"/>
    <w:rsid w:val="48233137"/>
    <w:rsid w:val="48285435"/>
    <w:rsid w:val="4839143B"/>
    <w:rsid w:val="483F6DB5"/>
    <w:rsid w:val="484996D4"/>
    <w:rsid w:val="48565B91"/>
    <w:rsid w:val="48588D2D"/>
    <w:rsid w:val="48728FA5"/>
    <w:rsid w:val="48A5F2B3"/>
    <w:rsid w:val="48A95DAE"/>
    <w:rsid w:val="48AC240E"/>
    <w:rsid w:val="48EC0ABC"/>
    <w:rsid w:val="49021055"/>
    <w:rsid w:val="490A6AF3"/>
    <w:rsid w:val="4957A9A1"/>
    <w:rsid w:val="495E00D3"/>
    <w:rsid w:val="49770A9C"/>
    <w:rsid w:val="497CC995"/>
    <w:rsid w:val="49B0F911"/>
    <w:rsid w:val="49D21F7C"/>
    <w:rsid w:val="49D94B26"/>
    <w:rsid w:val="49EBE2FA"/>
    <w:rsid w:val="4A177FC6"/>
    <w:rsid w:val="4A224A12"/>
    <w:rsid w:val="4A3D1FE5"/>
    <w:rsid w:val="4A487DFA"/>
    <w:rsid w:val="4A5ADD9B"/>
    <w:rsid w:val="4A6440F7"/>
    <w:rsid w:val="4A7F5D95"/>
    <w:rsid w:val="4A84082E"/>
    <w:rsid w:val="4A98729D"/>
    <w:rsid w:val="4AAA16B6"/>
    <w:rsid w:val="4ACC486A"/>
    <w:rsid w:val="4AD5C252"/>
    <w:rsid w:val="4AE441D7"/>
    <w:rsid w:val="4AE761FD"/>
    <w:rsid w:val="4AF9D134"/>
    <w:rsid w:val="4B0D2DD3"/>
    <w:rsid w:val="4B30B462"/>
    <w:rsid w:val="4B37B453"/>
    <w:rsid w:val="4B50DCB0"/>
    <w:rsid w:val="4B563648"/>
    <w:rsid w:val="4B5F2866"/>
    <w:rsid w:val="4B77B6B6"/>
    <w:rsid w:val="4B7A266A"/>
    <w:rsid w:val="4B86B844"/>
    <w:rsid w:val="4B9036D4"/>
    <w:rsid w:val="4B90748C"/>
    <w:rsid w:val="4BE01543"/>
    <w:rsid w:val="4C173727"/>
    <w:rsid w:val="4C2950DD"/>
    <w:rsid w:val="4C2F750C"/>
    <w:rsid w:val="4C31FBD8"/>
    <w:rsid w:val="4C6E71BF"/>
    <w:rsid w:val="4C88B391"/>
    <w:rsid w:val="4C8E25E1"/>
    <w:rsid w:val="4C8EE6DC"/>
    <w:rsid w:val="4CCA509C"/>
    <w:rsid w:val="4CD15D7B"/>
    <w:rsid w:val="4CECAD11"/>
    <w:rsid w:val="4D01135F"/>
    <w:rsid w:val="4D11EAE5"/>
    <w:rsid w:val="4D14579E"/>
    <w:rsid w:val="4D2BA92B"/>
    <w:rsid w:val="4D4FA3EC"/>
    <w:rsid w:val="4D5E8B57"/>
    <w:rsid w:val="4D69A910"/>
    <w:rsid w:val="4D753A4F"/>
    <w:rsid w:val="4DA6B46E"/>
    <w:rsid w:val="4DB3BC98"/>
    <w:rsid w:val="4DB814D9"/>
    <w:rsid w:val="4DCDCC39"/>
    <w:rsid w:val="4DFE4F3A"/>
    <w:rsid w:val="4E04DD1D"/>
    <w:rsid w:val="4E153E12"/>
    <w:rsid w:val="4E3BE56A"/>
    <w:rsid w:val="4E5D3EC1"/>
    <w:rsid w:val="4E650518"/>
    <w:rsid w:val="4E887D72"/>
    <w:rsid w:val="4E912183"/>
    <w:rsid w:val="4EA06D36"/>
    <w:rsid w:val="4EA2D3C4"/>
    <w:rsid w:val="4EE16CEA"/>
    <w:rsid w:val="4EEAF0E9"/>
    <w:rsid w:val="4EECD7BC"/>
    <w:rsid w:val="4EFB2923"/>
    <w:rsid w:val="4F04D1A8"/>
    <w:rsid w:val="4F05EB3E"/>
    <w:rsid w:val="4F09F884"/>
    <w:rsid w:val="4F40D893"/>
    <w:rsid w:val="4F4476ED"/>
    <w:rsid w:val="4F8B8255"/>
    <w:rsid w:val="4F97F5AC"/>
    <w:rsid w:val="4FAA8CE7"/>
    <w:rsid w:val="4FD00338"/>
    <w:rsid w:val="4FD471C4"/>
    <w:rsid w:val="4FD5B3BA"/>
    <w:rsid w:val="4FDD2898"/>
    <w:rsid w:val="4FEAB060"/>
    <w:rsid w:val="4FF700AE"/>
    <w:rsid w:val="4FFC3CEC"/>
    <w:rsid w:val="5012329F"/>
    <w:rsid w:val="501C27CE"/>
    <w:rsid w:val="502266A1"/>
    <w:rsid w:val="50241DE7"/>
    <w:rsid w:val="5026ACE9"/>
    <w:rsid w:val="5043B958"/>
    <w:rsid w:val="505823C1"/>
    <w:rsid w:val="505B2524"/>
    <w:rsid w:val="5094EEFB"/>
    <w:rsid w:val="50981DDC"/>
    <w:rsid w:val="5099B077"/>
    <w:rsid w:val="50B39549"/>
    <w:rsid w:val="50B7BF7E"/>
    <w:rsid w:val="50CAD75B"/>
    <w:rsid w:val="50E21899"/>
    <w:rsid w:val="50EE9F19"/>
    <w:rsid w:val="50F933B6"/>
    <w:rsid w:val="511F1510"/>
    <w:rsid w:val="51298B53"/>
    <w:rsid w:val="5130B8C5"/>
    <w:rsid w:val="5143E048"/>
    <w:rsid w:val="515CA673"/>
    <w:rsid w:val="51757318"/>
    <w:rsid w:val="518B5A6D"/>
    <w:rsid w:val="51980D4D"/>
    <w:rsid w:val="5198A0A1"/>
    <w:rsid w:val="51C01E34"/>
    <w:rsid w:val="51C8FFF8"/>
    <w:rsid w:val="51CBD0C0"/>
    <w:rsid w:val="51CF6F10"/>
    <w:rsid w:val="51DBF03F"/>
    <w:rsid w:val="51E4A477"/>
    <w:rsid w:val="51EC069C"/>
    <w:rsid w:val="520999EF"/>
    <w:rsid w:val="5222B1C1"/>
    <w:rsid w:val="5233EE3D"/>
    <w:rsid w:val="523BAF82"/>
    <w:rsid w:val="523DC531"/>
    <w:rsid w:val="524ED269"/>
    <w:rsid w:val="526BE513"/>
    <w:rsid w:val="527EE765"/>
    <w:rsid w:val="527F92F7"/>
    <w:rsid w:val="5283623A"/>
    <w:rsid w:val="52B04F82"/>
    <w:rsid w:val="52E2C919"/>
    <w:rsid w:val="52FC3875"/>
    <w:rsid w:val="53093DD1"/>
    <w:rsid w:val="531F18AE"/>
    <w:rsid w:val="5326D6EE"/>
    <w:rsid w:val="534E6024"/>
    <w:rsid w:val="535B1DD1"/>
    <w:rsid w:val="535BEE95"/>
    <w:rsid w:val="5360B0B5"/>
    <w:rsid w:val="536E1866"/>
    <w:rsid w:val="538074D8"/>
    <w:rsid w:val="5387D6FD"/>
    <w:rsid w:val="538E88AB"/>
    <w:rsid w:val="53900C17"/>
    <w:rsid w:val="53A0A58E"/>
    <w:rsid w:val="53AEE061"/>
    <w:rsid w:val="53C6C884"/>
    <w:rsid w:val="53D4F972"/>
    <w:rsid w:val="53D95C61"/>
    <w:rsid w:val="53E30334"/>
    <w:rsid w:val="53EBB44C"/>
    <w:rsid w:val="54179C15"/>
    <w:rsid w:val="5435616E"/>
    <w:rsid w:val="54503809"/>
    <w:rsid w:val="545AA4D0"/>
    <w:rsid w:val="546646C6"/>
    <w:rsid w:val="5469EAA9"/>
    <w:rsid w:val="5483CEF8"/>
    <w:rsid w:val="54D26DF4"/>
    <w:rsid w:val="54D94A6F"/>
    <w:rsid w:val="54EF5685"/>
    <w:rsid w:val="54F6EE32"/>
    <w:rsid w:val="54FD486A"/>
    <w:rsid w:val="5516FFCB"/>
    <w:rsid w:val="551C4539"/>
    <w:rsid w:val="553CCFBB"/>
    <w:rsid w:val="55558F8A"/>
    <w:rsid w:val="5569BA0B"/>
    <w:rsid w:val="556B8EFF"/>
    <w:rsid w:val="5595C528"/>
    <w:rsid w:val="55B164D4"/>
    <w:rsid w:val="55B8967A"/>
    <w:rsid w:val="55BE32E4"/>
    <w:rsid w:val="55C14D4E"/>
    <w:rsid w:val="55F0F014"/>
    <w:rsid w:val="5611982F"/>
    <w:rsid w:val="5652A382"/>
    <w:rsid w:val="565C5FEE"/>
    <w:rsid w:val="566DB8BD"/>
    <w:rsid w:val="567215C8"/>
    <w:rsid w:val="5674C110"/>
    <w:rsid w:val="5685CAFF"/>
    <w:rsid w:val="568ADE4F"/>
    <w:rsid w:val="56938F57"/>
    <w:rsid w:val="56A3DEDF"/>
    <w:rsid w:val="56BE6E34"/>
    <w:rsid w:val="56C1AEA4"/>
    <w:rsid w:val="56D201C0"/>
    <w:rsid w:val="56D2E97B"/>
    <w:rsid w:val="56F7D4C6"/>
    <w:rsid w:val="57024EEF"/>
    <w:rsid w:val="575DAA4E"/>
    <w:rsid w:val="576415FE"/>
    <w:rsid w:val="578CF9EF"/>
    <w:rsid w:val="579DC5AA"/>
    <w:rsid w:val="57EAEEC4"/>
    <w:rsid w:val="57F9399C"/>
    <w:rsid w:val="581E24E1"/>
    <w:rsid w:val="58361E4A"/>
    <w:rsid w:val="58483FCF"/>
    <w:rsid w:val="584F3805"/>
    <w:rsid w:val="5861E5AD"/>
    <w:rsid w:val="588AED10"/>
    <w:rsid w:val="58BBDBE5"/>
    <w:rsid w:val="58C5BFFD"/>
    <w:rsid w:val="5916BFE4"/>
    <w:rsid w:val="5920C8AC"/>
    <w:rsid w:val="59239631"/>
    <w:rsid w:val="5959B134"/>
    <w:rsid w:val="597571BA"/>
    <w:rsid w:val="59913B18"/>
    <w:rsid w:val="599941C4"/>
    <w:rsid w:val="59A98D26"/>
    <w:rsid w:val="59AA4F20"/>
    <w:rsid w:val="59B13B31"/>
    <w:rsid w:val="59C5C7FD"/>
    <w:rsid w:val="59EB0866"/>
    <w:rsid w:val="5A08F933"/>
    <w:rsid w:val="5A0E4BEB"/>
    <w:rsid w:val="5A19DA32"/>
    <w:rsid w:val="5A3DB378"/>
    <w:rsid w:val="5A5F3CEC"/>
    <w:rsid w:val="5A611E6A"/>
    <w:rsid w:val="5A6FAE75"/>
    <w:rsid w:val="5A8262D3"/>
    <w:rsid w:val="5A8CC993"/>
    <w:rsid w:val="5A9BA8A4"/>
    <w:rsid w:val="5AA6321A"/>
    <w:rsid w:val="5AAEF506"/>
    <w:rsid w:val="5ABAB53C"/>
    <w:rsid w:val="5ACD5A1E"/>
    <w:rsid w:val="5AFA529A"/>
    <w:rsid w:val="5B184B4F"/>
    <w:rsid w:val="5B1B9ACF"/>
    <w:rsid w:val="5B35A99D"/>
    <w:rsid w:val="5B483233"/>
    <w:rsid w:val="5B490C45"/>
    <w:rsid w:val="5B5FEF62"/>
    <w:rsid w:val="5B6AB1B8"/>
    <w:rsid w:val="5B759DF0"/>
    <w:rsid w:val="5B7C6626"/>
    <w:rsid w:val="5B8349F4"/>
    <w:rsid w:val="5B947FAB"/>
    <w:rsid w:val="5BA896D6"/>
    <w:rsid w:val="5BAC113F"/>
    <w:rsid w:val="5BADB008"/>
    <w:rsid w:val="5BB89703"/>
    <w:rsid w:val="5BBADF59"/>
    <w:rsid w:val="5BC7A0E6"/>
    <w:rsid w:val="5BC84CB7"/>
    <w:rsid w:val="5BCBEED7"/>
    <w:rsid w:val="5BF1C3A4"/>
    <w:rsid w:val="5C0BDAE2"/>
    <w:rsid w:val="5C19438D"/>
    <w:rsid w:val="5C29D1BA"/>
    <w:rsid w:val="5C2C35B9"/>
    <w:rsid w:val="5C49875E"/>
    <w:rsid w:val="5C50AF7E"/>
    <w:rsid w:val="5C687390"/>
    <w:rsid w:val="5C78B4F8"/>
    <w:rsid w:val="5C8C7965"/>
    <w:rsid w:val="5C8E8A63"/>
    <w:rsid w:val="5CA2FA79"/>
    <w:rsid w:val="5CAE8640"/>
    <w:rsid w:val="5CC2336F"/>
    <w:rsid w:val="5CC3D1E4"/>
    <w:rsid w:val="5CD4D939"/>
    <w:rsid w:val="5CF88333"/>
    <w:rsid w:val="5D2514B3"/>
    <w:rsid w:val="5D26F20D"/>
    <w:rsid w:val="5D282F56"/>
    <w:rsid w:val="5D2EB943"/>
    <w:rsid w:val="5D5E7B24"/>
    <w:rsid w:val="5D5E99B8"/>
    <w:rsid w:val="5D67164A"/>
    <w:rsid w:val="5D853591"/>
    <w:rsid w:val="5DA928DD"/>
    <w:rsid w:val="5DB0C7E5"/>
    <w:rsid w:val="5DBD923D"/>
    <w:rsid w:val="5DFB3E91"/>
    <w:rsid w:val="5DFDF310"/>
    <w:rsid w:val="5E018A2C"/>
    <w:rsid w:val="5E0BEB43"/>
    <w:rsid w:val="5E17A5A3"/>
    <w:rsid w:val="5E2140A9"/>
    <w:rsid w:val="5E228AB8"/>
    <w:rsid w:val="5E2512CA"/>
    <w:rsid w:val="5E2566C4"/>
    <w:rsid w:val="5E5DBED2"/>
    <w:rsid w:val="5E6D8D31"/>
    <w:rsid w:val="5E6DE1D7"/>
    <w:rsid w:val="5E80AD07"/>
    <w:rsid w:val="5E8569DB"/>
    <w:rsid w:val="5EA6BAAB"/>
    <w:rsid w:val="5EAE66C3"/>
    <w:rsid w:val="5EBCCF10"/>
    <w:rsid w:val="5EDD5693"/>
    <w:rsid w:val="5EE53B59"/>
    <w:rsid w:val="5EEBF492"/>
    <w:rsid w:val="5EF8432E"/>
    <w:rsid w:val="5F350181"/>
    <w:rsid w:val="5F534BCF"/>
    <w:rsid w:val="5F5B52BE"/>
    <w:rsid w:val="5F655B54"/>
    <w:rsid w:val="5F80F8A0"/>
    <w:rsid w:val="5F870761"/>
    <w:rsid w:val="5F885040"/>
    <w:rsid w:val="5F89FBBE"/>
    <w:rsid w:val="5F91936B"/>
    <w:rsid w:val="5FA4B37C"/>
    <w:rsid w:val="5FA5D170"/>
    <w:rsid w:val="5FB37604"/>
    <w:rsid w:val="5FBA364B"/>
    <w:rsid w:val="5FBB0E47"/>
    <w:rsid w:val="5FC0AABA"/>
    <w:rsid w:val="6047A340"/>
    <w:rsid w:val="60495448"/>
    <w:rsid w:val="6058454B"/>
    <w:rsid w:val="6058977F"/>
    <w:rsid w:val="6071DE3B"/>
    <w:rsid w:val="6079B7F8"/>
    <w:rsid w:val="608229FF"/>
    <w:rsid w:val="60898781"/>
    <w:rsid w:val="60915051"/>
    <w:rsid w:val="60E8F8D8"/>
    <w:rsid w:val="60EDFFC1"/>
    <w:rsid w:val="60EE7E17"/>
    <w:rsid w:val="6102A3CB"/>
    <w:rsid w:val="610DA709"/>
    <w:rsid w:val="61197CF3"/>
    <w:rsid w:val="611A1839"/>
    <w:rsid w:val="6156D22A"/>
    <w:rsid w:val="61582DFE"/>
    <w:rsid w:val="61A2D2F1"/>
    <w:rsid w:val="61A467A0"/>
    <w:rsid w:val="61C6CFA1"/>
    <w:rsid w:val="61D5E75A"/>
    <w:rsid w:val="61F169F4"/>
    <w:rsid w:val="6203753A"/>
    <w:rsid w:val="6207C70B"/>
    <w:rsid w:val="620A17EC"/>
    <w:rsid w:val="622596EF"/>
    <w:rsid w:val="6226D6F9"/>
    <w:rsid w:val="62620308"/>
    <w:rsid w:val="62720421"/>
    <w:rsid w:val="62735240"/>
    <w:rsid w:val="62749043"/>
    <w:rsid w:val="627D0B91"/>
    <w:rsid w:val="628A4430"/>
    <w:rsid w:val="6297B0FA"/>
    <w:rsid w:val="62A85554"/>
    <w:rsid w:val="62B53A9A"/>
    <w:rsid w:val="62B9E47E"/>
    <w:rsid w:val="62C1FFAE"/>
    <w:rsid w:val="62E23DA6"/>
    <w:rsid w:val="62F7A25C"/>
    <w:rsid w:val="632E4A60"/>
    <w:rsid w:val="6336A2ED"/>
    <w:rsid w:val="637B99DC"/>
    <w:rsid w:val="63890740"/>
    <w:rsid w:val="639DFAC7"/>
    <w:rsid w:val="63C2A75A"/>
    <w:rsid w:val="64032220"/>
    <w:rsid w:val="6418ABFE"/>
    <w:rsid w:val="64202E33"/>
    <w:rsid w:val="64340530"/>
    <w:rsid w:val="64444484"/>
    <w:rsid w:val="6457505F"/>
    <w:rsid w:val="645FD6AF"/>
    <w:rsid w:val="64624C6A"/>
    <w:rsid w:val="646DF4CB"/>
    <w:rsid w:val="64760737"/>
    <w:rsid w:val="64A33B1D"/>
    <w:rsid w:val="64AE0C7E"/>
    <w:rsid w:val="64BF58A6"/>
    <w:rsid w:val="64C579D2"/>
    <w:rsid w:val="64DE2B5E"/>
    <w:rsid w:val="64F57441"/>
    <w:rsid w:val="64FBFF1D"/>
    <w:rsid w:val="651FBC6A"/>
    <w:rsid w:val="65302DF3"/>
    <w:rsid w:val="65308985"/>
    <w:rsid w:val="653A5689"/>
    <w:rsid w:val="6550A37C"/>
    <w:rsid w:val="655570C0"/>
    <w:rsid w:val="655867A6"/>
    <w:rsid w:val="6558FF14"/>
    <w:rsid w:val="655E5C34"/>
    <w:rsid w:val="655EB934"/>
    <w:rsid w:val="6564A052"/>
    <w:rsid w:val="6572F577"/>
    <w:rsid w:val="657F43DA"/>
    <w:rsid w:val="65ADD6C9"/>
    <w:rsid w:val="65BE7B8C"/>
    <w:rsid w:val="65CA174E"/>
    <w:rsid w:val="65E62332"/>
    <w:rsid w:val="65E6E682"/>
    <w:rsid w:val="65EAC0F1"/>
    <w:rsid w:val="65EAE298"/>
    <w:rsid w:val="660855A3"/>
    <w:rsid w:val="660EAF1D"/>
    <w:rsid w:val="6613F187"/>
    <w:rsid w:val="66370FC2"/>
    <w:rsid w:val="663B8720"/>
    <w:rsid w:val="665B2907"/>
    <w:rsid w:val="667B1F86"/>
    <w:rsid w:val="667CE58F"/>
    <w:rsid w:val="66853C0A"/>
    <w:rsid w:val="669E2382"/>
    <w:rsid w:val="66A32E28"/>
    <w:rsid w:val="66A7B344"/>
    <w:rsid w:val="66B2CE9C"/>
    <w:rsid w:val="66D7D26E"/>
    <w:rsid w:val="6702233A"/>
    <w:rsid w:val="670BF278"/>
    <w:rsid w:val="671A6208"/>
    <w:rsid w:val="671E03BA"/>
    <w:rsid w:val="67A00D25"/>
    <w:rsid w:val="67A42604"/>
    <w:rsid w:val="6806848B"/>
    <w:rsid w:val="68539BE4"/>
    <w:rsid w:val="685B98C1"/>
    <w:rsid w:val="686374E7"/>
    <w:rsid w:val="687CF020"/>
    <w:rsid w:val="688AC13D"/>
    <w:rsid w:val="68ADEB76"/>
    <w:rsid w:val="68FE0E5F"/>
    <w:rsid w:val="68FE99F1"/>
    <w:rsid w:val="693928F9"/>
    <w:rsid w:val="694FC7CC"/>
    <w:rsid w:val="6950F297"/>
    <w:rsid w:val="699CC52B"/>
    <w:rsid w:val="69C87FD2"/>
    <w:rsid w:val="69DD1973"/>
    <w:rsid w:val="69EBA649"/>
    <w:rsid w:val="6A2159FF"/>
    <w:rsid w:val="6A2C62EF"/>
    <w:rsid w:val="6A40DB50"/>
    <w:rsid w:val="6A454064"/>
    <w:rsid w:val="6A4D2891"/>
    <w:rsid w:val="6A605432"/>
    <w:rsid w:val="6A89A4A3"/>
    <w:rsid w:val="6A8D60C5"/>
    <w:rsid w:val="6AB722A1"/>
    <w:rsid w:val="6AD6C1EB"/>
    <w:rsid w:val="6ADD36E0"/>
    <w:rsid w:val="6AE8BA69"/>
    <w:rsid w:val="6AF4D8ED"/>
    <w:rsid w:val="6B10F278"/>
    <w:rsid w:val="6B1488FF"/>
    <w:rsid w:val="6B14F63C"/>
    <w:rsid w:val="6B2300F5"/>
    <w:rsid w:val="6B275F84"/>
    <w:rsid w:val="6B2CEF17"/>
    <w:rsid w:val="6B72C197"/>
    <w:rsid w:val="6B748461"/>
    <w:rsid w:val="6B8B01EF"/>
    <w:rsid w:val="6B93D166"/>
    <w:rsid w:val="6B9F93CE"/>
    <w:rsid w:val="6BB5C7B7"/>
    <w:rsid w:val="6BC1B73C"/>
    <w:rsid w:val="6BCFF821"/>
    <w:rsid w:val="6BEA8C89"/>
    <w:rsid w:val="6BF70448"/>
    <w:rsid w:val="6C1B0E88"/>
    <w:rsid w:val="6C1D2C1F"/>
    <w:rsid w:val="6C3B9F0D"/>
    <w:rsid w:val="6C3E0FB1"/>
    <w:rsid w:val="6C41F715"/>
    <w:rsid w:val="6C4C48EF"/>
    <w:rsid w:val="6C4CCC42"/>
    <w:rsid w:val="6C6B97F9"/>
    <w:rsid w:val="6C6BF664"/>
    <w:rsid w:val="6C76179D"/>
    <w:rsid w:val="6C779727"/>
    <w:rsid w:val="6CA9F8F1"/>
    <w:rsid w:val="6CAA5720"/>
    <w:rsid w:val="6CCE756B"/>
    <w:rsid w:val="6D49FE9E"/>
    <w:rsid w:val="6D9A9619"/>
    <w:rsid w:val="6DBDF4FE"/>
    <w:rsid w:val="6DC0071E"/>
    <w:rsid w:val="6DF38F3B"/>
    <w:rsid w:val="6E066504"/>
    <w:rsid w:val="6E0B6B4D"/>
    <w:rsid w:val="6E12399E"/>
    <w:rsid w:val="6E15E226"/>
    <w:rsid w:val="6E19C102"/>
    <w:rsid w:val="6E2CA0F5"/>
    <w:rsid w:val="6E384634"/>
    <w:rsid w:val="6E664F5B"/>
    <w:rsid w:val="6E72F350"/>
    <w:rsid w:val="6E9DE445"/>
    <w:rsid w:val="6EA9EF21"/>
    <w:rsid w:val="6EAFE2BD"/>
    <w:rsid w:val="6ED45EAE"/>
    <w:rsid w:val="6EE2E453"/>
    <w:rsid w:val="6EE8E2CD"/>
    <w:rsid w:val="6F1430AF"/>
    <w:rsid w:val="6FAF37E9"/>
    <w:rsid w:val="6FC1F826"/>
    <w:rsid w:val="6FD83DA6"/>
    <w:rsid w:val="6FED0189"/>
    <w:rsid w:val="6FF07A76"/>
    <w:rsid w:val="6FF0AD71"/>
    <w:rsid w:val="6FFD1A5D"/>
    <w:rsid w:val="7043BBB4"/>
    <w:rsid w:val="7051FD88"/>
    <w:rsid w:val="706FB576"/>
    <w:rsid w:val="70796C5F"/>
    <w:rsid w:val="70810776"/>
    <w:rsid w:val="708FEF8B"/>
    <w:rsid w:val="70B0C8C3"/>
    <w:rsid w:val="70BFAF94"/>
    <w:rsid w:val="70C339CD"/>
    <w:rsid w:val="70F41E8C"/>
    <w:rsid w:val="710AD201"/>
    <w:rsid w:val="7112EE76"/>
    <w:rsid w:val="71247AD6"/>
    <w:rsid w:val="7131FB57"/>
    <w:rsid w:val="714026B9"/>
    <w:rsid w:val="7150A3A0"/>
    <w:rsid w:val="71594F4A"/>
    <w:rsid w:val="715B82A9"/>
    <w:rsid w:val="717DE102"/>
    <w:rsid w:val="7185CD08"/>
    <w:rsid w:val="718F756C"/>
    <w:rsid w:val="71ADD8FF"/>
    <w:rsid w:val="71F7850C"/>
    <w:rsid w:val="72139622"/>
    <w:rsid w:val="721819E7"/>
    <w:rsid w:val="72383600"/>
    <w:rsid w:val="7242150A"/>
    <w:rsid w:val="728FEEED"/>
    <w:rsid w:val="729A907A"/>
    <w:rsid w:val="729B8DEA"/>
    <w:rsid w:val="72A3CB42"/>
    <w:rsid w:val="72A90C29"/>
    <w:rsid w:val="72D8095F"/>
    <w:rsid w:val="73294902"/>
    <w:rsid w:val="735BC2D4"/>
    <w:rsid w:val="735F1A69"/>
    <w:rsid w:val="7362EE4D"/>
    <w:rsid w:val="73936B18"/>
    <w:rsid w:val="73AC242E"/>
    <w:rsid w:val="73B75D0C"/>
    <w:rsid w:val="73C2A390"/>
    <w:rsid w:val="73D40661"/>
    <w:rsid w:val="73E33914"/>
    <w:rsid w:val="73E3CD8F"/>
    <w:rsid w:val="73F75056"/>
    <w:rsid w:val="74073678"/>
    <w:rsid w:val="740EEF66"/>
    <w:rsid w:val="7413B2C9"/>
    <w:rsid w:val="741A9B16"/>
    <w:rsid w:val="741F3FC6"/>
    <w:rsid w:val="742540DC"/>
    <w:rsid w:val="74387E8B"/>
    <w:rsid w:val="74579F88"/>
    <w:rsid w:val="746449DC"/>
    <w:rsid w:val="7465FFC1"/>
    <w:rsid w:val="746F013D"/>
    <w:rsid w:val="746FF582"/>
    <w:rsid w:val="74731E72"/>
    <w:rsid w:val="747AD22A"/>
    <w:rsid w:val="7482765B"/>
    <w:rsid w:val="74AFF0B3"/>
    <w:rsid w:val="74B8B9C4"/>
    <w:rsid w:val="74BE8118"/>
    <w:rsid w:val="74C117C2"/>
    <w:rsid w:val="74C9CFBF"/>
    <w:rsid w:val="74E86542"/>
    <w:rsid w:val="75029660"/>
    <w:rsid w:val="751DE6C7"/>
    <w:rsid w:val="751F8241"/>
    <w:rsid w:val="753B66CD"/>
    <w:rsid w:val="755A26E2"/>
    <w:rsid w:val="755DE241"/>
    <w:rsid w:val="756FD6C2"/>
    <w:rsid w:val="75AAADDF"/>
    <w:rsid w:val="75C9A38D"/>
    <w:rsid w:val="75DF7E9F"/>
    <w:rsid w:val="75F8E320"/>
    <w:rsid w:val="7602FD01"/>
    <w:rsid w:val="760FAA21"/>
    <w:rsid w:val="7617A886"/>
    <w:rsid w:val="761BF6F4"/>
    <w:rsid w:val="7624564F"/>
    <w:rsid w:val="7629E694"/>
    <w:rsid w:val="762ACDC8"/>
    <w:rsid w:val="76465982"/>
    <w:rsid w:val="7648C474"/>
    <w:rsid w:val="765301CD"/>
    <w:rsid w:val="76603269"/>
    <w:rsid w:val="76793A57"/>
    <w:rsid w:val="768E1F68"/>
    <w:rsid w:val="76B41720"/>
    <w:rsid w:val="76B5DA0F"/>
    <w:rsid w:val="76BA8B28"/>
    <w:rsid w:val="76E7AB6C"/>
    <w:rsid w:val="76EEB428"/>
    <w:rsid w:val="76FFBE11"/>
    <w:rsid w:val="77048DE4"/>
    <w:rsid w:val="7733D9EF"/>
    <w:rsid w:val="774781D1"/>
    <w:rsid w:val="77546521"/>
    <w:rsid w:val="7778D6DA"/>
    <w:rsid w:val="7798355F"/>
    <w:rsid w:val="779E22BF"/>
    <w:rsid w:val="77BFCFFC"/>
    <w:rsid w:val="77C8C52F"/>
    <w:rsid w:val="77DA779D"/>
    <w:rsid w:val="783767F9"/>
    <w:rsid w:val="7859F92C"/>
    <w:rsid w:val="786DB2A9"/>
    <w:rsid w:val="789B0170"/>
    <w:rsid w:val="78A31A46"/>
    <w:rsid w:val="78A3B5DF"/>
    <w:rsid w:val="78AD320E"/>
    <w:rsid w:val="79307BF3"/>
    <w:rsid w:val="794060D7"/>
    <w:rsid w:val="7952304B"/>
    <w:rsid w:val="7960898D"/>
    <w:rsid w:val="7967252F"/>
    <w:rsid w:val="7967F43B"/>
    <w:rsid w:val="796A17D0"/>
    <w:rsid w:val="79B3C414"/>
    <w:rsid w:val="79C44D4B"/>
    <w:rsid w:val="79D1A113"/>
    <w:rsid w:val="79E9DDAF"/>
    <w:rsid w:val="79F68C5E"/>
    <w:rsid w:val="79F94570"/>
    <w:rsid w:val="7A10FEA1"/>
    <w:rsid w:val="7A23F06E"/>
    <w:rsid w:val="7A45FEAC"/>
    <w:rsid w:val="7A518F23"/>
    <w:rsid w:val="7A63168F"/>
    <w:rsid w:val="7A6B6FEF"/>
    <w:rsid w:val="7A794537"/>
    <w:rsid w:val="7A81A5BA"/>
    <w:rsid w:val="7A86B18E"/>
    <w:rsid w:val="7A90E5A4"/>
    <w:rsid w:val="7AB6ADC4"/>
    <w:rsid w:val="7AB7FB86"/>
    <w:rsid w:val="7ADF43E6"/>
    <w:rsid w:val="7AF09F60"/>
    <w:rsid w:val="7AF13FD7"/>
    <w:rsid w:val="7B03F886"/>
    <w:rsid w:val="7B0AE8B2"/>
    <w:rsid w:val="7B9E0618"/>
    <w:rsid w:val="7BABAD7D"/>
    <w:rsid w:val="7BB99FFD"/>
    <w:rsid w:val="7BCA6F23"/>
    <w:rsid w:val="7BE7ED98"/>
    <w:rsid w:val="7BF0A46C"/>
    <w:rsid w:val="7C256C28"/>
    <w:rsid w:val="7C5FABEE"/>
    <w:rsid w:val="7C842771"/>
    <w:rsid w:val="7C852106"/>
    <w:rsid w:val="7C96EB72"/>
    <w:rsid w:val="7C9C01F1"/>
    <w:rsid w:val="7CA572D8"/>
    <w:rsid w:val="7CA6AD94"/>
    <w:rsid w:val="7CA74838"/>
    <w:rsid w:val="7CB64018"/>
    <w:rsid w:val="7CC7111D"/>
    <w:rsid w:val="7CD22813"/>
    <w:rsid w:val="7CDF4A45"/>
    <w:rsid w:val="7CEB57CB"/>
    <w:rsid w:val="7CF66D64"/>
    <w:rsid w:val="7D5291E2"/>
    <w:rsid w:val="7D79CD11"/>
    <w:rsid w:val="7DE14C54"/>
    <w:rsid w:val="7DF36DDA"/>
    <w:rsid w:val="7E11A08B"/>
    <w:rsid w:val="7E37AFC8"/>
    <w:rsid w:val="7E3883B3"/>
    <w:rsid w:val="7E663364"/>
    <w:rsid w:val="7E6DF874"/>
    <w:rsid w:val="7E710FC2"/>
    <w:rsid w:val="7E96F7CF"/>
    <w:rsid w:val="7EA08A13"/>
    <w:rsid w:val="7EC09027"/>
    <w:rsid w:val="7EC127BE"/>
    <w:rsid w:val="7ED4490D"/>
    <w:rsid w:val="7ED8F0CD"/>
    <w:rsid w:val="7EDC44FE"/>
    <w:rsid w:val="7F02F2EB"/>
    <w:rsid w:val="7F122169"/>
    <w:rsid w:val="7F3687B2"/>
    <w:rsid w:val="7F4CB65A"/>
    <w:rsid w:val="7F5C8E50"/>
    <w:rsid w:val="7F643635"/>
    <w:rsid w:val="7F6B59D5"/>
    <w:rsid w:val="7F6E3375"/>
    <w:rsid w:val="7F72F24B"/>
    <w:rsid w:val="7F79B9A6"/>
    <w:rsid w:val="7F8793B6"/>
    <w:rsid w:val="7F91104E"/>
    <w:rsid w:val="7F9D640A"/>
    <w:rsid w:val="7FA80198"/>
    <w:rsid w:val="7FD9D9B1"/>
    <w:rsid w:val="7FDA7001"/>
    <w:rsid w:val="7FDDC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E93F710"/>
  <w15:docId w15:val="{B7EB267B-63BE-433D-A8CF-1A1A9750C0F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3E44591A"/>
    <w:pPr>
      <w:widowControl w:val="0"/>
      <w:spacing w:line="240" w:lineRule="atLeast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uiPriority w:val="1"/>
    <w:qFormat/>
    <w:rsid w:val="3E44591A"/>
    <w:pPr>
      <w:keepNext/>
      <w:numPr>
        <w:numId w:val="34"/>
      </w:numPr>
      <w:spacing w:before="120" w:after="60"/>
      <w:outlineLvl w:val="0"/>
    </w:pPr>
    <w:rPr>
      <w:b/>
      <w:bCs/>
      <w:sz w:val="28"/>
      <w:szCs w:val="28"/>
    </w:rPr>
  </w:style>
  <w:style w:type="paragraph" w:styleId="Ttulo2">
    <w:name w:val="heading 2"/>
    <w:basedOn w:val="Ttulo1"/>
    <w:next w:val="Normal"/>
    <w:link w:val="Ttulo2Char"/>
    <w:uiPriority w:val="1"/>
    <w:qFormat/>
    <w:rsid w:val="3E44591A"/>
    <w:pPr>
      <w:numPr>
        <w:ilvl w:val="1"/>
      </w:numPr>
      <w:outlineLvl w:val="1"/>
    </w:pPr>
  </w:style>
  <w:style w:type="paragraph" w:styleId="Ttulo3">
    <w:name w:val="heading 3"/>
    <w:basedOn w:val="Ttulo1"/>
    <w:next w:val="Normal"/>
    <w:uiPriority w:val="1"/>
    <w:qFormat/>
    <w:rsid w:val="3E44591A"/>
    <w:pPr>
      <w:numPr>
        <w:ilvl w:val="2"/>
      </w:numPr>
      <w:outlineLvl w:val="2"/>
    </w:pPr>
    <w:rPr>
      <w:b w:val="0"/>
      <w:bCs w:val="0"/>
      <w:i/>
      <w:iCs/>
    </w:rPr>
  </w:style>
  <w:style w:type="paragraph" w:styleId="Ttulo4">
    <w:name w:val="heading 4"/>
    <w:basedOn w:val="Ttulo1"/>
    <w:next w:val="Normal"/>
    <w:uiPriority w:val="1"/>
    <w:qFormat/>
    <w:rsid w:val="3E44591A"/>
    <w:pPr>
      <w:numPr>
        <w:ilvl w:val="3"/>
      </w:numPr>
      <w:outlineLvl w:val="3"/>
    </w:pPr>
    <w:rPr>
      <w:b w:val="0"/>
      <w:bCs w:val="0"/>
    </w:rPr>
  </w:style>
  <w:style w:type="paragraph" w:styleId="Ttulo5">
    <w:name w:val="heading 5"/>
    <w:basedOn w:val="Normal"/>
    <w:next w:val="Normal"/>
    <w:uiPriority w:val="1"/>
    <w:qFormat/>
    <w:rsid w:val="3E44591A"/>
    <w:pPr>
      <w:numPr>
        <w:ilvl w:val="4"/>
        <w:numId w:val="34"/>
      </w:numPr>
      <w:spacing w:before="240" w:after="6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uiPriority w:val="1"/>
    <w:qFormat/>
    <w:rsid w:val="3E44591A"/>
    <w:pPr>
      <w:numPr>
        <w:ilvl w:val="5"/>
        <w:numId w:val="34"/>
      </w:numPr>
      <w:spacing w:before="240" w:after="6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uiPriority w:val="1"/>
    <w:qFormat/>
    <w:rsid w:val="3E44591A"/>
    <w:pPr>
      <w:numPr>
        <w:ilvl w:val="6"/>
        <w:numId w:val="34"/>
      </w:numPr>
      <w:spacing w:before="240" w:after="60"/>
      <w:outlineLvl w:val="6"/>
    </w:pPr>
  </w:style>
  <w:style w:type="paragraph" w:styleId="Ttulo8">
    <w:name w:val="heading 8"/>
    <w:basedOn w:val="Normal"/>
    <w:next w:val="Normal"/>
    <w:uiPriority w:val="1"/>
    <w:qFormat/>
    <w:rsid w:val="3E44591A"/>
    <w:pPr>
      <w:numPr>
        <w:ilvl w:val="7"/>
        <w:numId w:val="34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uiPriority w:val="1"/>
    <w:qFormat/>
    <w:rsid w:val="3E44591A"/>
    <w:pPr>
      <w:numPr>
        <w:ilvl w:val="8"/>
        <w:numId w:val="34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styleId="Fontepargpadro" w:default="1">
    <w:name w:val="Default Paragraph Font"/>
    <w:aliases w:val="Default Paragraph Font"/>
    <w:uiPriority w:val="1"/>
    <w:semiHidden/>
    <w:unhideWhenUsed/>
  </w:style>
  <w:style w:type="table" w:styleId="Tabelanormal" w:default="1">
    <w:name w:val="Normal Table"/>
    <w:aliases w:val="Table Normal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aliases w:val="No List"/>
    <w:uiPriority w:val="99"/>
    <w:semiHidden/>
    <w:unhideWhenUsed/>
  </w:style>
  <w:style w:type="paragraph" w:styleId="Paragraph2" w:customStyle="1">
    <w:name w:val="Paragraph2"/>
    <w:basedOn w:val="Normal"/>
    <w:uiPriority w:val="1"/>
    <w:rsid w:val="3E44591A"/>
    <w:pPr>
      <w:spacing w:before="80"/>
      <w:ind w:left="720"/>
      <w:jc w:val="both"/>
    </w:pPr>
    <w:rPr>
      <w:color w:val="000000" w:themeColor="text1"/>
      <w:lang w:val="en-AU"/>
    </w:rPr>
  </w:style>
  <w:style w:type="paragraph" w:styleId="Ttulo">
    <w:name w:val="Title"/>
    <w:basedOn w:val="Normal"/>
    <w:next w:val="Normal"/>
    <w:link w:val="TtuloChar"/>
    <w:uiPriority w:val="1"/>
    <w:qFormat/>
    <w:rsid w:val="3E44591A"/>
    <w:pPr>
      <w:jc w:val="center"/>
    </w:pPr>
    <w:rPr>
      <w:b/>
      <w:bCs/>
      <w:sz w:val="36"/>
      <w:szCs w:val="36"/>
    </w:rPr>
  </w:style>
  <w:style w:type="paragraph" w:styleId="Subttulo">
    <w:name w:val="Subtitle"/>
    <w:basedOn w:val="Normal"/>
    <w:uiPriority w:val="1"/>
    <w:qFormat/>
    <w:rsid w:val="3E44591A"/>
    <w:pPr>
      <w:spacing w:after="60"/>
      <w:jc w:val="center"/>
    </w:pPr>
    <w:rPr>
      <w:i/>
      <w:iCs/>
      <w:sz w:val="36"/>
      <w:szCs w:val="36"/>
      <w:lang w:val="en-AU"/>
    </w:rPr>
  </w:style>
  <w:style w:type="paragraph" w:styleId="Recuonormal">
    <w:name w:val="Normal Indent"/>
    <w:basedOn w:val="Normal"/>
    <w:uiPriority w:val="1"/>
    <w:semiHidden/>
    <w:rsid w:val="3E44591A"/>
    <w:pPr>
      <w:ind w:left="900" w:hanging="900"/>
    </w:pPr>
  </w:style>
  <w:style w:type="paragraph" w:styleId="Sumrio1">
    <w:name w:val="toc 1"/>
    <w:basedOn w:val="Normal"/>
    <w:next w:val="Normal"/>
    <w:uiPriority w:val="39"/>
    <w:rsid w:val="3E44591A"/>
    <w:pPr>
      <w:tabs>
        <w:tab w:val="left" w:pos="432"/>
        <w:tab w:val="right" w:pos="9360"/>
      </w:tabs>
      <w:spacing w:before="120" w:after="60"/>
      <w:ind w:right="720"/>
    </w:pPr>
  </w:style>
  <w:style w:type="paragraph" w:styleId="Sumrio2">
    <w:name w:val="toc 2"/>
    <w:basedOn w:val="Normal"/>
    <w:next w:val="Normal"/>
    <w:uiPriority w:val="39"/>
    <w:rsid w:val="3E44591A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uiPriority w:val="39"/>
    <w:rsid w:val="3E44591A"/>
    <w:pPr>
      <w:tabs>
        <w:tab w:val="left" w:pos="1440"/>
        <w:tab w:val="left" w:pos="1600"/>
        <w:tab w:val="right" w:pos="9360"/>
      </w:tabs>
      <w:ind w:left="990"/>
    </w:pPr>
    <w:rPr>
      <w:noProof/>
    </w:rPr>
  </w:style>
  <w:style w:type="paragraph" w:styleId="Cabealho">
    <w:name w:val="header"/>
    <w:basedOn w:val="Normal"/>
    <w:link w:val="CabealhoChar"/>
    <w:uiPriority w:val="99"/>
    <w:rsid w:val="3E44591A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rsid w:val="3E44591A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  <w:rsid w:val="00017B11"/>
  </w:style>
  <w:style w:type="paragraph" w:styleId="Sumrio4">
    <w:name w:val="toc 4"/>
    <w:basedOn w:val="Normal"/>
    <w:next w:val="Normal"/>
    <w:uiPriority w:val="1"/>
    <w:semiHidden/>
    <w:rsid w:val="3E44591A"/>
    <w:pPr>
      <w:ind w:left="600"/>
    </w:pPr>
  </w:style>
  <w:style w:type="paragraph" w:styleId="Sumrio5">
    <w:name w:val="toc 5"/>
    <w:basedOn w:val="Normal"/>
    <w:next w:val="Normal"/>
    <w:uiPriority w:val="1"/>
    <w:semiHidden/>
    <w:rsid w:val="3E44591A"/>
    <w:pPr>
      <w:ind w:left="800"/>
    </w:pPr>
  </w:style>
  <w:style w:type="paragraph" w:styleId="Tabletext" w:customStyle="1">
    <w:name w:val="Tabletext"/>
    <w:basedOn w:val="Normal"/>
    <w:uiPriority w:val="1"/>
    <w:rsid w:val="3E44591A"/>
    <w:pPr>
      <w:spacing w:after="120"/>
    </w:pPr>
  </w:style>
  <w:style w:type="paragraph" w:styleId="Corpodetexto">
    <w:name w:val="Body Text"/>
    <w:basedOn w:val="Normal"/>
    <w:uiPriority w:val="1"/>
    <w:semiHidden/>
    <w:rsid w:val="3E44591A"/>
    <w:pPr>
      <w:spacing w:after="120"/>
      <w:ind w:left="720"/>
    </w:pPr>
  </w:style>
  <w:style w:type="paragraph" w:styleId="Sumrio6">
    <w:name w:val="toc 6"/>
    <w:basedOn w:val="Normal"/>
    <w:next w:val="Normal"/>
    <w:uiPriority w:val="1"/>
    <w:semiHidden/>
    <w:rsid w:val="3E44591A"/>
    <w:pPr>
      <w:ind w:left="1000"/>
    </w:pPr>
  </w:style>
  <w:style w:type="paragraph" w:styleId="Sumrio7">
    <w:name w:val="toc 7"/>
    <w:basedOn w:val="Normal"/>
    <w:next w:val="Normal"/>
    <w:uiPriority w:val="1"/>
    <w:semiHidden/>
    <w:rsid w:val="3E44591A"/>
    <w:pPr>
      <w:ind w:left="1200"/>
    </w:pPr>
  </w:style>
  <w:style w:type="paragraph" w:styleId="Sumrio8">
    <w:name w:val="toc 8"/>
    <w:basedOn w:val="Normal"/>
    <w:next w:val="Normal"/>
    <w:uiPriority w:val="1"/>
    <w:semiHidden/>
    <w:rsid w:val="3E44591A"/>
    <w:pPr>
      <w:ind w:left="1400"/>
    </w:pPr>
  </w:style>
  <w:style w:type="paragraph" w:styleId="Sumrio9">
    <w:name w:val="toc 9"/>
    <w:basedOn w:val="Normal"/>
    <w:next w:val="Normal"/>
    <w:uiPriority w:val="1"/>
    <w:semiHidden/>
    <w:rsid w:val="3E44591A"/>
    <w:pPr>
      <w:ind w:left="1600"/>
    </w:pPr>
  </w:style>
  <w:style w:type="paragraph" w:styleId="Bullet1" w:customStyle="1">
    <w:name w:val="Bullet1"/>
    <w:basedOn w:val="Normal"/>
    <w:uiPriority w:val="1"/>
    <w:rsid w:val="3E44591A"/>
    <w:pPr>
      <w:ind w:left="720" w:hanging="432"/>
    </w:pPr>
  </w:style>
  <w:style w:type="paragraph" w:styleId="Bullet2" w:customStyle="1">
    <w:name w:val="Bullet2"/>
    <w:basedOn w:val="Normal"/>
    <w:uiPriority w:val="1"/>
    <w:rsid w:val="3E44591A"/>
    <w:pPr>
      <w:ind w:left="1440" w:hanging="360"/>
    </w:pPr>
    <w:rPr>
      <w:color w:val="000080"/>
    </w:rPr>
  </w:style>
  <w:style w:type="paragraph" w:styleId="MapadoDocumento">
    <w:name w:val="Document Map"/>
    <w:basedOn w:val="Normal"/>
    <w:uiPriority w:val="1"/>
    <w:semiHidden/>
    <w:rsid w:val="3E44591A"/>
  </w:style>
  <w:style w:type="character" w:styleId="Refdenotaderodap">
    <w:name w:val="footnote reference"/>
    <w:basedOn w:val="Fontepargpadro"/>
    <w:semiHidden/>
    <w:rsid w:val="00017B11"/>
    <w:rPr>
      <w:sz w:val="20"/>
      <w:szCs w:val="20"/>
      <w:vertAlign w:val="superscript"/>
    </w:rPr>
  </w:style>
  <w:style w:type="paragraph" w:styleId="Textodenotaderodap">
    <w:name w:val="footnote text"/>
    <w:basedOn w:val="Normal"/>
    <w:uiPriority w:val="1"/>
    <w:semiHidden/>
    <w:rsid w:val="3E44591A"/>
    <w:pPr>
      <w:keepNext/>
      <w:spacing w:before="40" w:after="40"/>
      <w:ind w:left="360" w:hanging="360"/>
    </w:pPr>
    <w:rPr>
      <w:sz w:val="16"/>
      <w:szCs w:val="16"/>
    </w:rPr>
  </w:style>
  <w:style w:type="paragraph" w:styleId="MainTitle" w:customStyle="1">
    <w:name w:val="Main Title"/>
    <w:basedOn w:val="Normal"/>
    <w:uiPriority w:val="1"/>
    <w:rsid w:val="3E44591A"/>
    <w:pPr>
      <w:spacing w:before="480" w:after="60"/>
      <w:jc w:val="center"/>
    </w:pPr>
    <w:rPr>
      <w:b/>
      <w:bCs/>
      <w:sz w:val="32"/>
      <w:szCs w:val="32"/>
    </w:rPr>
  </w:style>
  <w:style w:type="paragraph" w:styleId="Paragraph1" w:customStyle="1">
    <w:name w:val="Paragraph1"/>
    <w:basedOn w:val="Normal"/>
    <w:uiPriority w:val="1"/>
    <w:rsid w:val="3E44591A"/>
    <w:pPr>
      <w:spacing w:before="80"/>
      <w:jc w:val="both"/>
    </w:pPr>
  </w:style>
  <w:style w:type="paragraph" w:styleId="Paragraph3" w:customStyle="1">
    <w:name w:val="Paragraph3"/>
    <w:basedOn w:val="Normal"/>
    <w:uiPriority w:val="1"/>
    <w:rsid w:val="3E44591A"/>
    <w:pPr>
      <w:spacing w:before="80"/>
      <w:ind w:left="1530"/>
      <w:jc w:val="both"/>
    </w:pPr>
  </w:style>
  <w:style w:type="paragraph" w:styleId="Paragraph4" w:customStyle="1">
    <w:name w:val="Paragraph4"/>
    <w:basedOn w:val="Normal"/>
    <w:uiPriority w:val="1"/>
    <w:rsid w:val="3E44591A"/>
    <w:pPr>
      <w:spacing w:before="80"/>
      <w:ind w:left="2250"/>
      <w:jc w:val="both"/>
    </w:pPr>
  </w:style>
  <w:style w:type="paragraph" w:styleId="Recuodecorpodetexto">
    <w:name w:val="Body Text Indent"/>
    <w:basedOn w:val="Normal"/>
    <w:uiPriority w:val="1"/>
    <w:semiHidden/>
    <w:rsid w:val="3E44591A"/>
    <w:pPr>
      <w:ind w:left="720"/>
    </w:pPr>
    <w:rPr>
      <w:i/>
      <w:iCs/>
      <w:color w:val="0000FF"/>
      <w:u w:val="single"/>
    </w:rPr>
  </w:style>
  <w:style w:type="paragraph" w:styleId="Body" w:customStyle="1">
    <w:name w:val="Body"/>
    <w:basedOn w:val="Normal"/>
    <w:uiPriority w:val="1"/>
    <w:rsid w:val="3E44591A"/>
    <w:pPr>
      <w:widowControl/>
      <w:spacing w:before="120"/>
      <w:jc w:val="both"/>
    </w:pPr>
  </w:style>
  <w:style w:type="paragraph" w:styleId="Bullet" w:customStyle="1">
    <w:name w:val="Bullet"/>
    <w:basedOn w:val="Normal"/>
    <w:uiPriority w:val="1"/>
    <w:rsid w:val="3E44591A"/>
    <w:pPr>
      <w:widowControl/>
      <w:numPr>
        <w:numId w:val="35"/>
      </w:numPr>
      <w:tabs>
        <w:tab w:val="left" w:pos="720"/>
        <w:tab w:val="num" w:pos="720"/>
      </w:tabs>
      <w:spacing w:before="120"/>
      <w:ind w:right="360"/>
      <w:jc w:val="both"/>
    </w:pPr>
  </w:style>
  <w:style w:type="paragraph" w:styleId="InfoBlue" w:customStyle="1">
    <w:name w:val="InfoBlue"/>
    <w:basedOn w:val="Normal"/>
    <w:next w:val="Corpodetexto"/>
    <w:uiPriority w:val="1"/>
    <w:rsid w:val="3E44591A"/>
    <w:pPr>
      <w:tabs>
        <w:tab w:val="left" w:pos="381"/>
      </w:tabs>
      <w:spacing w:after="120"/>
      <w:ind w:left="360"/>
      <w:jc w:val="both"/>
    </w:pPr>
    <w:rPr>
      <w:i/>
      <w:iCs/>
      <w:color w:val="0000FF"/>
    </w:rPr>
  </w:style>
  <w:style w:type="character" w:styleId="Hyperlink">
    <w:name w:val="Hyperlink"/>
    <w:basedOn w:val="Fontepargpadro"/>
    <w:uiPriority w:val="99"/>
    <w:rsid w:val="00017B11"/>
    <w:rPr>
      <w:color w:val="0000FF"/>
      <w:u w:val="single"/>
    </w:rPr>
  </w:style>
  <w:style w:type="character" w:styleId="tw4winNone" w:customStyle="1">
    <w:name w:val="tw4winNone"/>
    <w:basedOn w:val="Fontepargpadro"/>
    <w:rsid w:val="00017B11"/>
  </w:style>
  <w:style w:type="character" w:styleId="tw4winExternal" w:customStyle="1">
    <w:name w:val="tw4winExternal"/>
    <w:basedOn w:val="Fontepargpadro"/>
    <w:rsid w:val="00017B11"/>
    <w:rPr>
      <w:rFonts w:ascii="Courier New" w:hAnsi="Courier New"/>
      <w:noProof/>
      <w:color w:val="808080"/>
    </w:rPr>
  </w:style>
  <w:style w:type="character" w:styleId="tw4winInternal" w:customStyle="1">
    <w:name w:val="tw4winInternal"/>
    <w:basedOn w:val="Fontepargpadro"/>
    <w:rsid w:val="00017B11"/>
    <w:rPr>
      <w:rFonts w:ascii="Courier New" w:hAnsi="Courier New"/>
      <w:noProof/>
      <w:color w:val="FF0000"/>
    </w:rPr>
  </w:style>
  <w:style w:type="character" w:styleId="tw4winMark" w:customStyle="1">
    <w:name w:val="tw4winMark"/>
    <w:rsid w:val="00017B11"/>
    <w:rPr>
      <w:rFonts w:ascii="Courier New" w:hAnsi="Courier New"/>
      <w:vanish/>
      <w:color w:val="800080"/>
      <w:sz w:val="24"/>
      <w:szCs w:val="24"/>
      <w:vertAlign w:val="subscript"/>
    </w:rPr>
  </w:style>
  <w:style w:type="character" w:styleId="tw4winError" w:customStyle="1">
    <w:name w:val="tw4winError"/>
    <w:rsid w:val="00017B11"/>
    <w:rPr>
      <w:rFonts w:ascii="Courier New" w:hAnsi="Courier New"/>
      <w:color w:val="00FF00"/>
      <w:sz w:val="40"/>
      <w:szCs w:val="40"/>
    </w:rPr>
  </w:style>
  <w:style w:type="character" w:styleId="tw4winTerm" w:customStyle="1">
    <w:name w:val="tw4winTerm"/>
    <w:rsid w:val="00017B11"/>
    <w:rPr>
      <w:color w:val="0000FF"/>
    </w:rPr>
  </w:style>
  <w:style w:type="character" w:styleId="tw4winPopup" w:customStyle="1">
    <w:name w:val="tw4winPopup"/>
    <w:rsid w:val="00017B11"/>
    <w:rPr>
      <w:rFonts w:ascii="Courier New" w:hAnsi="Courier New"/>
      <w:noProof/>
      <w:color w:val="008000"/>
    </w:rPr>
  </w:style>
  <w:style w:type="character" w:styleId="tw4winJump" w:customStyle="1">
    <w:name w:val="tw4winJump"/>
    <w:rsid w:val="00017B11"/>
    <w:rPr>
      <w:rFonts w:ascii="Courier New" w:hAnsi="Courier New"/>
      <w:noProof/>
      <w:color w:val="008080"/>
    </w:rPr>
  </w:style>
  <w:style w:type="character" w:styleId="DONOTTRANSLATE" w:customStyle="1">
    <w:name w:val="DO_NOT_TRANSLATE"/>
    <w:rsid w:val="00017B11"/>
    <w:rPr>
      <w:rFonts w:ascii="Courier New" w:hAnsi="Courier New"/>
      <w:noProof/>
      <w:color w:val="800000"/>
    </w:rPr>
  </w:style>
  <w:style w:type="paragraph" w:styleId="infoblue0" w:customStyle="1">
    <w:name w:val="infoblue"/>
    <w:basedOn w:val="Normal"/>
    <w:uiPriority w:val="1"/>
    <w:rsid w:val="3E44591A"/>
    <w:pPr>
      <w:widowControl/>
      <w:spacing w:after="120"/>
      <w:ind w:left="720"/>
    </w:pPr>
    <w:rPr>
      <w:i/>
      <w:iCs/>
      <w:color w:val="0000FF"/>
    </w:rPr>
  </w:style>
  <w:style w:type="character" w:styleId="TextodoEspaoReservado">
    <w:name w:val="Placeholder Text"/>
    <w:basedOn w:val="Fontepargpadro"/>
    <w:uiPriority w:val="99"/>
    <w:semiHidden/>
    <w:rsid w:val="005464F2"/>
    <w:rPr>
      <w:color w:val="808080"/>
    </w:rPr>
  </w:style>
  <w:style w:type="character" w:styleId="Refdecomentrio">
    <w:name w:val="annotation reference"/>
    <w:basedOn w:val="Fontepargpadro"/>
    <w:uiPriority w:val="99"/>
    <w:semiHidden/>
    <w:unhideWhenUsed/>
    <w:rsid w:val="00E948C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3E44591A"/>
  </w:style>
  <w:style w:type="character" w:styleId="TextodecomentrioChar" w:customStyle="1">
    <w:name w:val="Texto de comentário Char"/>
    <w:basedOn w:val="Fontepargpadro"/>
    <w:link w:val="Textodecomentrio"/>
    <w:uiPriority w:val="99"/>
    <w:semiHidden/>
    <w:rsid w:val="3E44591A"/>
    <w:rPr>
      <w:noProof w:val="0"/>
      <w:lang w:val="pt-BR"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3E44591A"/>
    <w:rPr>
      <w:b/>
      <w:bCs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/>
    <w:rsid w:val="3E44591A"/>
    <w:rPr>
      <w:b/>
      <w:bCs/>
      <w:noProof w:val="0"/>
      <w:lang w:val="pt-BR"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3E44591A"/>
    <w:rPr>
      <w:rFonts w:ascii="Segoe UI" w:hAnsi="Segoe UI" w:cs="Segoe UI"/>
      <w:sz w:val="18"/>
      <w:szCs w:val="18"/>
    </w:rPr>
  </w:style>
  <w:style w:type="character" w:styleId="TextodebaloChar" w:customStyle="1">
    <w:name w:val="Texto de balão Char"/>
    <w:basedOn w:val="Fontepargpadro"/>
    <w:link w:val="Textodebalo"/>
    <w:uiPriority w:val="99"/>
    <w:semiHidden/>
    <w:rsid w:val="3E44591A"/>
    <w:rPr>
      <w:rFonts w:ascii="Segoe UI" w:hAnsi="Segoe UI" w:eastAsia="Times New Roman" w:cs="Segoe UI"/>
      <w:noProof w:val="0"/>
      <w:sz w:val="18"/>
      <w:szCs w:val="18"/>
      <w:lang w:val="pt-BR" w:eastAsia="en-US"/>
    </w:rPr>
  </w:style>
  <w:style w:type="character" w:styleId="TtuloChar" w:customStyle="1">
    <w:name w:val="Título Char"/>
    <w:basedOn w:val="Fontepargpadro"/>
    <w:link w:val="Ttulo"/>
    <w:uiPriority w:val="1"/>
    <w:rsid w:val="3E44591A"/>
    <w:rPr>
      <w:rFonts w:ascii="Arial" w:hAnsi="Arial" w:eastAsia="Times New Roman" w:cs="Times New Roman"/>
      <w:b/>
      <w:bCs/>
      <w:noProof w:val="0"/>
      <w:sz w:val="36"/>
      <w:szCs w:val="36"/>
      <w:lang w:val="pt-BR" w:eastAsia="en-US"/>
    </w:rPr>
  </w:style>
  <w:style w:type="character" w:styleId="CabealhoChar" w:customStyle="1">
    <w:name w:val="Cabeçalho Char"/>
    <w:basedOn w:val="Fontepargpadro"/>
    <w:link w:val="Cabealho"/>
    <w:uiPriority w:val="99"/>
    <w:rsid w:val="3E44591A"/>
    <w:rPr>
      <w:noProof w:val="0"/>
      <w:lang w:val="pt-BR" w:eastAsia="en-US"/>
    </w:rPr>
  </w:style>
  <w:style w:type="character" w:styleId="RodapChar" w:customStyle="1">
    <w:name w:val="Rodapé Char"/>
    <w:basedOn w:val="Fontepargpadro"/>
    <w:link w:val="Rodap"/>
    <w:uiPriority w:val="99"/>
    <w:rsid w:val="3E44591A"/>
    <w:rPr>
      <w:noProof w:val="0"/>
      <w:lang w:val="pt-BR" w:eastAsia="en-US"/>
    </w:rPr>
  </w:style>
  <w:style w:type="paragraph" w:styleId="Corpodetexto1" w:customStyle="1">
    <w:name w:val="Corpo de texto1"/>
    <w:rsid w:val="00C97783"/>
    <w:pPr>
      <w:keepLines/>
      <w:autoSpaceDE w:val="0"/>
      <w:autoSpaceDN w:val="0"/>
      <w:spacing w:after="120" w:line="220" w:lineRule="atLeast"/>
    </w:pPr>
    <w:rPr>
      <w:snapToGrid w:val="0"/>
      <w:lang w:val="en-GB" w:eastAsia="en-US"/>
    </w:rPr>
  </w:style>
  <w:style w:type="table" w:styleId="Tabelacomgrade">
    <w:name w:val="Table Grid"/>
    <w:basedOn w:val="Tabelanormal"/>
    <w:uiPriority w:val="39"/>
    <w:rsid w:val="008B745D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argrafodaLista">
    <w:name w:val="List Paragraph"/>
    <w:basedOn w:val="Normal"/>
    <w:uiPriority w:val="34"/>
    <w:qFormat/>
    <w:rsid w:val="3E44591A"/>
    <w:pPr>
      <w:ind w:left="720"/>
      <w:contextualSpacing/>
    </w:pPr>
  </w:style>
  <w:style w:type="character" w:styleId="Ttulo2Char" w:customStyle="1">
    <w:name w:val="Título 2 Char"/>
    <w:basedOn w:val="Fontepargpadro"/>
    <w:link w:val="Ttulo2"/>
    <w:uiPriority w:val="1"/>
    <w:rsid w:val="3E44591A"/>
    <w:rPr>
      <w:rFonts w:ascii="Arial" w:hAnsi="Arial"/>
      <w:b/>
      <w:bCs/>
      <w:sz w:val="28"/>
      <w:szCs w:val="28"/>
      <w:lang w:eastAsia="en-US"/>
    </w:rPr>
  </w:style>
  <w:style w:type="character" w:styleId="normaltextrun" w:customStyle="1">
    <w:name w:val="normaltextrun"/>
    <w:basedOn w:val="Fontepargpadro"/>
    <w:rsid w:val="000C1884"/>
  </w:style>
  <w:style w:type="character" w:styleId="spellingerror" w:customStyle="1">
    <w:name w:val="spellingerror"/>
    <w:basedOn w:val="Fontepargpadro"/>
    <w:rsid w:val="000E5D86"/>
  </w:style>
  <w:style w:type="paragraph" w:styleId="Legenda">
    <w:name w:val="caption"/>
    <w:basedOn w:val="Normal"/>
    <w:next w:val="Normal"/>
    <w:uiPriority w:val="35"/>
    <w:unhideWhenUsed/>
    <w:qFormat/>
    <w:rsid w:val="3E44591A"/>
    <w:pPr>
      <w:spacing w:after="200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3E44591A"/>
  </w:style>
  <w:style w:type="character" w:styleId="MenoPendente">
    <w:name w:val="Unresolved Mention"/>
    <w:basedOn w:val="Fontepargpadro"/>
    <w:uiPriority w:val="99"/>
    <w:semiHidden/>
    <w:unhideWhenUsed/>
    <w:rsid w:val="00617AD3"/>
    <w:rPr>
      <w:color w:val="605E5C"/>
      <w:shd w:val="clear" w:color="auto" w:fill="E1DFDD"/>
    </w:rPr>
  </w:style>
  <w:style w:type="table" w:styleId="Tabelacomgrade1" w:customStyle="1">
    <w:name w:val="Tabela com grade1"/>
    <w:rsid w:val="000310A9"/>
    <w:rPr>
      <w:rFonts w:asciiTheme="minorHAnsi" w:hAnsiTheme="minorHAnsi" w:eastAsiaTheme="minorEastAsia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itao">
    <w:name w:val="Quote"/>
    <w:basedOn w:val="Normal"/>
    <w:next w:val="Normal"/>
    <w:link w:val="CitaoChar"/>
    <w:uiPriority w:val="29"/>
    <w:qFormat/>
    <w:rsid w:val="3E44591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3E44591A"/>
    <w:pP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styleId="CitaoChar" w:customStyle="1">
    <w:name w:val="Citação Char"/>
    <w:basedOn w:val="Fontepargpadro"/>
    <w:link w:val="Citao"/>
    <w:uiPriority w:val="29"/>
    <w:rsid w:val="3E44591A"/>
    <w:rPr>
      <w:i/>
      <w:iCs/>
      <w:noProof w:val="0"/>
      <w:color w:val="404040" w:themeColor="text1" w:themeTint="BF"/>
      <w:lang w:val="pt-BR"/>
    </w:rPr>
  </w:style>
  <w:style w:type="character" w:styleId="CitaoIntensaChar" w:customStyle="1">
    <w:name w:val="Citação Intensa Char"/>
    <w:basedOn w:val="Fontepargpadro"/>
    <w:link w:val="CitaoIntensa"/>
    <w:uiPriority w:val="30"/>
    <w:rsid w:val="3E44591A"/>
    <w:rPr>
      <w:i/>
      <w:iCs/>
      <w:noProof w:val="0"/>
      <w:color w:val="5B9BD5" w:themeColor="accent1"/>
      <w:lang w:val="pt-BR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3E44591A"/>
    <w:rPr>
      <w:sz w:val="20"/>
      <w:szCs w:val="20"/>
    </w:rPr>
  </w:style>
  <w:style w:type="character" w:styleId="TextodenotadefimChar" w:customStyle="1">
    <w:name w:val="Texto de nota de fim Char"/>
    <w:basedOn w:val="Fontepargpadro"/>
    <w:link w:val="Textodenotadefim"/>
    <w:uiPriority w:val="99"/>
    <w:semiHidden/>
    <w:rsid w:val="3E44591A"/>
    <w:rPr>
      <w:rFonts w:ascii="Arial" w:hAnsi="Arial"/>
      <w:lang w:eastAsia="en-US"/>
    </w:rPr>
  </w:style>
  <w:style w:type="paragraph" w:styleId="SemEspaamento">
    <w:name w:val="No Spacing"/>
    <w:uiPriority w:val="1"/>
    <w:qFormat/>
    <w:rsid w:val="00DD646A"/>
    <w:pPr>
      <w:widowControl w:val="0"/>
    </w:pPr>
    <w:rPr>
      <w:rFonts w:ascii="Arial" w:hAnsi="Arial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2.xml" Id="rId13" /><Relationship Type="http://schemas.openxmlformats.org/officeDocument/2006/relationships/footer" Target="footer4.xml" Id="rId18" /><Relationship Type="http://schemas.openxmlformats.org/officeDocument/2006/relationships/image" Target="media/image5.jpg" Id="rId26" /><Relationship Type="http://schemas.openxmlformats.org/officeDocument/2006/relationships/image" Target="media/image18.png" Id="rId39" /><Relationship Type="http://schemas.openxmlformats.org/officeDocument/2006/relationships/hyperlink" Target="https://www.even3.com.br/" TargetMode="External" Id="rId21" /><Relationship Type="http://schemas.openxmlformats.org/officeDocument/2006/relationships/image" Target="media/image13.jpg" Id="rId34" /><Relationship Type="http://schemas.openxmlformats.org/officeDocument/2006/relationships/image" Target="media/image21.png" Id="rId42" /><Relationship Type="http://schemas.openxmlformats.org/officeDocument/2006/relationships/image" Target="media/image26.png" Id="rId47" /><Relationship Type="http://schemas.openxmlformats.org/officeDocument/2006/relationships/image" Target="media/image29.png" Id="rId50" /><Relationship Type="http://schemas.openxmlformats.org/officeDocument/2006/relationships/header" Target="header6.xml" Id="rId55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footer" Target="footer3.xml" Id="rId16" /><Relationship Type="http://schemas.openxmlformats.org/officeDocument/2006/relationships/image" Target="media/image8.png" Id="rId29" /><Relationship Type="http://schemas.openxmlformats.org/officeDocument/2006/relationships/header" Target="header1.xml" Id="rId11" /><Relationship Type="http://schemas.openxmlformats.org/officeDocument/2006/relationships/image" Target="media/image3.jpg" Id="rId24" /><Relationship Type="http://schemas.openxmlformats.org/officeDocument/2006/relationships/image" Target="media/image11.jpg" Id="rId32" /><Relationship Type="http://schemas.openxmlformats.org/officeDocument/2006/relationships/image" Target="media/image16.png" Id="rId37" /><Relationship Type="http://schemas.openxmlformats.org/officeDocument/2006/relationships/image" Target="media/image19.png" Id="rId40" /><Relationship Type="http://schemas.openxmlformats.org/officeDocument/2006/relationships/image" Target="media/image24.png" Id="rId45" /><Relationship Type="http://schemas.openxmlformats.org/officeDocument/2006/relationships/footer" Target="footer6.xml" Id="rId53" /><Relationship Type="http://schemas.openxmlformats.org/officeDocument/2006/relationships/theme" Target="theme/theme1.xml" Id="rId58" /><Relationship Type="http://schemas.openxmlformats.org/officeDocument/2006/relationships/numbering" Target="numbering.xml" Id="rId5" /><Relationship Type="http://schemas.openxmlformats.org/officeDocument/2006/relationships/footer" Target="footer5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oter" Target="footer2.xml" Id="rId14" /><Relationship Type="http://schemas.openxmlformats.org/officeDocument/2006/relationships/hyperlink" Target="https://evnts.com.br/" TargetMode="External" Id="rId22" /><Relationship Type="http://schemas.openxmlformats.org/officeDocument/2006/relationships/image" Target="media/image6.png" Id="rId27" /><Relationship Type="http://schemas.openxmlformats.org/officeDocument/2006/relationships/image" Target="media/image9.jpg" Id="rId30" /><Relationship Type="http://schemas.openxmlformats.org/officeDocument/2006/relationships/image" Target="media/image14.jpg" Id="rId35" /><Relationship Type="http://schemas.openxmlformats.org/officeDocument/2006/relationships/image" Target="media/image22.png" Id="rId43" /><Relationship Type="http://schemas.openxmlformats.org/officeDocument/2006/relationships/image" Target="media/image27.png" Id="rId48" /><Relationship Type="http://schemas.openxmlformats.org/officeDocument/2006/relationships/footer" Target="footer8.xml" Id="rId56" /><Relationship Type="http://schemas.openxmlformats.org/officeDocument/2006/relationships/webSettings" Target="webSettings.xml" Id="rId8" /><Relationship Type="http://schemas.openxmlformats.org/officeDocument/2006/relationships/image" Target="media/image30.png" Id="rId51" /><Relationship Type="http://schemas.openxmlformats.org/officeDocument/2006/relationships/customXml" Target="../customXml/item3.xml" Id="rId3" /><Relationship Type="http://schemas.openxmlformats.org/officeDocument/2006/relationships/footer" Target="footer1.xml" Id="rId12" /><Relationship Type="http://schemas.openxmlformats.org/officeDocument/2006/relationships/header" Target="header4.xml" Id="rId17" /><Relationship Type="http://schemas.openxmlformats.org/officeDocument/2006/relationships/image" Target="media/image4.jpg" Id="rId25" /><Relationship Type="http://schemas.openxmlformats.org/officeDocument/2006/relationships/image" Target="media/image12.jpg" Id="rId33" /><Relationship Type="http://schemas.openxmlformats.org/officeDocument/2006/relationships/image" Target="media/image17.png" Id="rId38" /><Relationship Type="http://schemas.openxmlformats.org/officeDocument/2006/relationships/image" Target="media/image25.png" Id="rId46" /><Relationship Type="http://schemas.microsoft.com/office/2020/10/relationships/intelligence" Target="intelligence2.xml" Id="rId59" /><Relationship Type="http://schemas.openxmlformats.org/officeDocument/2006/relationships/hyperlink" Target="https://www.behance.net/gallery/148667549/Eventec-MIV" TargetMode="External" Id="rId20" /><Relationship Type="http://schemas.openxmlformats.org/officeDocument/2006/relationships/image" Target="media/image20.png" Id="rId41" /><Relationship Type="http://schemas.openxmlformats.org/officeDocument/2006/relationships/footer" Target="footer7.xml" Id="rId54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eader" Target="header3.xml" Id="rId15" /><Relationship Type="http://schemas.openxmlformats.org/officeDocument/2006/relationships/hyperlink" Target="https://www.minhapalestra.online/" TargetMode="External" Id="rId23" /><Relationship Type="http://schemas.openxmlformats.org/officeDocument/2006/relationships/image" Target="media/image7.jpg" Id="rId28" /><Relationship Type="http://schemas.openxmlformats.org/officeDocument/2006/relationships/image" Target="media/image15.png" Id="rId36" /><Relationship Type="http://schemas.openxmlformats.org/officeDocument/2006/relationships/image" Target="media/image28.png" Id="rId49" /><Relationship Type="http://schemas.openxmlformats.org/officeDocument/2006/relationships/fontTable" Target="fontTable.xml" Id="rId57" /><Relationship Type="http://schemas.openxmlformats.org/officeDocument/2006/relationships/endnotes" Target="endnotes.xml" Id="rId10" /><Relationship Type="http://schemas.openxmlformats.org/officeDocument/2006/relationships/image" Target="media/image10.jpg" Id="rId31" /><Relationship Type="http://schemas.openxmlformats.org/officeDocument/2006/relationships/image" Target="media/image23.png" Id="rId44" /><Relationship Type="http://schemas.openxmlformats.org/officeDocument/2006/relationships/header" Target="header5.xml" Id="rId52" /><Relationship Type="http://schemas.openxmlformats.org/officeDocument/2006/relationships/glossaryDocument" Target="glossary/document.xml" Id="R7ee2dc3e2993497e" 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P:\01-Desenvolvimento\Templates\Engenharia\Esp-Componente.dot" TargetMode="External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3a7b61-5781-42ea-b0ed-859e2e9b7be2}"/>
      </w:docPartPr>
      <w:docPartBody>
        <w:p w14:paraId="38B3841E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D2FE48FC8ADC44F8AD5EF0AB692AB14" ma:contentTypeVersion="0" ma:contentTypeDescription="Crie um novo documento." ma:contentTypeScope="" ma:versionID="76f09e3164795d0332ddad955f63eab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d2d35cd79d80d3b38601b74d693a05d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F93099A-C078-4583-91A9-2A53E8F38DD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4ED6584-E63A-4122-92D7-1403143993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6843032-A8BA-4279-B450-195A1D4ACDD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FD470A3-EEA3-4844-A30A-2F5729329E69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Esp-Componente.dot</ap:Template>
  <ap:Application>Microsoft Word for the web</ap:Application>
  <ap:DocSecurity>0</ap:DocSecurity>
  <ap:ScaleCrop>false</ap:ScaleCrop>
  <ap:Manager>CITAR – INPE /</ap:Manager>
  <ap:Company>&lt;Nome da Inst. Parceira&gt;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&lt;Nome do Componente&gt;</dc:title>
  <dc:subject>&lt;Nome do Projeto&gt;</dc:subject>
  <dc:creator>&lt;Nome do Autor&gt;</dc:creator>
  <keywords>Processo de  Desenvolvimento de Software</keywords>
  <dc:description>Este documento é resultado da proposta de Doutorado de M: Magda Ap. Silvério Miyashiro, pelo INPE</dc:description>
  <lastModifiedBy>VICTOR DOS SANTOS VIANA</lastModifiedBy>
  <revision>4</revision>
  <dcterms:created xsi:type="dcterms:W3CDTF">2022-11-26T15:02:00.0000000Z</dcterms:created>
  <dcterms:modified xsi:type="dcterms:W3CDTF">2022-11-26T15:04:20.8235183Z</dcterms:modified>
  <category>Especificação de Componente</categor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0x0101001D2FE48FC8ADC44F8AD5EF0AB692AB14</vt:lpwstr>
  </property>
</Properties>
</file>